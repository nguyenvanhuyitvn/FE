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5B9C" w14:textId="77777777" w:rsidR="00EF369C" w:rsidRPr="005F69ED" w:rsidRDefault="00EF369C" w:rsidP="00EF369C">
      <w:pPr>
        <w:rPr>
          <w:rFonts w:ascii="Times New Roman" w:hAnsi="Times New Roman"/>
        </w:rPr>
      </w:pPr>
    </w:p>
    <w:p w14:paraId="3DDA234C" w14:textId="77777777" w:rsidR="00EF369C" w:rsidRPr="005F69ED" w:rsidRDefault="00EF369C" w:rsidP="00EF369C">
      <w:pPr>
        <w:rPr>
          <w:rFonts w:ascii="Times New Roman" w:hAnsi="Times New Roman"/>
        </w:rPr>
      </w:pPr>
    </w:p>
    <w:p w14:paraId="7488FA37" w14:textId="77777777" w:rsidR="00EF369C" w:rsidRPr="005F69ED" w:rsidRDefault="00EF369C" w:rsidP="00EF369C">
      <w:pPr>
        <w:rPr>
          <w:rFonts w:ascii="Times New Roman" w:hAnsi="Times New Roman"/>
        </w:rPr>
      </w:pPr>
    </w:p>
    <w:p w14:paraId="45F4077E" w14:textId="77777777" w:rsidR="00B97C0F" w:rsidRPr="005F69ED" w:rsidRDefault="00B97C0F" w:rsidP="00B97C0F">
      <w:pPr>
        <w:rPr>
          <w:rFonts w:ascii="Times New Roman" w:hAnsi="Times New Roman"/>
        </w:rPr>
      </w:pPr>
    </w:p>
    <w:p w14:paraId="3DD03BD3" w14:textId="77777777" w:rsidR="00B97C0F" w:rsidRPr="005F69ED" w:rsidRDefault="00B97C0F" w:rsidP="00B97C0F">
      <w:pPr>
        <w:rPr>
          <w:rFonts w:ascii="Times New Roman" w:hAnsi="Times New Roman"/>
        </w:rPr>
      </w:pPr>
    </w:p>
    <w:p w14:paraId="0370DA9D" w14:textId="435DCA12" w:rsidR="00B97C0F" w:rsidRPr="005F69ED" w:rsidRDefault="003812B7" w:rsidP="00AC218D">
      <w:pPr>
        <w:rPr>
          <w:rFonts w:ascii="Times New Roman" w:hAnsi="Times New Roman"/>
        </w:rPr>
      </w:pPr>
      <w:r w:rsidRPr="005F69ED">
        <w:rPr>
          <w:rFonts w:ascii="Times New Roman" w:hAnsi="Times New Roman"/>
          <w:b/>
          <w:noProof/>
          <w:sz w:val="52"/>
          <w:szCs w:val="52"/>
        </w:rPr>
        <mc:AlternateContent>
          <mc:Choice Requires="wps">
            <w:drawing>
              <wp:anchor distT="0" distB="0" distL="114300" distR="114300" simplePos="0" relativeHeight="251695616" behindDoc="0" locked="0" layoutInCell="1" allowOverlap="1" wp14:anchorId="2E9735DB" wp14:editId="59E1B807">
                <wp:simplePos x="0" y="0"/>
                <wp:positionH relativeFrom="column">
                  <wp:align>center</wp:align>
                </wp:positionH>
                <wp:positionV relativeFrom="paragraph">
                  <wp:posOffset>43180</wp:posOffset>
                </wp:positionV>
                <wp:extent cx="1933575" cy="452120"/>
                <wp:effectExtent l="0" t="0" r="0" b="0"/>
                <wp:wrapNone/>
                <wp:docPr id="650221471" name="Rectangle 1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3575" cy="452120"/>
                        </a:xfrm>
                        <a:prstGeom prst="rect">
                          <a:avLst/>
                        </a:prstGeom>
                        <a:solidFill>
                          <a:srgbClr val="000000"/>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lgn="ctr">
                              <a:solidFill>
                                <a:srgbClr val="000000"/>
                              </a:solidFill>
                              <a:miter lim="800000"/>
                              <a:headEnd/>
                              <a:tailEnd/>
                            </a14:hiddenLine>
                          </a:ext>
                        </a:extLst>
                      </wps:spPr>
                      <wps:txbx>
                        <w:txbxContent>
                          <w:p w14:paraId="23938C91" w14:textId="77777777" w:rsidR="001C4C1C" w:rsidRPr="000D282A" w:rsidRDefault="001C4C1C" w:rsidP="00B97C0F">
                            <w:pPr>
                              <w:jc w:val="center"/>
                              <w:rPr>
                                <w:rFonts w:ascii="Arial" w:hAnsi="Arial" w:cs="Arial"/>
                                <w:b/>
                                <w:color w:val="FFFFFF"/>
                                <w:sz w:val="56"/>
                                <w:szCs w:val="56"/>
                              </w:rPr>
                            </w:pPr>
                            <w:r>
                              <w:rPr>
                                <w:rFonts w:ascii="Arial" w:hAnsi="Arial" w:cs="Arial"/>
                                <w:b/>
                                <w:color w:val="FFFFFF"/>
                                <w:sz w:val="56"/>
                                <w:szCs w:val="56"/>
                              </w:rPr>
                              <w:t xml:space="preserve">Phần </w:t>
                            </w:r>
                            <w:r w:rsidRPr="000D282A">
                              <w:rPr>
                                <w:rFonts w:ascii="Arial" w:hAnsi="Arial" w:cs="Arial"/>
                                <w:b/>
                                <w:color w:val="FFFFFF"/>
                                <w:sz w:val="56"/>
                                <w:szCs w:val="56"/>
                              </w:rPr>
                              <w:t>1</w:t>
                            </w:r>
                          </w:p>
                        </w:txbxContent>
                      </wps:txbx>
                      <wps:bodyPr rot="0" vert="horz" wrap="squar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E9735DB" id="Rectangle 1186" o:spid="_x0000_s1026" style="position:absolute;left:0;text-align:left;margin-left:0;margin-top:3.4pt;width:152.25pt;height:35.6pt;z-index:2516956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" fillcolor="black" stroked="f">
                <v:shadow on="t" opacity=".5" offset="6pt,6pt"/>
                <v:textbox style="mso-fit-shape-to-text:t" inset="5.85pt,.7pt,5.85pt,.7pt">
                  <w:txbxContent>
                    <w:p w14:paraId="23938C91" w14:textId="77777777" w:rsidR="001C4C1C" w:rsidRPr="000D282A" w:rsidRDefault="001C4C1C" w:rsidP="00B97C0F">
                      <w:pPr>
                        <w:jc w:val="center"/>
                        <w:rPr>
                          <w:rFonts w:ascii="Arial" w:hAnsi="Arial" w:cs="Arial"/>
                          <w:b/>
                          <w:color w:val="FFFFFF"/>
                          <w:sz w:val="56"/>
                          <w:szCs w:val="56"/>
                        </w:rPr>
                      </w:pPr>
                      <w:r>
                        <w:rPr>
                          <w:rFonts w:ascii="Arial" w:hAnsi="Arial" w:cs="Arial"/>
                          <w:b/>
                          <w:color w:val="FFFFFF"/>
                          <w:sz w:val="56"/>
                          <w:szCs w:val="56"/>
                        </w:rPr>
                        <w:t xml:space="preserve">Phần </w:t>
                      </w:r>
                      <w:r w:rsidRPr="000D282A">
                        <w:rPr>
                          <w:rFonts w:ascii="Arial" w:hAnsi="Arial" w:cs="Arial"/>
                          <w:b/>
                          <w:color w:val="FFFFFF"/>
                          <w:sz w:val="56"/>
                          <w:szCs w:val="56"/>
                        </w:rPr>
                        <w:t>1</w:t>
                      </w:r>
                    </w:p>
                  </w:txbxContent>
                </v:textbox>
              </v:rect>
            </w:pict>
          </mc:Fallback>
        </mc:AlternateContent>
      </w:r>
      <w:bookmarkStart w:id="0" w:name="_Toc176258514"/>
    </w:p>
    <w:p w14:paraId="1B7F67B8" w14:textId="77777777" w:rsidR="00B97C0F" w:rsidRPr="005F69ED" w:rsidRDefault="00B97C0F" w:rsidP="00B97C0F">
      <w:pPr>
        <w:rPr>
          <w:rFonts w:ascii="Times New Roman" w:hAnsi="Times New Roman"/>
        </w:rPr>
      </w:pPr>
    </w:p>
    <w:p w14:paraId="01BAB78B" w14:textId="77777777" w:rsidR="00B97C0F" w:rsidRPr="005F69ED" w:rsidRDefault="00B97C0F" w:rsidP="00B97C0F">
      <w:pPr>
        <w:rPr>
          <w:rFonts w:ascii="Times New Roman" w:hAnsi="Times New Roman"/>
        </w:rPr>
      </w:pPr>
    </w:p>
    <w:p w14:paraId="15457BFA" w14:textId="77777777" w:rsidR="00AC218D" w:rsidRDefault="00AC218D" w:rsidP="00B97C0F">
      <w:pPr>
        <w:jc w:val="center"/>
        <w:rPr>
          <w:rFonts w:ascii="Times New Roman" w:hAnsi="Times New Roman"/>
          <w:sz w:val="52"/>
          <w:szCs w:val="52"/>
        </w:rPr>
      </w:pPr>
    </w:p>
    <w:p w14:paraId="731FFDB9" w14:textId="7C70FA76" w:rsidR="00B97C0F" w:rsidRPr="005F69ED" w:rsidRDefault="00EC1A3C" w:rsidP="00B97C0F">
      <w:pPr>
        <w:jc w:val="center"/>
        <w:rPr>
          <w:rFonts w:ascii="Times New Roman" w:hAnsi="Times New Roman"/>
          <w:b/>
          <w:sz w:val="56"/>
          <w:szCs w:val="56"/>
        </w:rPr>
      </w:pPr>
      <w:r w:rsidRPr="005F69ED">
        <w:rPr>
          <w:rFonts w:ascii="Times New Roman" w:hAnsi="Times New Roman"/>
          <w:sz w:val="52"/>
          <w:szCs w:val="52"/>
        </w:rPr>
        <w:t>ÔN TẬP</w:t>
      </w:r>
      <w:bookmarkEnd w:id="0"/>
    </w:p>
    <w:p w14:paraId="2D55A52F" w14:textId="77777777" w:rsidR="00B97C0F" w:rsidRPr="005F69ED" w:rsidRDefault="00B97C0F" w:rsidP="00B97C0F">
      <w:pPr>
        <w:rPr>
          <w:rFonts w:ascii="Times New Roman" w:hAnsi="Times New Roman"/>
        </w:rPr>
      </w:pPr>
    </w:p>
    <w:p w14:paraId="49AEDA1C" w14:textId="77777777" w:rsidR="00B97C0F" w:rsidRPr="005F69ED" w:rsidRDefault="00B97C0F" w:rsidP="00B97C0F">
      <w:pPr>
        <w:tabs>
          <w:tab w:val="left" w:pos="1044"/>
        </w:tabs>
        <w:rPr>
          <w:rFonts w:ascii="Times New Roman" w:hAnsi="Times New Roman"/>
        </w:rPr>
      </w:pPr>
    </w:p>
    <w:p w14:paraId="53F23C70" w14:textId="77777777" w:rsidR="00A60E9B" w:rsidRPr="005F69ED" w:rsidRDefault="00A60E9B" w:rsidP="00B97C0F">
      <w:pPr>
        <w:tabs>
          <w:tab w:val="left" w:pos="1044"/>
        </w:tabs>
        <w:rPr>
          <w:rFonts w:ascii="Times New Roman" w:hAnsi="Times New Roman"/>
        </w:rPr>
      </w:pPr>
    </w:p>
    <w:p w14:paraId="0F056D7B" w14:textId="77777777" w:rsidR="00640155" w:rsidRPr="005F69ED" w:rsidRDefault="00640155" w:rsidP="002E4553">
      <w:pPr>
        <w:autoSpaceDE w:val="0"/>
        <w:autoSpaceDN w:val="0"/>
        <w:adjustRightInd w:val="0"/>
        <w:ind w:leftChars="550" w:left="1155" w:rightChars="519" w:right="1090"/>
        <w:rPr>
          <w:rFonts w:ascii="Times New Roman" w:eastAsia="MS PGothic" w:hAnsi="Times New Roman"/>
          <w:kern w:val="0"/>
          <w:sz w:val="22"/>
          <w:szCs w:val="22"/>
        </w:rPr>
      </w:pPr>
      <w:r w:rsidRPr="005F69ED">
        <w:rPr>
          <w:rFonts w:ascii="Times New Roman" w:eastAsia="MS PGothic" w:hAnsi="Times New Roman"/>
          <w:kern w:val="0"/>
          <w:sz w:val="22"/>
          <w:szCs w:val="22"/>
        </w:rPr>
        <w:t xml:space="preserve">Các câu hỏi trong phần thi buổi sáng nằm trong bảy </w:t>
      </w:r>
      <w:r w:rsidR="00541BC6" w:rsidRPr="005F69ED">
        <w:rPr>
          <w:rFonts w:ascii="Times New Roman" w:eastAsia="MS PGothic" w:hAnsi="Times New Roman"/>
          <w:kern w:val="0"/>
          <w:sz w:val="22"/>
          <w:szCs w:val="22"/>
        </w:rPr>
        <w:t xml:space="preserve">lĩnh vực </w:t>
      </w:r>
      <w:r w:rsidRPr="005F69ED">
        <w:rPr>
          <w:rFonts w:ascii="Times New Roman" w:eastAsia="MS PGothic" w:hAnsi="Times New Roman"/>
          <w:kern w:val="0"/>
          <w:sz w:val="22"/>
          <w:szCs w:val="22"/>
        </w:rPr>
        <w:t xml:space="preserve">sau: </w:t>
      </w:r>
      <w:r w:rsidR="006E3458" w:rsidRPr="005F69ED">
        <w:rPr>
          <w:rFonts w:ascii="Times New Roman" w:eastAsia="MS PGothic" w:hAnsi="Times New Roman"/>
          <w:kern w:val="0"/>
          <w:sz w:val="22"/>
          <w:szCs w:val="22"/>
        </w:rPr>
        <w:t>K</w:t>
      </w:r>
      <w:r w:rsidRPr="005F69ED">
        <w:rPr>
          <w:rFonts w:ascii="Times New Roman" w:eastAsia="MS PGothic" w:hAnsi="Times New Roman"/>
          <w:kern w:val="0"/>
          <w:sz w:val="22"/>
          <w:szCs w:val="22"/>
        </w:rPr>
        <w:t>hoa học máy tính</w:t>
      </w:r>
      <w:r w:rsidR="006E3458" w:rsidRPr="005F69ED">
        <w:rPr>
          <w:rFonts w:ascii="Times New Roman" w:eastAsia="MS PGothic" w:hAnsi="Times New Roman"/>
          <w:kern w:val="0"/>
          <w:sz w:val="22"/>
          <w:szCs w:val="22"/>
        </w:rPr>
        <w:t xml:space="preserve"> cơ sở</w:t>
      </w:r>
      <w:r w:rsidRPr="005F69ED">
        <w:rPr>
          <w:rFonts w:ascii="Times New Roman" w:eastAsia="MS PGothic" w:hAnsi="Times New Roman"/>
          <w:kern w:val="0"/>
          <w:sz w:val="22"/>
          <w:szCs w:val="22"/>
        </w:rPr>
        <w:t xml:space="preserve">, hệ thống máy tính, phát triển hệ thống, </w:t>
      </w:r>
      <w:r w:rsidR="002E392F" w:rsidRPr="005F69ED">
        <w:rPr>
          <w:rFonts w:ascii="Times New Roman" w:eastAsia="MS PGothic" w:hAnsi="Times New Roman"/>
          <w:kern w:val="0"/>
          <w:sz w:val="22"/>
          <w:szCs w:val="22"/>
        </w:rPr>
        <w:t>công nghệ</w:t>
      </w:r>
      <w:r w:rsidRPr="005F69ED">
        <w:rPr>
          <w:rFonts w:ascii="Times New Roman" w:eastAsia="MS PGothic" w:hAnsi="Times New Roman"/>
          <w:kern w:val="0"/>
          <w:sz w:val="22"/>
          <w:szCs w:val="22"/>
        </w:rPr>
        <w:t xml:space="preserve"> mạng, c</w:t>
      </w:r>
      <w:r w:rsidR="002E392F" w:rsidRPr="005F69ED">
        <w:rPr>
          <w:rFonts w:ascii="Times New Roman" w:eastAsia="MS PGothic" w:hAnsi="Times New Roman"/>
          <w:kern w:val="0"/>
          <w:sz w:val="22"/>
          <w:szCs w:val="22"/>
        </w:rPr>
        <w:t>ông nghệ c</w:t>
      </w:r>
      <w:r w:rsidRPr="005F69ED">
        <w:rPr>
          <w:rFonts w:ascii="Times New Roman" w:eastAsia="MS PGothic" w:hAnsi="Times New Roman"/>
          <w:kern w:val="0"/>
          <w:sz w:val="22"/>
          <w:szCs w:val="22"/>
        </w:rPr>
        <w:t>ơ sở dữ liệu, bảo mật và chuẩn hóa</w:t>
      </w:r>
      <w:r w:rsidR="00924383" w:rsidRPr="005F69ED">
        <w:rPr>
          <w:rFonts w:ascii="Times New Roman" w:eastAsia="MS PGothic" w:hAnsi="Times New Roman"/>
          <w:kern w:val="0"/>
          <w:sz w:val="22"/>
          <w:szCs w:val="22"/>
        </w:rPr>
        <w:t>,</w:t>
      </w:r>
      <w:r w:rsidR="0079654D" w:rsidRPr="005F69ED">
        <w:rPr>
          <w:rFonts w:ascii="Times New Roman" w:eastAsia="MS PGothic" w:hAnsi="Times New Roman"/>
          <w:kern w:val="0"/>
          <w:sz w:val="22"/>
          <w:szCs w:val="22"/>
        </w:rPr>
        <w:t xml:space="preserve"> tin học hóa và quản </w:t>
      </w:r>
      <w:r w:rsidR="000914AD" w:rsidRPr="005F69ED">
        <w:rPr>
          <w:rFonts w:ascii="Times New Roman" w:eastAsia="MS PGothic" w:hAnsi="Times New Roman"/>
          <w:kern w:val="0"/>
          <w:sz w:val="22"/>
          <w:szCs w:val="22"/>
        </w:rPr>
        <w:t>lý</w:t>
      </w:r>
      <w:r w:rsidR="000B7E20" w:rsidRPr="005F69ED">
        <w:rPr>
          <w:rFonts w:ascii="Times New Roman" w:eastAsia="MS PGothic" w:hAnsi="Times New Roman"/>
          <w:kern w:val="0"/>
          <w:sz w:val="22"/>
          <w:szCs w:val="22"/>
        </w:rPr>
        <w:t>.</w:t>
      </w:r>
      <w:r w:rsidR="00924383" w:rsidRPr="005F69ED">
        <w:rPr>
          <w:rFonts w:ascii="Times New Roman" w:eastAsia="MS PGothic" w:hAnsi="Times New Roman"/>
          <w:kern w:val="0"/>
          <w:sz w:val="22"/>
          <w:szCs w:val="22"/>
        </w:rPr>
        <w:t xml:space="preserve"> </w:t>
      </w:r>
      <w:r w:rsidRPr="005F69ED">
        <w:rPr>
          <w:rFonts w:ascii="Times New Roman" w:eastAsia="MS PGothic" w:hAnsi="Times New Roman"/>
          <w:kern w:val="0"/>
          <w:sz w:val="22"/>
          <w:szCs w:val="22"/>
        </w:rPr>
        <w:t xml:space="preserve"> </w:t>
      </w:r>
    </w:p>
    <w:p w14:paraId="5E45C486" w14:textId="77777777" w:rsidR="00640155" w:rsidRPr="005F69ED" w:rsidRDefault="00F06262" w:rsidP="002E4553">
      <w:pPr>
        <w:autoSpaceDE w:val="0"/>
        <w:autoSpaceDN w:val="0"/>
        <w:adjustRightInd w:val="0"/>
        <w:ind w:leftChars="550" w:left="1155" w:rightChars="519" w:right="1090"/>
        <w:rPr>
          <w:rFonts w:ascii="Times New Roman" w:eastAsia="MS PGothic" w:hAnsi="Times New Roman"/>
          <w:kern w:val="0"/>
          <w:sz w:val="22"/>
          <w:szCs w:val="22"/>
        </w:rPr>
      </w:pPr>
      <w:r w:rsidRPr="005F69ED">
        <w:rPr>
          <w:rFonts w:ascii="Times New Roman" w:eastAsia="MS PGothic" w:hAnsi="Times New Roman"/>
          <w:kern w:val="0"/>
          <w:sz w:val="22"/>
          <w:szCs w:val="22"/>
        </w:rPr>
        <w:t>P</w:t>
      </w:r>
      <w:r w:rsidR="001C2532" w:rsidRPr="005F69ED">
        <w:rPr>
          <w:rFonts w:ascii="Times New Roman" w:eastAsia="MS PGothic" w:hAnsi="Times New Roman"/>
          <w:kern w:val="0"/>
          <w:sz w:val="22"/>
          <w:szCs w:val="22"/>
        </w:rPr>
        <w:t>hần đầu của mỗi chương sẽ g</w:t>
      </w:r>
      <w:r w:rsidR="00640155" w:rsidRPr="005F69ED">
        <w:rPr>
          <w:rFonts w:ascii="Times New Roman" w:eastAsia="MS PGothic" w:hAnsi="Times New Roman"/>
          <w:kern w:val="0"/>
          <w:sz w:val="22"/>
          <w:szCs w:val="22"/>
        </w:rPr>
        <w:t>iải thích chi tiết về mỗ</w:t>
      </w:r>
      <w:r w:rsidR="00924383" w:rsidRPr="005F69ED">
        <w:rPr>
          <w:rFonts w:ascii="Times New Roman" w:eastAsia="MS PGothic" w:hAnsi="Times New Roman"/>
          <w:kern w:val="0"/>
          <w:sz w:val="22"/>
          <w:szCs w:val="22"/>
        </w:rPr>
        <w:t xml:space="preserve">i lĩnh vực </w:t>
      </w:r>
      <w:r w:rsidR="001C2532" w:rsidRPr="005F69ED">
        <w:rPr>
          <w:rFonts w:ascii="Times New Roman" w:eastAsia="MS PGothic" w:hAnsi="Times New Roman"/>
          <w:kern w:val="0"/>
          <w:sz w:val="22"/>
          <w:szCs w:val="22"/>
        </w:rPr>
        <w:t>trên</w:t>
      </w:r>
      <w:r w:rsidR="00924383" w:rsidRPr="005F69ED">
        <w:rPr>
          <w:rFonts w:ascii="Times New Roman" w:eastAsia="MS PGothic" w:hAnsi="Times New Roman"/>
          <w:kern w:val="0"/>
          <w:sz w:val="22"/>
          <w:szCs w:val="22"/>
        </w:rPr>
        <w:t xml:space="preserve">, tiếp theo là các câu hỏi thực tế đã được sử dụng trong các bài thi trước đây, các câu trả lời và </w:t>
      </w:r>
      <w:r w:rsidR="0066702C" w:rsidRPr="005F69ED">
        <w:rPr>
          <w:rFonts w:ascii="Times New Roman" w:eastAsia="MS PGothic" w:hAnsi="Times New Roman"/>
          <w:kern w:val="0"/>
          <w:sz w:val="22"/>
          <w:szCs w:val="22"/>
        </w:rPr>
        <w:t xml:space="preserve">giải </w:t>
      </w:r>
      <w:r w:rsidR="00924383" w:rsidRPr="005F69ED">
        <w:rPr>
          <w:rFonts w:ascii="Times New Roman" w:eastAsia="MS PGothic" w:hAnsi="Times New Roman"/>
          <w:kern w:val="0"/>
          <w:sz w:val="22"/>
          <w:szCs w:val="22"/>
        </w:rPr>
        <w:t>thích nằm</w:t>
      </w:r>
      <w:r w:rsidR="00BD77B7" w:rsidRPr="005F69ED">
        <w:rPr>
          <w:rFonts w:ascii="Times New Roman" w:eastAsia="MS PGothic" w:hAnsi="Times New Roman"/>
          <w:kern w:val="0"/>
          <w:sz w:val="22"/>
          <w:szCs w:val="22"/>
        </w:rPr>
        <w:t xml:space="preserve"> ở</w:t>
      </w:r>
      <w:r w:rsidR="00924383" w:rsidRPr="005F69ED">
        <w:rPr>
          <w:rFonts w:ascii="Times New Roman" w:eastAsia="MS PGothic" w:hAnsi="Times New Roman"/>
          <w:kern w:val="0"/>
          <w:sz w:val="22"/>
          <w:szCs w:val="22"/>
        </w:rPr>
        <w:t xml:space="preserve"> cuối mỗi chương</w:t>
      </w:r>
      <w:r w:rsidR="00770832" w:rsidRPr="005F69ED">
        <w:rPr>
          <w:rFonts w:ascii="Times New Roman" w:eastAsia="MS PGothic" w:hAnsi="Times New Roman"/>
          <w:kern w:val="0"/>
          <w:sz w:val="22"/>
          <w:szCs w:val="22"/>
        </w:rPr>
        <w:t>.</w:t>
      </w:r>
    </w:p>
    <w:p w14:paraId="35913567" w14:textId="77777777" w:rsidR="00640155" w:rsidRPr="005F69ED" w:rsidRDefault="00640155" w:rsidP="001C4C1C">
      <w:pPr>
        <w:autoSpaceDE w:val="0"/>
        <w:autoSpaceDN w:val="0"/>
        <w:adjustRightInd w:val="0"/>
        <w:ind w:leftChars="550" w:left="1155" w:rightChars="519" w:right="1090"/>
        <w:jc w:val="left"/>
        <w:rPr>
          <w:rFonts w:ascii="Times New Roman" w:eastAsia="MS PGothic" w:hAnsi="Times New Roman"/>
          <w:kern w:val="0"/>
          <w:sz w:val="22"/>
          <w:szCs w:val="22"/>
        </w:rPr>
      </w:pPr>
    </w:p>
    <w:p w14:paraId="1EBA7967" w14:textId="77777777" w:rsidR="00EF369C" w:rsidRPr="005F69ED" w:rsidRDefault="00EF369C" w:rsidP="00EF369C">
      <w:pPr>
        <w:rPr>
          <w:rFonts w:ascii="Times New Roman" w:hAnsi="Times New Roman"/>
        </w:rPr>
      </w:pPr>
    </w:p>
    <w:p w14:paraId="72D014BE" w14:textId="77777777" w:rsidR="00B47AB1" w:rsidRPr="005F69ED" w:rsidRDefault="00EF369C" w:rsidP="00B42245">
      <w:pPr>
        <w:pStyle w:val="1"/>
        <w:pBdr>
          <w:bottom w:val="threeDEmboss" w:sz="24" w:space="14" w:color="auto"/>
        </w:pBdr>
        <w:rPr>
          <w:sz w:val="56"/>
          <w:szCs w:val="56"/>
        </w:rPr>
      </w:pPr>
      <w:r w:rsidRPr="005F69ED">
        <w:br w:type="page"/>
      </w:r>
      <w:r w:rsidR="00B47AB1" w:rsidRPr="005F69ED">
        <w:rPr>
          <w:sz w:val="56"/>
          <w:szCs w:val="56"/>
        </w:rPr>
        <w:lastRenderedPageBreak/>
        <w:tab/>
      </w:r>
      <w:r w:rsidR="00C93C25" w:rsidRPr="005F69ED">
        <w:rPr>
          <w:sz w:val="56"/>
          <w:szCs w:val="56"/>
        </w:rPr>
        <w:t>K</w:t>
      </w:r>
      <w:r w:rsidR="002B684D" w:rsidRPr="005F69ED">
        <w:rPr>
          <w:sz w:val="56"/>
          <w:szCs w:val="56"/>
        </w:rPr>
        <w:t>hoa họ</w:t>
      </w:r>
      <w:r w:rsidR="00C93C25" w:rsidRPr="005F69ED">
        <w:rPr>
          <w:sz w:val="56"/>
          <w:szCs w:val="56"/>
        </w:rPr>
        <w:t>c máy tính cơ sở</w:t>
      </w:r>
      <w:r w:rsidR="002B684D" w:rsidRPr="005F69ED">
        <w:rPr>
          <w:sz w:val="56"/>
          <w:szCs w:val="56"/>
        </w:rPr>
        <w:t xml:space="preserve"> </w:t>
      </w:r>
    </w:p>
    <w:p w14:paraId="33B8C34C" w14:textId="598D72A7" w:rsidR="00B47AB1" w:rsidRPr="005F69ED" w:rsidRDefault="003812B7">
      <w:pPr>
        <w:rPr>
          <w:rFonts w:ascii="Times New Roman" w:hAnsi="Times New Roman"/>
        </w:rPr>
      </w:pPr>
      <w:r w:rsidRPr="005F69ED">
        <w:rPr>
          <w:rFonts w:ascii="Times New Roman" w:hAnsi="Times New Roman"/>
          <w:noProof/>
          <w:sz w:val="56"/>
          <w:szCs w:val="56"/>
        </w:rPr>
        <mc:AlternateContent>
          <mc:Choice Requires="wps">
            <w:drawing>
              <wp:anchor distT="0" distB="0" distL="114300" distR="114300" simplePos="0" relativeHeight="251520512" behindDoc="0" locked="0" layoutInCell="1" allowOverlap="1" wp14:anchorId="79F9E3DA" wp14:editId="6AF1CE8A">
                <wp:simplePos x="0" y="0"/>
                <wp:positionH relativeFrom="column">
                  <wp:posOffset>66675</wp:posOffset>
                </wp:positionH>
                <wp:positionV relativeFrom="paragraph">
                  <wp:posOffset>-1064260</wp:posOffset>
                </wp:positionV>
                <wp:extent cx="685800" cy="1000125"/>
                <wp:effectExtent l="0" t="0" r="0" b="0"/>
                <wp:wrapNone/>
                <wp:docPr id="131688408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00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2782E" w14:textId="77777777" w:rsidR="001C4C1C" w:rsidRDefault="001C4C1C">
                            <w:pPr>
                              <w:jc w:val="center"/>
                              <w:rPr>
                                <w:rFonts w:ascii="Arial" w:hAnsi="Arial" w:hint="eastAsia"/>
                                <w:b/>
                                <w:sz w:val="144"/>
                              </w:rPr>
                            </w:pPr>
                            <w:r>
                              <w:rPr>
                                <w:rFonts w:ascii="Arial" w:hAnsi="Arial" w:hint="eastAsia"/>
                                <w:b/>
                                <w:sz w:val="1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F9E3DA" id="_x0000_t202" coordsize="21600,21600" o:spt="202" path="m,l,21600r21600,l21600,xe">
                <v:stroke joinstyle="miter"/>
                <v:path gradientshapeok="t" o:connecttype="rect"/>
              </v:shapetype>
              <v:shape id="Text Box 57" o:spid="_x0000_s1027" type="#_x0000_t202" style="position:absolute;left:0;text-align:left;margin-left:5.25pt;margin-top:-83.8pt;width:54pt;height:78.7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" filled="f" stroked="f">
                <v:textbox inset="0,0,0,0">
                  <w:txbxContent>
                    <w:p w14:paraId="65D2782E" w14:textId="77777777" w:rsidR="001C4C1C" w:rsidRDefault="001C4C1C">
                      <w:pPr>
                        <w:jc w:val="center"/>
                        <w:rPr>
                          <w:rFonts w:ascii="Arial" w:hAnsi="Arial" w:hint="eastAsia"/>
                          <w:b/>
                          <w:sz w:val="144"/>
                        </w:rPr>
                      </w:pPr>
                      <w:r>
                        <w:rPr>
                          <w:rFonts w:ascii="Arial" w:hAnsi="Arial" w:hint="eastAsia"/>
                          <w:b/>
                          <w:sz w:val="144"/>
                        </w:rPr>
                        <w:t>1</w:t>
                      </w:r>
                    </w:p>
                  </w:txbxContent>
                </v:textbox>
              </v:shape>
            </w:pict>
          </mc:Fallback>
        </mc:AlternateContent>
      </w:r>
    </w:p>
    <w:p w14:paraId="52290144" w14:textId="77777777" w:rsidR="00B47AB1" w:rsidRPr="005F69ED" w:rsidRDefault="00402143">
      <w:pPr>
        <w:pStyle w:val="target"/>
        <w:outlineLvl w:val="0"/>
        <w:rPr>
          <w:rFonts w:ascii="Times New Roman" w:hAnsi="Times New Roman"/>
        </w:rPr>
      </w:pPr>
      <w:r w:rsidRPr="005F69ED">
        <w:rPr>
          <w:rFonts w:ascii="Times New Roman" w:hAnsi="Times New Roman"/>
        </w:rPr>
        <w:t>Mục tiêu củ</w:t>
      </w:r>
      <w:r w:rsidR="00DB6D4A" w:rsidRPr="005F69ED">
        <w:rPr>
          <w:rFonts w:ascii="Times New Roman" w:hAnsi="Times New Roman"/>
        </w:rPr>
        <w:t>a chư</w:t>
      </w:r>
      <w:r w:rsidR="00C2599C" w:rsidRPr="005F69ED">
        <w:rPr>
          <w:rFonts w:ascii="Times New Roman" w:hAnsi="Times New Roman"/>
        </w:rPr>
        <w:t>ơng này</w:t>
      </w:r>
    </w:p>
    <w:p w14:paraId="0A22728F" w14:textId="77777777" w:rsidR="00F53AD7" w:rsidRPr="005F69ED" w:rsidRDefault="000743E0" w:rsidP="00F53AD7">
      <w:pPr>
        <w:pStyle w:val="target-body"/>
        <w:rPr>
          <w:rFonts w:eastAsia="MS PGothic"/>
          <w:szCs w:val="21"/>
        </w:rPr>
      </w:pPr>
      <w:r w:rsidRPr="005F69ED">
        <w:rPr>
          <w:rFonts w:eastAsia="MS PGothic"/>
          <w:szCs w:val="21"/>
        </w:rPr>
        <w:t xml:space="preserve">Để trở thành </w:t>
      </w:r>
      <w:r w:rsidR="00E8439B" w:rsidRPr="005F69ED">
        <w:rPr>
          <w:rFonts w:eastAsia="MS PGothic"/>
          <w:szCs w:val="21"/>
        </w:rPr>
        <w:t>một</w:t>
      </w:r>
      <w:r w:rsidRPr="005F69ED">
        <w:rPr>
          <w:rFonts w:eastAsia="MS PGothic"/>
          <w:szCs w:val="21"/>
        </w:rPr>
        <w:t xml:space="preserve"> kĩ sư công nghệ thông tin, cần phải hiểu cấu trúc của thông tin được xử lí bởi máy tính và ý nghĩa của quá trình xử lý thông tin</w:t>
      </w:r>
      <w:r w:rsidR="005B0CF3" w:rsidRPr="005F69ED">
        <w:rPr>
          <w:rFonts w:eastAsia="MS PGothic"/>
          <w:szCs w:val="21"/>
        </w:rPr>
        <w:t>. Tất cả thông tin được lưu trữ trong máy tính ở dạng số nhị phân; do đó trong phần 1</w:t>
      </w:r>
      <w:r w:rsidR="00710598" w:rsidRPr="005F69ED">
        <w:rPr>
          <w:rFonts w:eastAsia="MS PGothic"/>
          <w:szCs w:val="21"/>
        </w:rPr>
        <w:t>,</w:t>
      </w:r>
      <w:r w:rsidR="005B0CF3" w:rsidRPr="005F69ED">
        <w:rPr>
          <w:rFonts w:eastAsia="MS PGothic"/>
          <w:szCs w:val="21"/>
        </w:rPr>
        <w:t xml:space="preserve"> ta sẽ </w:t>
      </w:r>
      <w:r w:rsidR="00E77A70" w:rsidRPr="005F69ED">
        <w:rPr>
          <w:rFonts w:eastAsia="MS PGothic"/>
          <w:szCs w:val="21"/>
        </w:rPr>
        <w:t>nghiên cứu</w:t>
      </w:r>
      <w:r w:rsidR="005B0CF3" w:rsidRPr="005F69ED">
        <w:rPr>
          <w:rFonts w:eastAsia="MS PGothic"/>
          <w:szCs w:val="21"/>
        </w:rPr>
        <w:t xml:space="preserve"> về dạng </w:t>
      </w:r>
      <w:r w:rsidR="00710598" w:rsidRPr="005F69ED">
        <w:rPr>
          <w:rFonts w:eastAsia="MS PGothic"/>
          <w:szCs w:val="21"/>
        </w:rPr>
        <w:t xml:space="preserve">mà </w:t>
      </w:r>
      <w:r w:rsidR="005B0CF3" w:rsidRPr="005F69ED">
        <w:rPr>
          <w:rFonts w:eastAsia="MS PGothic"/>
          <w:szCs w:val="21"/>
        </w:rPr>
        <w:t>số thập phân và kí tự sử dụng trong cuộc sống hàng ngày được lưu trữ trong máy tính</w:t>
      </w:r>
      <w:r w:rsidR="00710598" w:rsidRPr="005F69ED">
        <w:rPr>
          <w:rFonts w:eastAsia="MS PGothic"/>
          <w:szCs w:val="21"/>
        </w:rPr>
        <w:t xml:space="preserve">. Trong phần 2, ta sẽ </w:t>
      </w:r>
      <w:r w:rsidR="00CB3155" w:rsidRPr="005F69ED">
        <w:rPr>
          <w:rFonts w:eastAsia="MS PGothic"/>
          <w:szCs w:val="21"/>
        </w:rPr>
        <w:t>nghiên cứu</w:t>
      </w:r>
      <w:r w:rsidR="00710598" w:rsidRPr="005F69ED">
        <w:rPr>
          <w:rFonts w:eastAsia="MS PGothic"/>
          <w:szCs w:val="21"/>
        </w:rPr>
        <w:t xml:space="preserve"> về các phép toán logic </w:t>
      </w:r>
      <w:r w:rsidR="006B0F8B" w:rsidRPr="005F69ED">
        <w:rPr>
          <w:rFonts w:eastAsia="MS PGothic"/>
          <w:szCs w:val="21"/>
        </w:rPr>
        <w:t>qua các</w:t>
      </w:r>
      <w:r w:rsidR="00710598" w:rsidRPr="005F69ED">
        <w:rPr>
          <w:rFonts w:eastAsia="MS PGothic"/>
          <w:szCs w:val="21"/>
        </w:rPr>
        <w:t xml:space="preserve"> ví dụ </w:t>
      </w:r>
      <w:r w:rsidR="006B0F8B" w:rsidRPr="005F69ED">
        <w:rPr>
          <w:rFonts w:eastAsia="MS PGothic"/>
          <w:szCs w:val="21"/>
        </w:rPr>
        <w:t>cụ thể</w:t>
      </w:r>
      <w:r w:rsidR="00710598" w:rsidRPr="005F69ED">
        <w:rPr>
          <w:rFonts w:eastAsia="MS PGothic"/>
          <w:szCs w:val="21"/>
        </w:rPr>
        <w:t xml:space="preserve"> của quá trình xử lý thông tin.</w:t>
      </w:r>
      <w:r w:rsidR="0045675F" w:rsidRPr="005F69ED">
        <w:rPr>
          <w:rFonts w:eastAsia="MS PGothic"/>
          <w:szCs w:val="21"/>
        </w:rPr>
        <w:t xml:space="preserve"> Trong phần 3, ta sẽ </w:t>
      </w:r>
      <w:r w:rsidR="00CB3155" w:rsidRPr="005F69ED">
        <w:rPr>
          <w:rFonts w:eastAsia="MS PGothic"/>
          <w:szCs w:val="21"/>
        </w:rPr>
        <w:t>nghiên cứu</w:t>
      </w:r>
      <w:r w:rsidR="0045675F" w:rsidRPr="005F69ED">
        <w:rPr>
          <w:rFonts w:eastAsia="MS PGothic"/>
          <w:szCs w:val="21"/>
        </w:rPr>
        <w:t xml:space="preserve"> về </w:t>
      </w:r>
      <w:r w:rsidR="0013444E" w:rsidRPr="005F69ED">
        <w:rPr>
          <w:rFonts w:eastAsia="MS PGothic"/>
          <w:szCs w:val="21"/>
        </w:rPr>
        <w:t xml:space="preserve">các </w:t>
      </w:r>
      <w:r w:rsidR="0045675F" w:rsidRPr="005F69ED">
        <w:rPr>
          <w:rFonts w:eastAsia="MS PGothic"/>
          <w:szCs w:val="21"/>
        </w:rPr>
        <w:t>cấu trúc dữ liệu mà sự biến đổi</w:t>
      </w:r>
      <w:r w:rsidR="0013444E" w:rsidRPr="005F69ED">
        <w:rPr>
          <w:rFonts w:eastAsia="MS PGothic"/>
          <w:szCs w:val="21"/>
        </w:rPr>
        <w:t xml:space="preserve"> trên đó</w:t>
      </w:r>
      <w:r w:rsidR="0045675F" w:rsidRPr="005F69ED">
        <w:rPr>
          <w:rFonts w:eastAsia="MS PGothic"/>
          <w:szCs w:val="21"/>
        </w:rPr>
        <w:t xml:space="preserve"> là cần thiết để quá trình xử lý dữ liệu dễ dàng</w:t>
      </w:r>
      <w:r w:rsidR="0072261D" w:rsidRPr="005F69ED">
        <w:rPr>
          <w:rFonts w:eastAsia="MS PGothic"/>
          <w:szCs w:val="21"/>
        </w:rPr>
        <w:t xml:space="preserve"> hơn</w:t>
      </w:r>
      <w:r w:rsidR="0045675F" w:rsidRPr="005F69ED">
        <w:rPr>
          <w:rFonts w:eastAsia="MS PGothic"/>
          <w:szCs w:val="21"/>
        </w:rPr>
        <w:t xml:space="preserve">. Cuối cùng, trong phần 4, ta sẽ </w:t>
      </w:r>
      <w:r w:rsidR="00CB3155" w:rsidRPr="005F69ED">
        <w:rPr>
          <w:rFonts w:eastAsia="MS PGothic"/>
          <w:szCs w:val="21"/>
        </w:rPr>
        <w:t>nghiên cứu</w:t>
      </w:r>
      <w:r w:rsidR="0045675F" w:rsidRPr="005F69ED">
        <w:rPr>
          <w:rFonts w:eastAsia="MS PGothic"/>
          <w:szCs w:val="21"/>
        </w:rPr>
        <w:t xml:space="preserve"> về các phương pháp xử lý dữ liệu </w:t>
      </w:r>
      <w:r w:rsidR="00EA6A58" w:rsidRPr="005F69ED">
        <w:rPr>
          <w:rFonts w:eastAsia="MS PGothic"/>
          <w:szCs w:val="21"/>
        </w:rPr>
        <w:t>cụ thể</w:t>
      </w:r>
      <w:r w:rsidR="00F53AD7" w:rsidRPr="005F69ED">
        <w:rPr>
          <w:rFonts w:eastAsia="MS PGothic"/>
          <w:szCs w:val="21"/>
        </w:rPr>
        <w:t xml:space="preserve">. </w:t>
      </w:r>
    </w:p>
    <w:p w14:paraId="66919E28" w14:textId="77777777" w:rsidR="00B47AB1" w:rsidRPr="005F69ED" w:rsidRDefault="00B47AB1">
      <w:pPr>
        <w:rPr>
          <w:rFonts w:ascii="Times New Roman" w:hAnsi="Times New Roman"/>
        </w:rPr>
      </w:pPr>
    </w:p>
    <w:p w14:paraId="7B6D45EF" w14:textId="77777777" w:rsidR="00B47AB1" w:rsidRPr="005F69ED" w:rsidRDefault="00B47AB1">
      <w:pPr>
        <w:rPr>
          <w:rFonts w:ascii="Times New Roman" w:hAnsi="Times New Roman"/>
        </w:rPr>
      </w:pPr>
    </w:p>
    <w:p w14:paraId="2A20E720" w14:textId="77777777" w:rsidR="00F53AD7" w:rsidRPr="005F69ED" w:rsidRDefault="00F53AD7" w:rsidP="00F53AD7">
      <w:pPr>
        <w:tabs>
          <w:tab w:val="left" w:pos="720"/>
        </w:tabs>
        <w:rPr>
          <w:rFonts w:ascii="Times New Roman" w:hAnsi="Times New Roman"/>
          <w:sz w:val="28"/>
          <w:szCs w:val="28"/>
        </w:rPr>
      </w:pPr>
      <w:r w:rsidRPr="005F69ED">
        <w:rPr>
          <w:rFonts w:ascii="Times New Roman" w:hAnsi="Times New Roman"/>
          <w:sz w:val="28"/>
          <w:szCs w:val="28"/>
        </w:rPr>
        <w:t>1.1</w:t>
      </w:r>
      <w:r w:rsidRPr="005F69ED">
        <w:rPr>
          <w:rFonts w:ascii="Times New Roman" w:hAnsi="Times New Roman"/>
          <w:sz w:val="28"/>
          <w:szCs w:val="28"/>
        </w:rPr>
        <w:tab/>
      </w:r>
      <w:bookmarkStart w:id="1" w:name="OLE_LINK1"/>
      <w:r w:rsidR="00CF65AF" w:rsidRPr="005F69ED">
        <w:rPr>
          <w:rFonts w:ascii="Times New Roman" w:hAnsi="Times New Roman"/>
          <w:sz w:val="28"/>
          <w:szCs w:val="28"/>
        </w:rPr>
        <w:t>Nguyên lý cơ bản về thông tin</w:t>
      </w:r>
      <w:bookmarkEnd w:id="1"/>
    </w:p>
    <w:p w14:paraId="4B4F6F7F" w14:textId="77777777" w:rsidR="00F53AD7" w:rsidRPr="005F69ED" w:rsidRDefault="00F53AD7" w:rsidP="00F53AD7">
      <w:pPr>
        <w:tabs>
          <w:tab w:val="left" w:pos="720"/>
        </w:tabs>
        <w:rPr>
          <w:rFonts w:ascii="Times New Roman" w:hAnsi="Times New Roman"/>
          <w:sz w:val="28"/>
          <w:szCs w:val="28"/>
        </w:rPr>
      </w:pPr>
      <w:r w:rsidRPr="005F69ED">
        <w:rPr>
          <w:rFonts w:ascii="Times New Roman" w:hAnsi="Times New Roman"/>
          <w:sz w:val="28"/>
          <w:szCs w:val="28"/>
        </w:rPr>
        <w:t>1.2</w:t>
      </w:r>
      <w:r w:rsidRPr="005F69ED">
        <w:rPr>
          <w:rFonts w:ascii="Times New Roman" w:hAnsi="Times New Roman"/>
          <w:sz w:val="28"/>
          <w:szCs w:val="28"/>
        </w:rPr>
        <w:tab/>
      </w:r>
      <w:r w:rsidR="00CF65AF" w:rsidRPr="005F69ED">
        <w:rPr>
          <w:rFonts w:ascii="Times New Roman" w:hAnsi="Times New Roman"/>
          <w:sz w:val="28"/>
          <w:szCs w:val="28"/>
        </w:rPr>
        <w:t xml:space="preserve">Thông tin và logic </w:t>
      </w:r>
    </w:p>
    <w:p w14:paraId="41752FCE" w14:textId="77777777" w:rsidR="00F53AD7" w:rsidRPr="005F69ED" w:rsidRDefault="00F53AD7" w:rsidP="00F53AD7">
      <w:pPr>
        <w:tabs>
          <w:tab w:val="left" w:pos="720"/>
        </w:tabs>
        <w:rPr>
          <w:rFonts w:ascii="Times New Roman" w:hAnsi="Times New Roman"/>
          <w:sz w:val="28"/>
          <w:szCs w:val="28"/>
        </w:rPr>
      </w:pPr>
      <w:r w:rsidRPr="005F69ED">
        <w:rPr>
          <w:rFonts w:ascii="Times New Roman" w:hAnsi="Times New Roman"/>
          <w:sz w:val="28"/>
          <w:szCs w:val="28"/>
        </w:rPr>
        <w:t>1.3</w:t>
      </w:r>
      <w:r w:rsidRPr="005F69ED">
        <w:rPr>
          <w:rFonts w:ascii="Times New Roman" w:hAnsi="Times New Roman"/>
          <w:sz w:val="28"/>
          <w:szCs w:val="28"/>
        </w:rPr>
        <w:tab/>
      </w:r>
      <w:r w:rsidR="00CF65AF" w:rsidRPr="005F69ED">
        <w:rPr>
          <w:rFonts w:ascii="Times New Roman" w:hAnsi="Times New Roman"/>
          <w:sz w:val="28"/>
          <w:szCs w:val="28"/>
        </w:rPr>
        <w:t xml:space="preserve">Cấu trúc dữ liệu </w:t>
      </w:r>
    </w:p>
    <w:p w14:paraId="47B7D56A" w14:textId="77777777" w:rsidR="00F53AD7" w:rsidRPr="005F69ED" w:rsidRDefault="00F53AD7" w:rsidP="00F53AD7">
      <w:pPr>
        <w:tabs>
          <w:tab w:val="left" w:pos="720"/>
        </w:tabs>
        <w:rPr>
          <w:rFonts w:ascii="Times New Roman" w:hAnsi="Times New Roman"/>
          <w:sz w:val="28"/>
          <w:szCs w:val="28"/>
        </w:rPr>
      </w:pPr>
      <w:r w:rsidRPr="005F69ED">
        <w:rPr>
          <w:rFonts w:ascii="Times New Roman" w:hAnsi="Times New Roman"/>
          <w:sz w:val="28"/>
          <w:szCs w:val="28"/>
        </w:rPr>
        <w:t>1.4</w:t>
      </w:r>
      <w:r w:rsidRPr="005F69ED">
        <w:rPr>
          <w:rFonts w:ascii="Times New Roman" w:hAnsi="Times New Roman"/>
          <w:sz w:val="28"/>
          <w:szCs w:val="28"/>
        </w:rPr>
        <w:tab/>
      </w:r>
      <w:r w:rsidR="00CF65AF" w:rsidRPr="005F69ED">
        <w:rPr>
          <w:rFonts w:ascii="Times New Roman" w:hAnsi="Times New Roman"/>
          <w:sz w:val="28"/>
          <w:szCs w:val="28"/>
        </w:rPr>
        <w:t xml:space="preserve">Giải thuật </w:t>
      </w:r>
    </w:p>
    <w:p w14:paraId="72832CB4" w14:textId="77777777" w:rsidR="00B47AB1" w:rsidRPr="005F69ED" w:rsidRDefault="00B47AB1" w:rsidP="00CB7807">
      <w:pPr>
        <w:rPr>
          <w:rFonts w:ascii="Times New Roman" w:hAnsi="Times New Roman"/>
        </w:rPr>
      </w:pPr>
    </w:p>
    <w:p w14:paraId="2D56F67E" w14:textId="77777777" w:rsidR="00CB7807" w:rsidRPr="005F69ED" w:rsidRDefault="00CB7807" w:rsidP="00CB7807">
      <w:pPr>
        <w:rPr>
          <w:rFonts w:ascii="Times New Roman" w:hAnsi="Times New Roman"/>
        </w:rPr>
      </w:pPr>
    </w:p>
    <w:p w14:paraId="7C3B1869" w14:textId="77777777" w:rsidR="00CB7807" w:rsidRPr="005F69ED" w:rsidRDefault="00CB7807" w:rsidP="00CB7807">
      <w:pPr>
        <w:rPr>
          <w:rFonts w:ascii="Times New Roman" w:hAnsi="Times New Roman"/>
        </w:rPr>
      </w:pPr>
    </w:p>
    <w:p w14:paraId="02246FC8" w14:textId="77777777" w:rsidR="00CB7807" w:rsidRPr="005F69ED" w:rsidRDefault="00CB7807" w:rsidP="00CB7807">
      <w:pPr>
        <w:rPr>
          <w:rFonts w:ascii="Times New Roman" w:hAnsi="Times New Roman"/>
        </w:rPr>
      </w:pPr>
    </w:p>
    <w:p w14:paraId="4AE0F40B" w14:textId="77777777" w:rsidR="00F53AD7" w:rsidRPr="005F69ED" w:rsidRDefault="00F53AD7" w:rsidP="00F53AD7">
      <w:pPr>
        <w:pStyle w:val="title16p"/>
        <w:jc w:val="left"/>
        <w:rPr>
          <w:rFonts w:ascii="Times New Roman" w:hAnsi="Times New Roman"/>
          <w:sz w:val="24"/>
        </w:rPr>
      </w:pPr>
      <w:r w:rsidRPr="005F69ED">
        <w:rPr>
          <w:rFonts w:ascii="Times New Roman" w:hAnsi="Times New Roman"/>
          <w:sz w:val="24"/>
        </w:rPr>
        <w:t>[</w:t>
      </w:r>
      <w:r w:rsidR="003975CF" w:rsidRPr="005F69ED">
        <w:rPr>
          <w:rFonts w:ascii="Times New Roman" w:hAnsi="Times New Roman"/>
          <w:sz w:val="24"/>
        </w:rPr>
        <w:t xml:space="preserve">Thuật ngữ và khái niệm cần </w:t>
      </w:r>
      <w:r w:rsidR="007063EC" w:rsidRPr="005F69ED">
        <w:rPr>
          <w:rFonts w:ascii="Times New Roman" w:hAnsi="Times New Roman"/>
          <w:sz w:val="24"/>
        </w:rPr>
        <w:t>nắm vững</w:t>
      </w:r>
      <w:r w:rsidRPr="005F69ED">
        <w:rPr>
          <w:rFonts w:ascii="Times New Roman" w:hAnsi="Times New Roman"/>
          <w:sz w:val="24"/>
        </w:rPr>
        <w:t>]</w:t>
      </w:r>
    </w:p>
    <w:p w14:paraId="32FF202B" w14:textId="77777777" w:rsidR="00CA4F94" w:rsidRPr="005F69ED" w:rsidRDefault="00CA4F94" w:rsidP="00F53AD7">
      <w:pPr>
        <w:pStyle w:val="title16p"/>
        <w:jc w:val="left"/>
        <w:rPr>
          <w:rFonts w:ascii="Times New Roman" w:hAnsi="Times New Roman"/>
          <w:sz w:val="24"/>
        </w:rPr>
      </w:pPr>
      <w:r w:rsidRPr="005F69ED">
        <w:rPr>
          <w:rFonts w:ascii="Times New Roman" w:hAnsi="Times New Roman"/>
          <w:sz w:val="24"/>
        </w:rPr>
        <w:t>Cơ số, nhị phân, hệ 16, dấu phẩy cố định, dấu phẩy động, tổng logic, tích logic, tổng loại trừ logic, bộ cộng, danh sách, ngăn xếp, hàng đợi, tìm kiếm tuyến tính, tìm kiếm nhị phân, sắp xếp nổi bọt</w:t>
      </w:r>
    </w:p>
    <w:p w14:paraId="0081D7C2" w14:textId="77777777" w:rsidR="00CA4F94" w:rsidRPr="005F69ED" w:rsidRDefault="00CA4F94" w:rsidP="00F53AD7">
      <w:pPr>
        <w:pStyle w:val="title16p"/>
        <w:jc w:val="left"/>
        <w:rPr>
          <w:rFonts w:ascii="Times New Roman" w:hAnsi="Times New Roman"/>
          <w:sz w:val="24"/>
        </w:rPr>
      </w:pPr>
    </w:p>
    <w:p w14:paraId="103EE18E" w14:textId="77777777" w:rsidR="00F53AD7" w:rsidRPr="005F69ED" w:rsidRDefault="00F53AD7" w:rsidP="00F53AD7">
      <w:pPr>
        <w:pStyle w:val="title16p"/>
        <w:jc w:val="left"/>
        <w:rPr>
          <w:rFonts w:ascii="Times New Roman" w:hAnsi="Times New Roman"/>
          <w:sz w:val="24"/>
        </w:rPr>
        <w:sectPr w:rsidR="00F53AD7" w:rsidRPr="005F69ED" w:rsidSect="00B97C0F">
          <w:footerReference w:type="even" r:id="rId8"/>
          <w:footerReference w:type="default" r:id="rId9"/>
          <w:footerReference w:type="first" r:id="rId10"/>
          <w:pgSz w:w="11906" w:h="16838" w:code="9"/>
          <w:pgMar w:top="1701" w:right="1418" w:bottom="1418" w:left="1418" w:header="680" w:footer="567" w:gutter="0"/>
          <w:pgBorders w:display="firstPage">
            <w:top w:val="crossStitch" w:sz="9" w:space="1" w:color="auto"/>
            <w:left w:val="crossStitch" w:sz="9" w:space="4" w:color="auto"/>
            <w:bottom w:val="crossStitch" w:sz="9" w:space="1" w:color="auto"/>
            <w:right w:val="crossStitch" w:sz="9" w:space="4" w:color="auto"/>
          </w:pgBorders>
          <w:cols w:space="720"/>
          <w:docGrid w:type="lines" w:linePitch="342"/>
        </w:sectPr>
      </w:pPr>
    </w:p>
    <w:p w14:paraId="575FC147" w14:textId="6F2A3853" w:rsidR="00B47AB1" w:rsidRPr="005F69ED" w:rsidRDefault="003812B7">
      <w:pPr>
        <w:pStyle w:val="3"/>
        <w:rPr>
          <w:rFonts w:ascii="Times New Roman" w:eastAsia="MS Mincho" w:hAnsi="Times New Roman" w:cs="Times New Roman"/>
        </w:rPr>
      </w:pPr>
      <w:r w:rsidRPr="005F69ED">
        <w:rPr>
          <w:rFonts w:ascii="Times New Roman" w:hAnsi="Times New Roman" w:cs="Times New Roman"/>
          <w:noProof/>
        </w:rPr>
        <w:lastRenderedPageBreak/>
        <mc:AlternateContent>
          <mc:Choice Requires="wpg">
            <w:drawing>
              <wp:anchor distT="0" distB="0" distL="114300" distR="114300" simplePos="0" relativeHeight="251661824" behindDoc="1" locked="0" layoutInCell="1" allowOverlap="1" wp14:anchorId="02A72579" wp14:editId="1637A10D">
                <wp:simplePos x="0" y="0"/>
                <wp:positionH relativeFrom="column">
                  <wp:posOffset>-207010</wp:posOffset>
                </wp:positionH>
                <wp:positionV relativeFrom="paragraph">
                  <wp:posOffset>60960</wp:posOffset>
                </wp:positionV>
                <wp:extent cx="6221730" cy="501650"/>
                <wp:effectExtent l="0" t="0" r="0" b="0"/>
                <wp:wrapNone/>
                <wp:docPr id="270605919" name="Group 9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501650"/>
                          <a:chOff x="1058" y="1827"/>
                          <a:chExt cx="9798" cy="790"/>
                        </a:xfrm>
                      </wpg:grpSpPr>
                      <wps:wsp>
                        <wps:cNvPr id="725871903" name="Rectangle 924"/>
                        <wps:cNvSpPr>
                          <a:spLocks noChangeArrowheads="1"/>
                        </wps:cNvSpPr>
                        <wps:spPr bwMode="auto">
                          <a:xfrm>
                            <a:off x="1058" y="1987"/>
                            <a:ext cx="9798" cy="497"/>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2B84ED" w14:textId="77777777" w:rsidR="001C4C1C" w:rsidRPr="00C7782D" w:rsidRDefault="001C4C1C" w:rsidP="00CB7807">
                              <w:pPr>
                                <w:rPr>
                                  <w:rFonts w:ascii="Impact" w:hAnsi="Impact" w:cs="Arial"/>
                                  <w:sz w:val="28"/>
                                  <w:szCs w:val="28"/>
                                </w:rPr>
                              </w:pPr>
                            </w:p>
                          </w:txbxContent>
                        </wps:txbx>
                        <wps:bodyPr rot="0" vert="horz" wrap="square" lIns="0" tIns="0" rIns="0" bIns="0" anchor="t" anchorCtr="0" upright="1">
                          <a:noAutofit/>
                        </wps:bodyPr>
                      </wps:wsp>
                      <wps:wsp>
                        <wps:cNvPr id="777514604" name="AutoShape 925"/>
                        <wps:cNvSpPr>
                          <a:spLocks noChangeArrowheads="1"/>
                        </wps:cNvSpPr>
                        <wps:spPr bwMode="auto">
                          <a:xfrm>
                            <a:off x="1376" y="1827"/>
                            <a:ext cx="770" cy="790"/>
                          </a:xfrm>
                          <a:prstGeom prst="roundRect">
                            <a:avLst>
                              <a:gd name="adj" fmla="val 16667"/>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51B994C" w14:textId="77777777" w:rsidR="001C4C1C" w:rsidRPr="00C7782D" w:rsidRDefault="001C4C1C" w:rsidP="00CB7807">
                              <w:pPr>
                                <w:spacing w:line="500" w:lineRule="exact"/>
                                <w:jc w:val="center"/>
                                <w:rPr>
                                  <w:rFonts w:ascii="Impact" w:hAnsi="Impact"/>
                                  <w:color w:val="FFFFFF"/>
                                  <w:sz w:val="36"/>
                                  <w:szCs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A72579" id="Group 923" o:spid="_x0000_s1028" style="position:absolute;left:0;text-align:left;margin-left:-16.3pt;margin-top:4.8pt;width:489.9pt;height:39.5pt;z-index:-251654656" coordorigin="1058,1827" coordsize="979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">
                <v:rect id="Rectangle 924" o:spid="_x0000_s1029" style="position:absolute;left:1058;top:1987;width:9798;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" fillcolor="silver" stroked="f">
                  <v:textbox inset="0,0,0,0">
                    <w:txbxContent>
                      <w:p w14:paraId="402B84ED" w14:textId="77777777" w:rsidR="001C4C1C" w:rsidRPr="00C7782D" w:rsidRDefault="001C4C1C" w:rsidP="00CB7807">
                        <w:pPr>
                          <w:rPr>
                            <w:rFonts w:ascii="Impact" w:hAnsi="Impact" w:cs="Arial"/>
                            <w:sz w:val="28"/>
                            <w:szCs w:val="28"/>
                          </w:rPr>
                        </w:pPr>
                      </w:p>
                    </w:txbxContent>
                  </v:textbox>
                </v:rect>
                <v:roundrect id="AutoShape 925" o:spid="_x0000_s1030" style="position:absolute;left:1376;top:1827;width:770;height:7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" fillcolor="black" stroked="f">
                  <v:textbox inset="0,0,0,0">
                    <w:txbxContent>
                      <w:p w14:paraId="251B994C" w14:textId="77777777" w:rsidR="001C4C1C" w:rsidRPr="00C7782D" w:rsidRDefault="001C4C1C" w:rsidP="00CB7807">
                        <w:pPr>
                          <w:spacing w:line="500" w:lineRule="exact"/>
                          <w:jc w:val="center"/>
                          <w:rPr>
                            <w:rFonts w:ascii="Impact" w:hAnsi="Impact"/>
                            <w:color w:val="FFFFFF"/>
                            <w:sz w:val="36"/>
                            <w:szCs w:val="36"/>
                          </w:rPr>
                        </w:pPr>
                      </w:p>
                    </w:txbxContent>
                  </v:textbox>
                </v:roundrect>
              </v:group>
            </w:pict>
          </mc:Fallback>
        </mc:AlternateContent>
      </w:r>
      <w:r w:rsidR="000E0D01" w:rsidRPr="005F69ED">
        <w:rPr>
          <w:rFonts w:ascii="Times New Roman" w:hAnsi="Times New Roman" w:cs="Times New Roman"/>
        </w:rPr>
        <w:t xml:space="preserve">  </w:t>
      </w:r>
      <w:r w:rsidR="00666B94" w:rsidRPr="005F69ED">
        <w:rPr>
          <w:rFonts w:ascii="Times New Roman" w:hAnsi="Times New Roman" w:cs="Times New Roman"/>
        </w:rPr>
        <w:t xml:space="preserve">Nguyên lý cơ bản </w:t>
      </w:r>
      <w:r w:rsidR="001C4C1C" w:rsidRPr="005F69ED">
        <w:rPr>
          <w:rFonts w:ascii="Times New Roman" w:hAnsi="Times New Roman" w:cs="Times New Roman"/>
        </w:rPr>
        <w:t>về</w:t>
      </w:r>
      <w:r w:rsidR="00666B94" w:rsidRPr="005F69ED">
        <w:rPr>
          <w:rFonts w:ascii="Times New Roman" w:hAnsi="Times New Roman" w:cs="Times New Roman"/>
        </w:rPr>
        <w:t xml:space="preserve"> thông tin </w:t>
      </w:r>
    </w:p>
    <w:p w14:paraId="0F86AB15" w14:textId="77777777" w:rsidR="00B47AB1" w:rsidRPr="005F69ED" w:rsidRDefault="00745DFA" w:rsidP="001C4C1C">
      <w:pPr>
        <w:pStyle w:val="Intro"/>
        <w:ind w:left="315"/>
        <w:outlineLvl w:val="0"/>
        <w:rPr>
          <w:rFonts w:ascii="Times New Roman" w:hAnsi="Times New Roman"/>
        </w:rPr>
      </w:pPr>
      <w:r w:rsidRPr="005F69ED">
        <w:rPr>
          <w:rFonts w:ascii="Times New Roman" w:hAnsi="Times New Roman"/>
        </w:rPr>
        <w:t>Mở đầu</w:t>
      </w:r>
    </w:p>
    <w:p w14:paraId="3C5DFE2D" w14:textId="77777777" w:rsidR="00B63ABD" w:rsidRPr="005F69ED" w:rsidRDefault="00B63ABD" w:rsidP="001C4C1C">
      <w:pPr>
        <w:pStyle w:val="Body01"/>
        <w:ind w:left="315" w:right="315"/>
      </w:pPr>
      <w:bookmarkStart w:id="2" w:name="OLE_LINK3"/>
      <w:r w:rsidRPr="005F69ED">
        <w:t>Tất cả thông tin (kí tự và số) được biểu diễn trong máy tính bởi sự kết hợp của</w:t>
      </w:r>
      <w:r w:rsidR="00022399" w:rsidRPr="005F69ED">
        <w:t xml:space="preserve"> các kí tự</w:t>
      </w:r>
      <w:r w:rsidRPr="005F69ED">
        <w:t xml:space="preserve"> 0 và 1. Một biểu diễn chỉ sử dụng </w:t>
      </w:r>
      <w:r w:rsidR="004E3305" w:rsidRPr="005F69ED">
        <w:t xml:space="preserve">các kí tự </w:t>
      </w:r>
      <w:r w:rsidRPr="005F69ED">
        <w:t xml:space="preserve">1 và 0 được gọi là 1 số nhị phân. </w:t>
      </w:r>
      <w:r w:rsidR="005C38E8" w:rsidRPr="005F69ED">
        <w:t>Trong phần này, t</w:t>
      </w:r>
      <w:r w:rsidRPr="005F69ED">
        <w:t>a sẽ học về dạng biểu diễ</w:t>
      </w:r>
      <w:r w:rsidR="005C38E8" w:rsidRPr="005F69ED">
        <w:t xml:space="preserve">n </w:t>
      </w:r>
      <w:r w:rsidRPr="005F69ED">
        <w:t>thông tin</w:t>
      </w:r>
    </w:p>
    <w:bookmarkEnd w:id="2"/>
    <w:p w14:paraId="2334CA38" w14:textId="77777777" w:rsidR="00B47AB1" w:rsidRPr="005F69ED" w:rsidRDefault="00B47AB1" w:rsidP="001C4C1C">
      <w:pPr>
        <w:pStyle w:val="Body01"/>
        <w:ind w:left="315" w:right="315"/>
      </w:pPr>
    </w:p>
    <w:p w14:paraId="3B3E8CB4" w14:textId="77777777" w:rsidR="00B47AB1" w:rsidRPr="005F69ED" w:rsidRDefault="0082390D">
      <w:pPr>
        <w:pStyle w:val="Heading4"/>
        <w:rPr>
          <w:rFonts w:ascii="Times New Roman" w:hAnsi="Times New Roman"/>
          <w:shd w:val="pct15" w:color="auto" w:fill="FFFFFF"/>
        </w:rPr>
      </w:pPr>
      <w:r w:rsidRPr="005F69ED">
        <w:rPr>
          <w:rFonts w:ascii="Times New Roman" w:hAnsi="Times New Roman"/>
          <w:shd w:val="pct15" w:color="auto" w:fill="FFFFFF"/>
        </w:rPr>
        <w:t xml:space="preserve">Chuyển đổi cơ số </w:t>
      </w: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7AED4220" w14:textId="77777777">
        <w:trPr>
          <w:trHeight w:val="798"/>
        </w:trPr>
        <w:tc>
          <w:tcPr>
            <w:tcW w:w="1260" w:type="dxa"/>
            <w:vAlign w:val="center"/>
          </w:tcPr>
          <w:p w14:paraId="69A89E5E"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04D07935" w14:textId="77777777" w:rsidR="00B47AB1" w:rsidRPr="005F69ED" w:rsidRDefault="00966250" w:rsidP="001C4C1C">
            <w:pPr>
              <w:pStyle w:val="Items"/>
              <w:snapToGrid w:val="0"/>
              <w:ind w:right="315"/>
              <w:jc w:val="left"/>
              <w:rPr>
                <w:rFonts w:cs="Times New Roman"/>
                <w:lang w:eastAsia="ja-JP"/>
              </w:rPr>
            </w:pPr>
            <w:r w:rsidRPr="005F69ED">
              <w:rPr>
                <w:rFonts w:cs="Times New Roman"/>
              </w:rPr>
              <w:t>Trong máy tính, tất cả dữ liệu được biểu diễn bởi các số nhị phân</w:t>
            </w:r>
          </w:p>
          <w:p w14:paraId="4CC69FCC" w14:textId="77777777" w:rsidR="00B47AB1" w:rsidRPr="005F69ED" w:rsidRDefault="001B0CF0" w:rsidP="001C4C1C">
            <w:pPr>
              <w:pStyle w:val="Items"/>
              <w:snapToGrid w:val="0"/>
              <w:ind w:right="315"/>
              <w:jc w:val="left"/>
              <w:rPr>
                <w:rFonts w:cs="Times New Roman"/>
                <w:lang w:eastAsia="ja-JP"/>
              </w:rPr>
            </w:pPr>
            <w:r w:rsidRPr="005F69ED">
              <w:rPr>
                <w:rFonts w:cs="Times New Roman"/>
              </w:rPr>
              <w:t>Các số hệ 16 được biểu diễn bằng cách tách các số nhị phân thành các nhóm 4-bit</w:t>
            </w:r>
            <w:r w:rsidR="00C2599C" w:rsidRPr="005F69ED">
              <w:rPr>
                <w:rFonts w:cs="Times New Roman"/>
              </w:rPr>
              <w:t>.</w:t>
            </w:r>
          </w:p>
        </w:tc>
      </w:tr>
    </w:tbl>
    <w:p w14:paraId="7B0ED0D7" w14:textId="77777777" w:rsidR="00B47AB1" w:rsidRPr="005F69ED" w:rsidRDefault="00B47AB1" w:rsidP="001C4C1C">
      <w:pPr>
        <w:pStyle w:val="Body01"/>
        <w:ind w:left="315" w:right="315"/>
      </w:pPr>
    </w:p>
    <w:p w14:paraId="026EB4D5" w14:textId="77777777" w:rsidR="003534F4" w:rsidRPr="005F69ED" w:rsidRDefault="003534F4" w:rsidP="001C4C1C">
      <w:pPr>
        <w:pStyle w:val="Body01"/>
        <w:ind w:left="315" w:right="315"/>
      </w:pPr>
      <w:r w:rsidRPr="005F69ED">
        <w:t>Thuật ngữ “Chuyển đổi cơ số</w:t>
      </w:r>
      <w:r w:rsidR="00866F97" w:rsidRPr="005F69ED">
        <w:t>”</w:t>
      </w:r>
      <w:r w:rsidR="00866F97" w:rsidRPr="005F69ED">
        <w:rPr>
          <w:rStyle w:val="FootnoteReference"/>
        </w:rPr>
        <w:footnoteReference w:id="1"/>
      </w:r>
      <w:r w:rsidRPr="005F69ED">
        <w:t xml:space="preserve"> nghĩa là, ví dụ, chuyển </w:t>
      </w:r>
      <w:r w:rsidR="00E8439B" w:rsidRPr="005F69ED">
        <w:t>một</w:t>
      </w:r>
      <w:r w:rsidRPr="005F69ED">
        <w:t xml:space="preserve"> số thập phân thành </w:t>
      </w:r>
      <w:r w:rsidR="00E8439B" w:rsidRPr="005F69ED">
        <w:t>một</w:t>
      </w:r>
      <w:r w:rsidRPr="005F69ED">
        <w:t xml:space="preserve"> số nhị phân. Ở đây “10” trong số thập phân và “2” trong số nhị phân được gọi là các cơ số. Trong máy tính tất cả dữ liệu được biểu diễn dưới dạng </w:t>
      </w:r>
      <w:r w:rsidRPr="005F69ED">
        <w:rPr>
          <w:b/>
        </w:rPr>
        <w:t>số nhị phân</w:t>
      </w:r>
      <w:r w:rsidRPr="005F69ED">
        <w:t xml:space="preserve"> tương ứng với 2 trạng thái điện ON và OFF.</w:t>
      </w:r>
      <w:r w:rsidR="006D4580" w:rsidRPr="005F69ED">
        <w:t xml:space="preserve"> Mỗi chữ số của </w:t>
      </w:r>
      <w:r w:rsidR="00E8439B" w:rsidRPr="005F69ED">
        <w:t>một</w:t>
      </w:r>
      <w:r w:rsidR="006D4580" w:rsidRPr="005F69ED">
        <w:t xml:space="preserve"> số nhị phân chỉ có thể là “0” hoặc “1”</w:t>
      </w:r>
      <w:r w:rsidR="00E10FA8" w:rsidRPr="005F69ED">
        <w:t>, nên tất cả các số được biểu diễn bởi 2 kí tự 0 và 1.</w:t>
      </w:r>
    </w:p>
    <w:p w14:paraId="6C1BF211" w14:textId="77777777" w:rsidR="00B47AB1" w:rsidRPr="005F69ED" w:rsidRDefault="00B47AB1" w:rsidP="001C4C1C">
      <w:pPr>
        <w:pStyle w:val="Body01"/>
        <w:ind w:left="315" w:right="315"/>
      </w:pPr>
    </w:p>
    <w:p w14:paraId="07227A35" w14:textId="77777777" w:rsidR="009B1055" w:rsidRPr="005F69ED" w:rsidRDefault="009B1055" w:rsidP="001C4C1C">
      <w:pPr>
        <w:pStyle w:val="Body01"/>
        <w:ind w:left="315" w:right="315"/>
      </w:pPr>
      <w:r w:rsidRPr="005F69ED">
        <w:t>Tuy nhiên, các số nhị phân biểu diễn bởi sự kết hợp của</w:t>
      </w:r>
      <w:r w:rsidR="00237F74" w:rsidRPr="005F69ED">
        <w:t xml:space="preserve"> các kí tự</w:t>
      </w:r>
      <w:r w:rsidRPr="005F69ED">
        <w:t xml:space="preserve"> 0 và 1 dài và khó hiểu, nên khái niệm </w:t>
      </w:r>
      <w:r w:rsidRPr="005F69ED">
        <w:rPr>
          <w:b/>
        </w:rPr>
        <w:t>hệ cơ số 16</w:t>
      </w:r>
      <w:r w:rsidRPr="005F69ED">
        <w:t xml:space="preserve"> được đưa ra. Trong hệ cơ số 16, </w:t>
      </w:r>
      <w:r w:rsidR="00866F97" w:rsidRPr="005F69ED">
        <w:t xml:space="preserve">4 </w:t>
      </w:r>
      <w:r w:rsidR="00780024" w:rsidRPr="005F69ED">
        <w:t>bit</w:t>
      </w:r>
      <w:r w:rsidR="00866F97" w:rsidRPr="005F69ED">
        <w:rPr>
          <w:rStyle w:val="FootnoteReference"/>
        </w:rPr>
        <w:footnoteReference w:id="2"/>
      </w:r>
      <w:r w:rsidR="00866F97" w:rsidRPr="005F69ED">
        <w:t xml:space="preserve"> </w:t>
      </w:r>
      <w:r w:rsidRPr="005F69ED">
        <w:t xml:space="preserve"> (tương ứng với các số từ 0 đến 15 trong hệ thập phân) được biểu diễn bởi 1 chữ số (0..9, A..F)</w:t>
      </w:r>
    </w:p>
    <w:p w14:paraId="50B6E964" w14:textId="77777777" w:rsidR="00B47AB1" w:rsidRPr="005F69ED" w:rsidRDefault="00B47AB1" w:rsidP="001C4C1C">
      <w:pPr>
        <w:pStyle w:val="Body01"/>
        <w:ind w:left="315" w:right="315"/>
      </w:pPr>
    </w:p>
    <w:p w14:paraId="14248CA1" w14:textId="77777777" w:rsidR="00B47AB1" w:rsidRPr="005F69ED" w:rsidRDefault="00213A14" w:rsidP="001C4C1C">
      <w:pPr>
        <w:pStyle w:val="Body01"/>
        <w:ind w:left="315" w:right="315"/>
      </w:pPr>
      <w:r w:rsidRPr="005F69ED">
        <w:t xml:space="preserve">Bảng </w:t>
      </w:r>
      <w:r w:rsidR="00237F74" w:rsidRPr="005F69ED">
        <w:t>sau</w:t>
      </w:r>
      <w:r w:rsidRPr="005F69ED">
        <w:t xml:space="preserve"> chỉ ra sự tương ứng giữa hệ thập phân, </w:t>
      </w:r>
      <w:r w:rsidR="00591E37" w:rsidRPr="005F69ED">
        <w:t>hệ nhị phân</w:t>
      </w:r>
      <w:r w:rsidRPr="005F69ED">
        <w:t xml:space="preserve">, và </w:t>
      </w:r>
      <w:r w:rsidR="00591E37" w:rsidRPr="005F69ED">
        <w:t>hệ cơ số 16</w:t>
      </w:r>
      <w:r w:rsidR="00B47AB1" w:rsidRPr="005F69ED">
        <w:t>.</w:t>
      </w:r>
    </w:p>
    <w:p w14:paraId="5933B429"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67"/>
        <w:gridCol w:w="1467"/>
        <w:gridCol w:w="1467"/>
        <w:gridCol w:w="1467"/>
        <w:gridCol w:w="1467"/>
        <w:gridCol w:w="1467"/>
      </w:tblGrid>
      <w:tr w:rsidR="00B47AB1" w:rsidRPr="005F69ED" w14:paraId="1468A95D" w14:textId="77777777">
        <w:trPr>
          <w:jc w:val="center"/>
        </w:trPr>
        <w:tc>
          <w:tcPr>
            <w:tcW w:w="1467" w:type="dxa"/>
            <w:shd w:val="clear" w:color="auto" w:fill="E6E6E6"/>
            <w:vAlign w:val="center"/>
          </w:tcPr>
          <w:p w14:paraId="2F936129" w14:textId="77777777" w:rsidR="00B47AB1" w:rsidRPr="005F69ED" w:rsidRDefault="00FF7EBB" w:rsidP="001C4C1C">
            <w:pPr>
              <w:pStyle w:val="Body01"/>
              <w:snapToGrid w:val="0"/>
              <w:ind w:leftChars="0" w:left="0" w:right="315"/>
              <w:jc w:val="center"/>
              <w:rPr>
                <w:sz w:val="20"/>
                <w:szCs w:val="20"/>
              </w:rPr>
            </w:pPr>
            <w:r w:rsidRPr="005F69ED">
              <w:rPr>
                <w:sz w:val="20"/>
                <w:szCs w:val="20"/>
              </w:rPr>
              <w:t>Số thậ</w:t>
            </w:r>
            <w:r w:rsidR="00866F97" w:rsidRPr="005F69ED">
              <w:rPr>
                <w:sz w:val="20"/>
                <w:szCs w:val="20"/>
              </w:rPr>
              <w:t>p phân</w:t>
            </w:r>
          </w:p>
        </w:tc>
        <w:tc>
          <w:tcPr>
            <w:tcW w:w="1467" w:type="dxa"/>
            <w:shd w:val="clear" w:color="auto" w:fill="E6E6E6"/>
            <w:vAlign w:val="center"/>
          </w:tcPr>
          <w:p w14:paraId="44033AAF" w14:textId="77777777" w:rsidR="00B47AB1" w:rsidRPr="005F69ED" w:rsidRDefault="00FF7EBB" w:rsidP="001C4C1C">
            <w:pPr>
              <w:pStyle w:val="Body01"/>
              <w:snapToGrid w:val="0"/>
              <w:ind w:leftChars="0" w:left="0" w:right="315"/>
              <w:jc w:val="center"/>
              <w:rPr>
                <w:sz w:val="20"/>
                <w:szCs w:val="20"/>
              </w:rPr>
            </w:pPr>
            <w:r w:rsidRPr="005F69ED">
              <w:rPr>
                <w:sz w:val="20"/>
                <w:szCs w:val="20"/>
              </w:rPr>
              <w:t>Số nhị</w:t>
            </w:r>
            <w:r w:rsidR="00866F97" w:rsidRPr="005F69ED">
              <w:rPr>
                <w:sz w:val="20"/>
                <w:szCs w:val="20"/>
              </w:rPr>
              <w:t xml:space="preserve"> phân</w:t>
            </w:r>
          </w:p>
        </w:tc>
        <w:tc>
          <w:tcPr>
            <w:tcW w:w="1467" w:type="dxa"/>
            <w:tcBorders>
              <w:right w:val="double" w:sz="4" w:space="0" w:color="auto"/>
            </w:tcBorders>
            <w:shd w:val="clear" w:color="auto" w:fill="E6E6E6"/>
            <w:vAlign w:val="center"/>
          </w:tcPr>
          <w:p w14:paraId="4AEF2EC7" w14:textId="77777777" w:rsidR="00B47AB1" w:rsidRPr="005F69ED" w:rsidRDefault="00FF7EBB" w:rsidP="001C4C1C">
            <w:pPr>
              <w:pStyle w:val="Body01"/>
              <w:snapToGrid w:val="0"/>
              <w:ind w:leftChars="0" w:left="0" w:right="315"/>
              <w:jc w:val="center"/>
              <w:rPr>
                <w:sz w:val="18"/>
                <w:szCs w:val="18"/>
              </w:rPr>
            </w:pPr>
            <w:r w:rsidRPr="005F69ED">
              <w:rPr>
                <w:sz w:val="18"/>
                <w:szCs w:val="18"/>
              </w:rPr>
              <w:t xml:space="preserve">Số hệ 16 </w:t>
            </w:r>
          </w:p>
        </w:tc>
        <w:tc>
          <w:tcPr>
            <w:tcW w:w="1467" w:type="dxa"/>
            <w:tcBorders>
              <w:left w:val="double" w:sz="4" w:space="0" w:color="auto"/>
            </w:tcBorders>
            <w:shd w:val="clear" w:color="auto" w:fill="E6E6E6"/>
            <w:vAlign w:val="center"/>
          </w:tcPr>
          <w:p w14:paraId="54E27503" w14:textId="77777777" w:rsidR="00B47AB1" w:rsidRPr="005F69ED" w:rsidRDefault="00455565" w:rsidP="001C4C1C">
            <w:pPr>
              <w:pStyle w:val="Body01"/>
              <w:snapToGrid w:val="0"/>
              <w:ind w:leftChars="0" w:left="0" w:right="315"/>
              <w:jc w:val="center"/>
              <w:rPr>
                <w:sz w:val="20"/>
                <w:szCs w:val="20"/>
              </w:rPr>
            </w:pPr>
            <w:r w:rsidRPr="005F69ED">
              <w:rPr>
                <w:sz w:val="20"/>
                <w:szCs w:val="20"/>
              </w:rPr>
              <w:t xml:space="preserve">Số thập phân </w:t>
            </w:r>
          </w:p>
        </w:tc>
        <w:tc>
          <w:tcPr>
            <w:tcW w:w="1467" w:type="dxa"/>
            <w:shd w:val="clear" w:color="auto" w:fill="E6E6E6"/>
            <w:vAlign w:val="center"/>
          </w:tcPr>
          <w:p w14:paraId="0EAFE370" w14:textId="77777777" w:rsidR="00B47AB1" w:rsidRPr="005F69ED" w:rsidRDefault="00455565" w:rsidP="001C4C1C">
            <w:pPr>
              <w:pStyle w:val="Body01"/>
              <w:snapToGrid w:val="0"/>
              <w:ind w:leftChars="0" w:left="0" w:right="315"/>
              <w:jc w:val="center"/>
              <w:rPr>
                <w:sz w:val="20"/>
                <w:szCs w:val="20"/>
              </w:rPr>
            </w:pPr>
            <w:r w:rsidRPr="005F69ED">
              <w:rPr>
                <w:sz w:val="20"/>
                <w:szCs w:val="20"/>
              </w:rPr>
              <w:t xml:space="preserve">Số nhị phân </w:t>
            </w:r>
          </w:p>
        </w:tc>
        <w:tc>
          <w:tcPr>
            <w:tcW w:w="1467" w:type="dxa"/>
            <w:shd w:val="clear" w:color="auto" w:fill="E6E6E6"/>
            <w:vAlign w:val="center"/>
          </w:tcPr>
          <w:p w14:paraId="0CB4F005" w14:textId="77777777" w:rsidR="00B47AB1" w:rsidRPr="005F69ED" w:rsidRDefault="00455565" w:rsidP="001C4C1C">
            <w:pPr>
              <w:pStyle w:val="Body01"/>
              <w:snapToGrid w:val="0"/>
              <w:ind w:leftChars="0" w:left="0" w:right="315"/>
              <w:jc w:val="center"/>
              <w:rPr>
                <w:sz w:val="18"/>
                <w:szCs w:val="18"/>
              </w:rPr>
            </w:pPr>
            <w:r w:rsidRPr="005F69ED">
              <w:rPr>
                <w:sz w:val="18"/>
                <w:szCs w:val="18"/>
              </w:rPr>
              <w:t xml:space="preserve">Số hệ 16 </w:t>
            </w:r>
          </w:p>
        </w:tc>
      </w:tr>
      <w:tr w:rsidR="00B47AB1" w:rsidRPr="005F69ED" w14:paraId="12E31488" w14:textId="77777777">
        <w:trPr>
          <w:jc w:val="center"/>
        </w:trPr>
        <w:tc>
          <w:tcPr>
            <w:tcW w:w="1467" w:type="dxa"/>
          </w:tcPr>
          <w:p w14:paraId="0E361B72" w14:textId="77777777" w:rsidR="00B47AB1" w:rsidRPr="005F69ED" w:rsidRDefault="00B47AB1" w:rsidP="001C4C1C">
            <w:pPr>
              <w:pStyle w:val="Body01"/>
              <w:snapToGrid w:val="0"/>
              <w:ind w:leftChars="0" w:left="0" w:right="315"/>
              <w:jc w:val="center"/>
              <w:rPr>
                <w:sz w:val="20"/>
                <w:szCs w:val="20"/>
              </w:rPr>
            </w:pPr>
            <w:r w:rsidRPr="005F69ED">
              <w:rPr>
                <w:sz w:val="20"/>
                <w:szCs w:val="20"/>
              </w:rPr>
              <w:t>0</w:t>
            </w:r>
          </w:p>
          <w:p w14:paraId="4CC7A2E7" w14:textId="77777777" w:rsidR="00B47AB1" w:rsidRPr="005F69ED" w:rsidRDefault="00B47AB1" w:rsidP="001C4C1C">
            <w:pPr>
              <w:pStyle w:val="Body01"/>
              <w:snapToGrid w:val="0"/>
              <w:ind w:leftChars="0" w:left="0" w:right="315"/>
              <w:jc w:val="center"/>
              <w:rPr>
                <w:sz w:val="20"/>
                <w:szCs w:val="20"/>
              </w:rPr>
            </w:pPr>
            <w:r w:rsidRPr="005F69ED">
              <w:rPr>
                <w:sz w:val="20"/>
                <w:szCs w:val="20"/>
              </w:rPr>
              <w:t>1</w:t>
            </w:r>
          </w:p>
          <w:p w14:paraId="21C1647E" w14:textId="77777777" w:rsidR="00B47AB1" w:rsidRPr="005F69ED" w:rsidRDefault="00B47AB1" w:rsidP="001C4C1C">
            <w:pPr>
              <w:pStyle w:val="Body01"/>
              <w:snapToGrid w:val="0"/>
              <w:ind w:leftChars="0" w:left="0" w:right="315"/>
              <w:jc w:val="center"/>
              <w:rPr>
                <w:sz w:val="20"/>
                <w:szCs w:val="20"/>
              </w:rPr>
            </w:pPr>
            <w:r w:rsidRPr="005F69ED">
              <w:rPr>
                <w:sz w:val="20"/>
                <w:szCs w:val="20"/>
              </w:rPr>
              <w:t>2</w:t>
            </w:r>
          </w:p>
          <w:p w14:paraId="1338F0D2" w14:textId="77777777" w:rsidR="00B47AB1" w:rsidRPr="005F69ED" w:rsidRDefault="00B47AB1" w:rsidP="001C4C1C">
            <w:pPr>
              <w:pStyle w:val="Body01"/>
              <w:snapToGrid w:val="0"/>
              <w:ind w:leftChars="0" w:left="0" w:right="315"/>
              <w:jc w:val="center"/>
              <w:rPr>
                <w:sz w:val="20"/>
                <w:szCs w:val="20"/>
              </w:rPr>
            </w:pPr>
            <w:r w:rsidRPr="005F69ED">
              <w:rPr>
                <w:sz w:val="20"/>
                <w:szCs w:val="20"/>
              </w:rPr>
              <w:t>3</w:t>
            </w:r>
          </w:p>
          <w:p w14:paraId="0A7B60DD" w14:textId="77777777" w:rsidR="00B47AB1" w:rsidRPr="005F69ED" w:rsidRDefault="00B47AB1" w:rsidP="001C4C1C">
            <w:pPr>
              <w:pStyle w:val="Body01"/>
              <w:snapToGrid w:val="0"/>
              <w:ind w:leftChars="0" w:left="0" w:right="315"/>
              <w:jc w:val="center"/>
              <w:rPr>
                <w:sz w:val="20"/>
                <w:szCs w:val="20"/>
              </w:rPr>
            </w:pPr>
            <w:r w:rsidRPr="005F69ED">
              <w:rPr>
                <w:sz w:val="20"/>
                <w:szCs w:val="20"/>
              </w:rPr>
              <w:t>4</w:t>
            </w:r>
          </w:p>
          <w:p w14:paraId="3A3FB715" w14:textId="77777777" w:rsidR="00B47AB1" w:rsidRPr="005F69ED" w:rsidRDefault="00B47AB1" w:rsidP="001C4C1C">
            <w:pPr>
              <w:pStyle w:val="Body01"/>
              <w:snapToGrid w:val="0"/>
              <w:ind w:leftChars="0" w:left="0" w:right="315"/>
              <w:jc w:val="center"/>
              <w:rPr>
                <w:sz w:val="20"/>
                <w:szCs w:val="20"/>
              </w:rPr>
            </w:pPr>
            <w:r w:rsidRPr="005F69ED">
              <w:rPr>
                <w:sz w:val="20"/>
                <w:szCs w:val="20"/>
              </w:rPr>
              <w:t>5</w:t>
            </w:r>
          </w:p>
          <w:p w14:paraId="395F6E55" w14:textId="77777777" w:rsidR="00B47AB1" w:rsidRPr="005F69ED" w:rsidRDefault="00B47AB1" w:rsidP="001C4C1C">
            <w:pPr>
              <w:pStyle w:val="Body01"/>
              <w:snapToGrid w:val="0"/>
              <w:ind w:leftChars="0" w:left="0" w:right="315"/>
              <w:jc w:val="center"/>
              <w:rPr>
                <w:sz w:val="20"/>
                <w:szCs w:val="20"/>
              </w:rPr>
            </w:pPr>
            <w:r w:rsidRPr="005F69ED">
              <w:rPr>
                <w:sz w:val="20"/>
                <w:szCs w:val="20"/>
              </w:rPr>
              <w:t>6</w:t>
            </w:r>
          </w:p>
          <w:p w14:paraId="1D187438" w14:textId="77777777" w:rsidR="00B47AB1" w:rsidRPr="005F69ED" w:rsidRDefault="00B47AB1" w:rsidP="001C4C1C">
            <w:pPr>
              <w:pStyle w:val="Body01"/>
              <w:snapToGrid w:val="0"/>
              <w:ind w:leftChars="0" w:left="0" w:right="315"/>
              <w:jc w:val="center"/>
              <w:rPr>
                <w:sz w:val="20"/>
                <w:szCs w:val="20"/>
              </w:rPr>
            </w:pPr>
            <w:r w:rsidRPr="005F69ED">
              <w:rPr>
                <w:sz w:val="20"/>
                <w:szCs w:val="20"/>
              </w:rPr>
              <w:t>7</w:t>
            </w:r>
          </w:p>
        </w:tc>
        <w:tc>
          <w:tcPr>
            <w:tcW w:w="1467" w:type="dxa"/>
          </w:tcPr>
          <w:p w14:paraId="4E2F4ACE" w14:textId="77777777" w:rsidR="00B47AB1" w:rsidRPr="005F69ED" w:rsidRDefault="00B47AB1" w:rsidP="001C4C1C">
            <w:pPr>
              <w:pStyle w:val="Body01"/>
              <w:snapToGrid w:val="0"/>
              <w:ind w:leftChars="0" w:left="0" w:right="315"/>
              <w:jc w:val="center"/>
              <w:rPr>
                <w:sz w:val="20"/>
                <w:szCs w:val="20"/>
              </w:rPr>
            </w:pPr>
            <w:r w:rsidRPr="005F69ED">
              <w:rPr>
                <w:sz w:val="20"/>
                <w:szCs w:val="20"/>
              </w:rPr>
              <w:t>0000</w:t>
            </w:r>
          </w:p>
          <w:p w14:paraId="07559F19" w14:textId="77777777" w:rsidR="00B47AB1" w:rsidRPr="005F69ED" w:rsidRDefault="00B47AB1" w:rsidP="001C4C1C">
            <w:pPr>
              <w:pStyle w:val="Body01"/>
              <w:snapToGrid w:val="0"/>
              <w:ind w:leftChars="0" w:left="0" w:right="315"/>
              <w:jc w:val="center"/>
              <w:rPr>
                <w:sz w:val="20"/>
                <w:szCs w:val="20"/>
              </w:rPr>
            </w:pPr>
            <w:r w:rsidRPr="005F69ED">
              <w:rPr>
                <w:sz w:val="20"/>
                <w:szCs w:val="20"/>
              </w:rPr>
              <w:t>0001</w:t>
            </w:r>
          </w:p>
          <w:p w14:paraId="7AC548E3" w14:textId="77777777" w:rsidR="00B47AB1" w:rsidRPr="005F69ED" w:rsidRDefault="00B47AB1" w:rsidP="001C4C1C">
            <w:pPr>
              <w:pStyle w:val="Body01"/>
              <w:snapToGrid w:val="0"/>
              <w:ind w:leftChars="0" w:left="0" w:right="315"/>
              <w:jc w:val="center"/>
              <w:rPr>
                <w:sz w:val="20"/>
                <w:szCs w:val="20"/>
              </w:rPr>
            </w:pPr>
            <w:r w:rsidRPr="005F69ED">
              <w:rPr>
                <w:sz w:val="20"/>
                <w:szCs w:val="20"/>
              </w:rPr>
              <w:t>0010</w:t>
            </w:r>
          </w:p>
          <w:p w14:paraId="7D8A1F40" w14:textId="77777777" w:rsidR="00B47AB1" w:rsidRPr="005F69ED" w:rsidRDefault="00B47AB1" w:rsidP="001C4C1C">
            <w:pPr>
              <w:pStyle w:val="Body01"/>
              <w:snapToGrid w:val="0"/>
              <w:ind w:leftChars="0" w:left="0" w:right="315"/>
              <w:jc w:val="center"/>
              <w:rPr>
                <w:sz w:val="20"/>
                <w:szCs w:val="20"/>
              </w:rPr>
            </w:pPr>
            <w:r w:rsidRPr="005F69ED">
              <w:rPr>
                <w:sz w:val="20"/>
                <w:szCs w:val="20"/>
              </w:rPr>
              <w:t>0011</w:t>
            </w:r>
          </w:p>
          <w:p w14:paraId="36DDE4F1" w14:textId="77777777" w:rsidR="00B47AB1" w:rsidRPr="005F69ED" w:rsidRDefault="00B47AB1" w:rsidP="001C4C1C">
            <w:pPr>
              <w:pStyle w:val="Body01"/>
              <w:snapToGrid w:val="0"/>
              <w:ind w:leftChars="0" w:left="0" w:right="315"/>
              <w:jc w:val="center"/>
              <w:rPr>
                <w:sz w:val="20"/>
                <w:szCs w:val="20"/>
              </w:rPr>
            </w:pPr>
            <w:r w:rsidRPr="005F69ED">
              <w:rPr>
                <w:sz w:val="20"/>
                <w:szCs w:val="20"/>
              </w:rPr>
              <w:t>0100</w:t>
            </w:r>
          </w:p>
          <w:p w14:paraId="79A4D3C7" w14:textId="77777777" w:rsidR="00B47AB1" w:rsidRPr="005F69ED" w:rsidRDefault="00B47AB1" w:rsidP="001C4C1C">
            <w:pPr>
              <w:pStyle w:val="Body01"/>
              <w:snapToGrid w:val="0"/>
              <w:ind w:leftChars="0" w:left="0" w:right="315"/>
              <w:jc w:val="center"/>
              <w:rPr>
                <w:sz w:val="20"/>
                <w:szCs w:val="20"/>
              </w:rPr>
            </w:pPr>
            <w:r w:rsidRPr="005F69ED">
              <w:rPr>
                <w:sz w:val="20"/>
                <w:szCs w:val="20"/>
              </w:rPr>
              <w:t>0101</w:t>
            </w:r>
          </w:p>
          <w:p w14:paraId="435D7E84" w14:textId="77777777" w:rsidR="00B47AB1" w:rsidRPr="005F69ED" w:rsidRDefault="00B47AB1" w:rsidP="001C4C1C">
            <w:pPr>
              <w:pStyle w:val="Body01"/>
              <w:snapToGrid w:val="0"/>
              <w:ind w:leftChars="0" w:left="0" w:right="315"/>
              <w:jc w:val="center"/>
              <w:rPr>
                <w:sz w:val="20"/>
                <w:szCs w:val="20"/>
              </w:rPr>
            </w:pPr>
            <w:r w:rsidRPr="005F69ED">
              <w:rPr>
                <w:sz w:val="20"/>
                <w:szCs w:val="20"/>
              </w:rPr>
              <w:t>0110</w:t>
            </w:r>
          </w:p>
          <w:p w14:paraId="74CB664A" w14:textId="77777777" w:rsidR="00B47AB1" w:rsidRPr="005F69ED" w:rsidRDefault="00B47AB1" w:rsidP="001C4C1C">
            <w:pPr>
              <w:pStyle w:val="Body01"/>
              <w:snapToGrid w:val="0"/>
              <w:ind w:leftChars="0" w:left="0" w:right="315"/>
              <w:jc w:val="center"/>
              <w:rPr>
                <w:sz w:val="20"/>
                <w:szCs w:val="20"/>
              </w:rPr>
            </w:pPr>
            <w:r w:rsidRPr="005F69ED">
              <w:rPr>
                <w:sz w:val="20"/>
                <w:szCs w:val="20"/>
              </w:rPr>
              <w:t>0111</w:t>
            </w:r>
          </w:p>
        </w:tc>
        <w:tc>
          <w:tcPr>
            <w:tcW w:w="1467" w:type="dxa"/>
            <w:tcBorders>
              <w:right w:val="double" w:sz="4" w:space="0" w:color="auto"/>
            </w:tcBorders>
          </w:tcPr>
          <w:p w14:paraId="3A202B01" w14:textId="77777777" w:rsidR="00B47AB1" w:rsidRPr="005F69ED" w:rsidRDefault="00B47AB1" w:rsidP="001C4C1C">
            <w:pPr>
              <w:pStyle w:val="Body01"/>
              <w:snapToGrid w:val="0"/>
              <w:ind w:leftChars="0" w:left="0" w:right="315"/>
              <w:jc w:val="center"/>
              <w:rPr>
                <w:sz w:val="20"/>
                <w:szCs w:val="20"/>
              </w:rPr>
            </w:pPr>
            <w:r w:rsidRPr="005F69ED">
              <w:rPr>
                <w:sz w:val="20"/>
                <w:szCs w:val="20"/>
              </w:rPr>
              <w:t>0</w:t>
            </w:r>
          </w:p>
          <w:p w14:paraId="7F1EA498" w14:textId="77777777" w:rsidR="00B47AB1" w:rsidRPr="005F69ED" w:rsidRDefault="00B47AB1" w:rsidP="001C4C1C">
            <w:pPr>
              <w:pStyle w:val="Body01"/>
              <w:snapToGrid w:val="0"/>
              <w:ind w:leftChars="0" w:left="0" w:right="315"/>
              <w:jc w:val="center"/>
              <w:rPr>
                <w:sz w:val="20"/>
                <w:szCs w:val="20"/>
              </w:rPr>
            </w:pPr>
            <w:r w:rsidRPr="005F69ED">
              <w:rPr>
                <w:sz w:val="20"/>
                <w:szCs w:val="20"/>
              </w:rPr>
              <w:t>1</w:t>
            </w:r>
          </w:p>
          <w:p w14:paraId="559D5640" w14:textId="77777777" w:rsidR="00B47AB1" w:rsidRPr="005F69ED" w:rsidRDefault="00B47AB1" w:rsidP="001C4C1C">
            <w:pPr>
              <w:pStyle w:val="Body01"/>
              <w:snapToGrid w:val="0"/>
              <w:ind w:leftChars="0" w:left="0" w:right="315"/>
              <w:jc w:val="center"/>
              <w:rPr>
                <w:sz w:val="20"/>
                <w:szCs w:val="20"/>
              </w:rPr>
            </w:pPr>
            <w:r w:rsidRPr="005F69ED">
              <w:rPr>
                <w:sz w:val="20"/>
                <w:szCs w:val="20"/>
              </w:rPr>
              <w:t>2</w:t>
            </w:r>
          </w:p>
          <w:p w14:paraId="1002B8FC" w14:textId="77777777" w:rsidR="00B47AB1" w:rsidRPr="005F69ED" w:rsidRDefault="00B47AB1" w:rsidP="001C4C1C">
            <w:pPr>
              <w:pStyle w:val="Body01"/>
              <w:snapToGrid w:val="0"/>
              <w:ind w:leftChars="0" w:left="0" w:right="315"/>
              <w:jc w:val="center"/>
              <w:rPr>
                <w:sz w:val="20"/>
                <w:szCs w:val="20"/>
              </w:rPr>
            </w:pPr>
            <w:r w:rsidRPr="005F69ED">
              <w:rPr>
                <w:sz w:val="20"/>
                <w:szCs w:val="20"/>
              </w:rPr>
              <w:t>3</w:t>
            </w:r>
          </w:p>
          <w:p w14:paraId="537F45F5" w14:textId="77777777" w:rsidR="00B47AB1" w:rsidRPr="005F69ED" w:rsidRDefault="00B47AB1" w:rsidP="001C4C1C">
            <w:pPr>
              <w:pStyle w:val="Body01"/>
              <w:snapToGrid w:val="0"/>
              <w:ind w:leftChars="0" w:left="0" w:right="315"/>
              <w:jc w:val="center"/>
              <w:rPr>
                <w:sz w:val="20"/>
                <w:szCs w:val="20"/>
              </w:rPr>
            </w:pPr>
            <w:r w:rsidRPr="005F69ED">
              <w:rPr>
                <w:sz w:val="20"/>
                <w:szCs w:val="20"/>
              </w:rPr>
              <w:t>4</w:t>
            </w:r>
          </w:p>
          <w:p w14:paraId="54AB9A80" w14:textId="77777777" w:rsidR="00B47AB1" w:rsidRPr="005F69ED" w:rsidRDefault="00B47AB1" w:rsidP="001C4C1C">
            <w:pPr>
              <w:pStyle w:val="Body01"/>
              <w:snapToGrid w:val="0"/>
              <w:ind w:leftChars="0" w:left="0" w:right="315"/>
              <w:jc w:val="center"/>
              <w:rPr>
                <w:sz w:val="20"/>
                <w:szCs w:val="20"/>
              </w:rPr>
            </w:pPr>
            <w:r w:rsidRPr="005F69ED">
              <w:rPr>
                <w:sz w:val="20"/>
                <w:szCs w:val="20"/>
              </w:rPr>
              <w:t>5</w:t>
            </w:r>
          </w:p>
          <w:p w14:paraId="5652F9D0" w14:textId="77777777" w:rsidR="00B47AB1" w:rsidRPr="005F69ED" w:rsidRDefault="00B47AB1" w:rsidP="001C4C1C">
            <w:pPr>
              <w:pStyle w:val="Body01"/>
              <w:snapToGrid w:val="0"/>
              <w:ind w:leftChars="0" w:left="0" w:right="315"/>
              <w:jc w:val="center"/>
              <w:rPr>
                <w:sz w:val="20"/>
                <w:szCs w:val="20"/>
              </w:rPr>
            </w:pPr>
            <w:r w:rsidRPr="005F69ED">
              <w:rPr>
                <w:sz w:val="20"/>
                <w:szCs w:val="20"/>
              </w:rPr>
              <w:t>6</w:t>
            </w:r>
          </w:p>
          <w:p w14:paraId="48468E2F" w14:textId="77777777" w:rsidR="00B47AB1" w:rsidRPr="005F69ED" w:rsidRDefault="00B47AB1" w:rsidP="001C4C1C">
            <w:pPr>
              <w:pStyle w:val="Body01"/>
              <w:snapToGrid w:val="0"/>
              <w:ind w:leftChars="0" w:left="0" w:right="315"/>
              <w:jc w:val="center"/>
              <w:rPr>
                <w:sz w:val="20"/>
                <w:szCs w:val="20"/>
              </w:rPr>
            </w:pPr>
            <w:r w:rsidRPr="005F69ED">
              <w:rPr>
                <w:sz w:val="20"/>
                <w:szCs w:val="20"/>
              </w:rPr>
              <w:t>7</w:t>
            </w:r>
          </w:p>
        </w:tc>
        <w:tc>
          <w:tcPr>
            <w:tcW w:w="1467" w:type="dxa"/>
            <w:tcBorders>
              <w:left w:val="double" w:sz="4" w:space="0" w:color="auto"/>
            </w:tcBorders>
          </w:tcPr>
          <w:p w14:paraId="55C970F2" w14:textId="77777777" w:rsidR="00B47AB1" w:rsidRPr="005F69ED" w:rsidRDefault="00B47AB1" w:rsidP="001C4C1C">
            <w:pPr>
              <w:pStyle w:val="Body01"/>
              <w:snapToGrid w:val="0"/>
              <w:ind w:leftChars="0" w:left="0" w:right="315"/>
              <w:jc w:val="center"/>
              <w:rPr>
                <w:sz w:val="20"/>
                <w:szCs w:val="20"/>
              </w:rPr>
            </w:pPr>
            <w:r w:rsidRPr="005F69ED">
              <w:rPr>
                <w:sz w:val="20"/>
                <w:szCs w:val="20"/>
              </w:rPr>
              <w:t>8</w:t>
            </w:r>
          </w:p>
          <w:p w14:paraId="2BFEE5E2" w14:textId="77777777" w:rsidR="00B47AB1" w:rsidRPr="005F69ED" w:rsidRDefault="00B47AB1" w:rsidP="001C4C1C">
            <w:pPr>
              <w:pStyle w:val="Body01"/>
              <w:snapToGrid w:val="0"/>
              <w:ind w:leftChars="0" w:left="0" w:right="315"/>
              <w:jc w:val="center"/>
              <w:rPr>
                <w:sz w:val="20"/>
                <w:szCs w:val="20"/>
              </w:rPr>
            </w:pPr>
            <w:r w:rsidRPr="005F69ED">
              <w:rPr>
                <w:sz w:val="20"/>
                <w:szCs w:val="20"/>
              </w:rPr>
              <w:t>9</w:t>
            </w:r>
          </w:p>
          <w:p w14:paraId="6CC5CD24" w14:textId="77777777" w:rsidR="00B47AB1" w:rsidRPr="005F69ED" w:rsidRDefault="00B47AB1" w:rsidP="001C4C1C">
            <w:pPr>
              <w:pStyle w:val="Body01"/>
              <w:snapToGrid w:val="0"/>
              <w:ind w:leftChars="0" w:left="0" w:right="315"/>
              <w:jc w:val="center"/>
              <w:rPr>
                <w:sz w:val="20"/>
                <w:szCs w:val="20"/>
              </w:rPr>
            </w:pPr>
            <w:r w:rsidRPr="005F69ED">
              <w:rPr>
                <w:sz w:val="20"/>
                <w:szCs w:val="20"/>
              </w:rPr>
              <w:t>10</w:t>
            </w:r>
          </w:p>
          <w:p w14:paraId="7B5BC733" w14:textId="77777777" w:rsidR="00B47AB1" w:rsidRPr="005F69ED" w:rsidRDefault="00B47AB1" w:rsidP="001C4C1C">
            <w:pPr>
              <w:pStyle w:val="Body01"/>
              <w:snapToGrid w:val="0"/>
              <w:ind w:leftChars="0" w:left="0" w:right="315"/>
              <w:jc w:val="center"/>
              <w:rPr>
                <w:sz w:val="20"/>
                <w:szCs w:val="20"/>
              </w:rPr>
            </w:pPr>
            <w:r w:rsidRPr="005F69ED">
              <w:rPr>
                <w:sz w:val="20"/>
                <w:szCs w:val="20"/>
              </w:rPr>
              <w:t>11</w:t>
            </w:r>
          </w:p>
          <w:p w14:paraId="0AF5E9BD" w14:textId="77777777" w:rsidR="00B47AB1" w:rsidRPr="005F69ED" w:rsidRDefault="00B47AB1" w:rsidP="001C4C1C">
            <w:pPr>
              <w:pStyle w:val="Body01"/>
              <w:snapToGrid w:val="0"/>
              <w:ind w:leftChars="0" w:left="0" w:right="315"/>
              <w:jc w:val="center"/>
              <w:rPr>
                <w:sz w:val="20"/>
                <w:szCs w:val="20"/>
              </w:rPr>
            </w:pPr>
            <w:r w:rsidRPr="005F69ED">
              <w:rPr>
                <w:sz w:val="20"/>
                <w:szCs w:val="20"/>
              </w:rPr>
              <w:t>12</w:t>
            </w:r>
          </w:p>
          <w:p w14:paraId="1714B507" w14:textId="77777777" w:rsidR="00B47AB1" w:rsidRPr="005F69ED" w:rsidRDefault="00B47AB1" w:rsidP="001C4C1C">
            <w:pPr>
              <w:pStyle w:val="Body01"/>
              <w:snapToGrid w:val="0"/>
              <w:ind w:leftChars="0" w:left="0" w:right="315"/>
              <w:jc w:val="center"/>
              <w:rPr>
                <w:sz w:val="20"/>
                <w:szCs w:val="20"/>
              </w:rPr>
            </w:pPr>
            <w:r w:rsidRPr="005F69ED">
              <w:rPr>
                <w:sz w:val="20"/>
                <w:szCs w:val="20"/>
              </w:rPr>
              <w:t>13</w:t>
            </w:r>
          </w:p>
          <w:p w14:paraId="10719E52" w14:textId="77777777" w:rsidR="00B47AB1" w:rsidRPr="005F69ED" w:rsidRDefault="00B47AB1" w:rsidP="001C4C1C">
            <w:pPr>
              <w:pStyle w:val="Body01"/>
              <w:snapToGrid w:val="0"/>
              <w:ind w:leftChars="0" w:left="0" w:right="315"/>
              <w:jc w:val="center"/>
              <w:rPr>
                <w:sz w:val="20"/>
                <w:szCs w:val="20"/>
              </w:rPr>
            </w:pPr>
            <w:r w:rsidRPr="005F69ED">
              <w:rPr>
                <w:sz w:val="20"/>
                <w:szCs w:val="20"/>
              </w:rPr>
              <w:t>14</w:t>
            </w:r>
          </w:p>
          <w:p w14:paraId="71D35BEB" w14:textId="77777777" w:rsidR="00B47AB1" w:rsidRPr="005F69ED" w:rsidRDefault="00B47AB1" w:rsidP="001C4C1C">
            <w:pPr>
              <w:pStyle w:val="Body01"/>
              <w:snapToGrid w:val="0"/>
              <w:ind w:leftChars="0" w:left="0" w:right="315"/>
              <w:jc w:val="center"/>
              <w:rPr>
                <w:sz w:val="20"/>
                <w:szCs w:val="20"/>
              </w:rPr>
            </w:pPr>
            <w:r w:rsidRPr="005F69ED">
              <w:rPr>
                <w:sz w:val="20"/>
                <w:szCs w:val="20"/>
              </w:rPr>
              <w:t>15</w:t>
            </w:r>
          </w:p>
          <w:p w14:paraId="547A460C" w14:textId="77777777" w:rsidR="00B47AB1" w:rsidRPr="005F69ED" w:rsidRDefault="00B47AB1" w:rsidP="001C4C1C">
            <w:pPr>
              <w:pStyle w:val="Body01"/>
              <w:snapToGrid w:val="0"/>
              <w:ind w:leftChars="0" w:left="0" w:right="315"/>
              <w:jc w:val="center"/>
              <w:rPr>
                <w:sz w:val="20"/>
                <w:szCs w:val="20"/>
              </w:rPr>
            </w:pPr>
            <w:r w:rsidRPr="005F69ED">
              <w:rPr>
                <w:sz w:val="20"/>
                <w:szCs w:val="20"/>
              </w:rPr>
              <w:t>16</w:t>
            </w:r>
          </w:p>
        </w:tc>
        <w:tc>
          <w:tcPr>
            <w:tcW w:w="1467" w:type="dxa"/>
          </w:tcPr>
          <w:p w14:paraId="71DE27FA" w14:textId="77777777" w:rsidR="00B47AB1" w:rsidRPr="005F69ED" w:rsidRDefault="00B47AB1" w:rsidP="001C4C1C">
            <w:pPr>
              <w:pStyle w:val="Body01"/>
              <w:snapToGrid w:val="0"/>
              <w:ind w:leftChars="0" w:left="0" w:right="315"/>
              <w:jc w:val="center"/>
              <w:rPr>
                <w:sz w:val="20"/>
                <w:szCs w:val="20"/>
              </w:rPr>
            </w:pPr>
            <w:r w:rsidRPr="005F69ED">
              <w:rPr>
                <w:sz w:val="20"/>
                <w:szCs w:val="20"/>
              </w:rPr>
              <w:t>1000</w:t>
            </w:r>
          </w:p>
          <w:p w14:paraId="72B0980E" w14:textId="77777777" w:rsidR="00B47AB1" w:rsidRPr="005F69ED" w:rsidRDefault="00B47AB1" w:rsidP="001C4C1C">
            <w:pPr>
              <w:pStyle w:val="Body01"/>
              <w:snapToGrid w:val="0"/>
              <w:ind w:leftChars="0" w:left="0" w:right="315"/>
              <w:jc w:val="center"/>
              <w:rPr>
                <w:sz w:val="20"/>
                <w:szCs w:val="20"/>
              </w:rPr>
            </w:pPr>
            <w:r w:rsidRPr="005F69ED">
              <w:rPr>
                <w:sz w:val="20"/>
                <w:szCs w:val="20"/>
              </w:rPr>
              <w:t>1001</w:t>
            </w:r>
          </w:p>
          <w:p w14:paraId="7BC64333" w14:textId="77777777" w:rsidR="00B47AB1" w:rsidRPr="005F69ED" w:rsidRDefault="00B47AB1" w:rsidP="001C4C1C">
            <w:pPr>
              <w:pStyle w:val="Body01"/>
              <w:snapToGrid w:val="0"/>
              <w:ind w:leftChars="0" w:left="0" w:right="315"/>
              <w:jc w:val="center"/>
              <w:rPr>
                <w:sz w:val="20"/>
                <w:szCs w:val="20"/>
              </w:rPr>
            </w:pPr>
            <w:r w:rsidRPr="005F69ED">
              <w:rPr>
                <w:sz w:val="20"/>
                <w:szCs w:val="20"/>
              </w:rPr>
              <w:t>1010</w:t>
            </w:r>
          </w:p>
          <w:p w14:paraId="000CEDF2" w14:textId="77777777" w:rsidR="00B47AB1" w:rsidRPr="005F69ED" w:rsidRDefault="00B47AB1" w:rsidP="001C4C1C">
            <w:pPr>
              <w:pStyle w:val="Body01"/>
              <w:snapToGrid w:val="0"/>
              <w:ind w:leftChars="0" w:left="0" w:right="315"/>
              <w:jc w:val="center"/>
              <w:rPr>
                <w:sz w:val="20"/>
                <w:szCs w:val="20"/>
              </w:rPr>
            </w:pPr>
            <w:r w:rsidRPr="005F69ED">
              <w:rPr>
                <w:sz w:val="20"/>
                <w:szCs w:val="20"/>
              </w:rPr>
              <w:t>1011</w:t>
            </w:r>
          </w:p>
          <w:p w14:paraId="0B111E7B" w14:textId="77777777" w:rsidR="00B47AB1" w:rsidRPr="005F69ED" w:rsidRDefault="00B47AB1" w:rsidP="001C4C1C">
            <w:pPr>
              <w:pStyle w:val="Body01"/>
              <w:snapToGrid w:val="0"/>
              <w:ind w:leftChars="0" w:left="0" w:right="315"/>
              <w:jc w:val="center"/>
              <w:rPr>
                <w:sz w:val="20"/>
                <w:szCs w:val="20"/>
              </w:rPr>
            </w:pPr>
            <w:r w:rsidRPr="005F69ED">
              <w:rPr>
                <w:sz w:val="20"/>
                <w:szCs w:val="20"/>
              </w:rPr>
              <w:t>1100</w:t>
            </w:r>
          </w:p>
          <w:p w14:paraId="2ACB05B1" w14:textId="77777777" w:rsidR="00B47AB1" w:rsidRPr="005F69ED" w:rsidRDefault="00B47AB1" w:rsidP="001C4C1C">
            <w:pPr>
              <w:pStyle w:val="Body01"/>
              <w:snapToGrid w:val="0"/>
              <w:ind w:leftChars="0" w:left="0" w:right="315"/>
              <w:jc w:val="center"/>
              <w:rPr>
                <w:sz w:val="20"/>
                <w:szCs w:val="20"/>
              </w:rPr>
            </w:pPr>
            <w:r w:rsidRPr="005F69ED">
              <w:rPr>
                <w:sz w:val="20"/>
                <w:szCs w:val="20"/>
              </w:rPr>
              <w:t>1101</w:t>
            </w:r>
          </w:p>
          <w:p w14:paraId="49A6107D" w14:textId="77777777" w:rsidR="00B47AB1" w:rsidRPr="005F69ED" w:rsidRDefault="00B47AB1" w:rsidP="001C4C1C">
            <w:pPr>
              <w:pStyle w:val="Body01"/>
              <w:snapToGrid w:val="0"/>
              <w:ind w:leftChars="0" w:left="0" w:right="315"/>
              <w:jc w:val="center"/>
              <w:rPr>
                <w:sz w:val="20"/>
                <w:szCs w:val="20"/>
              </w:rPr>
            </w:pPr>
            <w:r w:rsidRPr="005F69ED">
              <w:rPr>
                <w:sz w:val="20"/>
                <w:szCs w:val="20"/>
              </w:rPr>
              <w:t>1110</w:t>
            </w:r>
          </w:p>
          <w:p w14:paraId="02D37417" w14:textId="77777777" w:rsidR="00B47AB1" w:rsidRPr="005F69ED" w:rsidRDefault="00B47AB1" w:rsidP="001C4C1C">
            <w:pPr>
              <w:pStyle w:val="Body01"/>
              <w:snapToGrid w:val="0"/>
              <w:ind w:leftChars="0" w:left="0" w:right="315"/>
              <w:jc w:val="center"/>
              <w:rPr>
                <w:sz w:val="20"/>
                <w:szCs w:val="20"/>
              </w:rPr>
            </w:pPr>
            <w:r w:rsidRPr="005F69ED">
              <w:rPr>
                <w:sz w:val="20"/>
                <w:szCs w:val="20"/>
              </w:rPr>
              <w:t>1111</w:t>
            </w:r>
          </w:p>
          <w:p w14:paraId="05194052" w14:textId="77777777" w:rsidR="00B47AB1" w:rsidRPr="005F69ED" w:rsidRDefault="00B47AB1" w:rsidP="001C4C1C">
            <w:pPr>
              <w:pStyle w:val="Body01"/>
              <w:snapToGrid w:val="0"/>
              <w:ind w:leftChars="0" w:left="0" w:right="315"/>
              <w:jc w:val="center"/>
              <w:rPr>
                <w:sz w:val="20"/>
                <w:szCs w:val="20"/>
              </w:rPr>
            </w:pPr>
            <w:r w:rsidRPr="005F69ED">
              <w:rPr>
                <w:sz w:val="20"/>
                <w:szCs w:val="20"/>
              </w:rPr>
              <w:t>10000</w:t>
            </w:r>
          </w:p>
        </w:tc>
        <w:tc>
          <w:tcPr>
            <w:tcW w:w="1467" w:type="dxa"/>
          </w:tcPr>
          <w:p w14:paraId="34C5327A" w14:textId="77777777" w:rsidR="00B47AB1" w:rsidRPr="005F69ED" w:rsidRDefault="00B47AB1" w:rsidP="001C4C1C">
            <w:pPr>
              <w:pStyle w:val="Body01"/>
              <w:snapToGrid w:val="0"/>
              <w:ind w:leftChars="0" w:left="0" w:right="315"/>
              <w:jc w:val="center"/>
              <w:rPr>
                <w:sz w:val="20"/>
                <w:szCs w:val="20"/>
              </w:rPr>
            </w:pPr>
            <w:r w:rsidRPr="005F69ED">
              <w:rPr>
                <w:sz w:val="20"/>
                <w:szCs w:val="20"/>
              </w:rPr>
              <w:t>8</w:t>
            </w:r>
          </w:p>
          <w:p w14:paraId="0C2E54FF" w14:textId="77777777" w:rsidR="00B47AB1" w:rsidRPr="005F69ED" w:rsidRDefault="00B47AB1" w:rsidP="001C4C1C">
            <w:pPr>
              <w:pStyle w:val="Body01"/>
              <w:snapToGrid w:val="0"/>
              <w:ind w:leftChars="0" w:left="0" w:right="315"/>
              <w:jc w:val="center"/>
              <w:rPr>
                <w:sz w:val="20"/>
                <w:szCs w:val="20"/>
              </w:rPr>
            </w:pPr>
            <w:r w:rsidRPr="005F69ED">
              <w:rPr>
                <w:sz w:val="20"/>
                <w:szCs w:val="20"/>
              </w:rPr>
              <w:t>9</w:t>
            </w:r>
          </w:p>
          <w:p w14:paraId="687F6754" w14:textId="77777777" w:rsidR="00B47AB1" w:rsidRPr="005F69ED" w:rsidRDefault="00B47AB1" w:rsidP="001C4C1C">
            <w:pPr>
              <w:pStyle w:val="Body01"/>
              <w:snapToGrid w:val="0"/>
              <w:ind w:leftChars="0" w:left="0" w:right="315"/>
              <w:jc w:val="center"/>
              <w:rPr>
                <w:sz w:val="20"/>
                <w:szCs w:val="20"/>
              </w:rPr>
            </w:pPr>
            <w:r w:rsidRPr="005F69ED">
              <w:rPr>
                <w:sz w:val="20"/>
                <w:szCs w:val="20"/>
              </w:rPr>
              <w:t>A</w:t>
            </w:r>
          </w:p>
          <w:p w14:paraId="7AABFBE8" w14:textId="77777777" w:rsidR="00B47AB1" w:rsidRPr="005F69ED" w:rsidRDefault="00B47AB1" w:rsidP="001C4C1C">
            <w:pPr>
              <w:pStyle w:val="Body01"/>
              <w:snapToGrid w:val="0"/>
              <w:ind w:leftChars="0" w:left="0" w:right="315"/>
              <w:jc w:val="center"/>
              <w:rPr>
                <w:sz w:val="20"/>
                <w:szCs w:val="20"/>
              </w:rPr>
            </w:pPr>
            <w:r w:rsidRPr="005F69ED">
              <w:rPr>
                <w:sz w:val="20"/>
                <w:szCs w:val="20"/>
              </w:rPr>
              <w:t>B</w:t>
            </w:r>
          </w:p>
          <w:p w14:paraId="32EBFB81" w14:textId="77777777" w:rsidR="00B47AB1" w:rsidRPr="005F69ED" w:rsidRDefault="00B47AB1" w:rsidP="001C4C1C">
            <w:pPr>
              <w:pStyle w:val="Body01"/>
              <w:snapToGrid w:val="0"/>
              <w:ind w:leftChars="0" w:left="0" w:right="315"/>
              <w:jc w:val="center"/>
              <w:rPr>
                <w:sz w:val="20"/>
                <w:szCs w:val="20"/>
              </w:rPr>
            </w:pPr>
            <w:r w:rsidRPr="005F69ED">
              <w:rPr>
                <w:sz w:val="20"/>
                <w:szCs w:val="20"/>
              </w:rPr>
              <w:t>C</w:t>
            </w:r>
          </w:p>
          <w:p w14:paraId="221C4008" w14:textId="77777777" w:rsidR="00B47AB1" w:rsidRPr="005F69ED" w:rsidRDefault="00B47AB1" w:rsidP="001C4C1C">
            <w:pPr>
              <w:pStyle w:val="Body01"/>
              <w:snapToGrid w:val="0"/>
              <w:ind w:leftChars="0" w:left="0" w:right="315"/>
              <w:jc w:val="center"/>
              <w:rPr>
                <w:sz w:val="20"/>
                <w:szCs w:val="20"/>
              </w:rPr>
            </w:pPr>
            <w:r w:rsidRPr="005F69ED">
              <w:rPr>
                <w:sz w:val="20"/>
                <w:szCs w:val="20"/>
              </w:rPr>
              <w:t>D</w:t>
            </w:r>
          </w:p>
          <w:p w14:paraId="30D14747" w14:textId="77777777" w:rsidR="00B47AB1" w:rsidRPr="005F69ED" w:rsidRDefault="00B47AB1" w:rsidP="001C4C1C">
            <w:pPr>
              <w:pStyle w:val="Body01"/>
              <w:snapToGrid w:val="0"/>
              <w:ind w:leftChars="0" w:left="0" w:right="315"/>
              <w:jc w:val="center"/>
              <w:rPr>
                <w:sz w:val="20"/>
                <w:szCs w:val="20"/>
              </w:rPr>
            </w:pPr>
            <w:r w:rsidRPr="005F69ED">
              <w:rPr>
                <w:sz w:val="20"/>
                <w:szCs w:val="20"/>
              </w:rPr>
              <w:t>E</w:t>
            </w:r>
          </w:p>
          <w:p w14:paraId="67A8367F" w14:textId="77777777" w:rsidR="00B47AB1" w:rsidRPr="005F69ED" w:rsidRDefault="00B47AB1" w:rsidP="001C4C1C">
            <w:pPr>
              <w:pStyle w:val="Body01"/>
              <w:snapToGrid w:val="0"/>
              <w:ind w:leftChars="0" w:left="0" w:right="315"/>
              <w:jc w:val="center"/>
              <w:rPr>
                <w:sz w:val="20"/>
                <w:szCs w:val="20"/>
              </w:rPr>
            </w:pPr>
            <w:r w:rsidRPr="005F69ED">
              <w:rPr>
                <w:sz w:val="20"/>
                <w:szCs w:val="20"/>
              </w:rPr>
              <w:t>F</w:t>
            </w:r>
          </w:p>
          <w:p w14:paraId="3B3F9FD2" w14:textId="77777777" w:rsidR="00B47AB1" w:rsidRPr="005F69ED" w:rsidRDefault="00B47AB1" w:rsidP="001C4C1C">
            <w:pPr>
              <w:pStyle w:val="Body01"/>
              <w:snapToGrid w:val="0"/>
              <w:ind w:leftChars="0" w:left="0" w:right="315"/>
              <w:jc w:val="center"/>
              <w:rPr>
                <w:sz w:val="20"/>
                <w:szCs w:val="20"/>
              </w:rPr>
            </w:pPr>
            <w:r w:rsidRPr="005F69ED">
              <w:rPr>
                <w:sz w:val="20"/>
                <w:szCs w:val="20"/>
              </w:rPr>
              <w:t>10</w:t>
            </w:r>
          </w:p>
        </w:tc>
      </w:tr>
    </w:tbl>
    <w:p w14:paraId="2C9765B2" w14:textId="77777777" w:rsidR="00B47AB1" w:rsidRPr="005F69ED" w:rsidRDefault="00D16F76">
      <w:pPr>
        <w:pStyle w:val="Heading5"/>
        <w:rPr>
          <w:rFonts w:ascii="Times New Roman" w:hAnsi="Times New Roman"/>
        </w:rPr>
      </w:pPr>
      <w:r w:rsidRPr="005F69ED">
        <w:rPr>
          <w:rFonts w:ascii="Times New Roman" w:hAnsi="Times New Roman"/>
        </w:rPr>
        <w:lastRenderedPageBreak/>
        <w:t>Chuy</w:t>
      </w:r>
      <w:r w:rsidR="004D1D81" w:rsidRPr="005F69ED">
        <w:rPr>
          <w:rFonts w:ascii="Times New Roman" w:hAnsi="Times New Roman"/>
        </w:rPr>
        <w:t>ể</w:t>
      </w:r>
      <w:r w:rsidRPr="005F69ED">
        <w:rPr>
          <w:rFonts w:ascii="Times New Roman" w:hAnsi="Times New Roman"/>
        </w:rPr>
        <w:t xml:space="preserve">n số nhị phân và số hệ 16 thành số thập phân </w:t>
      </w:r>
    </w:p>
    <w:p w14:paraId="472531A9" w14:textId="77777777" w:rsidR="002C221C" w:rsidRPr="005F69ED" w:rsidRDefault="002C221C" w:rsidP="001C4C1C">
      <w:pPr>
        <w:pStyle w:val="Body01"/>
        <w:ind w:left="315" w:right="315"/>
      </w:pPr>
      <w:r w:rsidRPr="005F69ED">
        <w:t xml:space="preserve">Tổng quát, khi </w:t>
      </w:r>
      <w:r w:rsidR="00E8439B" w:rsidRPr="005F69ED">
        <w:t>một</w:t>
      </w:r>
      <w:r w:rsidRPr="005F69ED">
        <w:t xml:space="preserve"> giá trị đưa ra trong hệ đếm với cơ số </w:t>
      </w:r>
      <w:r w:rsidRPr="005F69ED">
        <w:rPr>
          <w:i/>
        </w:rPr>
        <w:t>r</w:t>
      </w:r>
      <w:r w:rsidRPr="005F69ED">
        <w:t xml:space="preserve"> (hệ cơ số r), ta nhân giá trị mỗi chữ số với </w:t>
      </w:r>
      <w:r w:rsidRPr="005F69ED">
        <w:rPr>
          <w:b/>
        </w:rPr>
        <w:t>trọng số</w:t>
      </w:r>
      <w:r w:rsidR="008C4306" w:rsidRPr="005F69ED">
        <w:rPr>
          <w:rStyle w:val="FootnoteReference"/>
        </w:rPr>
        <w:footnoteReference w:id="3"/>
      </w:r>
      <w:r w:rsidRPr="005F69ED">
        <w:t xml:space="preserve"> tương ứng và cộng các tích lại để lấy giá trị trong hệ thập phân. Với các chữ số từ bên trái của dấu </w:t>
      </w:r>
      <w:r w:rsidR="004D1D81" w:rsidRPr="005F69ED">
        <w:t>phẩy</w:t>
      </w:r>
      <w:r w:rsidRPr="005F69ED">
        <w:t>, trọng số là r</w:t>
      </w:r>
      <w:r w:rsidRPr="005F69ED">
        <w:rPr>
          <w:vertAlign w:val="superscript"/>
        </w:rPr>
        <w:t>0</w:t>
      </w:r>
      <w:r w:rsidRPr="005F69ED">
        <w:t>, r</w:t>
      </w:r>
      <w:r w:rsidRPr="005F69ED">
        <w:rPr>
          <w:vertAlign w:val="superscript"/>
        </w:rPr>
        <w:t>1</w:t>
      </w:r>
      <w:r w:rsidRPr="005F69ED">
        <w:t>, r</w:t>
      </w:r>
      <w:r w:rsidRPr="005F69ED">
        <w:rPr>
          <w:vertAlign w:val="superscript"/>
        </w:rPr>
        <w:t>2</w:t>
      </w:r>
      <w:r w:rsidRPr="005F69ED">
        <w:t xml:space="preserve">, … từ chữ số thấp nhất. Phép chuyển đổi được trình bày </w:t>
      </w:r>
      <w:r w:rsidR="006A65E0" w:rsidRPr="005F69ED">
        <w:t>như sau</w:t>
      </w:r>
      <w:r w:rsidRPr="005F69ED">
        <w:t xml:space="preserve">. (trong các ví dụ này, (a) </w:t>
      </w:r>
      <w:r w:rsidR="00B8600B" w:rsidRPr="005F69ED">
        <w:t xml:space="preserve">biểu diễn trong </w:t>
      </w:r>
      <w:r w:rsidRPr="005F69ED">
        <w:t xml:space="preserve">hệ 16 và (b) là </w:t>
      </w:r>
      <w:r w:rsidR="00B8600B" w:rsidRPr="005F69ED">
        <w:t xml:space="preserve">trong hệ </w:t>
      </w:r>
      <w:r w:rsidRPr="005F69ED">
        <w:t>nhị phân)</w:t>
      </w:r>
    </w:p>
    <w:p w14:paraId="78EEEB9F" w14:textId="77777777" w:rsidR="00B47AB1" w:rsidRPr="005F69ED" w:rsidRDefault="00B47AB1" w:rsidP="001C4C1C">
      <w:pPr>
        <w:pStyle w:val="Body01"/>
        <w:ind w:left="315" w:right="315"/>
      </w:pPr>
    </w:p>
    <w:p w14:paraId="00D21AB1" w14:textId="77777777" w:rsidR="00B51CEC" w:rsidRPr="005F69ED" w:rsidRDefault="00B47AB1" w:rsidP="001C4C1C">
      <w:pPr>
        <w:pStyle w:val="Body01"/>
        <w:ind w:left="315" w:right="315"/>
        <w:rPr>
          <w:vertAlign w:val="superscript"/>
        </w:rPr>
      </w:pPr>
      <w:r w:rsidRPr="005F69ED">
        <w:t>(12A)</w:t>
      </w:r>
      <w:r w:rsidRPr="005F69ED">
        <w:rPr>
          <w:vertAlign w:val="subscript"/>
        </w:rPr>
        <w:t>16</w:t>
      </w:r>
      <w:r w:rsidR="00B51CEC" w:rsidRPr="005F69ED">
        <w:rPr>
          <w:vertAlign w:val="subscript"/>
        </w:rPr>
        <w:t xml:space="preserve"> </w:t>
      </w:r>
      <w:r w:rsidRPr="005F69ED">
        <w:t>=</w:t>
      </w:r>
      <w:r w:rsidR="00B51CEC" w:rsidRPr="005F69ED">
        <w:t xml:space="preserve"> </w:t>
      </w:r>
      <w:r w:rsidRPr="005F69ED">
        <w:t xml:space="preserve">1 </w:t>
      </w:r>
      <w:r w:rsidR="00562886" w:rsidRPr="005F69ED">
        <w:t>×</w:t>
      </w:r>
      <w:r w:rsidRPr="005F69ED">
        <w:t xml:space="preserve"> 16</w:t>
      </w:r>
      <w:r w:rsidRPr="005F69ED">
        <w:rPr>
          <w:vertAlign w:val="superscript"/>
        </w:rPr>
        <w:t>2</w:t>
      </w:r>
      <w:r w:rsidR="00B51CEC" w:rsidRPr="005F69ED">
        <w:rPr>
          <w:vertAlign w:val="superscript"/>
        </w:rPr>
        <w:t xml:space="preserve"> </w:t>
      </w:r>
      <w:r w:rsidRPr="005F69ED">
        <w:t>+</w:t>
      </w:r>
      <w:r w:rsidR="00B51CEC" w:rsidRPr="005F69ED">
        <w:t xml:space="preserve"> </w:t>
      </w:r>
      <w:r w:rsidRPr="005F69ED">
        <w:t xml:space="preserve">2 </w:t>
      </w:r>
      <w:r w:rsidR="00562886" w:rsidRPr="005F69ED">
        <w:t>×</w:t>
      </w:r>
      <w:r w:rsidRPr="005F69ED">
        <w:t xml:space="preserve"> 16</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 xml:space="preserve">A </w:t>
      </w:r>
      <w:r w:rsidR="00562886" w:rsidRPr="005F69ED">
        <w:t>×</w:t>
      </w:r>
      <w:r w:rsidRPr="005F69ED">
        <w:t xml:space="preserve"> 16</w:t>
      </w:r>
      <w:r w:rsidRPr="005F69ED">
        <w:rPr>
          <w:vertAlign w:val="superscript"/>
        </w:rPr>
        <w:t>0</w:t>
      </w:r>
    </w:p>
    <w:p w14:paraId="1756A962" w14:textId="77777777" w:rsidR="00B47AB1" w:rsidRPr="005F69ED" w:rsidRDefault="00B47AB1" w:rsidP="001C4C1C">
      <w:pPr>
        <w:pStyle w:val="Body01"/>
        <w:ind w:leftChars="506" w:left="1074" w:rightChars="475" w:right="998" w:hangingChars="5" w:hanging="11"/>
      </w:pPr>
      <w:r w:rsidRPr="005F69ED">
        <w:t>=</w:t>
      </w:r>
      <w:r w:rsidR="00B51CEC" w:rsidRPr="005F69ED">
        <w:t xml:space="preserve"> </w:t>
      </w:r>
      <w:r w:rsidRPr="005F69ED">
        <w:t>256</w:t>
      </w:r>
      <w:r w:rsidR="00B51CEC" w:rsidRPr="005F69ED">
        <w:t xml:space="preserve"> </w:t>
      </w:r>
      <w:r w:rsidRPr="005F69ED">
        <w:t>+</w:t>
      </w:r>
      <w:r w:rsidR="00B51CEC" w:rsidRPr="005F69ED">
        <w:t xml:space="preserve"> </w:t>
      </w:r>
      <w:r w:rsidRPr="005F69ED">
        <w:t>32</w:t>
      </w:r>
      <w:r w:rsidR="00B51CEC" w:rsidRPr="005F69ED">
        <w:t xml:space="preserve"> </w:t>
      </w:r>
      <w:r w:rsidRPr="005F69ED">
        <w:t>+</w:t>
      </w:r>
      <w:r w:rsidR="00B51CEC" w:rsidRPr="005F69ED">
        <w:t xml:space="preserve"> </w:t>
      </w:r>
      <w:r w:rsidRPr="005F69ED">
        <w:t>10</w:t>
      </w:r>
    </w:p>
    <w:p w14:paraId="72ACC71A" w14:textId="77777777" w:rsidR="00B47AB1" w:rsidRPr="005F69ED" w:rsidRDefault="00B47AB1" w:rsidP="001C4C1C">
      <w:pPr>
        <w:pStyle w:val="Body01"/>
        <w:ind w:leftChars="506" w:left="1074" w:right="315" w:hangingChars="5" w:hanging="11"/>
      </w:pPr>
      <w:r w:rsidRPr="005F69ED">
        <w:t>=</w:t>
      </w:r>
      <w:r w:rsidR="00B51CEC" w:rsidRPr="005F69ED">
        <w:t xml:space="preserve"> </w:t>
      </w:r>
      <w:r w:rsidRPr="005F69ED">
        <w:t>(298)</w:t>
      </w:r>
      <w:r w:rsidRPr="005F69ED">
        <w:rPr>
          <w:vertAlign w:val="subscript"/>
        </w:rPr>
        <w:t>10</w:t>
      </w:r>
      <w:r w:rsidR="00B51CEC" w:rsidRPr="005F69ED">
        <w:tab/>
      </w:r>
      <w:r w:rsidR="00B51CEC" w:rsidRPr="005F69ED">
        <w:tab/>
      </w:r>
      <w:r w:rsidR="00B51CEC" w:rsidRPr="005F69ED">
        <w:tab/>
      </w:r>
      <w:r w:rsidR="00B51CEC" w:rsidRPr="005F69ED">
        <w:tab/>
      </w:r>
      <w:r w:rsidR="00B51CEC" w:rsidRPr="005F69ED">
        <w:tab/>
      </w:r>
      <w:r w:rsidR="00B51CEC" w:rsidRPr="005F69ED">
        <w:tab/>
      </w:r>
      <w:r w:rsidR="00DF3EC2" w:rsidRPr="005F69ED">
        <w:t>…</w:t>
      </w:r>
      <w:r w:rsidR="00AF700D" w:rsidRPr="005F69ED">
        <w:t>…</w:t>
      </w:r>
      <w:r w:rsidR="00DF3EC2" w:rsidRPr="005F69ED">
        <w:t xml:space="preserve"> </w:t>
      </w:r>
      <w:r w:rsidR="00B51CEC" w:rsidRPr="005F69ED">
        <w:t>(a)</w:t>
      </w:r>
    </w:p>
    <w:p w14:paraId="695F261E" w14:textId="77777777" w:rsidR="00B51CEC" w:rsidRPr="005F69ED" w:rsidRDefault="00B51CEC" w:rsidP="001C4C1C">
      <w:pPr>
        <w:pStyle w:val="Body01"/>
        <w:ind w:left="315" w:right="315"/>
      </w:pPr>
    </w:p>
    <w:p w14:paraId="02464443" w14:textId="77777777" w:rsidR="00B51CEC" w:rsidRPr="005F69ED" w:rsidRDefault="00B47AB1" w:rsidP="001C4C1C">
      <w:pPr>
        <w:pStyle w:val="Body01"/>
        <w:ind w:left="315" w:right="315"/>
        <w:rPr>
          <w:vertAlign w:val="superscript"/>
        </w:rPr>
      </w:pPr>
      <w:r w:rsidRPr="005F69ED">
        <w:t>(1100100)</w:t>
      </w:r>
      <w:r w:rsidRPr="005F69ED">
        <w:rPr>
          <w:vertAlign w:val="subscript"/>
        </w:rPr>
        <w:t>2</w:t>
      </w:r>
      <w:r w:rsidR="00B51CEC" w:rsidRPr="005F69ED">
        <w:rPr>
          <w:vertAlign w:val="sub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6</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5</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2</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0</w:t>
      </w:r>
    </w:p>
    <w:p w14:paraId="5CB57F60" w14:textId="77777777" w:rsidR="00B47AB1" w:rsidRPr="005F69ED" w:rsidRDefault="00B47AB1" w:rsidP="001C4C1C">
      <w:pPr>
        <w:pStyle w:val="Body01"/>
        <w:ind w:leftChars="670" w:left="1407" w:right="315"/>
      </w:pPr>
      <w:r w:rsidRPr="005F69ED">
        <w:t>=</w:t>
      </w:r>
      <w:r w:rsidR="00B51CEC" w:rsidRPr="005F69ED">
        <w:t xml:space="preserve"> </w:t>
      </w:r>
      <w:r w:rsidRPr="005F69ED">
        <w:t>64</w:t>
      </w:r>
      <w:r w:rsidR="00B51CEC" w:rsidRPr="005F69ED">
        <w:t xml:space="preserve"> </w:t>
      </w:r>
      <w:r w:rsidRPr="005F69ED">
        <w:t>+</w:t>
      </w:r>
      <w:r w:rsidR="00B51CEC" w:rsidRPr="005F69ED">
        <w:t xml:space="preserve"> </w:t>
      </w:r>
      <w:r w:rsidRPr="005F69ED">
        <w:t>32</w:t>
      </w:r>
      <w:r w:rsidR="00B51CEC" w:rsidRPr="005F69ED">
        <w:t xml:space="preserve"> </w:t>
      </w:r>
      <w:r w:rsidRPr="005F69ED">
        <w:t>+</w:t>
      </w:r>
      <w:r w:rsidR="00B51CEC" w:rsidRPr="005F69ED">
        <w:t xml:space="preserve"> </w:t>
      </w:r>
      <w:r w:rsidRPr="005F69ED">
        <w:t>4</w:t>
      </w:r>
    </w:p>
    <w:p w14:paraId="39E47931" w14:textId="77777777" w:rsidR="00B47AB1" w:rsidRPr="005F69ED" w:rsidRDefault="00B47AB1" w:rsidP="001C4C1C">
      <w:pPr>
        <w:pStyle w:val="Body01"/>
        <w:ind w:leftChars="670" w:left="1407" w:right="315"/>
      </w:pPr>
      <w:r w:rsidRPr="005F69ED">
        <w:t>=</w:t>
      </w:r>
      <w:r w:rsidR="00B51CEC" w:rsidRPr="005F69ED">
        <w:t xml:space="preserve"> </w:t>
      </w:r>
      <w:r w:rsidRPr="005F69ED">
        <w:t>(100)</w:t>
      </w:r>
      <w:r w:rsidRPr="005F69ED">
        <w:rPr>
          <w:vertAlign w:val="subscript"/>
        </w:rPr>
        <w:t>10</w:t>
      </w:r>
      <w:r w:rsidR="00B51CEC" w:rsidRPr="005F69ED">
        <w:tab/>
      </w:r>
      <w:r w:rsidR="00B51CEC" w:rsidRPr="005F69ED">
        <w:tab/>
      </w:r>
      <w:r w:rsidR="00B51CEC" w:rsidRPr="005F69ED">
        <w:tab/>
      </w:r>
      <w:r w:rsidR="00B51CEC" w:rsidRPr="005F69ED">
        <w:tab/>
      </w:r>
      <w:r w:rsidR="006841C7" w:rsidRPr="005F69ED">
        <w:tab/>
      </w:r>
      <w:r w:rsidR="00B51CEC" w:rsidRPr="005F69ED">
        <w:tab/>
      </w:r>
      <w:r w:rsidR="00DF3EC2" w:rsidRPr="005F69ED">
        <w:t>…</w:t>
      </w:r>
      <w:r w:rsidR="00AF700D" w:rsidRPr="005F69ED">
        <w:t>…</w:t>
      </w:r>
      <w:r w:rsidR="00DF3EC2" w:rsidRPr="005F69ED">
        <w:t xml:space="preserve"> </w:t>
      </w:r>
      <w:r w:rsidR="00B51CEC" w:rsidRPr="005F69ED">
        <w:t>(b)</w:t>
      </w:r>
    </w:p>
    <w:p w14:paraId="0D0A2C30" w14:textId="77777777" w:rsidR="00B47AB1" w:rsidRPr="005F69ED" w:rsidRDefault="00B47AB1" w:rsidP="001C4C1C">
      <w:pPr>
        <w:pStyle w:val="Body01"/>
        <w:ind w:left="315" w:right="315"/>
      </w:pPr>
    </w:p>
    <w:p w14:paraId="5A4DE9AE" w14:textId="77777777" w:rsidR="00FA1F78" w:rsidRPr="005F69ED" w:rsidRDefault="00381C98" w:rsidP="001C4C1C">
      <w:pPr>
        <w:pStyle w:val="Body01"/>
        <w:ind w:left="315" w:right="315"/>
      </w:pPr>
      <w:r w:rsidRPr="005F69ED">
        <w:t xml:space="preserve">Với các chữ số ở bên phải của dấu </w:t>
      </w:r>
      <w:r w:rsidR="00FA1F78" w:rsidRPr="005F69ED">
        <w:t>phẩy</w:t>
      </w:r>
      <w:r w:rsidRPr="005F69ED">
        <w:t>, trọng số lần lượt là r</w:t>
      </w:r>
      <w:r w:rsidRPr="005F69ED">
        <w:rPr>
          <w:vertAlign w:val="superscript"/>
        </w:rPr>
        <w:t>-1</w:t>
      </w:r>
      <w:r w:rsidRPr="005F69ED">
        <w:t>, r</w:t>
      </w:r>
      <w:r w:rsidRPr="005F69ED">
        <w:rPr>
          <w:vertAlign w:val="superscript"/>
        </w:rPr>
        <w:t>-2</w:t>
      </w:r>
      <w:r w:rsidRPr="005F69ED">
        <w:t>, r</w:t>
      </w:r>
      <w:r w:rsidRPr="005F69ED">
        <w:rPr>
          <w:vertAlign w:val="superscript"/>
        </w:rPr>
        <w:t>-3</w:t>
      </w:r>
      <w:r w:rsidRPr="005F69ED">
        <w:t>, …</w:t>
      </w:r>
      <w:r w:rsidR="006A65E0" w:rsidRPr="005F69ED">
        <w:t xml:space="preserve"> Nên, phép chuyể</w:t>
      </w:r>
      <w:r w:rsidR="00542343" w:rsidRPr="005F69ED">
        <w:t>n đổi được trình bày như sau</w:t>
      </w:r>
      <w:r w:rsidR="00304CE9" w:rsidRPr="005F69ED">
        <w:t xml:space="preserve">. </w:t>
      </w:r>
      <w:r w:rsidR="000D1F29" w:rsidRPr="005F69ED">
        <w:t>Trong các ví dụ này, (c) biểu diễn trong hệ 16 và (</w:t>
      </w:r>
      <w:r w:rsidR="00311EDF" w:rsidRPr="005F69ED">
        <w:t>d</w:t>
      </w:r>
      <w:r w:rsidR="000D1F29" w:rsidRPr="005F69ED">
        <w:t>) là trong hệ nhị phân</w:t>
      </w:r>
      <w:r w:rsidR="00304CE9" w:rsidRPr="005F69ED">
        <w:t>.</w:t>
      </w:r>
    </w:p>
    <w:p w14:paraId="7A0A938C" w14:textId="77777777" w:rsidR="00B47AB1" w:rsidRPr="005F69ED" w:rsidRDefault="00B47AB1" w:rsidP="001C4C1C">
      <w:pPr>
        <w:pStyle w:val="Body01"/>
        <w:ind w:left="315" w:right="315"/>
      </w:pPr>
    </w:p>
    <w:p w14:paraId="02CB4BD0" w14:textId="77777777" w:rsidR="00B51CEC" w:rsidRPr="005F69ED" w:rsidRDefault="00B47AB1" w:rsidP="001C4C1C">
      <w:pPr>
        <w:pStyle w:val="Body01"/>
        <w:ind w:left="315" w:right="315"/>
        <w:rPr>
          <w:vertAlign w:val="superscript"/>
        </w:rPr>
      </w:pPr>
      <w:r w:rsidRPr="005F69ED">
        <w:t>(0.4B)</w:t>
      </w:r>
      <w:r w:rsidRPr="005F69ED">
        <w:rPr>
          <w:vertAlign w:val="subscript"/>
        </w:rPr>
        <w:t>16</w:t>
      </w:r>
      <w:r w:rsidR="00B51CEC" w:rsidRPr="005F69ED">
        <w:rPr>
          <w:vertAlign w:val="subscript"/>
        </w:rPr>
        <w:t xml:space="preserve"> </w:t>
      </w:r>
      <w:r w:rsidRPr="005F69ED">
        <w:t>=</w:t>
      </w:r>
      <w:r w:rsidR="00B51CEC" w:rsidRPr="005F69ED">
        <w:t xml:space="preserve"> </w:t>
      </w:r>
      <w:r w:rsidRPr="005F69ED">
        <w:t xml:space="preserve">4 </w:t>
      </w:r>
      <w:r w:rsidR="00562886" w:rsidRPr="005F69ED">
        <w:t>×</w:t>
      </w:r>
      <w:r w:rsidRPr="005F69ED">
        <w:t xml:space="preserve"> 16</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 xml:space="preserve">B </w:t>
      </w:r>
      <w:r w:rsidR="00562886" w:rsidRPr="005F69ED">
        <w:t>×</w:t>
      </w:r>
      <w:r w:rsidRPr="005F69ED">
        <w:t xml:space="preserve"> 16</w:t>
      </w:r>
      <w:r w:rsidRPr="005F69ED">
        <w:rPr>
          <w:vertAlign w:val="superscript"/>
        </w:rPr>
        <w:t>-2</w:t>
      </w:r>
    </w:p>
    <w:p w14:paraId="4C28180B" w14:textId="77777777" w:rsidR="00B51CEC" w:rsidRPr="005F69ED" w:rsidRDefault="00B47AB1" w:rsidP="001C4C1C">
      <w:pPr>
        <w:pStyle w:val="Body01"/>
        <w:ind w:leftChars="500" w:left="1050" w:right="315"/>
        <w:rPr>
          <w:vertAlign w:val="superscript"/>
        </w:rPr>
      </w:pPr>
      <w:r w:rsidRPr="005F69ED">
        <w:t>=</w:t>
      </w:r>
      <w:r w:rsidR="00B51CEC" w:rsidRPr="005F69ED">
        <w:t xml:space="preserve"> </w:t>
      </w:r>
      <w:r w:rsidRPr="005F69ED">
        <w:t>4</w:t>
      </w:r>
      <w:r w:rsidR="00B51CEC" w:rsidRPr="005F69ED">
        <w:t xml:space="preserve"> </w:t>
      </w:r>
      <w:r w:rsidRPr="005F69ED">
        <w:t>/</w:t>
      </w:r>
      <w:r w:rsidR="00B51CEC" w:rsidRPr="005F69ED">
        <w:t xml:space="preserve"> </w:t>
      </w:r>
      <w:r w:rsidRPr="005F69ED">
        <w:t>16</w:t>
      </w:r>
      <w:r w:rsidR="00B51CEC" w:rsidRPr="005F69ED">
        <w:t xml:space="preserve"> </w:t>
      </w:r>
      <w:r w:rsidRPr="005F69ED">
        <w:t>+</w:t>
      </w:r>
      <w:r w:rsidR="00B51CEC" w:rsidRPr="005F69ED">
        <w:t xml:space="preserve"> </w:t>
      </w:r>
      <w:r w:rsidRPr="005F69ED">
        <w:t>11</w:t>
      </w:r>
      <w:r w:rsidR="00B51CEC" w:rsidRPr="005F69ED">
        <w:t xml:space="preserve"> </w:t>
      </w:r>
      <w:r w:rsidRPr="005F69ED">
        <w:t>/</w:t>
      </w:r>
      <w:r w:rsidR="00B51CEC" w:rsidRPr="005F69ED">
        <w:t xml:space="preserve"> </w:t>
      </w:r>
      <w:r w:rsidRPr="005F69ED">
        <w:t>16</w:t>
      </w:r>
      <w:r w:rsidRPr="005F69ED">
        <w:rPr>
          <w:vertAlign w:val="superscript"/>
        </w:rPr>
        <w:t>2</w:t>
      </w:r>
    </w:p>
    <w:p w14:paraId="392F41A7" w14:textId="77777777" w:rsidR="00B47AB1" w:rsidRPr="005F69ED" w:rsidRDefault="00B47AB1" w:rsidP="001C4C1C">
      <w:pPr>
        <w:pStyle w:val="Body01"/>
        <w:ind w:leftChars="500" w:left="1050" w:right="315"/>
      </w:pPr>
      <w:r w:rsidRPr="005F69ED">
        <w:t>=</w:t>
      </w:r>
      <w:r w:rsidR="00B51CEC" w:rsidRPr="005F69ED">
        <w:t xml:space="preserve"> </w:t>
      </w:r>
      <w:r w:rsidRPr="005F69ED">
        <w:t>0.25</w:t>
      </w:r>
      <w:r w:rsidR="00B51CEC" w:rsidRPr="005F69ED">
        <w:t xml:space="preserve"> </w:t>
      </w:r>
      <w:r w:rsidRPr="005F69ED">
        <w:t>+</w:t>
      </w:r>
      <w:r w:rsidR="00B51CEC" w:rsidRPr="005F69ED">
        <w:t xml:space="preserve"> </w:t>
      </w:r>
      <w:r w:rsidRPr="005F69ED">
        <w:t>0.04296875</w:t>
      </w:r>
    </w:p>
    <w:p w14:paraId="64F68479" w14:textId="77777777" w:rsidR="00B47AB1" w:rsidRPr="005F69ED" w:rsidRDefault="00B47AB1" w:rsidP="001C4C1C">
      <w:pPr>
        <w:pStyle w:val="Body01"/>
        <w:ind w:leftChars="500" w:left="1050" w:right="315"/>
      </w:pPr>
      <w:r w:rsidRPr="005F69ED">
        <w:t>=</w:t>
      </w:r>
      <w:r w:rsidR="00B51CEC" w:rsidRPr="005F69ED">
        <w:t xml:space="preserve"> </w:t>
      </w:r>
      <w:r w:rsidRPr="005F69ED">
        <w:t>(0.29296875)</w:t>
      </w:r>
      <w:r w:rsidRPr="005F69ED">
        <w:rPr>
          <w:vertAlign w:val="subscript"/>
        </w:rPr>
        <w:t>10</w:t>
      </w:r>
      <w:r w:rsidR="00B51CEC" w:rsidRPr="005F69ED">
        <w:tab/>
      </w:r>
      <w:r w:rsidR="00B51CEC" w:rsidRPr="005F69ED">
        <w:tab/>
      </w:r>
      <w:r w:rsidR="00B51CEC" w:rsidRPr="005F69ED">
        <w:tab/>
      </w:r>
      <w:r w:rsidR="00B51CEC" w:rsidRPr="005F69ED">
        <w:tab/>
      </w:r>
      <w:r w:rsidR="00B51CEC" w:rsidRPr="005F69ED">
        <w:tab/>
      </w:r>
      <w:r w:rsidR="00AF700D" w:rsidRPr="005F69ED">
        <w:t>……</w:t>
      </w:r>
      <w:r w:rsidR="00DF3EC2" w:rsidRPr="005F69ED">
        <w:t xml:space="preserve"> </w:t>
      </w:r>
      <w:r w:rsidR="00B51CEC" w:rsidRPr="005F69ED">
        <w:t>(c)</w:t>
      </w:r>
    </w:p>
    <w:p w14:paraId="604509DF" w14:textId="77777777" w:rsidR="00B51CEC" w:rsidRPr="005F69ED" w:rsidRDefault="00B51CEC" w:rsidP="001C4C1C">
      <w:pPr>
        <w:pStyle w:val="Body01"/>
        <w:ind w:left="315" w:right="315"/>
      </w:pPr>
    </w:p>
    <w:p w14:paraId="539889C6" w14:textId="77777777" w:rsidR="00B47AB1" w:rsidRPr="005F69ED" w:rsidRDefault="00B47AB1" w:rsidP="001C4C1C">
      <w:pPr>
        <w:pStyle w:val="Body01"/>
        <w:ind w:left="315" w:right="315"/>
      </w:pPr>
      <w:r w:rsidRPr="005F69ED">
        <w:t>(0.01011)</w:t>
      </w:r>
      <w:r w:rsidRPr="005F69ED">
        <w:rPr>
          <w:vertAlign w:val="subscript"/>
        </w:rPr>
        <w:t>2</w:t>
      </w:r>
      <w:r w:rsidR="00B51CEC" w:rsidRPr="005F69ED">
        <w:rPr>
          <w:vertAlign w:val="sub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-2</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-5</w:t>
      </w:r>
    </w:p>
    <w:p w14:paraId="1DEA6200" w14:textId="77777777" w:rsidR="00B51CEC" w:rsidRPr="005F69ED" w:rsidRDefault="00B47AB1" w:rsidP="001C4C1C">
      <w:pPr>
        <w:pStyle w:val="Body01"/>
        <w:ind w:leftChars="600" w:left="1260" w:right="315"/>
      </w:pPr>
      <w:r w:rsidRPr="005F69ED">
        <w:t>=</w:t>
      </w:r>
      <w:r w:rsidR="00B51CEC" w:rsidRPr="005F69ED">
        <w:t xml:space="preserve"> </w:t>
      </w:r>
      <w:r w:rsidRPr="005F69ED">
        <w:t>0.25</w:t>
      </w:r>
      <w:r w:rsidR="00B51CEC" w:rsidRPr="005F69ED">
        <w:t xml:space="preserve"> </w:t>
      </w:r>
      <w:r w:rsidRPr="005F69ED">
        <w:t>+</w:t>
      </w:r>
      <w:r w:rsidR="00B51CEC" w:rsidRPr="005F69ED">
        <w:t xml:space="preserve"> </w:t>
      </w:r>
      <w:r w:rsidRPr="005F69ED">
        <w:t>0.0625</w:t>
      </w:r>
      <w:r w:rsidR="00B51CEC" w:rsidRPr="005F69ED">
        <w:t xml:space="preserve"> </w:t>
      </w:r>
      <w:r w:rsidRPr="005F69ED">
        <w:t>+</w:t>
      </w:r>
      <w:r w:rsidR="00B51CEC" w:rsidRPr="005F69ED">
        <w:t xml:space="preserve"> </w:t>
      </w:r>
      <w:r w:rsidRPr="005F69ED">
        <w:t>0.03125</w:t>
      </w:r>
    </w:p>
    <w:p w14:paraId="43BE5126" w14:textId="77777777" w:rsidR="00B47AB1" w:rsidRPr="005F69ED" w:rsidRDefault="00B47AB1" w:rsidP="001C4C1C">
      <w:pPr>
        <w:pStyle w:val="Body01"/>
        <w:ind w:leftChars="600" w:left="1260" w:right="315"/>
      </w:pPr>
      <w:r w:rsidRPr="005F69ED">
        <w:t>=</w:t>
      </w:r>
      <w:r w:rsidR="00B51CEC" w:rsidRPr="005F69ED">
        <w:t xml:space="preserve"> </w:t>
      </w:r>
      <w:r w:rsidRPr="005F69ED">
        <w:t>(0.34375)</w:t>
      </w:r>
      <w:r w:rsidRPr="005F69ED">
        <w:rPr>
          <w:vertAlign w:val="subscript"/>
        </w:rPr>
        <w:t>10</w:t>
      </w:r>
      <w:r w:rsidR="00B51CEC" w:rsidRPr="005F69ED">
        <w:tab/>
      </w:r>
      <w:r w:rsidR="00B51CEC" w:rsidRPr="005F69ED">
        <w:tab/>
      </w:r>
      <w:r w:rsidR="00B51CEC" w:rsidRPr="005F69ED">
        <w:tab/>
      </w:r>
      <w:r w:rsidR="00B51CEC" w:rsidRPr="005F69ED">
        <w:tab/>
      </w:r>
      <w:r w:rsidR="006841C7" w:rsidRPr="005F69ED">
        <w:tab/>
      </w:r>
      <w:r w:rsidR="00B51CEC" w:rsidRPr="005F69ED">
        <w:tab/>
      </w:r>
      <w:r w:rsidR="00AF700D" w:rsidRPr="005F69ED">
        <w:t>……</w:t>
      </w:r>
      <w:r w:rsidR="00DF3EC2" w:rsidRPr="005F69ED">
        <w:t xml:space="preserve"> </w:t>
      </w:r>
      <w:r w:rsidR="00B51CEC" w:rsidRPr="005F69ED">
        <w:t>(d)</w:t>
      </w:r>
    </w:p>
    <w:p w14:paraId="773BECA7" w14:textId="77777777" w:rsidR="00B47AB1" w:rsidRPr="005F69ED" w:rsidRDefault="00B47AB1" w:rsidP="001C4C1C">
      <w:pPr>
        <w:pStyle w:val="Body01"/>
        <w:ind w:leftChars="0" w:left="0" w:right="315"/>
      </w:pPr>
    </w:p>
    <w:p w14:paraId="50F2B84E" w14:textId="77777777" w:rsidR="00B47AB1" w:rsidRPr="005F69ED" w:rsidRDefault="00B368FF">
      <w:pPr>
        <w:pStyle w:val="Heading5"/>
        <w:rPr>
          <w:rFonts w:ascii="Times New Roman" w:hAnsi="Times New Roman"/>
        </w:rPr>
      </w:pPr>
      <w:r w:rsidRPr="005F69ED">
        <w:rPr>
          <w:rFonts w:ascii="Times New Roman" w:hAnsi="Times New Roman"/>
        </w:rPr>
        <w:t>Chuyển số thập phân nguyên thành số nhị phân</w:t>
      </w:r>
    </w:p>
    <w:p w14:paraId="0A956912" w14:textId="77777777" w:rsidR="00B47AB1" w:rsidRPr="005F69ED" w:rsidRDefault="002D51E3" w:rsidP="001C4C1C">
      <w:pPr>
        <w:pStyle w:val="Body01"/>
        <w:ind w:left="315" w:right="315"/>
      </w:pPr>
      <w:r w:rsidRPr="005F69ED">
        <w:t>Một cách toán học, s</w:t>
      </w:r>
      <w:r w:rsidR="007A4191" w:rsidRPr="005F69ED">
        <w:t xml:space="preserve">ử dụng đặc điểm chữ số thứ </w:t>
      </w:r>
      <w:r w:rsidR="007A4191" w:rsidRPr="005F69ED">
        <w:rPr>
          <w:i/>
        </w:rPr>
        <w:t>n</w:t>
      </w:r>
      <w:r w:rsidR="007A4191" w:rsidRPr="005F69ED">
        <w:t xml:space="preserve"> từ bên phải (thấp nhất) </w:t>
      </w:r>
      <w:r w:rsidR="00073585" w:rsidRPr="005F69ED">
        <w:t xml:space="preserve">trong hệ nhị phân </w:t>
      </w:r>
      <w:r w:rsidR="007A4191" w:rsidRPr="005F69ED">
        <w:t xml:space="preserve">biểu diễn </w:t>
      </w:r>
      <w:r w:rsidR="00746FAC" w:rsidRPr="005F69ED">
        <w:t>sự có mặt của</w:t>
      </w:r>
      <w:r w:rsidR="00D16E9D" w:rsidRPr="005F69ED">
        <w:t xml:space="preserve"> giá trị</w:t>
      </w:r>
      <w:r w:rsidR="007A4191" w:rsidRPr="005F69ED">
        <w:t xml:space="preserve"> 2</w:t>
      </w:r>
      <w:r w:rsidR="007A4191" w:rsidRPr="005F69ED">
        <w:rPr>
          <w:i/>
          <w:vertAlign w:val="superscript"/>
        </w:rPr>
        <w:t>n</w:t>
      </w:r>
      <w:r w:rsidR="007A4191" w:rsidRPr="005F69ED">
        <w:rPr>
          <w:vertAlign w:val="superscript"/>
        </w:rPr>
        <w:t>-1</w:t>
      </w:r>
      <w:r w:rsidR="007A4191" w:rsidRPr="005F69ED">
        <w:t>, ta có thể tách số thập phân thành tổng các lũy thừa của 2 (giá trị 2</w:t>
      </w:r>
      <w:r w:rsidR="007A4191" w:rsidRPr="005F69ED">
        <w:rPr>
          <w:i/>
          <w:vertAlign w:val="superscript"/>
        </w:rPr>
        <w:t>n</w:t>
      </w:r>
      <w:r w:rsidR="008C4306" w:rsidRPr="005F69ED">
        <w:t xml:space="preserve"> cho </w:t>
      </w:r>
      <w:r w:rsidR="00B47AB1" w:rsidRPr="005F69ED">
        <w:rPr>
          <w:i/>
        </w:rPr>
        <w:t>n</w:t>
      </w:r>
      <w:r w:rsidR="00B47AB1" w:rsidRPr="005F69ED">
        <w:t xml:space="preserve">). </w:t>
      </w:r>
    </w:p>
    <w:p w14:paraId="20EC9E20" w14:textId="77777777" w:rsidR="00B47AB1" w:rsidRPr="005F69ED" w:rsidRDefault="00B47AB1" w:rsidP="001C4C1C">
      <w:pPr>
        <w:pStyle w:val="Body01"/>
        <w:ind w:left="315" w:right="315"/>
      </w:pPr>
    </w:p>
    <w:p w14:paraId="307AE926" w14:textId="77777777" w:rsidR="00B47AB1" w:rsidRPr="005F69ED" w:rsidRDefault="00B47AB1" w:rsidP="001C4C1C">
      <w:pPr>
        <w:pStyle w:val="Body01"/>
        <w:ind w:left="315" w:right="315"/>
      </w:pPr>
      <w:r w:rsidRPr="005F69ED">
        <w:t>(59)</w:t>
      </w:r>
      <w:r w:rsidRPr="005F69ED">
        <w:rPr>
          <w:vertAlign w:val="subscript"/>
        </w:rPr>
        <w:t>10</w:t>
      </w:r>
      <w:r w:rsidR="00B51CEC" w:rsidRPr="005F69ED">
        <w:rPr>
          <w:vertAlign w:val="subscript"/>
        </w:rPr>
        <w:t xml:space="preserve"> </w:t>
      </w:r>
      <w:r w:rsidRPr="005F69ED">
        <w:t>=</w:t>
      </w:r>
      <w:r w:rsidR="00B51CEC" w:rsidRPr="005F69ED">
        <w:t xml:space="preserve"> </w:t>
      </w:r>
      <w:r w:rsidRPr="005F69ED">
        <w:t>32</w:t>
      </w:r>
      <w:r w:rsidR="00B51CEC" w:rsidRPr="005F69ED">
        <w:t xml:space="preserve"> </w:t>
      </w:r>
      <w:r w:rsidRPr="005F69ED">
        <w:t>+</w:t>
      </w:r>
      <w:r w:rsidR="00B51CEC" w:rsidRPr="005F69ED">
        <w:t xml:space="preserve"> </w:t>
      </w:r>
      <w:r w:rsidRPr="005F69ED">
        <w:t>16</w:t>
      </w:r>
      <w:r w:rsidR="00B51CEC" w:rsidRPr="005F69ED">
        <w:t xml:space="preserve"> </w:t>
      </w:r>
      <w:r w:rsidRPr="005F69ED">
        <w:t>+</w:t>
      </w:r>
      <w:r w:rsidR="00B51CEC" w:rsidRPr="005F69ED">
        <w:t xml:space="preserve"> </w:t>
      </w:r>
      <w:r w:rsidRPr="005F69ED">
        <w:t>8</w:t>
      </w:r>
      <w:r w:rsidR="00B51CEC" w:rsidRPr="005F69ED">
        <w:t xml:space="preserve"> </w:t>
      </w:r>
      <w:r w:rsidRPr="005F69ED">
        <w:t>+</w:t>
      </w:r>
      <w:r w:rsidR="00B51CEC" w:rsidRPr="005F69ED">
        <w:t xml:space="preserve"> </w:t>
      </w:r>
      <w:r w:rsidRPr="005F69ED">
        <w:t>2</w:t>
      </w:r>
      <w:r w:rsidR="00B51CEC" w:rsidRPr="005F69ED">
        <w:t xml:space="preserve"> </w:t>
      </w:r>
      <w:r w:rsidRPr="005F69ED">
        <w:t>+</w:t>
      </w:r>
      <w:r w:rsidR="00B51CEC" w:rsidRPr="005F69ED">
        <w:t xml:space="preserve"> </w:t>
      </w:r>
      <w:r w:rsidRPr="005F69ED">
        <w:t>1</w:t>
      </w:r>
      <w:r w:rsidR="00B51CEC" w:rsidRPr="005F69ED">
        <w:t xml:space="preserve"> </w:t>
      </w:r>
      <w:r w:rsidRPr="005F69ED">
        <w:t>=</w:t>
      </w:r>
      <w:r w:rsidR="00B51CEC" w:rsidRPr="005F69ED">
        <w:t xml:space="preserve"> </w:t>
      </w:r>
      <w:r w:rsidRPr="005F69ED">
        <w:t>2</w:t>
      </w:r>
      <w:r w:rsidRPr="005F69ED">
        <w:rPr>
          <w:vertAlign w:val="superscript"/>
        </w:rPr>
        <w:t>5</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0</w:t>
      </w:r>
    </w:p>
    <w:p w14:paraId="764F2121" w14:textId="77777777" w:rsidR="00B47AB1" w:rsidRPr="005F69ED" w:rsidRDefault="00B47AB1" w:rsidP="001C4C1C">
      <w:pPr>
        <w:pStyle w:val="Body01"/>
        <w:ind w:leftChars="410" w:left="861" w:right="315"/>
      </w:pP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5</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 xml:space="preserve">0 </w:t>
      </w:r>
      <w:r w:rsidR="00562886" w:rsidRPr="005F69ED">
        <w:t>×</w:t>
      </w:r>
      <w:r w:rsidRPr="005F69ED">
        <w:t xml:space="preserve"> 2</w:t>
      </w:r>
      <w:r w:rsidRPr="005F69ED">
        <w:rPr>
          <w:vertAlign w:val="superscript"/>
        </w:rPr>
        <w:t>2</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 xml:space="preserve">1 </w:t>
      </w:r>
      <w:r w:rsidR="00562886" w:rsidRPr="005F69ED">
        <w:t>×</w:t>
      </w:r>
      <w:r w:rsidRPr="005F69ED">
        <w:t xml:space="preserve"> 2</w:t>
      </w:r>
      <w:r w:rsidRPr="005F69ED">
        <w:rPr>
          <w:vertAlign w:val="superscript"/>
        </w:rPr>
        <w:t>0</w:t>
      </w:r>
    </w:p>
    <w:p w14:paraId="54B6F662" w14:textId="3C087297" w:rsidR="00B47AB1" w:rsidRPr="005F69ED" w:rsidRDefault="003812B7" w:rsidP="001C4C1C">
      <w:pPr>
        <w:pStyle w:val="Body01"/>
        <w:ind w:left="315" w:right="315"/>
      </w:pPr>
      <w:r w:rsidRPr="005F69ED">
        <w:rPr>
          <w:noProof/>
        </w:rPr>
        <mc:AlternateContent>
          <mc:Choice Requires="wps">
            <w:drawing>
              <wp:anchor distT="0" distB="0" distL="114300" distR="114300" simplePos="0" relativeHeight="251526656" behindDoc="0" locked="1" layoutInCell="1" allowOverlap="1" wp14:anchorId="61554F6C" wp14:editId="5D9F1C2A">
                <wp:simplePos x="0" y="0"/>
                <wp:positionH relativeFrom="column">
                  <wp:posOffset>3291840</wp:posOffset>
                </wp:positionH>
                <wp:positionV relativeFrom="paragraph">
                  <wp:posOffset>6985</wp:posOffset>
                </wp:positionV>
                <wp:extent cx="0" cy="147320"/>
                <wp:effectExtent l="0" t="0" r="0" b="0"/>
                <wp:wrapNone/>
                <wp:docPr id="1172310296"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745EB3" id="Line 205" o:spid="_x0000_s1026" style="position:absolute;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pt,.55pt" to="259.2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">
                <v:stroke endarrow="classic"/>
                <w10:anchorlock/>
              </v:line>
            </w:pict>
          </mc:Fallback>
        </mc:AlternateContent>
      </w:r>
      <w:r w:rsidRPr="005F69ED">
        <w:rPr>
          <w:noProof/>
        </w:rPr>
        <mc:AlternateContent>
          <mc:Choice Requires="wps">
            <w:drawing>
              <wp:anchor distT="0" distB="0" distL="114300" distR="114300" simplePos="0" relativeHeight="251525632" behindDoc="0" locked="1" layoutInCell="1" allowOverlap="1" wp14:anchorId="20D4D27B" wp14:editId="4733A2CB">
                <wp:simplePos x="0" y="0"/>
                <wp:positionH relativeFrom="column">
                  <wp:posOffset>2832100</wp:posOffset>
                </wp:positionH>
                <wp:positionV relativeFrom="paragraph">
                  <wp:posOffset>6985</wp:posOffset>
                </wp:positionV>
                <wp:extent cx="0" cy="147320"/>
                <wp:effectExtent l="0" t="0" r="0" b="0"/>
                <wp:wrapNone/>
                <wp:docPr id="1791787727"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C52B45" id="Line 204" o:spid="_x0000_s1026" style="position:absolute;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pt,.55pt" to="22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">
                <v:stroke endarrow="classic"/>
                <w10:anchorlock/>
              </v:line>
            </w:pict>
          </mc:Fallback>
        </mc:AlternateContent>
      </w:r>
      <w:r w:rsidRPr="005F69ED">
        <w:rPr>
          <w:noProof/>
        </w:rPr>
        <mc:AlternateContent>
          <mc:Choice Requires="wps">
            <w:drawing>
              <wp:anchor distT="0" distB="0" distL="114300" distR="114300" simplePos="0" relativeHeight="251524608" behindDoc="0" locked="1" layoutInCell="1" allowOverlap="1" wp14:anchorId="1F9B86E9" wp14:editId="0C98F63D">
                <wp:simplePos x="0" y="0"/>
                <wp:positionH relativeFrom="column">
                  <wp:posOffset>2325370</wp:posOffset>
                </wp:positionH>
                <wp:positionV relativeFrom="paragraph">
                  <wp:posOffset>6985</wp:posOffset>
                </wp:positionV>
                <wp:extent cx="0" cy="147320"/>
                <wp:effectExtent l="0" t="0" r="0" b="0"/>
                <wp:wrapNone/>
                <wp:docPr id="871146388"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053351" id="Line 203" o:spid="_x0000_s1026" style="position:absolute;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1pt,.55pt" to="183.1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">
                <v:stroke endarrow="classic"/>
                <w10:anchorlock/>
              </v:line>
            </w:pict>
          </mc:Fallback>
        </mc:AlternateContent>
      </w:r>
      <w:r w:rsidRPr="005F69ED">
        <w:rPr>
          <w:noProof/>
        </w:rPr>
        <mc:AlternateContent>
          <mc:Choice Requires="wps">
            <w:drawing>
              <wp:anchor distT="0" distB="0" distL="114300" distR="114300" simplePos="0" relativeHeight="251523584" behindDoc="0" locked="1" layoutInCell="1" allowOverlap="1" wp14:anchorId="2C936466" wp14:editId="6232CBA7">
                <wp:simplePos x="0" y="0"/>
                <wp:positionH relativeFrom="column">
                  <wp:posOffset>1824990</wp:posOffset>
                </wp:positionH>
                <wp:positionV relativeFrom="paragraph">
                  <wp:posOffset>6985</wp:posOffset>
                </wp:positionV>
                <wp:extent cx="0" cy="147320"/>
                <wp:effectExtent l="0" t="0" r="0" b="0"/>
                <wp:wrapNone/>
                <wp:docPr id="51860692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AD048E" id="Line 202" o:spid="_x0000_s1026" style="position:absolute;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7pt,.55pt" to="143.7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">
                <v:stroke endarrow="classic"/>
                <w10:anchorlock/>
              </v:line>
            </w:pict>
          </mc:Fallback>
        </mc:AlternateContent>
      </w:r>
      <w:r w:rsidRPr="005F69ED">
        <w:rPr>
          <w:noProof/>
        </w:rPr>
        <mc:AlternateContent>
          <mc:Choice Requires="wps">
            <w:drawing>
              <wp:anchor distT="0" distB="0" distL="114300" distR="114300" simplePos="0" relativeHeight="251522560" behindDoc="0" locked="1" layoutInCell="1" allowOverlap="1" wp14:anchorId="2D7F6909" wp14:editId="10881649">
                <wp:simplePos x="0" y="0"/>
                <wp:positionH relativeFrom="column">
                  <wp:posOffset>1319530</wp:posOffset>
                </wp:positionH>
                <wp:positionV relativeFrom="paragraph">
                  <wp:posOffset>6985</wp:posOffset>
                </wp:positionV>
                <wp:extent cx="0" cy="147320"/>
                <wp:effectExtent l="0" t="0" r="0" b="0"/>
                <wp:wrapNone/>
                <wp:docPr id="166888108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698525" id="Line 201" o:spid="_x0000_s1026" style="position:absolute;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9pt,.55pt" to="103.9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">
                <v:stroke endarrow="classic"/>
                <w10:anchorlock/>
              </v:line>
            </w:pict>
          </mc:Fallback>
        </mc:AlternateContent>
      </w:r>
      <w:r w:rsidRPr="005F69ED">
        <w:rPr>
          <w:noProof/>
        </w:rPr>
        <mc:AlternateContent>
          <mc:Choice Requires="wps">
            <w:drawing>
              <wp:anchor distT="0" distB="0" distL="114300" distR="114300" simplePos="0" relativeHeight="251521536" behindDoc="0" locked="1" layoutInCell="1" allowOverlap="1" wp14:anchorId="0BED38CB" wp14:editId="0428F4F4">
                <wp:simplePos x="0" y="0"/>
                <wp:positionH relativeFrom="column">
                  <wp:posOffset>805180</wp:posOffset>
                </wp:positionH>
                <wp:positionV relativeFrom="paragraph">
                  <wp:posOffset>6985</wp:posOffset>
                </wp:positionV>
                <wp:extent cx="0" cy="147320"/>
                <wp:effectExtent l="0" t="0" r="0" b="0"/>
                <wp:wrapNone/>
                <wp:docPr id="950997519"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A8EEE0" id="Line 200" o:spid="_x0000_s1026" style="position:absolute;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55pt" to="63.4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">
                <v:stroke endarrow="classic"/>
                <w10:anchorlock/>
              </v:line>
            </w:pict>
          </mc:Fallback>
        </mc:AlternateContent>
      </w:r>
    </w:p>
    <w:p w14:paraId="0A16F023" w14:textId="77777777" w:rsidR="00B47AB1" w:rsidRPr="005F69ED" w:rsidRDefault="00B47AB1" w:rsidP="001C4C1C">
      <w:pPr>
        <w:pStyle w:val="Body01"/>
        <w:tabs>
          <w:tab w:val="left" w:pos="1968"/>
          <w:tab w:val="left" w:pos="2816"/>
          <w:tab w:val="left" w:pos="3590"/>
          <w:tab w:val="left" w:pos="4374"/>
          <w:tab w:val="left" w:pos="5116"/>
        </w:tabs>
        <w:ind w:leftChars="425" w:left="893" w:right="315" w:firstLineChars="100" w:firstLine="220"/>
      </w:pPr>
      <w:r w:rsidRPr="005F69ED">
        <w:t>(1</w:t>
      </w:r>
      <w:r w:rsidR="0016408C" w:rsidRPr="005F69ED">
        <w:tab/>
      </w:r>
      <w:r w:rsidRPr="005F69ED">
        <w:t>1</w:t>
      </w:r>
      <w:r w:rsidR="0016408C" w:rsidRPr="005F69ED">
        <w:tab/>
      </w:r>
      <w:r w:rsidRPr="005F69ED">
        <w:t>1</w:t>
      </w:r>
      <w:r w:rsidR="0016408C" w:rsidRPr="005F69ED">
        <w:tab/>
      </w:r>
      <w:r w:rsidRPr="005F69ED">
        <w:t>0</w:t>
      </w:r>
      <w:r w:rsidR="0016408C" w:rsidRPr="005F69ED">
        <w:tab/>
      </w:r>
      <w:r w:rsidRPr="005F69ED">
        <w:t>1</w:t>
      </w:r>
      <w:r w:rsidR="0016408C" w:rsidRPr="005F69ED">
        <w:tab/>
      </w:r>
      <w:r w:rsidRPr="005F69ED">
        <w:t>1)</w:t>
      </w:r>
      <w:r w:rsidRPr="005F69ED">
        <w:rPr>
          <w:vertAlign w:val="subscript"/>
        </w:rPr>
        <w:t>2</w:t>
      </w:r>
    </w:p>
    <w:p w14:paraId="2D071CB9" w14:textId="77777777" w:rsidR="00B47AB1" w:rsidRPr="005F69ED" w:rsidRDefault="00FA6A5C" w:rsidP="001C4C1C">
      <w:pPr>
        <w:pStyle w:val="Body01"/>
        <w:ind w:left="315" w:right="315"/>
      </w:pPr>
      <w:r w:rsidRPr="005F69ED">
        <w:br w:type="page"/>
      </w:r>
      <w:r w:rsidR="00BA67C6" w:rsidRPr="005F69ED">
        <w:lastRenderedPageBreak/>
        <w:t>Tuy nhiên, ta cũng có thể chia số đã cho</w:t>
      </w:r>
      <w:r w:rsidR="00A77F31" w:rsidRPr="005F69ED">
        <w:t xml:space="preserve"> liên tiếp</w:t>
      </w:r>
      <w:r w:rsidR="00BA67C6" w:rsidRPr="005F69ED">
        <w:t xml:space="preserve"> cho 2 cho đến khi thương bằng 0. Đây là một phương pháp chuyển đổi máy móc giúp giảm bớ</w:t>
      </w:r>
      <w:r w:rsidR="00111DE8" w:rsidRPr="005F69ED">
        <w:t>t</w:t>
      </w:r>
      <w:r w:rsidR="00BA67C6" w:rsidRPr="005F69ED">
        <w:t xml:space="preserve"> sai số tính toán</w:t>
      </w:r>
      <w:r w:rsidR="00B47AB1" w:rsidRPr="005F69ED">
        <w:t>.</w:t>
      </w:r>
      <w:r w:rsidR="00B47AB1" w:rsidRPr="005F69ED">
        <w:rPr>
          <w:rStyle w:val="FootnoteReference"/>
        </w:rPr>
        <w:t xml:space="preserve"> </w:t>
      </w:r>
      <w:r w:rsidR="00B47AB1" w:rsidRPr="005F69ED">
        <w:rPr>
          <w:rStyle w:val="FootnoteReference"/>
        </w:rPr>
        <w:footnoteReference w:id="4"/>
      </w:r>
    </w:p>
    <w:p w14:paraId="04E5ACEB" w14:textId="77777777" w:rsidR="00B27BE8" w:rsidRPr="005F69ED" w:rsidRDefault="00B27BE8" w:rsidP="001C4C1C">
      <w:pPr>
        <w:pStyle w:val="Body01"/>
        <w:ind w:left="315" w:right="315"/>
      </w:pPr>
    </w:p>
    <w:p w14:paraId="7A276053" w14:textId="77777777" w:rsidR="00B47AB1" w:rsidRPr="005F69ED" w:rsidRDefault="00B47AB1" w:rsidP="001C4C1C">
      <w:pPr>
        <w:pStyle w:val="Body01"/>
        <w:ind w:left="315" w:right="315"/>
      </w:pPr>
      <w:r w:rsidRPr="005F69ED">
        <w:t xml:space="preserve">       </w:t>
      </w:r>
      <w:r w:rsidR="00FB368F" w:rsidRPr="005F69ED">
        <w:t>Dư</w:t>
      </w:r>
    </w:p>
    <w:p w14:paraId="53A74FC1" w14:textId="6CE07BE9" w:rsidR="00B47AB1" w:rsidRPr="005F69ED" w:rsidRDefault="003812B7" w:rsidP="001C4C1C">
      <w:pPr>
        <w:pStyle w:val="Body01"/>
        <w:tabs>
          <w:tab w:val="left" w:pos="3010"/>
          <w:tab w:val="left" w:pos="3450"/>
        </w:tabs>
        <w:ind w:left="315" w:right="315"/>
      </w:pPr>
      <w:r w:rsidRPr="005F69ED">
        <w:rPr>
          <w:noProof/>
        </w:rPr>
        <w:drawing>
          <wp:anchor distT="0" distB="0" distL="114300" distR="114300" simplePos="0" relativeHeight="251546112" behindDoc="0" locked="1" layoutInCell="1" allowOverlap="1" wp14:anchorId="26A871E7" wp14:editId="5672C86F">
            <wp:simplePos x="0" y="0"/>
            <wp:positionH relativeFrom="column">
              <wp:posOffset>320675</wp:posOffset>
            </wp:positionH>
            <wp:positionV relativeFrom="paragraph">
              <wp:posOffset>495935</wp:posOffset>
            </wp:positionV>
            <wp:extent cx="238125" cy="171450"/>
            <wp:effectExtent l="0" t="0" r="9525" b="0"/>
            <wp:wrapNone/>
            <wp:docPr id="2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5088" behindDoc="0" locked="1" layoutInCell="1" allowOverlap="1" wp14:anchorId="27268090" wp14:editId="204EF633">
            <wp:simplePos x="0" y="0"/>
            <wp:positionH relativeFrom="column">
              <wp:posOffset>320675</wp:posOffset>
            </wp:positionH>
            <wp:positionV relativeFrom="paragraph">
              <wp:posOffset>641985</wp:posOffset>
            </wp:positionV>
            <wp:extent cx="238125" cy="171450"/>
            <wp:effectExtent l="0" t="0" r="9525" b="0"/>
            <wp:wrapNone/>
            <wp:docPr id="2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4064" behindDoc="0" locked="1" layoutInCell="1" allowOverlap="1" wp14:anchorId="0B1EDF65" wp14:editId="0C3E8572">
            <wp:simplePos x="0" y="0"/>
            <wp:positionH relativeFrom="column">
              <wp:posOffset>321310</wp:posOffset>
            </wp:positionH>
            <wp:positionV relativeFrom="paragraph">
              <wp:posOffset>815340</wp:posOffset>
            </wp:positionV>
            <wp:extent cx="238125" cy="171450"/>
            <wp:effectExtent l="0" t="0" r="0" b="0"/>
            <wp:wrapNone/>
            <wp:docPr id="2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3040" behindDoc="0" locked="1" layoutInCell="1" allowOverlap="1" wp14:anchorId="3A6CD951" wp14:editId="33476168">
            <wp:simplePos x="0" y="0"/>
            <wp:positionH relativeFrom="column">
              <wp:posOffset>321310</wp:posOffset>
            </wp:positionH>
            <wp:positionV relativeFrom="paragraph">
              <wp:posOffset>335280</wp:posOffset>
            </wp:positionV>
            <wp:extent cx="238125" cy="171450"/>
            <wp:effectExtent l="0" t="0" r="9525" b="0"/>
            <wp:wrapNone/>
            <wp:docPr id="2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2016" behindDoc="0" locked="1" layoutInCell="1" allowOverlap="1" wp14:anchorId="7CD9D808" wp14:editId="1743E292">
            <wp:simplePos x="0" y="0"/>
            <wp:positionH relativeFrom="column">
              <wp:posOffset>334010</wp:posOffset>
            </wp:positionH>
            <wp:positionV relativeFrom="paragraph">
              <wp:posOffset>174625</wp:posOffset>
            </wp:positionV>
            <wp:extent cx="238125" cy="171450"/>
            <wp:effectExtent l="0" t="0" r="9525" b="0"/>
            <wp:wrapNone/>
            <wp:docPr id="2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mc:AlternateContent>
          <mc:Choice Requires="wps">
            <w:drawing>
              <wp:anchor distT="0" distB="0" distL="114300" distR="114300" simplePos="0" relativeHeight="251540992" behindDoc="0" locked="1" layoutInCell="1" allowOverlap="1" wp14:anchorId="4C41A26B" wp14:editId="23775B7D">
                <wp:simplePos x="0" y="0"/>
                <wp:positionH relativeFrom="column">
                  <wp:posOffset>2969260</wp:posOffset>
                </wp:positionH>
                <wp:positionV relativeFrom="paragraph">
                  <wp:posOffset>988695</wp:posOffset>
                </wp:positionV>
                <wp:extent cx="1647190" cy="635"/>
                <wp:effectExtent l="0" t="0" r="0" b="0"/>
                <wp:wrapNone/>
                <wp:docPr id="1319041941"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4719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A547BA" id="Line 219" o:spid="_x0000_s1026" style="position:absolute;flip:y;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8pt,77.85pt" to="363.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">
                <v:stroke dashstyle="dash"/>
                <w10:anchorlock/>
              </v:line>
            </w:pict>
          </mc:Fallback>
        </mc:AlternateContent>
      </w:r>
      <w:r w:rsidRPr="005F69ED">
        <w:rPr>
          <w:noProof/>
        </w:rPr>
        <mc:AlternateContent>
          <mc:Choice Requires="wps">
            <w:drawing>
              <wp:anchor distT="0" distB="0" distL="114300" distR="114300" simplePos="0" relativeHeight="251539968" behindDoc="0" locked="1" layoutInCell="1" allowOverlap="1" wp14:anchorId="0D00B1ED" wp14:editId="56486A7D">
                <wp:simplePos x="0" y="0"/>
                <wp:positionH relativeFrom="column">
                  <wp:posOffset>2969260</wp:posOffset>
                </wp:positionH>
                <wp:positionV relativeFrom="paragraph">
                  <wp:posOffset>807720</wp:posOffset>
                </wp:positionV>
                <wp:extent cx="1701800" cy="635"/>
                <wp:effectExtent l="0" t="0" r="0" b="0"/>
                <wp:wrapNone/>
                <wp:docPr id="1900606318"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180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87B6F9" id="Line 218" o:spid="_x0000_s1026" style="position:absolute;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8pt,63.6pt" to="367.8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">
                <v:stroke dashstyle="dash"/>
                <w10:anchorlock/>
              </v:line>
            </w:pict>
          </mc:Fallback>
        </mc:AlternateContent>
      </w:r>
      <w:r w:rsidRPr="005F69ED">
        <w:rPr>
          <w:noProof/>
        </w:rPr>
        <mc:AlternateContent>
          <mc:Choice Requires="wps">
            <w:drawing>
              <wp:anchor distT="0" distB="0" distL="114300" distR="114300" simplePos="0" relativeHeight="251538944" behindDoc="0" locked="1" layoutInCell="1" allowOverlap="1" wp14:anchorId="6EB67669" wp14:editId="725D376D">
                <wp:simplePos x="0" y="0"/>
                <wp:positionH relativeFrom="column">
                  <wp:posOffset>2970530</wp:posOffset>
                </wp:positionH>
                <wp:positionV relativeFrom="paragraph">
                  <wp:posOffset>622300</wp:posOffset>
                </wp:positionV>
                <wp:extent cx="1775460" cy="9525"/>
                <wp:effectExtent l="0" t="0" r="0" b="0"/>
                <wp:wrapNone/>
                <wp:docPr id="1131779205"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5460" cy="95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F17CE9" id="Line 217" o:spid="_x0000_s1026" style="position:absolute;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9pt,49pt" to="373.7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">
                <v:stroke dashstyle="dash"/>
                <w10:anchorlock/>
              </v:line>
            </w:pict>
          </mc:Fallback>
        </mc:AlternateContent>
      </w:r>
      <w:r w:rsidRPr="005F69ED">
        <w:rPr>
          <w:noProof/>
        </w:rPr>
        <mc:AlternateContent>
          <mc:Choice Requires="wps">
            <w:drawing>
              <wp:anchor distT="0" distB="0" distL="114300" distR="114300" simplePos="0" relativeHeight="251537920" behindDoc="0" locked="1" layoutInCell="1" allowOverlap="1" wp14:anchorId="68E98584" wp14:editId="33C5CAC1">
                <wp:simplePos x="0" y="0"/>
                <wp:positionH relativeFrom="column">
                  <wp:posOffset>2979420</wp:posOffset>
                </wp:positionH>
                <wp:positionV relativeFrom="paragraph">
                  <wp:posOffset>451485</wp:posOffset>
                </wp:positionV>
                <wp:extent cx="1833880" cy="9525"/>
                <wp:effectExtent l="0" t="0" r="0" b="0"/>
                <wp:wrapNone/>
                <wp:docPr id="337670811"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3880" cy="95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ABFA86" id="Line 216" o:spid="_x0000_s1026" style="position:absolute;flip:y;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pt,35.55pt" to="379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">
                <v:stroke dashstyle="dash"/>
                <w10:anchorlock/>
              </v:line>
            </w:pict>
          </mc:Fallback>
        </mc:AlternateContent>
      </w:r>
      <w:r w:rsidRPr="005F69ED">
        <w:rPr>
          <w:noProof/>
        </w:rPr>
        <mc:AlternateContent>
          <mc:Choice Requires="wps">
            <w:drawing>
              <wp:anchor distT="0" distB="0" distL="114300" distR="114300" simplePos="0" relativeHeight="251536896" behindDoc="0" locked="1" layoutInCell="1" allowOverlap="1" wp14:anchorId="61B3FE08" wp14:editId="00551344">
                <wp:simplePos x="0" y="0"/>
                <wp:positionH relativeFrom="column">
                  <wp:posOffset>2969260</wp:posOffset>
                </wp:positionH>
                <wp:positionV relativeFrom="paragraph">
                  <wp:posOffset>274320</wp:posOffset>
                </wp:positionV>
                <wp:extent cx="1899920" cy="635"/>
                <wp:effectExtent l="0" t="0" r="0" b="0"/>
                <wp:wrapNone/>
                <wp:docPr id="1919268399"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E31DEB" id="Line 215" o:spid="_x0000_s1026" style="position:absolute;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8pt,21.6pt" to="383.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">
                <v:stroke dashstyle="dash"/>
                <w10:anchorlock/>
              </v:line>
            </w:pict>
          </mc:Fallback>
        </mc:AlternateContent>
      </w:r>
      <w:r w:rsidRPr="005F69ED">
        <w:rPr>
          <w:noProof/>
        </w:rPr>
        <mc:AlternateContent>
          <mc:Choice Requires="wps">
            <w:drawing>
              <wp:anchor distT="0" distB="0" distL="114300" distR="114300" simplePos="0" relativeHeight="251535872" behindDoc="0" locked="1" layoutInCell="1" allowOverlap="1" wp14:anchorId="51255405" wp14:editId="36ABB2BA">
                <wp:simplePos x="0" y="0"/>
                <wp:positionH relativeFrom="column">
                  <wp:posOffset>4940300</wp:posOffset>
                </wp:positionH>
                <wp:positionV relativeFrom="paragraph">
                  <wp:posOffset>90805</wp:posOffset>
                </wp:positionV>
                <wp:extent cx="0" cy="1127760"/>
                <wp:effectExtent l="0" t="0" r="0" b="0"/>
                <wp:wrapNone/>
                <wp:docPr id="147838560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776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C1F52E" id="Line 214" o:spid="_x0000_s1026" style="position:absolute;flip:y;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9pt,7.15pt" to="389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">
                <v:stroke dashstyle="dash" startarrow="classic"/>
                <w10:anchorlock/>
              </v:line>
            </w:pict>
          </mc:Fallback>
        </mc:AlternateContent>
      </w:r>
      <w:r w:rsidRPr="005F69ED">
        <w:rPr>
          <w:noProof/>
        </w:rPr>
        <mc:AlternateContent>
          <mc:Choice Requires="wps">
            <w:drawing>
              <wp:anchor distT="0" distB="0" distL="114300" distR="114300" simplePos="0" relativeHeight="251534848" behindDoc="0" locked="1" layoutInCell="1" allowOverlap="1" wp14:anchorId="201518DD" wp14:editId="10249DD9">
                <wp:simplePos x="0" y="0"/>
                <wp:positionH relativeFrom="column">
                  <wp:posOffset>4878070</wp:posOffset>
                </wp:positionH>
                <wp:positionV relativeFrom="paragraph">
                  <wp:posOffset>266065</wp:posOffset>
                </wp:positionV>
                <wp:extent cx="0" cy="952500"/>
                <wp:effectExtent l="0" t="0" r="0" b="0"/>
                <wp:wrapNone/>
                <wp:docPr id="180250640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5250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CA927C" id="Line 213" o:spid="_x0000_s1026" style="position:absolute;flip:y;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1pt,20.95pt" to="384.1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">
                <v:stroke dashstyle="dash" startarrow="classic"/>
                <w10:anchorlock/>
              </v:line>
            </w:pict>
          </mc:Fallback>
        </mc:AlternateContent>
      </w:r>
      <w:r w:rsidRPr="005F69ED">
        <w:rPr>
          <w:noProof/>
        </w:rPr>
        <mc:AlternateContent>
          <mc:Choice Requires="wps">
            <w:drawing>
              <wp:anchor distT="0" distB="0" distL="114300" distR="114300" simplePos="0" relativeHeight="251533824" behindDoc="0" locked="1" layoutInCell="1" allowOverlap="1" wp14:anchorId="64678FFA" wp14:editId="57145B2C">
                <wp:simplePos x="0" y="0"/>
                <wp:positionH relativeFrom="column">
                  <wp:posOffset>4806950</wp:posOffset>
                </wp:positionH>
                <wp:positionV relativeFrom="paragraph">
                  <wp:posOffset>446405</wp:posOffset>
                </wp:positionV>
                <wp:extent cx="0" cy="772160"/>
                <wp:effectExtent l="0" t="0" r="0" b="0"/>
                <wp:wrapNone/>
                <wp:docPr id="1045820682"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7216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C45125" id="Line 212" o:spid="_x0000_s1026" style="position:absolute;flip:y;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5pt,35.15pt" to="378.5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">
                <v:stroke dashstyle="dash" startarrow="classic"/>
                <w10:anchorlock/>
              </v:line>
            </w:pict>
          </mc:Fallback>
        </mc:AlternateContent>
      </w:r>
      <w:r w:rsidRPr="005F69ED">
        <w:rPr>
          <w:noProof/>
        </w:rPr>
        <mc:AlternateContent>
          <mc:Choice Requires="wps">
            <w:drawing>
              <wp:anchor distT="0" distB="0" distL="114300" distR="114300" simplePos="0" relativeHeight="251532800" behindDoc="0" locked="1" layoutInCell="1" allowOverlap="1" wp14:anchorId="740B64C6" wp14:editId="25B1252F">
                <wp:simplePos x="0" y="0"/>
                <wp:positionH relativeFrom="column">
                  <wp:posOffset>4744720</wp:posOffset>
                </wp:positionH>
                <wp:positionV relativeFrom="paragraph">
                  <wp:posOffset>631825</wp:posOffset>
                </wp:positionV>
                <wp:extent cx="0" cy="586740"/>
                <wp:effectExtent l="0" t="0" r="0" b="0"/>
                <wp:wrapNone/>
                <wp:docPr id="787518884"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674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4CC1BB4" id="Line 211" o:spid="_x0000_s1026" style="position:absolute;flip:y;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6pt,49.75pt" to="373.6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">
                <v:stroke dashstyle="dash" startarrow="classic"/>
                <w10:anchorlock/>
              </v:line>
            </w:pict>
          </mc:Fallback>
        </mc:AlternateContent>
      </w:r>
      <w:r w:rsidRPr="005F69ED">
        <w:rPr>
          <w:noProof/>
        </w:rPr>
        <mc:AlternateContent>
          <mc:Choice Requires="wps">
            <w:drawing>
              <wp:anchor distT="0" distB="0" distL="114300" distR="114300" simplePos="0" relativeHeight="251531776" behindDoc="0" locked="1" layoutInCell="1" allowOverlap="1" wp14:anchorId="742602E7" wp14:editId="548C97B6">
                <wp:simplePos x="0" y="0"/>
                <wp:positionH relativeFrom="column">
                  <wp:posOffset>4678680</wp:posOffset>
                </wp:positionH>
                <wp:positionV relativeFrom="paragraph">
                  <wp:posOffset>789305</wp:posOffset>
                </wp:positionV>
                <wp:extent cx="0" cy="429260"/>
                <wp:effectExtent l="0" t="0" r="0" b="0"/>
                <wp:wrapNone/>
                <wp:docPr id="624835099"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926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8CD510" id="Line 210" o:spid="_x0000_s1026" style="position:absolute;flip:y;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4pt,62.15pt" to="368.4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">
                <v:stroke dashstyle="dash" startarrow="classic"/>
                <w10:anchorlock/>
              </v:line>
            </w:pict>
          </mc:Fallback>
        </mc:AlternateContent>
      </w:r>
      <w:r w:rsidRPr="005F69ED">
        <w:rPr>
          <w:noProof/>
        </w:rPr>
        <mc:AlternateContent>
          <mc:Choice Requires="wps">
            <w:drawing>
              <wp:anchor distT="0" distB="0" distL="114300" distR="114300" simplePos="0" relativeHeight="251530752" behindDoc="0" locked="1" layoutInCell="1" allowOverlap="1" wp14:anchorId="714A453C" wp14:editId="55C67338">
                <wp:simplePos x="0" y="0"/>
                <wp:positionH relativeFrom="column">
                  <wp:posOffset>4616450</wp:posOffset>
                </wp:positionH>
                <wp:positionV relativeFrom="paragraph">
                  <wp:posOffset>981075</wp:posOffset>
                </wp:positionV>
                <wp:extent cx="0" cy="237490"/>
                <wp:effectExtent l="0" t="0" r="0" b="0"/>
                <wp:wrapNone/>
                <wp:docPr id="654114701"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749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3A76EC" id="Line 209" o:spid="_x0000_s1026" style="position:absolute;flip:y;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77.25pt" to="363.5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">
                <v:stroke dashstyle="dash" startarrow="classic"/>
                <w10:anchorlock/>
              </v:line>
            </w:pict>
          </mc:Fallback>
        </mc:AlternateContent>
      </w:r>
      <w:r w:rsidRPr="005F69ED">
        <w:rPr>
          <w:noProof/>
        </w:rPr>
        <mc:AlternateContent>
          <mc:Choice Requires="wps">
            <w:drawing>
              <wp:anchor distT="0" distB="0" distL="114300" distR="114300" simplePos="0" relativeHeight="251529728" behindDoc="0" locked="1" layoutInCell="1" allowOverlap="1" wp14:anchorId="494F0F99" wp14:editId="26A5074C">
                <wp:simplePos x="0" y="0"/>
                <wp:positionH relativeFrom="column">
                  <wp:posOffset>2987040</wp:posOffset>
                </wp:positionH>
                <wp:positionV relativeFrom="paragraph">
                  <wp:posOffset>94615</wp:posOffset>
                </wp:positionV>
                <wp:extent cx="1941830" cy="635"/>
                <wp:effectExtent l="0" t="0" r="0" b="0"/>
                <wp:wrapNone/>
                <wp:docPr id="541436217"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183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44A0528" id="Line 208" o:spid="_x0000_s1026" style="position:absolute;flip:y;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2pt,7.45pt" to="388.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">
                <v:stroke dashstyle="dash"/>
                <w10:anchorlock/>
              </v:line>
            </w:pict>
          </mc:Fallback>
        </mc:AlternateContent>
      </w:r>
      <w:r w:rsidRPr="005F69ED">
        <w:rPr>
          <w:noProof/>
        </w:rPr>
        <mc:AlternateContent>
          <mc:Choice Requires="wps">
            <w:drawing>
              <wp:anchor distT="0" distB="0" distL="114300" distR="114300" simplePos="0" relativeHeight="251528704" behindDoc="0" locked="1" layoutInCell="1" allowOverlap="1" wp14:anchorId="791643B6" wp14:editId="43394A62">
                <wp:simplePos x="0" y="0"/>
                <wp:positionH relativeFrom="column">
                  <wp:posOffset>2914650</wp:posOffset>
                </wp:positionH>
                <wp:positionV relativeFrom="paragraph">
                  <wp:posOffset>46990</wp:posOffset>
                </wp:positionV>
                <wp:extent cx="0" cy="990600"/>
                <wp:effectExtent l="0" t="0" r="0" b="0"/>
                <wp:wrapNone/>
                <wp:docPr id="394331256"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9060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5C79D0" id="Line 207" o:spid="_x0000_s1026" style="position:absolute;flip:y;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3.7pt" to="229.5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">
                <v:stroke endarrow="classic"/>
                <w10:anchorlock/>
              </v:line>
            </w:pict>
          </mc:Fallback>
        </mc:AlternateContent>
      </w:r>
      <w:r w:rsidR="00B47AB1" w:rsidRPr="005F69ED">
        <w:t>59</w:t>
      </w:r>
      <w:r w:rsidR="00A155F9">
        <w:t xml:space="preserve">  2</w:t>
      </w:r>
      <w:r w:rsidR="00B47AB1" w:rsidRPr="005F69ED">
        <w:t xml:space="preserve"> … 1  </w:t>
      </w:r>
      <w:r w:rsidR="00B47AB1" w:rsidRPr="005F69ED">
        <w:rPr>
          <w:szCs w:val="20"/>
        </w:rPr>
        <w:sym w:font="Wingdings" w:char="F0E0"/>
      </w:r>
      <w:r w:rsidR="00B47AB1" w:rsidRPr="005F69ED">
        <w:t xml:space="preserve">  (1) 59 / 2</w:t>
      </w:r>
      <w:r w:rsidR="00B124BF" w:rsidRPr="005F69ED">
        <w:tab/>
        <w:t>=29</w:t>
      </w:r>
      <w:r w:rsidR="00B124BF" w:rsidRPr="005F69ED">
        <w:tab/>
      </w:r>
      <w:r w:rsidR="008C4306" w:rsidRPr="005F69ED">
        <w:t>dư</w:t>
      </w:r>
      <w:r w:rsidR="00B47AB1" w:rsidRPr="005F69ED">
        <w:t xml:space="preserve"> 1 </w:t>
      </w:r>
      <w:r w:rsidRPr="005F69ED">
        <w:rPr>
          <w:noProof/>
        </w:rPr>
        <w:drawing>
          <wp:anchor distT="0" distB="0" distL="114300" distR="114300" simplePos="0" relativeHeight="251527680" behindDoc="0" locked="1" layoutInCell="1" allowOverlap="1" wp14:anchorId="663082DE" wp14:editId="35573E70">
            <wp:simplePos x="0" y="0"/>
            <wp:positionH relativeFrom="column">
              <wp:posOffset>353695</wp:posOffset>
            </wp:positionH>
            <wp:positionV relativeFrom="paragraph">
              <wp:posOffset>6350</wp:posOffset>
            </wp:positionV>
            <wp:extent cx="238125" cy="171450"/>
            <wp:effectExtent l="0" t="0" r="9525" b="0"/>
            <wp:wrapNone/>
            <wp:docPr id="2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B85D7" w14:textId="09BC620C" w:rsidR="00B47AB1" w:rsidRPr="005F69ED" w:rsidRDefault="00B47AB1" w:rsidP="001C4C1C">
      <w:pPr>
        <w:pStyle w:val="Body01"/>
        <w:tabs>
          <w:tab w:val="left" w:pos="3010"/>
          <w:tab w:val="left" w:pos="3450"/>
        </w:tabs>
        <w:ind w:left="315" w:right="315"/>
      </w:pPr>
      <w:r w:rsidRPr="005F69ED">
        <w:t>29</w:t>
      </w:r>
      <w:r w:rsidR="00A155F9">
        <w:t xml:space="preserve">  2</w:t>
      </w:r>
      <w:r w:rsidRPr="005F69ED">
        <w:t xml:space="preserve"> … 1  </w:t>
      </w:r>
      <w:r w:rsidRPr="005F69ED">
        <w:rPr>
          <w:szCs w:val="20"/>
        </w:rPr>
        <w:sym w:font="Wingdings" w:char="F0E0"/>
      </w:r>
      <w:r w:rsidRPr="005F69ED">
        <w:t xml:space="preserve">  (2) 29 / 2</w:t>
      </w:r>
      <w:r w:rsidR="00B124BF" w:rsidRPr="005F69ED">
        <w:tab/>
      </w:r>
      <w:r w:rsidRPr="005F69ED">
        <w:t>=14</w:t>
      </w:r>
      <w:r w:rsidR="00B124BF" w:rsidRPr="005F69ED">
        <w:tab/>
      </w:r>
      <w:r w:rsidR="008C4306" w:rsidRPr="005F69ED">
        <w:t>dư</w:t>
      </w:r>
      <w:r w:rsidRPr="005F69ED">
        <w:t xml:space="preserve"> 1</w:t>
      </w:r>
    </w:p>
    <w:p w14:paraId="533A6411" w14:textId="2E697536" w:rsidR="00B47AB1" w:rsidRPr="005F69ED" w:rsidRDefault="00B47AB1" w:rsidP="001C4C1C">
      <w:pPr>
        <w:pStyle w:val="Body01"/>
        <w:tabs>
          <w:tab w:val="left" w:pos="3010"/>
          <w:tab w:val="left" w:pos="3450"/>
        </w:tabs>
        <w:ind w:left="315" w:right="315"/>
      </w:pPr>
      <w:r w:rsidRPr="005F69ED">
        <w:t>14</w:t>
      </w:r>
      <w:r w:rsidR="00A155F9">
        <w:t xml:space="preserve">  2</w:t>
      </w:r>
      <w:r w:rsidRPr="005F69ED">
        <w:t xml:space="preserve"> … 0  </w:t>
      </w:r>
      <w:r w:rsidRPr="005F69ED">
        <w:rPr>
          <w:szCs w:val="20"/>
        </w:rPr>
        <w:sym w:font="Wingdings" w:char="F0E0"/>
      </w:r>
      <w:r w:rsidRPr="005F69ED">
        <w:t xml:space="preserve">  (3) 14 / 2</w:t>
      </w:r>
      <w:r w:rsidR="00B124BF" w:rsidRPr="005F69ED">
        <w:tab/>
      </w:r>
      <w:r w:rsidRPr="005F69ED">
        <w:t>= 7</w:t>
      </w:r>
      <w:r w:rsidR="00B124BF" w:rsidRPr="005F69ED">
        <w:tab/>
      </w:r>
      <w:r w:rsidR="008C4306" w:rsidRPr="005F69ED">
        <w:t>dư</w:t>
      </w:r>
      <w:r w:rsidRPr="005F69ED">
        <w:t xml:space="preserve"> 0</w:t>
      </w:r>
    </w:p>
    <w:p w14:paraId="021DCDA6" w14:textId="390EED50" w:rsidR="00B47AB1" w:rsidRPr="005F69ED" w:rsidRDefault="00B47AB1" w:rsidP="001C4C1C">
      <w:pPr>
        <w:pStyle w:val="Body01"/>
        <w:tabs>
          <w:tab w:val="left" w:pos="3010"/>
          <w:tab w:val="left" w:pos="3450"/>
        </w:tabs>
        <w:ind w:left="315" w:right="315"/>
      </w:pPr>
      <w:r w:rsidRPr="005F69ED">
        <w:t>7</w:t>
      </w:r>
      <w:r w:rsidR="00A155F9">
        <w:t xml:space="preserve">   2</w:t>
      </w:r>
      <w:r w:rsidRPr="005F69ED">
        <w:t xml:space="preserve"> … 1  </w:t>
      </w:r>
      <w:r w:rsidRPr="005F69ED">
        <w:rPr>
          <w:szCs w:val="20"/>
        </w:rPr>
        <w:sym w:font="Wingdings" w:char="F0E0"/>
      </w:r>
      <w:r w:rsidRPr="005F69ED">
        <w:t xml:space="preserve">  (4) 7 / 2</w:t>
      </w:r>
      <w:r w:rsidR="00B124BF" w:rsidRPr="005F69ED">
        <w:tab/>
        <w:t xml:space="preserve">= </w:t>
      </w:r>
      <w:r w:rsidRPr="005F69ED">
        <w:t>3</w:t>
      </w:r>
      <w:r w:rsidR="00B124BF" w:rsidRPr="005F69ED">
        <w:tab/>
      </w:r>
      <w:r w:rsidR="008C4306" w:rsidRPr="005F69ED">
        <w:t>dư</w:t>
      </w:r>
      <w:r w:rsidRPr="005F69ED">
        <w:t xml:space="preserve"> 1</w:t>
      </w:r>
    </w:p>
    <w:p w14:paraId="4C671B3E" w14:textId="0CB2E291" w:rsidR="00B47AB1" w:rsidRPr="005F69ED" w:rsidRDefault="00B47AB1" w:rsidP="001C4C1C">
      <w:pPr>
        <w:pStyle w:val="Body01"/>
        <w:tabs>
          <w:tab w:val="left" w:pos="3010"/>
          <w:tab w:val="left" w:pos="3450"/>
        </w:tabs>
        <w:ind w:left="315" w:right="315"/>
      </w:pPr>
      <w:r w:rsidRPr="005F69ED">
        <w:t>3</w:t>
      </w:r>
      <w:r w:rsidR="008D3D6C">
        <w:t xml:space="preserve">   2</w:t>
      </w:r>
      <w:r w:rsidRPr="005F69ED">
        <w:t xml:space="preserve"> … 1  </w:t>
      </w:r>
      <w:r w:rsidRPr="005F69ED">
        <w:rPr>
          <w:szCs w:val="20"/>
        </w:rPr>
        <w:sym w:font="Wingdings" w:char="F0E0"/>
      </w:r>
      <w:r w:rsidRPr="005F69ED">
        <w:t xml:space="preserve">  (5) 3 / 2</w:t>
      </w:r>
      <w:r w:rsidR="00B124BF" w:rsidRPr="005F69ED">
        <w:tab/>
      </w:r>
      <w:r w:rsidRPr="005F69ED">
        <w:t>= 1</w:t>
      </w:r>
      <w:r w:rsidR="00B124BF" w:rsidRPr="005F69ED">
        <w:tab/>
      </w:r>
      <w:r w:rsidR="008C4306" w:rsidRPr="005F69ED">
        <w:t>dư</w:t>
      </w:r>
      <w:r w:rsidRPr="005F69ED">
        <w:t xml:space="preserve"> 1</w:t>
      </w:r>
    </w:p>
    <w:p w14:paraId="2A8CED5F" w14:textId="2ADA91B4" w:rsidR="00B47AB1" w:rsidRPr="005F69ED" w:rsidRDefault="008D3D6C" w:rsidP="001C4C1C">
      <w:pPr>
        <w:pStyle w:val="Body01"/>
        <w:tabs>
          <w:tab w:val="left" w:pos="3010"/>
          <w:tab w:val="left" w:pos="3450"/>
        </w:tabs>
        <w:ind w:left="315" w:right="315"/>
      </w:pPr>
      <w:r>
        <w:t>1</w:t>
      </w:r>
      <w:r w:rsidR="00B47AB1" w:rsidRPr="005F69ED">
        <w:t xml:space="preserve">  </w:t>
      </w:r>
      <w:r>
        <w:t xml:space="preserve"> 2</w:t>
      </w:r>
      <w:r w:rsidR="00B47AB1" w:rsidRPr="005F69ED">
        <w:t xml:space="preserve"> … 1  </w:t>
      </w:r>
      <w:r w:rsidR="00B47AB1" w:rsidRPr="005F69ED">
        <w:rPr>
          <w:szCs w:val="20"/>
        </w:rPr>
        <w:sym w:font="Wingdings" w:char="F0E0"/>
      </w:r>
      <w:r w:rsidR="00B47AB1" w:rsidRPr="005F69ED">
        <w:t xml:space="preserve">  (6) 1 / 2</w:t>
      </w:r>
      <w:r w:rsidR="00B124BF" w:rsidRPr="005F69ED">
        <w:tab/>
      </w:r>
      <w:r w:rsidR="00B47AB1" w:rsidRPr="005F69ED">
        <w:t>= 0</w:t>
      </w:r>
      <w:r w:rsidR="00B124BF" w:rsidRPr="005F69ED">
        <w:tab/>
      </w:r>
      <w:r w:rsidR="008C4306" w:rsidRPr="005F69ED">
        <w:t>dư</w:t>
      </w:r>
      <w:r w:rsidR="00B47AB1" w:rsidRPr="005F69ED">
        <w:t xml:space="preserve"> 1</w:t>
      </w:r>
    </w:p>
    <w:p w14:paraId="3E185786" w14:textId="77777777" w:rsidR="008D3D6C" w:rsidRDefault="008D3D6C" w:rsidP="008D3D6C">
      <w:pPr>
        <w:pStyle w:val="Body01"/>
        <w:ind w:leftChars="0" w:left="0" w:right="315"/>
        <w:rPr>
          <w:sz w:val="16"/>
          <w:szCs w:val="16"/>
        </w:rPr>
      </w:pPr>
      <w:r>
        <w:t xml:space="preserve">      </w:t>
      </w:r>
      <w:r w:rsidR="00B47AB1" w:rsidRPr="005F69ED">
        <w:t>0</w:t>
      </w:r>
      <w:r w:rsidR="00B51CEC" w:rsidRPr="005F69ED">
        <w:t xml:space="preserve"> </w:t>
      </w:r>
      <w:r w:rsidR="00B47AB1" w:rsidRPr="005F69ED">
        <w:rPr>
          <w:sz w:val="16"/>
          <w:szCs w:val="16"/>
        </w:rPr>
        <w:t>←</w:t>
      </w:r>
      <w:r w:rsidR="00064E51" w:rsidRPr="005F69ED">
        <w:rPr>
          <w:sz w:val="16"/>
          <w:szCs w:val="16"/>
        </w:rPr>
        <w:t xml:space="preserve"> “</w:t>
      </w:r>
      <w:r w:rsidR="001E2DBB" w:rsidRPr="005F69ED">
        <w:rPr>
          <w:sz w:val="16"/>
          <w:szCs w:val="16"/>
        </w:rPr>
        <w:t xml:space="preserve">Quá trình kết thúc khi thương bằng 0”, </w:t>
      </w:r>
    </w:p>
    <w:p w14:paraId="4EFB1999" w14:textId="19AA8761" w:rsidR="001F1B2F" w:rsidRDefault="00E52046" w:rsidP="008D3D6C">
      <w:pPr>
        <w:pStyle w:val="Body01"/>
        <w:ind w:leftChars="0" w:left="0" w:right="315"/>
        <w:rPr>
          <w:sz w:val="16"/>
          <w:szCs w:val="16"/>
        </w:rPr>
      </w:pPr>
      <w:r w:rsidRPr="005F69ED">
        <w:rPr>
          <w:sz w:val="16"/>
          <w:szCs w:val="16"/>
        </w:rPr>
        <w:tab/>
      </w:r>
    </w:p>
    <w:p w14:paraId="3EFFAAF0" w14:textId="2D7A7C30" w:rsidR="001E2DBB" w:rsidRPr="005F69ED" w:rsidRDefault="00E52046" w:rsidP="001F1B2F">
      <w:pPr>
        <w:pStyle w:val="Body01"/>
        <w:ind w:leftChars="1957" w:left="4110" w:right="315" w:firstLine="1"/>
        <w:rPr>
          <w:sz w:val="16"/>
          <w:szCs w:val="16"/>
        </w:rPr>
      </w:pPr>
      <w:r w:rsidRPr="005F69ED">
        <w:rPr>
          <w:sz w:val="16"/>
          <w:szCs w:val="16"/>
        </w:rPr>
        <w:t>(7)V</w:t>
      </w:r>
      <w:r w:rsidR="001E2DBB" w:rsidRPr="005F69ED">
        <w:rPr>
          <w:sz w:val="16"/>
          <w:szCs w:val="16"/>
        </w:rPr>
        <w:t>iết lại các s</w:t>
      </w:r>
      <w:r w:rsidR="006B712D" w:rsidRPr="005F69ED">
        <w:rPr>
          <w:sz w:val="16"/>
          <w:szCs w:val="16"/>
        </w:rPr>
        <w:t>ố</w:t>
      </w:r>
      <w:r w:rsidR="001E2DBB" w:rsidRPr="005F69ED">
        <w:rPr>
          <w:sz w:val="16"/>
          <w:szCs w:val="16"/>
        </w:rPr>
        <w:t xml:space="preserve"> dư từ dưới lên </w:t>
      </w:r>
      <w:r w:rsidR="001E2DBB" w:rsidRPr="005F69ED">
        <w:rPr>
          <w:sz w:val="16"/>
          <w:szCs w:val="16"/>
        </w:rPr>
        <w:sym w:font="Wingdings" w:char="F0E0"/>
      </w:r>
      <w:r w:rsidR="001E2DBB" w:rsidRPr="005F69ED">
        <w:rPr>
          <w:sz w:val="16"/>
          <w:szCs w:val="16"/>
        </w:rPr>
        <w:t xml:space="preserve"> </w:t>
      </w:r>
      <w:r w:rsidR="001E2DBB" w:rsidRPr="005F69ED">
        <w:t>(59)</w:t>
      </w:r>
      <w:r w:rsidR="001E2DBB" w:rsidRPr="005F69ED">
        <w:rPr>
          <w:vertAlign w:val="subscript"/>
        </w:rPr>
        <w:t xml:space="preserve">10 </w:t>
      </w:r>
      <w:r w:rsidR="001E2DBB" w:rsidRPr="005F69ED">
        <w:t>= (111011)</w:t>
      </w:r>
      <w:r w:rsidR="001E2DBB" w:rsidRPr="005F69ED">
        <w:rPr>
          <w:vertAlign w:val="subscript"/>
        </w:rPr>
        <w:t>2</w:t>
      </w:r>
    </w:p>
    <w:p w14:paraId="714D90A0" w14:textId="77777777" w:rsidR="00B47AB1" w:rsidRPr="005F69ED" w:rsidRDefault="00B47AB1" w:rsidP="001C4C1C">
      <w:pPr>
        <w:pStyle w:val="Body01"/>
        <w:ind w:left="315" w:right="315" w:firstLineChars="50" w:firstLine="110"/>
        <w:rPr>
          <w:vertAlign w:val="subscript"/>
        </w:rPr>
      </w:pPr>
    </w:p>
    <w:p w14:paraId="47B2495A" w14:textId="77777777" w:rsidR="00B47AB1" w:rsidRPr="005F69ED" w:rsidRDefault="00B47AB1" w:rsidP="001C4C1C">
      <w:pPr>
        <w:pStyle w:val="Body01"/>
        <w:ind w:left="315" w:right="315" w:firstLineChars="150" w:firstLine="330"/>
        <w:rPr>
          <w:vertAlign w:val="subscript"/>
        </w:rPr>
      </w:pPr>
    </w:p>
    <w:p w14:paraId="1DB4EC05" w14:textId="77777777" w:rsidR="00CB7807" w:rsidRPr="005F69ED" w:rsidRDefault="00706A5F" w:rsidP="001C4C1C">
      <w:pPr>
        <w:pStyle w:val="Body01"/>
        <w:ind w:left="315" w:right="315"/>
      </w:pPr>
      <w:r w:rsidRPr="005F69ED">
        <w:t xml:space="preserve">Thêm nữa, để chuyển 1 số thập phân thành số hệ 16, ta có thể sử dụng 16 thay cho 2. Tổng quát, để chuyển </w:t>
      </w:r>
      <w:r w:rsidR="00E8439B" w:rsidRPr="005F69ED">
        <w:t>một</w:t>
      </w:r>
      <w:r w:rsidRPr="005F69ED">
        <w:t xml:space="preserve"> số thập phân thành số hệ cơ số </w:t>
      </w:r>
      <w:r w:rsidRPr="005F69ED">
        <w:rPr>
          <w:i/>
        </w:rPr>
        <w:t>n</w:t>
      </w:r>
      <w:r w:rsidRPr="005F69ED">
        <w:t xml:space="preserve">, dùng </w:t>
      </w:r>
      <w:r w:rsidRPr="005F69ED">
        <w:rPr>
          <w:i/>
        </w:rPr>
        <w:t>n</w:t>
      </w:r>
      <w:r w:rsidRPr="005F69ED">
        <w:t xml:space="preserve"> thay thế cho 2</w:t>
      </w:r>
      <w:r w:rsidR="00B47AB1" w:rsidRPr="005F69ED">
        <w:t>.</w:t>
      </w:r>
    </w:p>
    <w:p w14:paraId="40CF4BFD" w14:textId="77777777" w:rsidR="00B47AB1" w:rsidRPr="005F69ED" w:rsidRDefault="008617E1">
      <w:pPr>
        <w:pStyle w:val="Heading5"/>
        <w:rPr>
          <w:rFonts w:ascii="Times New Roman" w:hAnsi="Times New Roman"/>
        </w:rPr>
      </w:pPr>
      <w:r w:rsidRPr="005F69ED">
        <w:rPr>
          <w:rFonts w:ascii="Times New Roman" w:hAnsi="Times New Roman"/>
        </w:rPr>
        <w:t xml:space="preserve">Chuyển số thập phân thành số nhị phân </w:t>
      </w:r>
    </w:p>
    <w:p w14:paraId="6BA31062" w14:textId="77777777" w:rsidR="006B712D" w:rsidRPr="005F69ED" w:rsidRDefault="006B712D" w:rsidP="001C4C1C">
      <w:pPr>
        <w:pStyle w:val="Body01"/>
        <w:ind w:left="315" w:right="315"/>
      </w:pPr>
      <w:r w:rsidRPr="005F69ED">
        <w:t>Một cách toán học, sử dụng đặc điểm chữ số thứ n sau dấu phẩy trong hệ nhị phân biểu diễn sự có mặt của giá trị 2</w:t>
      </w:r>
      <w:r w:rsidRPr="005F69ED">
        <w:rPr>
          <w:i/>
          <w:vertAlign w:val="superscript"/>
        </w:rPr>
        <w:t>-n</w:t>
      </w:r>
      <w:r w:rsidRPr="005F69ED">
        <w:t>, ta có thể tách số thập phân thành tổng các lũy thừa của 2 (giá trị 2</w:t>
      </w:r>
      <w:r w:rsidRPr="005F69ED">
        <w:rPr>
          <w:i/>
          <w:vertAlign w:val="superscript"/>
        </w:rPr>
        <w:t>n</w:t>
      </w:r>
      <w:r w:rsidRPr="005F69ED">
        <w:t xml:space="preserve"> cho </w:t>
      </w:r>
      <w:r w:rsidRPr="005F69ED">
        <w:rPr>
          <w:i/>
        </w:rPr>
        <w:t>n</w:t>
      </w:r>
      <w:r w:rsidRPr="005F69ED">
        <w:t>)</w:t>
      </w:r>
    </w:p>
    <w:p w14:paraId="69B879E2" w14:textId="77777777" w:rsidR="00B47AB1" w:rsidRPr="005F69ED" w:rsidRDefault="00B47AB1" w:rsidP="001C4C1C">
      <w:pPr>
        <w:pStyle w:val="Body01"/>
        <w:ind w:left="315" w:right="315"/>
      </w:pPr>
    </w:p>
    <w:p w14:paraId="6528BDB9" w14:textId="77777777" w:rsidR="00B47AB1" w:rsidRPr="005F69ED" w:rsidRDefault="00B47AB1" w:rsidP="001C4C1C">
      <w:pPr>
        <w:pStyle w:val="Body01"/>
        <w:ind w:left="315" w:right="315"/>
      </w:pPr>
      <w:r w:rsidRPr="005F69ED">
        <w:t>(0.59375)</w:t>
      </w:r>
      <w:r w:rsidRPr="005F69ED">
        <w:rPr>
          <w:vertAlign w:val="subscript"/>
        </w:rPr>
        <w:t>10</w:t>
      </w:r>
      <w:r w:rsidR="00B51CEC" w:rsidRPr="005F69ED">
        <w:rPr>
          <w:vertAlign w:val="subscript"/>
        </w:rPr>
        <w:t xml:space="preserve"> </w:t>
      </w:r>
      <w:r w:rsidRPr="005F69ED">
        <w:t>=</w:t>
      </w:r>
      <w:r w:rsidR="00B51CEC" w:rsidRPr="005F69ED">
        <w:t xml:space="preserve"> </w:t>
      </w:r>
      <w:r w:rsidRPr="005F69ED">
        <w:t>0.5</w:t>
      </w:r>
      <w:r w:rsidR="00B51CEC" w:rsidRPr="005F69ED">
        <w:t xml:space="preserve"> </w:t>
      </w:r>
      <w:r w:rsidRPr="005F69ED">
        <w:t>+</w:t>
      </w:r>
      <w:r w:rsidR="00B51CEC" w:rsidRPr="005F69ED">
        <w:t xml:space="preserve"> </w:t>
      </w:r>
      <w:r w:rsidRPr="005F69ED">
        <w:t>0.0625</w:t>
      </w:r>
      <w:r w:rsidR="00B51CEC" w:rsidRPr="005F69ED">
        <w:t xml:space="preserve"> </w:t>
      </w:r>
      <w:r w:rsidRPr="005F69ED">
        <w:t>+</w:t>
      </w:r>
      <w:r w:rsidR="00B51CEC" w:rsidRPr="005F69ED">
        <w:t xml:space="preserve"> </w:t>
      </w:r>
      <w:r w:rsidRPr="005F69ED">
        <w:t>0.03125</w:t>
      </w:r>
    </w:p>
    <w:p w14:paraId="67034E40" w14:textId="77777777" w:rsidR="00B47AB1" w:rsidRPr="005F69ED" w:rsidRDefault="00B47AB1" w:rsidP="001C4C1C">
      <w:pPr>
        <w:pStyle w:val="Body01"/>
        <w:ind w:leftChars="676" w:left="1420" w:right="315" w:firstLineChars="4" w:firstLine="9"/>
      </w:pPr>
      <w:r w:rsidRPr="005F69ED">
        <w:t>=</w:t>
      </w:r>
      <w:r w:rsidR="00B51CEC" w:rsidRPr="005F69ED">
        <w:t xml:space="preserve"> </w:t>
      </w:r>
      <w:r w:rsidRPr="005F69ED">
        <w:t>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-5</w:t>
      </w:r>
    </w:p>
    <w:p w14:paraId="04DDEA9C" w14:textId="77777777" w:rsidR="00B47AB1" w:rsidRPr="005F69ED" w:rsidRDefault="00B47AB1" w:rsidP="001C4C1C">
      <w:pPr>
        <w:pStyle w:val="Body01"/>
        <w:ind w:leftChars="676" w:left="1420" w:right="315" w:firstLineChars="4" w:firstLine="9"/>
      </w:pPr>
      <w:r w:rsidRPr="005F69ED">
        <w:t>=</w:t>
      </w:r>
      <w:r w:rsidR="00B51CEC" w:rsidRPr="005F69ED">
        <w:t xml:space="preserve"> </w:t>
      </w:r>
      <w:r w:rsidRPr="005F69ED">
        <w:t xml:space="preserve">1 </w:t>
      </w:r>
      <w:r w:rsidR="00212CDF" w:rsidRPr="005F69ED">
        <w:t>×</w:t>
      </w:r>
      <w:r w:rsidRPr="005F69ED">
        <w:t xml:space="preserve"> 2</w:t>
      </w:r>
      <w:r w:rsidRPr="005F69ED">
        <w:rPr>
          <w:vertAlign w:val="superscript"/>
        </w:rPr>
        <w:t>-1</w:t>
      </w:r>
      <w:r w:rsidR="00B51CEC" w:rsidRPr="005F69ED">
        <w:rPr>
          <w:vertAlign w:val="superscript"/>
        </w:rPr>
        <w:t xml:space="preserve"> </w:t>
      </w:r>
      <w:r w:rsidRPr="005F69ED">
        <w:t xml:space="preserve">+0 </w:t>
      </w:r>
      <w:r w:rsidR="00212CDF" w:rsidRPr="005F69ED">
        <w:t>×</w:t>
      </w:r>
      <w:r w:rsidRPr="005F69ED">
        <w:t xml:space="preserve"> 2</w:t>
      </w:r>
      <w:r w:rsidRPr="005F69ED">
        <w:rPr>
          <w:vertAlign w:val="superscript"/>
        </w:rPr>
        <w:t>-</w:t>
      </w:r>
      <w:r w:rsidR="00B47FAA" w:rsidRPr="005F69ED">
        <w:rPr>
          <w:vertAlign w:val="superscript"/>
        </w:rPr>
        <w:t>2</w:t>
      </w:r>
      <w:r w:rsidR="00B51CEC" w:rsidRPr="005F69ED">
        <w:rPr>
          <w:vertAlign w:val="superscript"/>
        </w:rPr>
        <w:t xml:space="preserve"> </w:t>
      </w:r>
      <w:r w:rsidRPr="005F69ED">
        <w:t>+</w:t>
      </w:r>
      <w:r w:rsidR="00B51CEC" w:rsidRPr="005F69ED">
        <w:t xml:space="preserve"> </w:t>
      </w:r>
      <w:r w:rsidRPr="005F69ED">
        <w:t xml:space="preserve">0 </w:t>
      </w:r>
      <w:r w:rsidR="00212CDF" w:rsidRPr="005F69ED">
        <w:t>×</w:t>
      </w:r>
      <w:r w:rsidRPr="005F69ED">
        <w:t xml:space="preserve"> 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 xml:space="preserve">1 </w:t>
      </w:r>
      <w:r w:rsidR="00212CDF" w:rsidRPr="005F69ED">
        <w:t>×</w:t>
      </w:r>
      <w:r w:rsidRPr="005F69ED">
        <w:t xml:space="preserve"> 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 xml:space="preserve">1 </w:t>
      </w:r>
      <w:r w:rsidR="00212CDF" w:rsidRPr="005F69ED">
        <w:t>×</w:t>
      </w:r>
      <w:r w:rsidRPr="005F69ED">
        <w:t xml:space="preserve"> 2</w:t>
      </w:r>
      <w:r w:rsidRPr="005F69ED">
        <w:rPr>
          <w:vertAlign w:val="superscript"/>
        </w:rPr>
        <w:t>-5</w:t>
      </w:r>
    </w:p>
    <w:p w14:paraId="507E11BA" w14:textId="339BD646" w:rsidR="00B47AB1" w:rsidRPr="005F69ED" w:rsidRDefault="003812B7" w:rsidP="001C4C1C">
      <w:pPr>
        <w:pStyle w:val="Body01"/>
        <w:spacing w:line="200" w:lineRule="exact"/>
        <w:ind w:left="315" w:right="315"/>
      </w:pPr>
      <w:r w:rsidRPr="005F69ED">
        <w:rPr>
          <w:noProof/>
        </w:rPr>
        <w:drawing>
          <wp:anchor distT="0" distB="0" distL="114300" distR="114300" simplePos="0" relativeHeight="251551232" behindDoc="0" locked="1" layoutInCell="1" allowOverlap="1" wp14:anchorId="6E197243" wp14:editId="0811F2CA">
            <wp:simplePos x="0" y="0"/>
            <wp:positionH relativeFrom="column">
              <wp:posOffset>3072765</wp:posOffset>
            </wp:positionH>
            <wp:positionV relativeFrom="paragraph">
              <wp:posOffset>34925</wp:posOffset>
            </wp:positionV>
            <wp:extent cx="161925" cy="76200"/>
            <wp:effectExtent l="0" t="0" r="0" b="0"/>
            <wp:wrapNone/>
            <wp:docPr id="2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50208" behindDoc="0" locked="1" layoutInCell="1" allowOverlap="1" wp14:anchorId="61415898" wp14:editId="7ACC8472">
            <wp:simplePos x="0" y="0"/>
            <wp:positionH relativeFrom="column">
              <wp:posOffset>2553970</wp:posOffset>
            </wp:positionH>
            <wp:positionV relativeFrom="paragraph">
              <wp:posOffset>34925</wp:posOffset>
            </wp:positionV>
            <wp:extent cx="161925" cy="76200"/>
            <wp:effectExtent l="0" t="0" r="0" b="0"/>
            <wp:wrapNone/>
            <wp:docPr id="2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9184" behindDoc="0" locked="1" layoutInCell="1" allowOverlap="1" wp14:anchorId="22F09A8F" wp14:editId="663F01F4">
            <wp:simplePos x="0" y="0"/>
            <wp:positionH relativeFrom="column">
              <wp:posOffset>2005965</wp:posOffset>
            </wp:positionH>
            <wp:positionV relativeFrom="paragraph">
              <wp:posOffset>34925</wp:posOffset>
            </wp:positionV>
            <wp:extent cx="161925" cy="76200"/>
            <wp:effectExtent l="0" t="0" r="0" b="0"/>
            <wp:wrapNone/>
            <wp:docPr id="2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8160" behindDoc="0" locked="1" layoutInCell="1" allowOverlap="1" wp14:anchorId="0366238A" wp14:editId="7409B50D">
            <wp:simplePos x="0" y="0"/>
            <wp:positionH relativeFrom="column">
              <wp:posOffset>1463040</wp:posOffset>
            </wp:positionH>
            <wp:positionV relativeFrom="paragraph">
              <wp:posOffset>34925</wp:posOffset>
            </wp:positionV>
            <wp:extent cx="161925" cy="76200"/>
            <wp:effectExtent l="0" t="0" r="0" b="0"/>
            <wp:wrapNone/>
            <wp:docPr id="2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47136" behindDoc="0" locked="1" layoutInCell="1" allowOverlap="1" wp14:anchorId="006E1278" wp14:editId="0C1C8A77">
            <wp:simplePos x="0" y="0"/>
            <wp:positionH relativeFrom="column">
              <wp:posOffset>969010</wp:posOffset>
            </wp:positionH>
            <wp:positionV relativeFrom="paragraph">
              <wp:posOffset>34925</wp:posOffset>
            </wp:positionV>
            <wp:extent cx="161925" cy="76200"/>
            <wp:effectExtent l="0" t="0" r="0" b="0"/>
            <wp:wrapNone/>
            <wp:docPr id="2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AE91C" w14:textId="77777777" w:rsidR="00B47AB1" w:rsidRPr="005F69ED" w:rsidRDefault="00B47AB1" w:rsidP="001C4C1C">
      <w:pPr>
        <w:pStyle w:val="Body01"/>
        <w:tabs>
          <w:tab w:val="left" w:pos="2312"/>
          <w:tab w:val="left" w:pos="3192"/>
          <w:tab w:val="left" w:pos="4042"/>
          <w:tab w:val="left" w:pos="4880"/>
        </w:tabs>
        <w:ind w:left="315" w:right="315" w:firstLineChars="500" w:firstLine="1100"/>
      </w:pPr>
      <w:r w:rsidRPr="005F69ED">
        <w:t>(0.1</w:t>
      </w:r>
      <w:r w:rsidR="006B0C81" w:rsidRPr="005F69ED">
        <w:tab/>
      </w:r>
      <w:r w:rsidRPr="005F69ED">
        <w:t>0</w:t>
      </w:r>
      <w:r w:rsidR="006B0C81" w:rsidRPr="005F69ED">
        <w:tab/>
      </w:r>
      <w:r w:rsidRPr="005F69ED">
        <w:t>0</w:t>
      </w:r>
      <w:r w:rsidR="006B0C81" w:rsidRPr="005F69ED">
        <w:tab/>
      </w:r>
      <w:r w:rsidRPr="005F69ED">
        <w:t>1</w:t>
      </w:r>
      <w:r w:rsidR="006B0C81" w:rsidRPr="005F69ED">
        <w:tab/>
      </w:r>
      <w:r w:rsidRPr="005F69ED">
        <w:t>1)</w:t>
      </w:r>
      <w:r w:rsidRPr="005F69ED">
        <w:rPr>
          <w:vertAlign w:val="subscript"/>
        </w:rPr>
        <w:t>2</w:t>
      </w:r>
    </w:p>
    <w:p w14:paraId="794D9728" w14:textId="77777777" w:rsidR="00B47AB1" w:rsidRPr="005F69ED" w:rsidRDefault="00B47AB1" w:rsidP="001C4C1C">
      <w:pPr>
        <w:pStyle w:val="Body01"/>
        <w:ind w:left="315" w:right="315"/>
      </w:pPr>
    </w:p>
    <w:p w14:paraId="30ACDE61" w14:textId="77777777" w:rsidR="00B47AB1" w:rsidRPr="005F69ED" w:rsidRDefault="00EC4D80" w:rsidP="001C4C1C">
      <w:pPr>
        <w:pStyle w:val="Body01"/>
        <w:ind w:left="315" w:right="315"/>
      </w:pPr>
      <w:r w:rsidRPr="005F69ED">
        <w:t xml:space="preserve">Tuy nhiên, ta có thể nhân phần </w:t>
      </w:r>
      <w:r w:rsidR="0091485E" w:rsidRPr="005F69ED">
        <w:t>thập phân</w:t>
      </w:r>
      <w:r w:rsidRPr="005F69ED">
        <w:t xml:space="preserve"> (phần bên phải của dấu </w:t>
      </w:r>
      <w:r w:rsidR="0091485E" w:rsidRPr="005F69ED">
        <w:t>phẩy</w:t>
      </w:r>
      <w:r w:rsidR="002A733D" w:rsidRPr="005F69ED">
        <w:t>)</w:t>
      </w:r>
      <w:r w:rsidRPr="005F69ED">
        <w:t xml:space="preserve"> </w:t>
      </w:r>
      <w:r w:rsidR="002A733D" w:rsidRPr="005F69ED">
        <w:t>liên tiếp</w:t>
      </w:r>
      <w:r w:rsidRPr="005F69ED">
        <w:t xml:space="preserve"> 2 đến khi phần </w:t>
      </w:r>
      <w:r w:rsidR="002356D1" w:rsidRPr="005F69ED">
        <w:t xml:space="preserve">thập </w:t>
      </w:r>
      <w:r w:rsidRPr="005F69ED">
        <w:t xml:space="preserve">phân </w:t>
      </w:r>
      <w:r w:rsidR="00AB1A61" w:rsidRPr="005F69ED">
        <w:t>bằng</w:t>
      </w:r>
      <w:r w:rsidRPr="005F69ED">
        <w:t xml:space="preserve"> 0. Đây là phương pháp chuyển đổi máy móc nhưng giảm bớt sai số tính toán</w:t>
      </w:r>
      <w:r w:rsidR="00B47AB1" w:rsidRPr="005F69ED">
        <w:t xml:space="preserve">. </w:t>
      </w:r>
    </w:p>
    <w:p w14:paraId="72DC0B06" w14:textId="77777777" w:rsidR="00B47AB1" w:rsidRPr="005F69ED" w:rsidRDefault="00B47AB1" w:rsidP="001C4C1C">
      <w:pPr>
        <w:pStyle w:val="Body01"/>
        <w:ind w:left="315" w:right="315"/>
      </w:pPr>
    </w:p>
    <w:p w14:paraId="7E9FD292" w14:textId="01458C43" w:rsidR="00B47AB1" w:rsidRPr="005F69ED" w:rsidRDefault="003812B7" w:rsidP="001C4C1C">
      <w:pPr>
        <w:pStyle w:val="Body01"/>
        <w:spacing w:line="360" w:lineRule="auto"/>
        <w:ind w:left="315" w:right="315"/>
        <w:jc w:val="right"/>
        <w:rPr>
          <w:vertAlign w:val="subscript"/>
        </w:rPr>
      </w:pPr>
      <w:r w:rsidRPr="005F69ED">
        <w:rPr>
          <w:noProof/>
        </w:rPr>
        <mc:AlternateContent>
          <mc:Choice Requires="wpg">
            <w:drawing>
              <wp:anchor distT="0" distB="0" distL="114300" distR="114300" simplePos="0" relativeHeight="251552256" behindDoc="0" locked="0" layoutInCell="1" allowOverlap="1" wp14:anchorId="19C734F3" wp14:editId="68C5A486">
                <wp:simplePos x="0" y="0"/>
                <wp:positionH relativeFrom="column">
                  <wp:posOffset>4320540</wp:posOffset>
                </wp:positionH>
                <wp:positionV relativeFrom="paragraph">
                  <wp:posOffset>150495</wp:posOffset>
                </wp:positionV>
                <wp:extent cx="1120140" cy="1206500"/>
                <wp:effectExtent l="0" t="0" r="0" b="0"/>
                <wp:wrapNone/>
                <wp:docPr id="2007621526" name="Group 1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0140" cy="1206500"/>
                          <a:chOff x="8222" y="10743"/>
                          <a:chExt cx="1764" cy="1900"/>
                        </a:xfrm>
                      </wpg:grpSpPr>
                      <wps:wsp>
                        <wps:cNvPr id="1554235571" name="Line 251"/>
                        <wps:cNvCnPr>
                          <a:cxnSpLocks noChangeShapeType="1"/>
                        </wps:cNvCnPr>
                        <wps:spPr bwMode="auto">
                          <a:xfrm>
                            <a:off x="8222" y="10968"/>
                            <a:ext cx="10" cy="1497"/>
                          </a:xfrm>
                          <a:prstGeom prst="line">
                            <a:avLst/>
                          </a:prstGeom>
                          <a:noFill/>
                          <a:ln w="1587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772220" name="Line 252"/>
                        <wps:cNvCnPr>
                          <a:cxnSpLocks noChangeShapeType="1"/>
                        </wps:cNvCnPr>
                        <wps:spPr bwMode="auto">
                          <a:xfrm>
                            <a:off x="9546" y="10743"/>
                            <a:ext cx="0" cy="278"/>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1382926" name="Line 253"/>
                        <wps:cNvCnPr>
                          <a:cxnSpLocks noChangeShapeType="1"/>
                        </wps:cNvCnPr>
                        <wps:spPr bwMode="auto">
                          <a:xfrm>
                            <a:off x="8326" y="11033"/>
                            <a:ext cx="1198"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9543343" name="Line 254"/>
                        <wps:cNvCnPr>
                          <a:cxnSpLocks noChangeShapeType="1"/>
                        </wps:cNvCnPr>
                        <wps:spPr bwMode="auto">
                          <a:xfrm>
                            <a:off x="9650" y="10743"/>
                            <a:ext cx="0" cy="680"/>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0582004" name="Line 255"/>
                        <wps:cNvCnPr>
                          <a:cxnSpLocks noChangeShapeType="1"/>
                        </wps:cNvCnPr>
                        <wps:spPr bwMode="auto">
                          <a:xfrm flipH="1">
                            <a:off x="9742" y="10743"/>
                            <a:ext cx="8" cy="1088"/>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0980713" name="Line 256"/>
                        <wps:cNvCnPr>
                          <a:cxnSpLocks noChangeShapeType="1"/>
                        </wps:cNvCnPr>
                        <wps:spPr bwMode="auto">
                          <a:xfrm flipH="1">
                            <a:off x="9860" y="10743"/>
                            <a:ext cx="8" cy="1474"/>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8295668" name="Line 257"/>
                        <wps:cNvCnPr>
                          <a:cxnSpLocks noChangeShapeType="1"/>
                        </wps:cNvCnPr>
                        <wps:spPr bwMode="auto">
                          <a:xfrm>
                            <a:off x="9978" y="10743"/>
                            <a:ext cx="8" cy="1886"/>
                          </a:xfrm>
                          <a:prstGeom prst="line">
                            <a:avLst/>
                          </a:prstGeom>
                          <a:noFill/>
                          <a:ln w="9525">
                            <a:solidFill>
                              <a:srgbClr val="000000"/>
                            </a:solidFill>
                            <a:prstDash val="dash"/>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8802924" name="Line 258"/>
                        <wps:cNvCnPr>
                          <a:cxnSpLocks noChangeShapeType="1"/>
                        </wps:cNvCnPr>
                        <wps:spPr bwMode="auto">
                          <a:xfrm>
                            <a:off x="8326" y="11429"/>
                            <a:ext cx="1304"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6149683" name="Line 259"/>
                        <wps:cNvCnPr>
                          <a:cxnSpLocks noChangeShapeType="1"/>
                        </wps:cNvCnPr>
                        <wps:spPr bwMode="auto">
                          <a:xfrm flipV="1">
                            <a:off x="8326" y="11831"/>
                            <a:ext cx="1416" cy="8"/>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6642891" name="Line 260"/>
                        <wps:cNvCnPr>
                          <a:cxnSpLocks noChangeShapeType="1"/>
                        </wps:cNvCnPr>
                        <wps:spPr bwMode="auto">
                          <a:xfrm>
                            <a:off x="8326" y="12227"/>
                            <a:ext cx="1558"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7139893" name="Line 261"/>
                        <wps:cNvCnPr>
                          <a:cxnSpLocks noChangeShapeType="1"/>
                        </wps:cNvCnPr>
                        <wps:spPr bwMode="auto">
                          <a:xfrm>
                            <a:off x="9050" y="12635"/>
                            <a:ext cx="896" cy="8"/>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CBDA842" id="Group 1019" o:spid="_x0000_s1026" style="position:absolute;margin-left:340.2pt;margin-top:11.85pt;width:88.2pt;height:95pt;z-index:251552256" coordorigin="8222,10743" coordsize="1764,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">
                <v:line id="Line 251" o:spid="_x0000_s1027" style="position:absolute;visibility:visible;mso-wrap-style:square" from="8222,10968" to="8232,1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" strokeweight="1.25pt">
                  <v:stroke endarrow="classic"/>
                </v:line>
                <v:line id="Line 252" o:spid="_x0000_s1028" style="position:absolute;visibility:visible;mso-wrap-style:square" from="9546,10743" to="9546,11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">
                  <v:stroke dashstyle="dash" startarrow="classic"/>
                </v:line>
                <v:line id="Line 253" o:spid="_x0000_s1029" style="position:absolute;visibility:visible;mso-wrap-style:square" from="8326,11033" to="9524,11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">
                  <v:stroke dashstyle="dash"/>
                </v:line>
                <v:line id="Line 254" o:spid="_x0000_s1030" style="position:absolute;visibility:visible;mso-wrap-style:square" from="9650,10743" to="9650,11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">
                  <v:stroke dashstyle="dash" startarrow="classic"/>
                </v:line>
                <v:line id="Line 255" o:spid="_x0000_s1031" style="position:absolute;flip:x;visibility:visible;mso-wrap-style:square" from="9742,10743" to="9750,11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">
                  <v:stroke dashstyle="dash" startarrow="classic"/>
                </v:line>
                <v:line id="Line 256" o:spid="_x0000_s1032" style="position:absolute;flip:x;visibility:visible;mso-wrap-style:square" from="9860,10743" to="9868,1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">
                  <v:stroke dashstyle="dash" startarrow="classic"/>
                </v:line>
                <v:line id="Line 257" o:spid="_x0000_s1033" style="position:absolute;visibility:visible;mso-wrap-style:square" from="9978,10743" to="9986,1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">
                  <v:stroke dashstyle="dash" startarrow="classic"/>
                </v:line>
                <v:line id="Line 258" o:spid="_x0000_s1034" style="position:absolute;visibility:visible;mso-wrap-style:square" from="8326,11429" to="9630,11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">
                  <v:stroke dashstyle="dash"/>
                </v:line>
                <v:line id="Line 259" o:spid="_x0000_s1035" style="position:absolute;flip:y;visibility:visible;mso-wrap-style:square" from="8326,11831" to="9742,11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">
                  <v:stroke dashstyle="dash"/>
                </v:line>
                <v:line id="Line 260" o:spid="_x0000_s1036" style="position:absolute;visibility:visible;mso-wrap-style:square" from="8326,12227" to="9884,12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">
                  <v:stroke dashstyle="dash"/>
                </v:line>
                <v:line id="Line 261" o:spid="_x0000_s1037" style="position:absolute;visibility:visible;mso-wrap-style:square" from="9050,12635" to="9946,1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">
                  <v:stroke dashstyle="dash"/>
                </v:line>
              </v:group>
            </w:pict>
          </mc:Fallback>
        </mc:AlternateContent>
      </w:r>
      <w:r w:rsidRPr="005F69ED">
        <w:rPr>
          <w:noProof/>
        </w:rPr>
        <mc:AlternateContent>
          <mc:Choice Requires="wps">
            <w:drawing>
              <wp:anchor distT="0" distB="0" distL="114300" distR="114300" simplePos="0" relativeHeight="251553280" behindDoc="0" locked="1" layoutInCell="1" allowOverlap="1" wp14:anchorId="0A472054" wp14:editId="5420FC09">
                <wp:simplePos x="0" y="0"/>
                <wp:positionH relativeFrom="column">
                  <wp:posOffset>1112520</wp:posOffset>
                </wp:positionH>
                <wp:positionV relativeFrom="paragraph">
                  <wp:posOffset>227965</wp:posOffset>
                </wp:positionV>
                <wp:extent cx="177800" cy="1215390"/>
                <wp:effectExtent l="0" t="0" r="0" b="0"/>
                <wp:wrapNone/>
                <wp:docPr id="30890491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215390"/>
                        </a:xfrm>
                        <a:prstGeom prst="rect">
                          <a:avLst/>
                        </a:prstGeom>
                        <a:noFill/>
                        <a:ln w="9525" algn="ctr">
                          <a:solidFill>
                            <a:srgbClr val="000000"/>
                          </a:solidFill>
                          <a:prstDash val="dash"/>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14F89" id="Rectangle 262" o:spid="_x0000_s1026" style="position:absolute;margin-left:87.6pt;margin-top:17.95pt;width:14pt;height:95.7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" filled="f">
                <v:stroke dashstyle="dash"/>
                <v:textbox inset="5.85pt,.7pt,5.85pt,.7pt"/>
                <w10:anchorlock/>
              </v:rect>
            </w:pict>
          </mc:Fallback>
        </mc:AlternateContent>
      </w:r>
      <w:r w:rsidR="00B47AB1" w:rsidRPr="005F69ED">
        <w:t xml:space="preserve">(5) </w:t>
      </w:r>
      <w:r w:rsidR="008C4306" w:rsidRPr="005F69ED">
        <w:t>Viết giá trị phần nguyên từ đầu</w:t>
      </w:r>
      <w:r w:rsidR="00B47AB1" w:rsidRPr="005F69ED">
        <w:t xml:space="preserve">. </w:t>
      </w:r>
      <w:r w:rsidR="00B47AB1" w:rsidRPr="005F69ED">
        <w:sym w:font="Wingdings" w:char="F0E0"/>
      </w:r>
      <w:r w:rsidR="00B47AB1" w:rsidRPr="005F69ED">
        <w:t xml:space="preserve"> (0.59375)</w:t>
      </w:r>
      <w:r w:rsidR="00B47AB1" w:rsidRPr="005F69ED">
        <w:rPr>
          <w:vertAlign w:val="subscript"/>
        </w:rPr>
        <w:t>10</w:t>
      </w:r>
      <w:r w:rsidR="00B51CEC" w:rsidRPr="005F69ED">
        <w:rPr>
          <w:vertAlign w:val="subscript"/>
        </w:rPr>
        <w:t xml:space="preserve"> </w:t>
      </w:r>
      <w:r w:rsidR="00B47AB1" w:rsidRPr="005F69ED">
        <w:t>=</w:t>
      </w:r>
      <w:r w:rsidR="00B51CEC" w:rsidRPr="005F69ED">
        <w:t xml:space="preserve"> </w:t>
      </w:r>
      <w:r w:rsidR="00B47AB1" w:rsidRPr="005F69ED">
        <w:t>(0.10011)</w:t>
      </w:r>
      <w:r w:rsidR="00B47AB1" w:rsidRPr="005F69ED">
        <w:rPr>
          <w:vertAlign w:val="subscript"/>
        </w:rPr>
        <w:t>2</w:t>
      </w:r>
    </w:p>
    <w:p w14:paraId="545E32BC" w14:textId="4B4837C2" w:rsidR="00B47AB1" w:rsidRPr="005F69ED" w:rsidRDefault="003812B7" w:rsidP="001C4C1C">
      <w:pPr>
        <w:pStyle w:val="Body01"/>
        <w:tabs>
          <w:tab w:val="left" w:pos="1172"/>
          <w:tab w:val="left" w:pos="2912"/>
        </w:tabs>
        <w:spacing w:line="360" w:lineRule="auto"/>
        <w:ind w:left="315" w:right="315"/>
      </w:pPr>
      <w:r w:rsidRPr="005F69ED">
        <w:rPr>
          <w:noProof/>
        </w:rPr>
        <mc:AlternateContent>
          <mc:Choice Requires="wps">
            <w:drawing>
              <wp:anchor distT="0" distB="0" distL="114300" distR="114300" simplePos="0" relativeHeight="251561472" behindDoc="0" locked="1" layoutInCell="1" allowOverlap="1" wp14:anchorId="65AFF185" wp14:editId="3A683864">
                <wp:simplePos x="0" y="0"/>
                <wp:positionH relativeFrom="column">
                  <wp:posOffset>405130</wp:posOffset>
                </wp:positionH>
                <wp:positionV relativeFrom="paragraph">
                  <wp:posOffset>927735</wp:posOffset>
                </wp:positionV>
                <wp:extent cx="1009650" cy="95250"/>
                <wp:effectExtent l="0" t="0" r="0" b="0"/>
                <wp:wrapNone/>
                <wp:docPr id="1821181131"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9650" cy="9525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41DE55" id="Line 270" o:spid="_x0000_s1026" style="position:absolute;flip:x;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73.05pt" to="111.4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">
                <v:stroke endarrow="open"/>
                <w10:anchorlock/>
              </v:line>
            </w:pict>
          </mc:Fallback>
        </mc:AlternateContent>
      </w:r>
      <w:r w:rsidRPr="005F69ED">
        <w:rPr>
          <w:noProof/>
        </w:rPr>
        <mc:AlternateContent>
          <mc:Choice Requires="wps">
            <w:drawing>
              <wp:anchor distT="0" distB="0" distL="114300" distR="114300" simplePos="0" relativeHeight="251560448" behindDoc="0" locked="1" layoutInCell="1" allowOverlap="1" wp14:anchorId="29D169F3" wp14:editId="7706FBAE">
                <wp:simplePos x="0" y="0"/>
                <wp:positionH relativeFrom="column">
                  <wp:posOffset>528320</wp:posOffset>
                </wp:positionH>
                <wp:positionV relativeFrom="paragraph">
                  <wp:posOffset>663575</wp:posOffset>
                </wp:positionV>
                <wp:extent cx="930910" cy="100330"/>
                <wp:effectExtent l="0" t="0" r="0" b="0"/>
                <wp:wrapNone/>
                <wp:docPr id="2019386700"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0910" cy="10033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FC7BE2" id="Line 269" o:spid="_x0000_s1026" style="position:absolute;flip:x;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pt,52.25pt" to="114.9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">
                <v:stroke endarrow="open"/>
                <w10:anchorlock/>
              </v:line>
            </w:pict>
          </mc:Fallback>
        </mc:AlternateContent>
      </w:r>
      <w:r w:rsidRPr="005F69ED">
        <w:rPr>
          <w:noProof/>
        </w:rPr>
        <mc:AlternateContent>
          <mc:Choice Requires="wps">
            <w:drawing>
              <wp:anchor distT="0" distB="0" distL="114300" distR="114300" simplePos="0" relativeHeight="251559424" behindDoc="0" locked="1" layoutInCell="1" allowOverlap="1" wp14:anchorId="61DA5D5A" wp14:editId="693D3550">
                <wp:simplePos x="0" y="0"/>
                <wp:positionH relativeFrom="column">
                  <wp:posOffset>565150</wp:posOffset>
                </wp:positionH>
                <wp:positionV relativeFrom="paragraph">
                  <wp:posOffset>413385</wp:posOffset>
                </wp:positionV>
                <wp:extent cx="958850" cy="97790"/>
                <wp:effectExtent l="0" t="0" r="0" b="0"/>
                <wp:wrapNone/>
                <wp:docPr id="984164451"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8850" cy="9779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0EF91B" id="Line 268" o:spid="_x0000_s1026" style="position:absolute;flip:x;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32.55pt" to="120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">
                <v:stroke endarrow="open"/>
                <w10:anchorlock/>
              </v:line>
            </w:pict>
          </mc:Fallback>
        </mc:AlternateContent>
      </w:r>
      <w:r w:rsidRPr="005F69ED">
        <w:rPr>
          <w:noProof/>
        </w:rPr>
        <mc:AlternateContent>
          <mc:Choice Requires="wps">
            <w:drawing>
              <wp:anchor distT="0" distB="0" distL="114300" distR="114300" simplePos="0" relativeHeight="251558400" behindDoc="0" locked="1" layoutInCell="1" allowOverlap="1" wp14:anchorId="113C29E1" wp14:editId="4DF770E6">
                <wp:simplePos x="0" y="0"/>
                <wp:positionH relativeFrom="column">
                  <wp:posOffset>613410</wp:posOffset>
                </wp:positionH>
                <wp:positionV relativeFrom="paragraph">
                  <wp:posOffset>158115</wp:posOffset>
                </wp:positionV>
                <wp:extent cx="886460" cy="110490"/>
                <wp:effectExtent l="0" t="0" r="0" b="0"/>
                <wp:wrapNone/>
                <wp:docPr id="1950684389"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6460" cy="11049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24FBA8" id="Line 267" o:spid="_x0000_s1026" style="position:absolute;flip:x;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2.45pt" to="118.1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">
                <v:stroke endarrow="open"/>
                <w10:anchorlock/>
              </v:line>
            </w:pict>
          </mc:Fallback>
        </mc:AlternateContent>
      </w:r>
      <w:r w:rsidR="00B47AB1" w:rsidRPr="005F69ED">
        <w:t>0.59375</w:t>
      </w:r>
      <w:r w:rsidR="0096717D" w:rsidRPr="005F69ED">
        <w:tab/>
      </w:r>
      <w:r w:rsidR="00212CDF" w:rsidRPr="005F69ED">
        <w:t>×</w:t>
      </w:r>
      <w:r w:rsidR="00B47AB1" w:rsidRPr="005F69ED">
        <w:t xml:space="preserve"> 2=  1  </w:t>
      </w:r>
      <w:r w:rsidR="00B47AB1" w:rsidRPr="005F69ED">
        <w:rPr>
          <w:u w:val="single"/>
        </w:rPr>
        <w:t>.1875</w:t>
      </w:r>
      <w:r w:rsidR="0096717D" w:rsidRPr="005F69ED">
        <w:tab/>
      </w:r>
      <w:r w:rsidR="00B47AB1" w:rsidRPr="005F69ED">
        <w:rPr>
          <w:szCs w:val="20"/>
        </w:rPr>
        <w:sym w:font="Wingdings" w:char="F0E0"/>
      </w:r>
      <w:r w:rsidR="00B47AB1" w:rsidRPr="005F69ED">
        <w:t xml:space="preserve"> (1) </w:t>
      </w:r>
      <w:r w:rsidR="00E126ED" w:rsidRPr="005F69ED">
        <w:t>Viết phần thập phân xuống dưới</w:t>
      </w:r>
      <w:r w:rsidR="00B47AB1" w:rsidRPr="005F69ED">
        <w:t>.</w:t>
      </w:r>
    </w:p>
    <w:p w14:paraId="3CCD2E57" w14:textId="25E72D1A" w:rsidR="00B47AB1" w:rsidRPr="005F69ED" w:rsidRDefault="003812B7" w:rsidP="001C4C1C">
      <w:pPr>
        <w:pStyle w:val="Body01"/>
        <w:tabs>
          <w:tab w:val="left" w:pos="1172"/>
          <w:tab w:val="left" w:pos="2912"/>
        </w:tabs>
        <w:spacing w:line="360" w:lineRule="auto"/>
        <w:ind w:left="315" w:right="315"/>
      </w:pPr>
      <w:r w:rsidRPr="005F69ED">
        <w:rPr>
          <w:noProof/>
        </w:rPr>
        <mc:AlternateContent>
          <mc:Choice Requires="wps">
            <w:drawing>
              <wp:anchor distT="0" distB="0" distL="114300" distR="114300" simplePos="0" relativeHeight="251557376" behindDoc="0" locked="1" layoutInCell="1" allowOverlap="1" wp14:anchorId="4C1F4A98" wp14:editId="4AD9F05E">
                <wp:simplePos x="0" y="0"/>
                <wp:positionH relativeFrom="column">
                  <wp:posOffset>200660</wp:posOffset>
                </wp:positionH>
                <wp:positionV relativeFrom="paragraph">
                  <wp:posOffset>774700</wp:posOffset>
                </wp:positionV>
                <wp:extent cx="207010" cy="1270"/>
                <wp:effectExtent l="0" t="0" r="0" b="0"/>
                <wp:wrapNone/>
                <wp:docPr id="536048811"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 cy="127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095178" id="Line 266" o:spid="_x0000_s1026" style="position:absolute;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61pt" to="32.1pt,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">
                <w10:anchorlock/>
              </v:line>
            </w:pict>
          </mc:Fallback>
        </mc:AlternateContent>
      </w:r>
      <w:r w:rsidRPr="005F69ED">
        <w:rPr>
          <w:noProof/>
        </w:rPr>
        <mc:AlternateContent>
          <mc:Choice Requires="wps">
            <w:drawing>
              <wp:anchor distT="0" distB="0" distL="114300" distR="114300" simplePos="0" relativeHeight="251556352" behindDoc="0" locked="1" layoutInCell="1" allowOverlap="1" wp14:anchorId="677D895A" wp14:editId="56E6BF5F">
                <wp:simplePos x="0" y="0"/>
                <wp:positionH relativeFrom="column">
                  <wp:posOffset>194310</wp:posOffset>
                </wp:positionH>
                <wp:positionV relativeFrom="paragraph">
                  <wp:posOffset>515620</wp:posOffset>
                </wp:positionV>
                <wp:extent cx="311150" cy="1270"/>
                <wp:effectExtent l="0" t="0" r="0" b="0"/>
                <wp:wrapNone/>
                <wp:docPr id="1607488308"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 cy="127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C44FD4" id="Line 265" o:spid="_x0000_s1026" style="position:absolute;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40.6pt" to="39.8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">
                <w10:anchorlock/>
              </v:line>
            </w:pict>
          </mc:Fallback>
        </mc:AlternateContent>
      </w:r>
      <w:r w:rsidRPr="005F69ED">
        <w:rPr>
          <w:noProof/>
        </w:rPr>
        <mc:AlternateContent>
          <mc:Choice Requires="wps">
            <w:drawing>
              <wp:anchor distT="0" distB="0" distL="114300" distR="114300" simplePos="0" relativeHeight="251555328" behindDoc="0" locked="1" layoutInCell="1" allowOverlap="1" wp14:anchorId="560B1D42" wp14:editId="6AA4A839">
                <wp:simplePos x="0" y="0"/>
                <wp:positionH relativeFrom="column">
                  <wp:posOffset>214630</wp:posOffset>
                </wp:positionH>
                <wp:positionV relativeFrom="paragraph">
                  <wp:posOffset>266700</wp:posOffset>
                </wp:positionV>
                <wp:extent cx="346710" cy="0"/>
                <wp:effectExtent l="0" t="0" r="0" b="0"/>
                <wp:wrapNone/>
                <wp:docPr id="592702237"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71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50A355" id="Line 264" o:spid="_x0000_s1026" style="position:absolute;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pt,21pt" to="44.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">
                <w10:anchorlock/>
              </v:line>
            </w:pict>
          </mc:Fallback>
        </mc:AlternateContent>
      </w:r>
      <w:r w:rsidRPr="005F69ED">
        <w:rPr>
          <w:noProof/>
        </w:rPr>
        <mc:AlternateContent>
          <mc:Choice Requires="wps">
            <w:drawing>
              <wp:anchor distT="0" distB="0" distL="114300" distR="114300" simplePos="0" relativeHeight="251554304" behindDoc="0" locked="1" layoutInCell="1" allowOverlap="1" wp14:anchorId="036E4579" wp14:editId="3905FA1C">
                <wp:simplePos x="0" y="0"/>
                <wp:positionH relativeFrom="column">
                  <wp:posOffset>195580</wp:posOffset>
                </wp:positionH>
                <wp:positionV relativeFrom="paragraph">
                  <wp:posOffset>15875</wp:posOffset>
                </wp:positionV>
                <wp:extent cx="417830" cy="635"/>
                <wp:effectExtent l="0" t="0" r="0" b="0"/>
                <wp:wrapNone/>
                <wp:docPr id="411965001"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83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975643" id="Line 263" o:spid="_x0000_s1026" style="position:absolute;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1.25pt" to="48.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">
                <w10:anchorlock/>
              </v:line>
            </w:pict>
          </mc:Fallback>
        </mc:AlternateContent>
      </w:r>
      <w:r w:rsidR="00B47AB1" w:rsidRPr="005F69ED">
        <w:t>0.1875</w:t>
      </w:r>
      <w:r w:rsidR="0096717D" w:rsidRPr="005F69ED">
        <w:tab/>
      </w:r>
      <w:r w:rsidR="00212CDF" w:rsidRPr="005F69ED">
        <w:t>×</w:t>
      </w:r>
      <w:r w:rsidR="00B47AB1" w:rsidRPr="005F69ED">
        <w:t xml:space="preserve"> 2=  0  </w:t>
      </w:r>
      <w:r w:rsidR="00B47AB1" w:rsidRPr="005F69ED">
        <w:rPr>
          <w:u w:val="single"/>
        </w:rPr>
        <w:t>.375</w:t>
      </w:r>
      <w:r w:rsidR="0096717D" w:rsidRPr="005F69ED">
        <w:tab/>
      </w:r>
      <w:r w:rsidR="00B47AB1" w:rsidRPr="005F69ED">
        <w:rPr>
          <w:szCs w:val="20"/>
        </w:rPr>
        <w:sym w:font="Wingdings" w:char="F0E0"/>
      </w:r>
      <w:r w:rsidR="00B47AB1" w:rsidRPr="005F69ED">
        <w:t xml:space="preserve"> (2) </w:t>
      </w:r>
      <w:r w:rsidR="00977CB2" w:rsidRPr="005F69ED">
        <w:t>Viết phần thập phân xuống dưới</w:t>
      </w:r>
      <w:r w:rsidR="00B47AB1" w:rsidRPr="005F69ED">
        <w:t>.</w:t>
      </w:r>
    </w:p>
    <w:p w14:paraId="2677837E" w14:textId="77777777" w:rsidR="00B47AB1" w:rsidRPr="005F69ED" w:rsidRDefault="00B47AB1" w:rsidP="001C4C1C">
      <w:pPr>
        <w:pStyle w:val="Body01"/>
        <w:tabs>
          <w:tab w:val="left" w:pos="1172"/>
          <w:tab w:val="left" w:pos="2912"/>
        </w:tabs>
        <w:spacing w:line="360" w:lineRule="auto"/>
        <w:ind w:left="315" w:right="315"/>
      </w:pPr>
      <w:r w:rsidRPr="005F69ED">
        <w:t>0.375</w:t>
      </w:r>
      <w:r w:rsidR="0096717D" w:rsidRPr="005F69ED">
        <w:tab/>
      </w:r>
      <w:r w:rsidR="00212CDF" w:rsidRPr="005F69ED">
        <w:t>×</w:t>
      </w:r>
      <w:r w:rsidRPr="005F69ED">
        <w:t xml:space="preserve"> 2=  0  </w:t>
      </w:r>
      <w:r w:rsidRPr="005F69ED">
        <w:rPr>
          <w:u w:val="single"/>
        </w:rPr>
        <w:t>.75</w:t>
      </w:r>
      <w:r w:rsidR="0096717D" w:rsidRPr="005F69ED">
        <w:tab/>
      </w:r>
      <w:r w:rsidRPr="005F69ED">
        <w:rPr>
          <w:szCs w:val="20"/>
        </w:rPr>
        <w:sym w:font="Wingdings" w:char="F0E0"/>
      </w:r>
      <w:r w:rsidR="0096717D" w:rsidRPr="005F69ED">
        <w:rPr>
          <w:szCs w:val="20"/>
        </w:rPr>
        <w:t xml:space="preserve"> </w:t>
      </w:r>
      <w:r w:rsidRPr="005F69ED">
        <w:t xml:space="preserve">(3) </w:t>
      </w:r>
      <w:r w:rsidR="00977CB2" w:rsidRPr="005F69ED">
        <w:t>Viết phần thập phân xuống dưới</w:t>
      </w:r>
      <w:r w:rsidRPr="005F69ED">
        <w:t>.</w:t>
      </w:r>
    </w:p>
    <w:p w14:paraId="51FC41FA" w14:textId="77777777" w:rsidR="00B47AB1" w:rsidRPr="005F69ED" w:rsidRDefault="00B47AB1" w:rsidP="001C4C1C">
      <w:pPr>
        <w:pStyle w:val="Body01"/>
        <w:tabs>
          <w:tab w:val="left" w:pos="1172"/>
          <w:tab w:val="left" w:pos="2912"/>
        </w:tabs>
        <w:spacing w:line="360" w:lineRule="auto"/>
        <w:ind w:left="315" w:right="315"/>
      </w:pPr>
      <w:r w:rsidRPr="005F69ED">
        <w:t xml:space="preserve">0.75 </w:t>
      </w:r>
      <w:r w:rsidR="0096717D" w:rsidRPr="005F69ED">
        <w:tab/>
      </w:r>
      <w:r w:rsidR="00212CDF" w:rsidRPr="005F69ED">
        <w:t>×</w:t>
      </w:r>
      <w:r w:rsidRPr="005F69ED">
        <w:t xml:space="preserve"> 2=  1  </w:t>
      </w:r>
      <w:r w:rsidRPr="005F69ED">
        <w:rPr>
          <w:u w:val="single"/>
        </w:rPr>
        <w:t>.5</w:t>
      </w:r>
      <w:r w:rsidR="0096717D" w:rsidRPr="005F69ED">
        <w:tab/>
      </w:r>
      <w:r w:rsidRPr="005F69ED">
        <w:sym w:font="Wingdings" w:char="F0E0"/>
      </w:r>
      <w:r w:rsidRPr="005F69ED">
        <w:t xml:space="preserve"> (4) </w:t>
      </w:r>
      <w:r w:rsidR="00977CB2" w:rsidRPr="005F69ED">
        <w:t>Viết phần thập phân xuống dưới</w:t>
      </w:r>
      <w:r w:rsidRPr="005F69ED">
        <w:t>.</w:t>
      </w:r>
    </w:p>
    <w:p w14:paraId="557BFF6B" w14:textId="77777777" w:rsidR="00B47AB1" w:rsidRPr="005F69ED" w:rsidRDefault="00B47AB1" w:rsidP="001C4C1C">
      <w:pPr>
        <w:pStyle w:val="Body01"/>
        <w:tabs>
          <w:tab w:val="left" w:pos="1172"/>
        </w:tabs>
        <w:spacing w:line="360" w:lineRule="auto"/>
        <w:ind w:left="315" w:right="315"/>
      </w:pPr>
      <w:r w:rsidRPr="005F69ED">
        <w:t xml:space="preserve">0.5 </w:t>
      </w:r>
      <w:r w:rsidR="0096717D" w:rsidRPr="005F69ED">
        <w:tab/>
      </w:r>
      <w:r w:rsidR="00212CDF" w:rsidRPr="005F69ED">
        <w:t>×</w:t>
      </w:r>
      <w:r w:rsidRPr="005F69ED">
        <w:t xml:space="preserve"> 2=  1  .0 ← </w:t>
      </w:r>
      <w:r w:rsidR="00E9247E" w:rsidRPr="005F69ED">
        <w:t>Xử lý kết thúc khi phần thập phân bằng 0</w:t>
      </w:r>
      <w:r w:rsidRPr="005F69ED">
        <w:t>.</w:t>
      </w:r>
      <w:r w:rsidRPr="005F69ED">
        <w:rPr>
          <w:rStyle w:val="FootnoteReference"/>
        </w:rPr>
        <w:footnoteReference w:id="5"/>
      </w:r>
    </w:p>
    <w:p w14:paraId="11027F6B" w14:textId="77777777" w:rsidR="00B47AB1" w:rsidRPr="005F69ED" w:rsidRDefault="00B47AB1" w:rsidP="001C4C1C">
      <w:pPr>
        <w:pStyle w:val="Body01"/>
        <w:ind w:left="315" w:right="315"/>
      </w:pPr>
    </w:p>
    <w:p w14:paraId="27DEF3A7" w14:textId="77777777" w:rsidR="00B47AB1" w:rsidRPr="005F69ED" w:rsidRDefault="00F056C4" w:rsidP="001C4C1C">
      <w:pPr>
        <w:pStyle w:val="Body01"/>
        <w:ind w:left="315" w:right="315"/>
      </w:pPr>
      <w:r w:rsidRPr="005F69ED">
        <w:t xml:space="preserve">Để chuyển một số thập phân thành 1 số hệ 16, sử dụng 16 thay cho 2. Tổng quát, để chuyển 1 số thập phân thành 1 số hệ cơ số n, sử dụng </w:t>
      </w:r>
      <w:r w:rsidRPr="005F69ED">
        <w:rPr>
          <w:i/>
        </w:rPr>
        <w:t>n</w:t>
      </w:r>
      <w:r w:rsidRPr="005F69ED">
        <w:t xml:space="preserve"> thay cho 2</w:t>
      </w:r>
      <w:r w:rsidR="00B47AB1" w:rsidRPr="005F69ED">
        <w:t>.</w:t>
      </w:r>
    </w:p>
    <w:p w14:paraId="2F3627F5" w14:textId="77777777" w:rsidR="00B47AB1" w:rsidRPr="005F69ED" w:rsidRDefault="00AC646F">
      <w:pPr>
        <w:pStyle w:val="Heading5"/>
        <w:rPr>
          <w:rFonts w:ascii="Times New Roman" w:hAnsi="Times New Roman"/>
        </w:rPr>
      </w:pPr>
      <w:r w:rsidRPr="005F69ED">
        <w:rPr>
          <w:rFonts w:ascii="Times New Roman" w:hAnsi="Times New Roman"/>
        </w:rPr>
        <w:t>Chuyển đổi giữa hệ 16 và hệ nhị phân</w:t>
      </w:r>
    </w:p>
    <w:p w14:paraId="4BA7B71F" w14:textId="77777777" w:rsidR="00B47AB1" w:rsidRPr="005F69ED" w:rsidRDefault="00AD6283" w:rsidP="001C4C1C">
      <w:pPr>
        <w:pStyle w:val="Body01"/>
        <w:ind w:left="315" w:right="315"/>
      </w:pPr>
      <w:r w:rsidRPr="005F69ED">
        <w:t>Sử dụng tính chất mỗi chữ số</w:t>
      </w:r>
      <w:r w:rsidR="0032090A" w:rsidRPr="005F69ED">
        <w:t xml:space="preserve"> </w:t>
      </w:r>
      <w:r w:rsidRPr="005F69ED">
        <w:t xml:space="preserve">trong hệ 16 </w:t>
      </w:r>
      <w:r w:rsidR="0032090A" w:rsidRPr="005F69ED">
        <w:t xml:space="preserve">biểu diễn bằng </w:t>
      </w:r>
      <w:r w:rsidRPr="005F69ED">
        <w:t>4</w:t>
      </w:r>
      <w:r w:rsidR="00AF529F" w:rsidRPr="005F69ED">
        <w:t xml:space="preserve"> </w:t>
      </w:r>
      <w:r w:rsidRPr="005F69ED">
        <w:t>bit trong hệ nhị phân</w:t>
      </w:r>
      <w:r w:rsidR="00B47AB1" w:rsidRPr="005F69ED">
        <w:t>.</w:t>
      </w:r>
    </w:p>
    <w:p w14:paraId="7C290749" w14:textId="77777777" w:rsidR="00B47AB1" w:rsidRPr="005F69ED" w:rsidRDefault="00B47AB1" w:rsidP="001C4C1C">
      <w:pPr>
        <w:pStyle w:val="Body01"/>
        <w:ind w:left="315" w:right="315"/>
      </w:pPr>
    </w:p>
    <w:p w14:paraId="4D09725B" w14:textId="77777777" w:rsidR="00B47AB1" w:rsidRPr="005F69ED" w:rsidRDefault="00BB24CB" w:rsidP="001C4C1C">
      <w:pPr>
        <w:pStyle w:val="Body01"/>
        <w:ind w:left="315" w:right="315"/>
        <w:rPr>
          <w:b/>
          <w:bCs/>
        </w:rPr>
      </w:pPr>
      <w:r w:rsidRPr="005F69ED">
        <w:rPr>
          <w:b/>
          <w:bCs/>
        </w:rPr>
        <w:t>CHUYỂN TỪ</w:t>
      </w:r>
      <w:r w:rsidR="00055E0C" w:rsidRPr="005F69ED">
        <w:rPr>
          <w:b/>
          <w:bCs/>
        </w:rPr>
        <w:t xml:space="preserve"> HỆ NHỊ PHÂN SANG HỆ 16</w:t>
      </w:r>
    </w:p>
    <w:p w14:paraId="7E74EA31" w14:textId="77777777" w:rsidR="00B47AB1" w:rsidRPr="005F69ED" w:rsidRDefault="008D6154" w:rsidP="001C4C1C">
      <w:pPr>
        <w:pStyle w:val="Body01"/>
        <w:ind w:left="315" w:right="315"/>
      </w:pPr>
      <w:r w:rsidRPr="005F69ED">
        <w:t xml:space="preserve">Xem ví dụ </w:t>
      </w:r>
      <w:r w:rsidR="00BB1F38" w:rsidRPr="005F69ED">
        <w:t>sau</w:t>
      </w:r>
      <w:r w:rsidRPr="005F69ED">
        <w:t>, chúng ta có thể nhóm số nhị phân thành từng nhóm 4 b</w:t>
      </w:r>
      <w:r w:rsidR="009F0211" w:rsidRPr="005F69ED">
        <w:t>i</w:t>
      </w:r>
      <w:r w:rsidRPr="005F69ED">
        <w:t xml:space="preserve">t, bắt đầu từ bit nhỏ nhất (bit ngoài cùng bên phải), sau đó gán chữ số hệ 16 tương ứng </w:t>
      </w:r>
      <w:r w:rsidR="00E537CC" w:rsidRPr="005F69ED">
        <w:t>cho</w:t>
      </w:r>
      <w:r w:rsidRPr="005F69ED">
        <w:t xml:space="preserve"> từng nhóm. Nếu nhóm cuối cùng có ít hơn 4 </w:t>
      </w:r>
      <w:r w:rsidR="00780024" w:rsidRPr="005F69ED">
        <w:t>bit</w:t>
      </w:r>
      <w:r w:rsidRPr="005F69ED">
        <w:t>, có thể thêm các chữ số 0 vào</w:t>
      </w:r>
      <w:r w:rsidR="006C22D6" w:rsidRPr="005F69ED">
        <w:t xml:space="preserve"> đầu</w:t>
      </w:r>
      <w:r w:rsidRPr="005F69ED">
        <w:t>.</w:t>
      </w:r>
    </w:p>
    <w:p w14:paraId="66495189" w14:textId="77777777" w:rsidR="00B47AB1" w:rsidRPr="005F69ED" w:rsidRDefault="00B47AB1" w:rsidP="001C4C1C">
      <w:pPr>
        <w:pStyle w:val="Body01"/>
        <w:ind w:left="315" w:right="315"/>
      </w:pPr>
    </w:p>
    <w:p w14:paraId="25C9D8CD" w14:textId="77777777" w:rsidR="00B47AB1" w:rsidRPr="005F69ED" w:rsidRDefault="00B47AB1" w:rsidP="001C4C1C">
      <w:pPr>
        <w:pStyle w:val="Body01"/>
        <w:ind w:left="315" w:right="315"/>
      </w:pPr>
      <w:r w:rsidRPr="005F69ED">
        <w:t>(10110111100100)</w:t>
      </w:r>
      <w:r w:rsidRPr="005F69ED">
        <w:rPr>
          <w:vertAlign w:val="subscript"/>
        </w:rPr>
        <w:t>2</w:t>
      </w:r>
      <w:r w:rsidR="00B51CEC" w:rsidRPr="005F69ED">
        <w:rPr>
          <w:vertAlign w:val="subscript"/>
        </w:rPr>
        <w:t xml:space="preserve"> </w:t>
      </w:r>
      <w:r w:rsidRPr="005F69ED">
        <w:t>→</w:t>
      </w:r>
      <w:r w:rsidR="00B51CEC" w:rsidRPr="005F69ED">
        <w:t xml:space="preserve"> </w:t>
      </w:r>
      <w:r w:rsidRPr="005F69ED">
        <w:t>(10 1101 1110 0100)</w:t>
      </w:r>
      <w:r w:rsidRPr="005F69ED">
        <w:rPr>
          <w:vertAlign w:val="subscript"/>
        </w:rPr>
        <w:t>2</w:t>
      </w:r>
      <w:r w:rsidR="00B51CEC" w:rsidRPr="005F69ED">
        <w:rPr>
          <w:vertAlign w:val="subscript"/>
        </w:rPr>
        <w:t xml:space="preserve"> </w:t>
      </w:r>
      <w:r w:rsidRPr="005F69ED">
        <w:t>→</w:t>
      </w:r>
      <w:r w:rsidR="00B51CEC" w:rsidRPr="005F69ED">
        <w:t xml:space="preserve"> </w:t>
      </w:r>
      <w:r w:rsidRPr="005F69ED">
        <w:t>(2DE4)</w:t>
      </w:r>
      <w:r w:rsidRPr="005F69ED">
        <w:rPr>
          <w:vertAlign w:val="subscript"/>
        </w:rPr>
        <w:t>16</w:t>
      </w:r>
    </w:p>
    <w:p w14:paraId="4B8EF6C1" w14:textId="77777777" w:rsidR="00B47AB1" w:rsidRPr="005F69ED" w:rsidRDefault="00B47AB1" w:rsidP="001C4C1C">
      <w:pPr>
        <w:pStyle w:val="Body01"/>
        <w:ind w:left="315" w:right="315"/>
      </w:pPr>
    </w:p>
    <w:p w14:paraId="469D327D" w14:textId="241A1787" w:rsidR="00B47AB1" w:rsidRPr="005F69ED" w:rsidRDefault="003812B7" w:rsidP="001C4C1C">
      <w:pPr>
        <w:pStyle w:val="Body01"/>
        <w:ind w:leftChars="71" w:left="149" w:right="315" w:firstLineChars="175" w:firstLine="385"/>
      </w:pPr>
      <w:r w:rsidRPr="005F69ED">
        <w:rPr>
          <w:noProof/>
        </w:rPr>
        <mc:AlternateContent>
          <mc:Choice Requires="wps">
            <w:drawing>
              <wp:anchor distT="0" distB="0" distL="114300" distR="114300" simplePos="0" relativeHeight="251575808" behindDoc="0" locked="1" layoutInCell="1" allowOverlap="1" wp14:anchorId="386BD3ED" wp14:editId="5ECE1C21">
                <wp:simplePos x="0" y="0"/>
                <wp:positionH relativeFrom="column">
                  <wp:posOffset>1823720</wp:posOffset>
                </wp:positionH>
                <wp:positionV relativeFrom="paragraph">
                  <wp:posOffset>144145</wp:posOffset>
                </wp:positionV>
                <wp:extent cx="29210" cy="189230"/>
                <wp:effectExtent l="0" t="0" r="0" b="0"/>
                <wp:wrapNone/>
                <wp:docPr id="1148356771"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 cy="18923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5AA783" id="Line 286" o:spid="_x0000_s1026" style="position:absolute;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pt,11.35pt" to="145.9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">
                <v:stroke endarrow="classic"/>
                <w10:anchorlock/>
              </v:line>
            </w:pict>
          </mc:Fallback>
        </mc:AlternateContent>
      </w:r>
      <w:r w:rsidRPr="005F69ED">
        <w:rPr>
          <w:noProof/>
        </w:rPr>
        <mc:AlternateContent>
          <mc:Choice Requires="wps">
            <w:drawing>
              <wp:anchor distT="0" distB="0" distL="114300" distR="114300" simplePos="0" relativeHeight="251574784" behindDoc="0" locked="1" layoutInCell="1" allowOverlap="1" wp14:anchorId="1BAE01F1" wp14:editId="524D9EB3">
                <wp:simplePos x="0" y="0"/>
                <wp:positionH relativeFrom="column">
                  <wp:posOffset>1624330</wp:posOffset>
                </wp:positionH>
                <wp:positionV relativeFrom="paragraph">
                  <wp:posOffset>144145</wp:posOffset>
                </wp:positionV>
                <wp:extent cx="5080" cy="181610"/>
                <wp:effectExtent l="0" t="0" r="0" b="0"/>
                <wp:wrapNone/>
                <wp:docPr id="264906777"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18161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E0C6F2" id="Line 285" o:spid="_x0000_s1026" style="position:absolute;flip:x;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pt,11.35pt" to="128.3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">
                <v:stroke endarrow="classic"/>
                <w10:anchorlock/>
              </v:line>
            </w:pict>
          </mc:Fallback>
        </mc:AlternateContent>
      </w:r>
      <w:r w:rsidRPr="005F69ED">
        <w:rPr>
          <w:noProof/>
        </w:rPr>
        <mc:AlternateContent>
          <mc:Choice Requires="wps">
            <w:drawing>
              <wp:anchor distT="0" distB="0" distL="114300" distR="114300" simplePos="0" relativeHeight="251573760" behindDoc="0" locked="1" layoutInCell="1" allowOverlap="1" wp14:anchorId="7D8D4207" wp14:editId="74079B11">
                <wp:simplePos x="0" y="0"/>
                <wp:positionH relativeFrom="column">
                  <wp:posOffset>1409700</wp:posOffset>
                </wp:positionH>
                <wp:positionV relativeFrom="paragraph">
                  <wp:posOffset>144145</wp:posOffset>
                </wp:positionV>
                <wp:extent cx="29210" cy="189230"/>
                <wp:effectExtent l="0" t="0" r="0" b="0"/>
                <wp:wrapNone/>
                <wp:docPr id="1593143891"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 cy="18923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645CB0" id="Line 284" o:spid="_x0000_s1026" style="position:absolute;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pt,11.35pt" to="113.3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">
                <v:stroke endarrow="classic"/>
                <w10:anchorlock/>
              </v:line>
            </w:pict>
          </mc:Fallback>
        </mc:AlternateContent>
      </w:r>
      <w:r w:rsidRPr="005F69ED">
        <w:rPr>
          <w:noProof/>
        </w:rPr>
        <mc:AlternateContent>
          <mc:Choice Requires="wps">
            <w:drawing>
              <wp:anchor distT="0" distB="0" distL="114300" distR="114300" simplePos="0" relativeHeight="251572736" behindDoc="0" locked="1" layoutInCell="1" allowOverlap="1" wp14:anchorId="2F2B11B0" wp14:editId="127B6CA6">
                <wp:simplePos x="0" y="0"/>
                <wp:positionH relativeFrom="column">
                  <wp:posOffset>1210310</wp:posOffset>
                </wp:positionH>
                <wp:positionV relativeFrom="paragraph">
                  <wp:posOffset>144145</wp:posOffset>
                </wp:positionV>
                <wp:extent cx="5080" cy="181610"/>
                <wp:effectExtent l="0" t="0" r="0" b="0"/>
                <wp:wrapNone/>
                <wp:docPr id="2042715279"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18161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35BA8B" id="Line 283" o:spid="_x0000_s1026" style="position:absolute;flip:x;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3pt,11.35pt" to="95.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">
                <v:stroke endarrow="classic"/>
                <w10:anchorlock/>
              </v:line>
            </w:pict>
          </mc:Fallback>
        </mc:AlternateContent>
      </w:r>
      <w:r w:rsidRPr="005F69ED">
        <w:rPr>
          <w:noProof/>
        </w:rPr>
        <mc:AlternateContent>
          <mc:Choice Requires="wps">
            <w:drawing>
              <wp:anchor distT="0" distB="0" distL="114300" distR="114300" simplePos="0" relativeHeight="251571712" behindDoc="0" locked="1" layoutInCell="1" allowOverlap="1" wp14:anchorId="22524C41" wp14:editId="0AD4B2A2">
                <wp:simplePos x="0" y="0"/>
                <wp:positionH relativeFrom="column">
                  <wp:posOffset>1019810</wp:posOffset>
                </wp:positionH>
                <wp:positionV relativeFrom="paragraph">
                  <wp:posOffset>144145</wp:posOffset>
                </wp:positionV>
                <wp:extent cx="0" cy="185420"/>
                <wp:effectExtent l="0" t="0" r="0" b="0"/>
                <wp:wrapNone/>
                <wp:docPr id="1106316221"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54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C7B8F4" id="Line 282" o:spid="_x0000_s1026" style="position:absolute;flip:x;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pt,11.35pt" to="80.3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">
                <v:stroke endarrow="classic"/>
                <w10:anchorlock/>
              </v:line>
            </w:pict>
          </mc:Fallback>
        </mc:AlternateContent>
      </w:r>
      <w:r w:rsidRPr="005F69ED">
        <w:rPr>
          <w:noProof/>
        </w:rPr>
        <mc:AlternateContent>
          <mc:Choice Requires="wps">
            <w:drawing>
              <wp:anchor distT="0" distB="0" distL="114300" distR="114300" simplePos="0" relativeHeight="251570688" behindDoc="0" locked="1" layoutInCell="1" allowOverlap="1" wp14:anchorId="4A441FBF" wp14:editId="0F8B8CF2">
                <wp:simplePos x="0" y="0"/>
                <wp:positionH relativeFrom="column">
                  <wp:posOffset>777240</wp:posOffset>
                </wp:positionH>
                <wp:positionV relativeFrom="paragraph">
                  <wp:posOffset>144145</wp:posOffset>
                </wp:positionV>
                <wp:extent cx="48260" cy="185420"/>
                <wp:effectExtent l="0" t="0" r="0" b="0"/>
                <wp:wrapNone/>
                <wp:docPr id="289182877"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1854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B5245A" id="Line 281" o:spid="_x0000_s1026" style="position:absolute;flip:x;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1.35pt" to="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">
                <v:stroke endarrow="classic"/>
                <w10:anchorlock/>
              </v:line>
            </w:pict>
          </mc:Fallback>
        </mc:AlternateContent>
      </w:r>
      <w:r w:rsidRPr="005F69ED">
        <w:rPr>
          <w:noProof/>
        </w:rPr>
        <mc:AlternateContent>
          <mc:Choice Requires="wps">
            <w:drawing>
              <wp:anchor distT="0" distB="0" distL="114300" distR="114300" simplePos="0" relativeHeight="251569664" behindDoc="0" locked="1" layoutInCell="1" allowOverlap="1" wp14:anchorId="3282BCD4" wp14:editId="11F5BE33">
                <wp:simplePos x="0" y="0"/>
                <wp:positionH relativeFrom="column">
                  <wp:posOffset>369570</wp:posOffset>
                </wp:positionH>
                <wp:positionV relativeFrom="paragraph">
                  <wp:posOffset>144145</wp:posOffset>
                </wp:positionV>
                <wp:extent cx="76200" cy="181610"/>
                <wp:effectExtent l="0" t="0" r="0" b="0"/>
                <wp:wrapNone/>
                <wp:docPr id="1710706423"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18161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2DCCE4" id="Line 280" o:spid="_x0000_s1026" style="position:absolute;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pt,11.35pt" to="35.1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">
                <v:stroke endarrow="classic"/>
                <w10:anchorlock/>
              </v:line>
            </w:pict>
          </mc:Fallback>
        </mc:AlternateContent>
      </w:r>
      <w:r w:rsidRPr="005F69ED">
        <w:rPr>
          <w:noProof/>
        </w:rPr>
        <mc:AlternateContent>
          <mc:Choice Requires="wps">
            <w:drawing>
              <wp:anchor distT="0" distB="0" distL="114300" distR="114300" simplePos="0" relativeHeight="251568640" behindDoc="0" locked="1" layoutInCell="1" allowOverlap="1" wp14:anchorId="5C92CDB5" wp14:editId="54A63ACD">
                <wp:simplePos x="0" y="0"/>
                <wp:positionH relativeFrom="column">
                  <wp:posOffset>367030</wp:posOffset>
                </wp:positionH>
                <wp:positionV relativeFrom="paragraph">
                  <wp:posOffset>144145</wp:posOffset>
                </wp:positionV>
                <wp:extent cx="3810" cy="185420"/>
                <wp:effectExtent l="0" t="0" r="0" b="0"/>
                <wp:wrapNone/>
                <wp:docPr id="1504814070"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854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2EB979" id="Line 279" o:spid="_x0000_s1026" style="position:absolute;flip:x;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pt,11.35pt" to="29.2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">
                <v:stroke endarrow="classic"/>
                <w10:anchorlock/>
              </v:line>
            </w:pict>
          </mc:Fallback>
        </mc:AlternateContent>
      </w:r>
      <w:r w:rsidRPr="005F69ED">
        <w:rPr>
          <w:noProof/>
        </w:rPr>
        <mc:AlternateContent>
          <mc:Choice Requires="wps">
            <w:drawing>
              <wp:anchor distT="0" distB="0" distL="114300" distR="114300" simplePos="0" relativeHeight="251567616" behindDoc="0" locked="1" layoutInCell="1" allowOverlap="1" wp14:anchorId="06EA778B" wp14:editId="35F72212">
                <wp:simplePos x="0" y="0"/>
                <wp:positionH relativeFrom="column">
                  <wp:posOffset>590550</wp:posOffset>
                </wp:positionH>
                <wp:positionV relativeFrom="paragraph">
                  <wp:posOffset>144145</wp:posOffset>
                </wp:positionV>
                <wp:extent cx="0" cy="185420"/>
                <wp:effectExtent l="0" t="0" r="0" b="0"/>
                <wp:wrapNone/>
                <wp:docPr id="1222542016"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54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8E0A2B" id="Line 278" o:spid="_x0000_s1026" style="position:absolute;flip:x;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11.35pt" to="4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">
                <v:stroke endarrow="classic"/>
                <w10:anchorlock/>
              </v:line>
            </w:pict>
          </mc:Fallback>
        </mc:AlternateContent>
      </w:r>
      <w:r w:rsidRPr="005F69ED">
        <w:rPr>
          <w:noProof/>
        </w:rPr>
        <mc:AlternateContent>
          <mc:Choice Requires="wps">
            <w:drawing>
              <wp:anchor distT="0" distB="0" distL="114300" distR="114300" simplePos="0" relativeHeight="251566592" behindDoc="0" locked="1" layoutInCell="1" allowOverlap="1" wp14:anchorId="6BF8BA5A" wp14:editId="53BD532D">
                <wp:simplePos x="0" y="0"/>
                <wp:positionH relativeFrom="column">
                  <wp:posOffset>519430</wp:posOffset>
                </wp:positionH>
                <wp:positionV relativeFrom="paragraph">
                  <wp:posOffset>144145</wp:posOffset>
                </wp:positionV>
                <wp:extent cx="1270" cy="185420"/>
                <wp:effectExtent l="0" t="0" r="0" b="0"/>
                <wp:wrapNone/>
                <wp:docPr id="628772625"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1854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A30ED3" id="Line 276" o:spid="_x0000_s1026" style="position:absolute;flip:x;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pt,11.35pt" to="41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">
                <v:stroke endarrow="classic"/>
                <w10:anchorlock/>
              </v:line>
            </w:pict>
          </mc:Fallback>
        </mc:AlternateContent>
      </w:r>
      <w:r w:rsidR="00B47AB1" w:rsidRPr="005F69ED">
        <w:t>0 (</w:t>
      </w:r>
      <w:r w:rsidR="00B47AB1" w:rsidRPr="005F69ED">
        <w:rPr>
          <w:u w:val="single"/>
        </w:rPr>
        <w:t>10</w:t>
      </w:r>
      <w:r w:rsidR="00B47AB1" w:rsidRPr="005F69ED">
        <w:t xml:space="preserve">  </w:t>
      </w:r>
      <w:r w:rsidR="00B47AB1" w:rsidRPr="005F69ED">
        <w:rPr>
          <w:u w:val="single"/>
        </w:rPr>
        <w:t>1101</w:t>
      </w:r>
      <w:r w:rsidR="00B47AB1" w:rsidRPr="005F69ED">
        <w:t xml:space="preserve">  </w:t>
      </w:r>
      <w:r w:rsidR="00B47AB1" w:rsidRPr="005F69ED">
        <w:rPr>
          <w:u w:val="single"/>
        </w:rPr>
        <w:t>1110</w:t>
      </w:r>
      <w:r w:rsidR="00B47AB1" w:rsidRPr="005F69ED">
        <w:t xml:space="preserve">  </w:t>
      </w:r>
      <w:r w:rsidR="00B47AB1" w:rsidRPr="005F69ED">
        <w:rPr>
          <w:u w:val="single"/>
        </w:rPr>
        <w:t>0100</w:t>
      </w:r>
      <w:r w:rsidR="00B47AB1" w:rsidRPr="005F69ED">
        <w:t>)</w:t>
      </w:r>
      <w:r w:rsidR="00B47AB1" w:rsidRPr="005F69ED">
        <w:rPr>
          <w:vertAlign w:val="subscript"/>
        </w:rPr>
        <w:t>2</w:t>
      </w:r>
    </w:p>
    <w:p w14:paraId="17A6C03A" w14:textId="77777777" w:rsidR="00B47AB1" w:rsidRPr="005F69ED" w:rsidRDefault="00B47AB1" w:rsidP="001C4C1C">
      <w:pPr>
        <w:pStyle w:val="Body01"/>
        <w:ind w:left="315" w:right="315"/>
      </w:pPr>
    </w:p>
    <w:p w14:paraId="73292A3D" w14:textId="77777777" w:rsidR="00B47AB1" w:rsidRPr="005F69ED" w:rsidRDefault="00B47AB1" w:rsidP="001C4C1C">
      <w:pPr>
        <w:pStyle w:val="Body01"/>
        <w:ind w:left="315" w:right="315" w:firstLineChars="100" w:firstLine="220"/>
      </w:pPr>
      <w:r w:rsidRPr="005F69ED">
        <w:rPr>
          <w:bdr w:val="single" w:sz="4" w:space="0" w:color="auto"/>
        </w:rPr>
        <w:t>0010</w:t>
      </w:r>
      <w:r w:rsidRPr="005F69ED">
        <w:t xml:space="preserve">  </w:t>
      </w:r>
      <w:r w:rsidRPr="005F69ED">
        <w:rPr>
          <w:bdr w:val="single" w:sz="4" w:space="0" w:color="auto"/>
        </w:rPr>
        <w:t>1101</w:t>
      </w:r>
      <w:r w:rsidRPr="005F69ED">
        <w:t xml:space="preserve">  </w:t>
      </w:r>
      <w:r w:rsidRPr="005F69ED">
        <w:rPr>
          <w:bdr w:val="single" w:sz="4" w:space="0" w:color="auto"/>
        </w:rPr>
        <w:t>1110</w:t>
      </w:r>
      <w:r w:rsidRPr="005F69ED">
        <w:t xml:space="preserve">  </w:t>
      </w:r>
      <w:r w:rsidRPr="005F69ED">
        <w:rPr>
          <w:bdr w:val="single" w:sz="4" w:space="0" w:color="auto"/>
        </w:rPr>
        <w:t>0100</w:t>
      </w:r>
    </w:p>
    <w:p w14:paraId="0D4656B5" w14:textId="457A58C7" w:rsidR="00B47AB1" w:rsidRPr="005F69ED" w:rsidRDefault="003812B7" w:rsidP="001C4C1C">
      <w:pPr>
        <w:pStyle w:val="Body01"/>
        <w:spacing w:line="200" w:lineRule="exact"/>
        <w:ind w:left="315" w:right="315"/>
      </w:pPr>
      <w:r w:rsidRPr="005F69ED">
        <w:rPr>
          <w:noProof/>
        </w:rPr>
        <w:drawing>
          <wp:anchor distT="0" distB="0" distL="114300" distR="114300" simplePos="0" relativeHeight="251565568" behindDoc="0" locked="1" layoutInCell="1" allowOverlap="1" wp14:anchorId="40120B00" wp14:editId="0801BB47">
            <wp:simplePos x="0" y="0"/>
            <wp:positionH relativeFrom="column">
              <wp:posOffset>1717675</wp:posOffset>
            </wp:positionH>
            <wp:positionV relativeFrom="paragraph">
              <wp:posOffset>46355</wp:posOffset>
            </wp:positionV>
            <wp:extent cx="161925" cy="76200"/>
            <wp:effectExtent l="0" t="0" r="0" b="0"/>
            <wp:wrapNone/>
            <wp:docPr id="2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64544" behindDoc="0" locked="1" layoutInCell="1" allowOverlap="1" wp14:anchorId="0F3CE608" wp14:editId="25316E4C">
            <wp:simplePos x="0" y="0"/>
            <wp:positionH relativeFrom="column">
              <wp:posOffset>1288415</wp:posOffset>
            </wp:positionH>
            <wp:positionV relativeFrom="paragraph">
              <wp:posOffset>46355</wp:posOffset>
            </wp:positionV>
            <wp:extent cx="161925" cy="76200"/>
            <wp:effectExtent l="0" t="0" r="0" b="0"/>
            <wp:wrapNone/>
            <wp:docPr id="2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63520" behindDoc="0" locked="1" layoutInCell="1" allowOverlap="1" wp14:anchorId="2E516B04" wp14:editId="4FFEC41C">
            <wp:simplePos x="0" y="0"/>
            <wp:positionH relativeFrom="column">
              <wp:posOffset>850265</wp:posOffset>
            </wp:positionH>
            <wp:positionV relativeFrom="paragraph">
              <wp:posOffset>46355</wp:posOffset>
            </wp:positionV>
            <wp:extent cx="161925" cy="76200"/>
            <wp:effectExtent l="0" t="0" r="0" b="0"/>
            <wp:wrapNone/>
            <wp:docPr id="2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62496" behindDoc="0" locked="1" layoutInCell="1" allowOverlap="1" wp14:anchorId="04835571" wp14:editId="7BABD076">
            <wp:simplePos x="0" y="0"/>
            <wp:positionH relativeFrom="column">
              <wp:posOffset>400050</wp:posOffset>
            </wp:positionH>
            <wp:positionV relativeFrom="paragraph">
              <wp:posOffset>46355</wp:posOffset>
            </wp:positionV>
            <wp:extent cx="161925" cy="76200"/>
            <wp:effectExtent l="0" t="0" r="0" b="0"/>
            <wp:wrapNone/>
            <wp:docPr id="2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7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90AA2" w14:textId="77777777" w:rsidR="00B47AB1" w:rsidRPr="005F69ED" w:rsidRDefault="00B47AB1" w:rsidP="001C4C1C">
      <w:pPr>
        <w:pStyle w:val="Body01"/>
        <w:ind w:left="315" w:right="315" w:firstLineChars="150" w:firstLine="330"/>
      </w:pPr>
      <w:r w:rsidRPr="005F69ED">
        <w:t>(2     D     E     4)</w:t>
      </w:r>
      <w:r w:rsidRPr="005F69ED">
        <w:rPr>
          <w:vertAlign w:val="subscript"/>
        </w:rPr>
        <w:t xml:space="preserve"> 16</w:t>
      </w:r>
    </w:p>
    <w:p w14:paraId="6499E17C" w14:textId="77777777" w:rsidR="00955E9C" w:rsidRPr="005F69ED" w:rsidRDefault="00955E9C" w:rsidP="001C4C1C">
      <w:pPr>
        <w:pStyle w:val="Body01"/>
        <w:ind w:left="315" w:right="315"/>
      </w:pPr>
    </w:p>
    <w:p w14:paraId="7E6C3CD1" w14:textId="77777777" w:rsidR="00B47AB1" w:rsidRPr="005F69ED" w:rsidRDefault="00612ECE" w:rsidP="001C4C1C">
      <w:pPr>
        <w:pStyle w:val="Body01"/>
        <w:ind w:left="315" w:right="315"/>
        <w:rPr>
          <w:b/>
          <w:bCs/>
        </w:rPr>
      </w:pPr>
      <w:r w:rsidRPr="005F69ED">
        <w:rPr>
          <w:b/>
          <w:bCs/>
        </w:rPr>
        <w:t>CHUY</w:t>
      </w:r>
      <w:r w:rsidR="00B27BE8" w:rsidRPr="005F69ED">
        <w:rPr>
          <w:b/>
          <w:bCs/>
        </w:rPr>
        <w:t>Ể</w:t>
      </w:r>
      <w:r w:rsidRPr="005F69ED">
        <w:rPr>
          <w:b/>
          <w:bCs/>
        </w:rPr>
        <w:t>N TỪ HỆ 16 SANG HỆ NHỊ PHÂN</w:t>
      </w:r>
    </w:p>
    <w:p w14:paraId="196617E9" w14:textId="77777777" w:rsidR="00B27BE8" w:rsidRPr="005F69ED" w:rsidRDefault="00B27BE8" w:rsidP="001C4C1C">
      <w:pPr>
        <w:pStyle w:val="Body01"/>
        <w:ind w:left="315" w:right="315"/>
      </w:pPr>
    </w:p>
    <w:p w14:paraId="7CB01464" w14:textId="77777777" w:rsidR="00B47AB1" w:rsidRPr="005F69ED" w:rsidRDefault="00752DA4" w:rsidP="001C4C1C">
      <w:pPr>
        <w:pStyle w:val="Body01"/>
        <w:ind w:left="315" w:right="315"/>
      </w:pPr>
      <w:r w:rsidRPr="005F69ED">
        <w:t xml:space="preserve">Xem ví dụ dưới, ta có thể gán mỗi chữ số trong hệ 16 </w:t>
      </w:r>
      <w:r w:rsidR="00317505" w:rsidRPr="005F69ED">
        <w:t>bởi</w:t>
      </w:r>
      <w:r w:rsidRPr="005F69ED">
        <w:t xml:space="preserve"> </w:t>
      </w:r>
      <w:r w:rsidR="00E746C0" w:rsidRPr="005F69ED">
        <w:t xml:space="preserve">số nhị phân </w:t>
      </w:r>
      <w:r w:rsidRPr="005F69ED">
        <w:t>4-bit tương ứng</w:t>
      </w:r>
      <w:r w:rsidR="00B47AB1" w:rsidRPr="005F69ED">
        <w:t xml:space="preserve">. </w:t>
      </w:r>
    </w:p>
    <w:p w14:paraId="0A0B3CDD" w14:textId="77777777" w:rsidR="00B47AB1" w:rsidRPr="005F69ED" w:rsidRDefault="00B47AB1" w:rsidP="001C4C1C">
      <w:pPr>
        <w:pStyle w:val="Body01"/>
        <w:ind w:left="315" w:right="315"/>
      </w:pPr>
    </w:p>
    <w:p w14:paraId="6C2A9990" w14:textId="77777777" w:rsidR="00B47AB1" w:rsidRPr="005F69ED" w:rsidRDefault="00B47AB1" w:rsidP="001C4C1C">
      <w:pPr>
        <w:pStyle w:val="Body01"/>
        <w:ind w:leftChars="604" w:left="1268" w:right="315"/>
      </w:pPr>
      <w:r w:rsidRPr="005F69ED">
        <w:t>(2DE4)</w:t>
      </w:r>
      <w:r w:rsidRPr="005F69ED">
        <w:rPr>
          <w:vertAlign w:val="subscript"/>
        </w:rPr>
        <w:t>16</w:t>
      </w:r>
      <w:r w:rsidR="00B51CEC" w:rsidRPr="005F69ED">
        <w:rPr>
          <w:vertAlign w:val="subscript"/>
        </w:rPr>
        <w:t xml:space="preserve"> </w:t>
      </w:r>
      <w:r w:rsidRPr="005F69ED">
        <w:t>→</w:t>
      </w:r>
      <w:r w:rsidR="00B51CEC" w:rsidRPr="005F69ED">
        <w:t xml:space="preserve"> </w:t>
      </w:r>
      <w:r w:rsidRPr="005F69ED">
        <w:t>(0010 1101 1110 0100)</w:t>
      </w:r>
      <w:r w:rsidRPr="005F69ED">
        <w:rPr>
          <w:vertAlign w:val="subscript"/>
        </w:rPr>
        <w:t>2</w:t>
      </w:r>
    </w:p>
    <w:p w14:paraId="39521AC1" w14:textId="3FDD102B" w:rsidR="00B47AB1" w:rsidRPr="005F69ED" w:rsidRDefault="003812B7" w:rsidP="001C4C1C">
      <w:pPr>
        <w:pStyle w:val="Body01"/>
        <w:ind w:leftChars="604" w:left="1268" w:right="315"/>
      </w:pPr>
      <w:r w:rsidRPr="005F69ED">
        <w:rPr>
          <w:noProof/>
        </w:rPr>
        <w:drawing>
          <wp:anchor distT="0" distB="0" distL="114300" distR="114300" simplePos="0" relativeHeight="251576832" behindDoc="0" locked="1" layoutInCell="1" allowOverlap="1" wp14:anchorId="3D71937D" wp14:editId="4330BD5A">
            <wp:simplePos x="0" y="0"/>
            <wp:positionH relativeFrom="column">
              <wp:posOffset>923290</wp:posOffset>
            </wp:positionH>
            <wp:positionV relativeFrom="paragraph">
              <wp:posOffset>-3810</wp:posOffset>
            </wp:positionV>
            <wp:extent cx="190500" cy="171450"/>
            <wp:effectExtent l="0" t="0" r="0" b="0"/>
            <wp:wrapNone/>
            <wp:docPr id="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93841" w14:textId="5E772801" w:rsidR="00B47AB1" w:rsidRPr="005F69ED" w:rsidRDefault="003812B7" w:rsidP="001C4C1C">
      <w:pPr>
        <w:pStyle w:val="Body01"/>
        <w:ind w:leftChars="604" w:left="1268" w:right="315"/>
      </w:pPr>
      <w:r w:rsidRPr="005F69ED">
        <w:rPr>
          <w:noProof/>
        </w:rPr>
        <mc:AlternateContent>
          <mc:Choice Requires="wps">
            <w:drawing>
              <wp:anchor distT="0" distB="0" distL="114300" distR="114300" simplePos="0" relativeHeight="251585024" behindDoc="0" locked="1" layoutInCell="1" allowOverlap="1" wp14:anchorId="4933E82B" wp14:editId="55F977D6">
                <wp:simplePos x="0" y="0"/>
                <wp:positionH relativeFrom="column">
                  <wp:posOffset>1253490</wp:posOffset>
                </wp:positionH>
                <wp:positionV relativeFrom="paragraph">
                  <wp:posOffset>146685</wp:posOffset>
                </wp:positionV>
                <wp:extent cx="273050" cy="185420"/>
                <wp:effectExtent l="0" t="0" r="0" b="0"/>
                <wp:wrapNone/>
                <wp:docPr id="1041366943"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050" cy="18542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C700AE" id="Line 296" o:spid="_x0000_s1026" style="position:absolute;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7pt,11.55pt" to="120.2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">
                <v:stroke endarrow="block"/>
                <w10:anchorlock/>
              </v:line>
            </w:pict>
          </mc:Fallback>
        </mc:AlternateContent>
      </w:r>
      <w:r w:rsidRPr="005F69ED">
        <w:rPr>
          <w:noProof/>
        </w:rPr>
        <mc:AlternateContent>
          <mc:Choice Requires="wps">
            <w:drawing>
              <wp:anchor distT="0" distB="0" distL="114300" distR="114300" simplePos="0" relativeHeight="251584000" behindDoc="0" locked="1" layoutInCell="1" allowOverlap="1" wp14:anchorId="675E9794" wp14:editId="492494E7">
                <wp:simplePos x="0" y="0"/>
                <wp:positionH relativeFrom="column">
                  <wp:posOffset>1139190</wp:posOffset>
                </wp:positionH>
                <wp:positionV relativeFrom="paragraph">
                  <wp:posOffset>146685</wp:posOffset>
                </wp:positionV>
                <wp:extent cx="67310" cy="190500"/>
                <wp:effectExtent l="0" t="0" r="0" b="0"/>
                <wp:wrapNone/>
                <wp:docPr id="843422712"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 cy="1905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13D950" id="Line 295" o:spid="_x0000_s1026" style="position:absolute;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7pt,11.55pt" to="9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">
                <v:stroke endarrow="block"/>
                <w10:anchorlock/>
              </v:line>
            </w:pict>
          </mc:Fallback>
        </mc:AlternateContent>
      </w:r>
      <w:r w:rsidRPr="005F69ED">
        <w:rPr>
          <w:noProof/>
        </w:rPr>
        <mc:AlternateContent>
          <mc:Choice Requires="wps">
            <w:drawing>
              <wp:anchor distT="0" distB="0" distL="114300" distR="114300" simplePos="0" relativeHeight="251582976" behindDoc="0" locked="1" layoutInCell="1" allowOverlap="1" wp14:anchorId="32EA006D" wp14:editId="5A0603CB">
                <wp:simplePos x="0" y="0"/>
                <wp:positionH relativeFrom="column">
                  <wp:posOffset>900430</wp:posOffset>
                </wp:positionH>
                <wp:positionV relativeFrom="paragraph">
                  <wp:posOffset>150495</wp:posOffset>
                </wp:positionV>
                <wp:extent cx="76200" cy="186690"/>
                <wp:effectExtent l="0" t="0" r="0" b="0"/>
                <wp:wrapNone/>
                <wp:docPr id="934035004"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18669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46BBC1" id="Line 294" o:spid="_x0000_s1026" style="position:absolute;flip:x;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11.85pt" to="76.9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">
                <v:stroke endarrow="block"/>
                <w10:anchorlock/>
              </v:line>
            </w:pict>
          </mc:Fallback>
        </mc:AlternateContent>
      </w:r>
      <w:r w:rsidRPr="005F69ED">
        <w:rPr>
          <w:noProof/>
        </w:rPr>
        <mc:AlternateContent>
          <mc:Choice Requires="wps">
            <w:drawing>
              <wp:anchor distT="0" distB="0" distL="114300" distR="114300" simplePos="0" relativeHeight="251581952" behindDoc="0" locked="1" layoutInCell="1" allowOverlap="1" wp14:anchorId="561F3282" wp14:editId="56A08C8E">
                <wp:simplePos x="0" y="0"/>
                <wp:positionH relativeFrom="column">
                  <wp:posOffset>591820</wp:posOffset>
                </wp:positionH>
                <wp:positionV relativeFrom="paragraph">
                  <wp:posOffset>150495</wp:posOffset>
                </wp:positionV>
                <wp:extent cx="290830" cy="181610"/>
                <wp:effectExtent l="0" t="0" r="0" b="0"/>
                <wp:wrapNone/>
                <wp:docPr id="1495108679"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0830" cy="1816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1270E9" id="Line 293" o:spid="_x0000_s1026" style="position:absolute;flip:x;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11.85pt" to="69.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">
                <v:stroke endarrow="block"/>
                <w10:anchorlock/>
              </v:line>
            </w:pict>
          </mc:Fallback>
        </mc:AlternateContent>
      </w:r>
      <w:r w:rsidR="00B47AB1" w:rsidRPr="005F69ED">
        <w:t>(</w:t>
      </w:r>
      <w:r w:rsidR="00B47AB1" w:rsidRPr="005F69ED">
        <w:rPr>
          <w:u w:val="single"/>
        </w:rPr>
        <w:t>2</w:t>
      </w:r>
      <w:r w:rsidR="00B47AB1" w:rsidRPr="005F69ED">
        <w:t xml:space="preserve"> </w:t>
      </w:r>
      <w:r w:rsidR="00B47AB1" w:rsidRPr="005F69ED">
        <w:rPr>
          <w:u w:val="single"/>
        </w:rPr>
        <w:t>D</w:t>
      </w:r>
      <w:r w:rsidR="00B47AB1" w:rsidRPr="005F69ED">
        <w:t xml:space="preserve"> </w:t>
      </w:r>
      <w:r w:rsidR="00B47AB1" w:rsidRPr="005F69ED">
        <w:rPr>
          <w:u w:val="single"/>
        </w:rPr>
        <w:t>E</w:t>
      </w:r>
      <w:r w:rsidR="00B47AB1" w:rsidRPr="005F69ED">
        <w:t xml:space="preserve"> </w:t>
      </w:r>
      <w:r w:rsidR="00B47AB1" w:rsidRPr="005F69ED">
        <w:rPr>
          <w:u w:val="single"/>
        </w:rPr>
        <w:t>4</w:t>
      </w:r>
      <w:r w:rsidR="00B47AB1" w:rsidRPr="005F69ED">
        <w:t>)</w:t>
      </w:r>
      <w:r w:rsidR="00B47AB1" w:rsidRPr="005F69ED">
        <w:rPr>
          <w:vertAlign w:val="subscript"/>
        </w:rPr>
        <w:t>16</w:t>
      </w:r>
    </w:p>
    <w:p w14:paraId="314FDCCC" w14:textId="77777777" w:rsidR="00B47AB1" w:rsidRPr="005F69ED" w:rsidRDefault="00B47AB1" w:rsidP="001C4C1C">
      <w:pPr>
        <w:pStyle w:val="Body01"/>
        <w:ind w:left="315" w:right="315"/>
      </w:pPr>
    </w:p>
    <w:p w14:paraId="5FD64703" w14:textId="2A35B34B" w:rsidR="00B47AB1" w:rsidRPr="005F69ED" w:rsidRDefault="003812B7" w:rsidP="001C4C1C">
      <w:pPr>
        <w:pStyle w:val="Body01"/>
        <w:ind w:left="315" w:right="315" w:firstLineChars="150" w:firstLine="330"/>
        <w:rPr>
          <w:vertAlign w:val="subscript"/>
        </w:rPr>
      </w:pPr>
      <w:r w:rsidRPr="005F69ED">
        <w:rPr>
          <w:noProof/>
        </w:rPr>
        <mc:AlternateContent>
          <mc:Choice Requires="wps">
            <w:drawing>
              <wp:anchor distT="0" distB="0" distL="114300" distR="114300" simplePos="0" relativeHeight="251580928" behindDoc="0" locked="1" layoutInCell="1" allowOverlap="1" wp14:anchorId="05E18810" wp14:editId="44346C90">
                <wp:simplePos x="0" y="0"/>
                <wp:positionH relativeFrom="column">
                  <wp:posOffset>1386840</wp:posOffset>
                </wp:positionH>
                <wp:positionV relativeFrom="paragraph">
                  <wp:posOffset>14605</wp:posOffset>
                </wp:positionV>
                <wp:extent cx="266700" cy="0"/>
                <wp:effectExtent l="0" t="0" r="0" b="0"/>
                <wp:wrapNone/>
                <wp:docPr id="988106737"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3BF8C2" id="Line 292" o:spid="_x0000_s1026" style="position:absolute;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2pt,1.15pt" to="130.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">
                <w10:anchorlock/>
              </v:line>
            </w:pict>
          </mc:Fallback>
        </mc:AlternateContent>
      </w:r>
      <w:r w:rsidRPr="005F69ED">
        <w:rPr>
          <w:noProof/>
        </w:rPr>
        <mc:AlternateContent>
          <mc:Choice Requires="wps">
            <w:drawing>
              <wp:anchor distT="0" distB="0" distL="114300" distR="114300" simplePos="0" relativeHeight="251579904" behindDoc="0" locked="1" layoutInCell="1" allowOverlap="1" wp14:anchorId="382D7154" wp14:editId="3B8F3AB2">
                <wp:simplePos x="0" y="0"/>
                <wp:positionH relativeFrom="column">
                  <wp:posOffset>1082040</wp:posOffset>
                </wp:positionH>
                <wp:positionV relativeFrom="paragraph">
                  <wp:posOffset>14605</wp:posOffset>
                </wp:positionV>
                <wp:extent cx="266700" cy="0"/>
                <wp:effectExtent l="0" t="0" r="0" b="0"/>
                <wp:wrapNone/>
                <wp:docPr id="891519341"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1A854A" id="Line 291" o:spid="_x0000_s1026" style="position:absolute;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1.15pt" to="106.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">
                <w10:anchorlock/>
              </v:line>
            </w:pict>
          </mc:Fallback>
        </mc:AlternateContent>
      </w:r>
      <w:r w:rsidRPr="005F69ED">
        <w:rPr>
          <w:noProof/>
        </w:rPr>
        <mc:AlternateContent>
          <mc:Choice Requires="wps">
            <w:drawing>
              <wp:anchor distT="0" distB="0" distL="114300" distR="114300" simplePos="0" relativeHeight="251578880" behindDoc="0" locked="1" layoutInCell="1" allowOverlap="1" wp14:anchorId="4261811A" wp14:editId="2FFB62DB">
                <wp:simplePos x="0" y="0"/>
                <wp:positionH relativeFrom="column">
                  <wp:posOffset>772160</wp:posOffset>
                </wp:positionH>
                <wp:positionV relativeFrom="paragraph">
                  <wp:posOffset>14605</wp:posOffset>
                </wp:positionV>
                <wp:extent cx="266700" cy="0"/>
                <wp:effectExtent l="0" t="0" r="0" b="0"/>
                <wp:wrapNone/>
                <wp:docPr id="1340878249"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5012A7" id="Line 290"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1.15pt" to="81.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">
                <w10:anchorlock/>
              </v:line>
            </w:pict>
          </mc:Fallback>
        </mc:AlternateContent>
      </w:r>
      <w:r w:rsidRPr="005F69ED">
        <w:rPr>
          <w:noProof/>
        </w:rPr>
        <mc:AlternateContent>
          <mc:Choice Requires="wps">
            <w:drawing>
              <wp:anchor distT="0" distB="0" distL="114300" distR="114300" simplePos="0" relativeHeight="251577856" behindDoc="0" locked="1" layoutInCell="1" allowOverlap="1" wp14:anchorId="31A29744" wp14:editId="441BB990">
                <wp:simplePos x="0" y="0"/>
                <wp:positionH relativeFrom="column">
                  <wp:posOffset>458470</wp:posOffset>
                </wp:positionH>
                <wp:positionV relativeFrom="paragraph">
                  <wp:posOffset>14605</wp:posOffset>
                </wp:positionV>
                <wp:extent cx="266700" cy="0"/>
                <wp:effectExtent l="0" t="0" r="0" b="0"/>
                <wp:wrapNone/>
                <wp:docPr id="614707772"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EEBFA" id="Line 289" o:spid="_x0000_s1026" style="position:absolute;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pt,1.15pt" to="57.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">
                <w10:anchorlock/>
              </v:line>
            </w:pict>
          </mc:Fallback>
        </mc:AlternateContent>
      </w:r>
      <w:r w:rsidR="00B47AB1" w:rsidRPr="005F69ED">
        <w:t>(0010 1101 1110 0100)</w:t>
      </w:r>
      <w:r w:rsidR="00B47AB1" w:rsidRPr="005F69ED">
        <w:rPr>
          <w:vertAlign w:val="subscript"/>
        </w:rPr>
        <w:t>2</w:t>
      </w:r>
    </w:p>
    <w:p w14:paraId="3A6F342D" w14:textId="77777777" w:rsidR="00CB7807" w:rsidRPr="005F69ED" w:rsidRDefault="00CB7807" w:rsidP="001C4C1C">
      <w:pPr>
        <w:pStyle w:val="Body01"/>
        <w:ind w:leftChars="71" w:left="149" w:right="315"/>
        <w:rPr>
          <w:vertAlign w:val="subscript"/>
        </w:rPr>
      </w:pPr>
    </w:p>
    <w:p w14:paraId="57318660" w14:textId="77777777" w:rsidR="00CB7807" w:rsidRPr="005F69ED" w:rsidRDefault="00CB7807" w:rsidP="001C4C1C">
      <w:pPr>
        <w:pStyle w:val="Body01"/>
        <w:ind w:leftChars="71" w:left="149" w:right="315"/>
      </w:pPr>
    </w:p>
    <w:p w14:paraId="21FCFD86" w14:textId="77777777" w:rsidR="00B47AB1" w:rsidRPr="005F69ED" w:rsidRDefault="009E71FE">
      <w:pPr>
        <w:pStyle w:val="Heading5"/>
        <w:rPr>
          <w:rFonts w:ascii="Times New Roman" w:hAnsi="Times New Roman"/>
        </w:rPr>
      </w:pPr>
      <w:r w:rsidRPr="005F69ED">
        <w:rPr>
          <w:rFonts w:ascii="Times New Roman" w:hAnsi="Times New Roman"/>
        </w:rPr>
        <w:t xml:space="preserve">Chuyển đổi </w:t>
      </w:r>
      <w:r w:rsidR="00772D0C" w:rsidRPr="005F69ED">
        <w:rPr>
          <w:rFonts w:ascii="Times New Roman" w:hAnsi="Times New Roman"/>
        </w:rPr>
        <w:t xml:space="preserve">phân số </w:t>
      </w:r>
      <w:r w:rsidRPr="005F69ED">
        <w:rPr>
          <w:rFonts w:ascii="Times New Roman" w:hAnsi="Times New Roman"/>
        </w:rPr>
        <w:t>giữa hệ 16 và hệ thập phân</w:t>
      </w:r>
    </w:p>
    <w:p w14:paraId="0196BFB2" w14:textId="77777777" w:rsidR="00B47AB1" w:rsidRPr="005F69ED" w:rsidRDefault="00772D0C" w:rsidP="001C4C1C">
      <w:pPr>
        <w:pStyle w:val="Body01"/>
        <w:ind w:left="315" w:right="315"/>
      </w:pPr>
      <w:r w:rsidRPr="005F69ED">
        <w:t>Để chuyển đổi giữa phân số hệ 16 và phân số hệ thập phân, ta có thể kết hợp phép chuyển đổi giữa hệ thập phân và hệ nhị phân với phép chuyển đổi giữa hệ nhị phân và hệ 16 để giảm lỗ</w:t>
      </w:r>
      <w:r w:rsidR="00E66709" w:rsidRPr="005F69ED">
        <w:t>i.</w:t>
      </w:r>
      <w:r w:rsidR="00B47AB1" w:rsidRPr="005F69ED">
        <w:t xml:space="preserve"> </w:t>
      </w:r>
    </w:p>
    <w:p w14:paraId="0F44C41E" w14:textId="77777777" w:rsidR="00B47AB1" w:rsidRPr="005F69ED" w:rsidRDefault="00B47AB1" w:rsidP="001C4C1C">
      <w:pPr>
        <w:pStyle w:val="Body01"/>
        <w:ind w:left="315" w:right="315"/>
      </w:pPr>
    </w:p>
    <w:p w14:paraId="5C246C12" w14:textId="77777777" w:rsidR="00C04186" w:rsidRPr="005F69ED" w:rsidRDefault="00C04186" w:rsidP="001C4C1C">
      <w:pPr>
        <w:pStyle w:val="Body01"/>
        <w:ind w:left="315" w:right="315"/>
        <w:rPr>
          <w:b/>
        </w:rPr>
      </w:pPr>
      <w:r w:rsidRPr="005F69ED">
        <w:rPr>
          <w:b/>
        </w:rPr>
        <w:t xml:space="preserve">CHUYỂN PHÂN SỐ THẬP PHÂN SANG HỆ 16 </w:t>
      </w:r>
    </w:p>
    <w:p w14:paraId="7C52C437" w14:textId="77777777" w:rsidR="00B27BE8" w:rsidRPr="005F69ED" w:rsidRDefault="00B27BE8" w:rsidP="001C4C1C">
      <w:pPr>
        <w:pStyle w:val="Body01"/>
        <w:ind w:left="315" w:right="315"/>
      </w:pPr>
    </w:p>
    <w:p w14:paraId="0E3E7A0E" w14:textId="77777777" w:rsidR="00B47AB1" w:rsidRPr="005F69ED" w:rsidRDefault="006C22D6" w:rsidP="001C4C1C">
      <w:pPr>
        <w:pStyle w:val="Body01"/>
        <w:ind w:left="315" w:right="315"/>
      </w:pPr>
      <w:r w:rsidRPr="005F69ED">
        <w:t xml:space="preserve">Ta có thể chuyển từ </w:t>
      </w:r>
      <w:r w:rsidR="00E66709" w:rsidRPr="005F69ED">
        <w:t>số</w:t>
      </w:r>
      <w:r w:rsidRPr="005F69ED">
        <w:t xml:space="preserve"> thậ</w:t>
      </w:r>
      <w:r w:rsidR="00E66709" w:rsidRPr="005F69ED">
        <w:t>p phân sang số</w:t>
      </w:r>
      <w:r w:rsidRPr="005F69ED">
        <w:t xml:space="preserve"> nhị phân trước, sau đó chuyển từ </w:t>
      </w:r>
      <w:r w:rsidR="00E66709" w:rsidRPr="005F69ED">
        <w:t>số</w:t>
      </w:r>
      <w:r w:rsidRPr="005F69ED">
        <w:t xml:space="preserve"> nhị phân sang </w:t>
      </w:r>
      <w:r w:rsidR="00E66709" w:rsidRPr="005F69ED">
        <w:t xml:space="preserve">số </w:t>
      </w:r>
      <w:r w:rsidRPr="005F69ED">
        <w:t>hệ 16</w:t>
      </w:r>
      <w:r w:rsidR="00E66709" w:rsidRPr="005F69ED">
        <w:t xml:space="preserve"> tương ứng</w:t>
      </w:r>
      <w:r w:rsidRPr="005F69ED">
        <w:t>. Trong phép chuyể</w:t>
      </w:r>
      <w:r w:rsidR="0017723C" w:rsidRPr="005F69ED">
        <w:t>n số</w:t>
      </w:r>
      <w:r w:rsidRPr="005F69ED">
        <w:t xml:space="preserve"> nhị phân sang </w:t>
      </w:r>
      <w:r w:rsidR="0017723C" w:rsidRPr="005F69ED">
        <w:t xml:space="preserve">số </w:t>
      </w:r>
      <w:r w:rsidRPr="005F69ED">
        <w:t>hệ 16, ta có thể nhóm các b</w:t>
      </w:r>
      <w:r w:rsidR="004F2463" w:rsidRPr="005F69ED">
        <w:t>i</w:t>
      </w:r>
      <w:r w:rsidRPr="005F69ED">
        <w:t xml:space="preserve">t thành từng nhóm 4-bit, </w:t>
      </w:r>
      <w:r w:rsidR="00DA11CD" w:rsidRPr="005F69ED">
        <w:t xml:space="preserve">bắt đầu </w:t>
      </w:r>
      <w:r w:rsidRPr="005F69ED">
        <w:t xml:space="preserve">từ bit lớn nhất (bit ngoài cùng bên trái) của phần phân số, và chuyển mỗi nhóm thành chữ số hệ 16 tương ứng. Nếu nhóm cuối cùng (ngoài cùng bên phải) có ít hơn </w:t>
      </w:r>
      <w:r w:rsidR="00780024" w:rsidRPr="005F69ED">
        <w:t>4 bit</w:t>
      </w:r>
      <w:r w:rsidRPr="005F69ED">
        <w:t xml:space="preserve">, có thể thêm các chữ số 0 vào </w:t>
      </w:r>
      <w:r w:rsidR="009809A8" w:rsidRPr="005F69ED">
        <w:t>cuối</w:t>
      </w:r>
      <w:r w:rsidRPr="005F69ED">
        <w:t>.</w:t>
      </w:r>
    </w:p>
    <w:p w14:paraId="0DDD192C" w14:textId="77777777" w:rsidR="00B47AB1" w:rsidRPr="005F69ED" w:rsidRDefault="00B47AB1" w:rsidP="001C4C1C">
      <w:pPr>
        <w:pStyle w:val="Body01"/>
        <w:ind w:left="315" w:right="315"/>
      </w:pPr>
    </w:p>
    <w:p w14:paraId="761B554B" w14:textId="77777777" w:rsidR="00B47AB1" w:rsidRPr="005F69ED" w:rsidRDefault="00B47AB1" w:rsidP="001C4C1C">
      <w:pPr>
        <w:pStyle w:val="Body01"/>
        <w:ind w:left="315" w:right="315"/>
      </w:pPr>
      <w:r w:rsidRPr="005F69ED">
        <w:t>(0.71875)</w:t>
      </w:r>
      <w:r w:rsidRPr="005F69ED">
        <w:rPr>
          <w:vertAlign w:val="subscript"/>
        </w:rPr>
        <w:t>10</w:t>
      </w:r>
      <w:r w:rsidRPr="005F69ED">
        <w:t xml:space="preserve">  → (0.  10111)</w:t>
      </w:r>
      <w:r w:rsidRPr="005F69ED">
        <w:rPr>
          <w:vertAlign w:val="subscript"/>
        </w:rPr>
        <w:t>2</w:t>
      </w:r>
      <w:r w:rsidRPr="005F69ED">
        <w:t xml:space="preserve">  →  (0.B8)</w:t>
      </w:r>
      <w:r w:rsidRPr="005F69ED">
        <w:rPr>
          <w:vertAlign w:val="subscript"/>
        </w:rPr>
        <w:t>16</w:t>
      </w:r>
    </w:p>
    <w:p w14:paraId="11A413D0" w14:textId="77777777" w:rsidR="00B47AB1" w:rsidRPr="005F69ED" w:rsidRDefault="00B47AB1" w:rsidP="001C4C1C">
      <w:pPr>
        <w:pStyle w:val="Body01"/>
        <w:ind w:left="315" w:right="315"/>
      </w:pPr>
    </w:p>
    <w:p w14:paraId="5E98C5E3" w14:textId="4C9771E3" w:rsidR="00B47AB1" w:rsidRPr="005F69ED" w:rsidRDefault="003812B7" w:rsidP="001C4C1C">
      <w:pPr>
        <w:pStyle w:val="Body01"/>
        <w:ind w:leftChars="890" w:left="1869" w:right="315"/>
      </w:pPr>
      <w:r w:rsidRPr="005F69ED">
        <w:rPr>
          <w:noProof/>
        </w:rPr>
        <mc:AlternateContent>
          <mc:Choice Requires="wps">
            <w:drawing>
              <wp:anchor distT="0" distB="0" distL="114300" distR="114300" simplePos="0" relativeHeight="251594240" behindDoc="0" locked="1" layoutInCell="1" allowOverlap="1" wp14:anchorId="4591D6DB" wp14:editId="0FD72AF3">
                <wp:simplePos x="0" y="0"/>
                <wp:positionH relativeFrom="column">
                  <wp:posOffset>2161540</wp:posOffset>
                </wp:positionH>
                <wp:positionV relativeFrom="paragraph">
                  <wp:posOffset>135890</wp:posOffset>
                </wp:positionV>
                <wp:extent cx="62230" cy="222250"/>
                <wp:effectExtent l="0" t="0" r="0" b="0"/>
                <wp:wrapNone/>
                <wp:docPr id="908267774"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 cy="22225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F325FD" id="Line 305" o:spid="_x0000_s1026" style="position:absolute;flip:x;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pt,10.7pt" to="175.1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">
                <v:stroke endarrow="block"/>
                <w10:anchorlock/>
              </v:line>
            </w:pict>
          </mc:Fallback>
        </mc:AlternateContent>
      </w:r>
      <w:r w:rsidRPr="005F69ED">
        <w:rPr>
          <w:noProof/>
        </w:rPr>
        <mc:AlternateContent>
          <mc:Choice Requires="wps">
            <w:drawing>
              <wp:anchor distT="0" distB="0" distL="114300" distR="114300" simplePos="0" relativeHeight="251593216" behindDoc="0" locked="1" layoutInCell="1" allowOverlap="1" wp14:anchorId="06EC7085" wp14:editId="151CD2D8">
                <wp:simplePos x="0" y="0"/>
                <wp:positionH relativeFrom="column">
                  <wp:posOffset>2086610</wp:posOffset>
                </wp:positionH>
                <wp:positionV relativeFrom="paragraph">
                  <wp:posOffset>128270</wp:posOffset>
                </wp:positionV>
                <wp:extent cx="143510" cy="226060"/>
                <wp:effectExtent l="0" t="0" r="0" b="0"/>
                <wp:wrapNone/>
                <wp:docPr id="1243659080"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3510" cy="22606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20E314" id="Line 304" o:spid="_x0000_s1026" style="position:absolute;flip:x;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3pt,10.1pt" to="175.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">
                <v:stroke endarrow="block"/>
                <w10:anchorlock/>
              </v:line>
            </w:pict>
          </mc:Fallback>
        </mc:AlternateContent>
      </w:r>
      <w:r w:rsidRPr="005F69ED">
        <w:rPr>
          <w:noProof/>
        </w:rPr>
        <mc:AlternateContent>
          <mc:Choice Requires="wps">
            <w:drawing>
              <wp:anchor distT="0" distB="0" distL="114300" distR="114300" simplePos="0" relativeHeight="251592192" behindDoc="0" locked="1" layoutInCell="1" allowOverlap="1" wp14:anchorId="37A55371" wp14:editId="4799C949">
                <wp:simplePos x="0" y="0"/>
                <wp:positionH relativeFrom="column">
                  <wp:posOffset>2010410</wp:posOffset>
                </wp:positionH>
                <wp:positionV relativeFrom="paragraph">
                  <wp:posOffset>125730</wp:posOffset>
                </wp:positionV>
                <wp:extent cx="214630" cy="226060"/>
                <wp:effectExtent l="0" t="0" r="0" b="0"/>
                <wp:wrapNone/>
                <wp:docPr id="1413077524"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4630" cy="22606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63C325" id="Line 303" o:spid="_x0000_s1026" style="position:absolute;flip:x;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3pt,9.9pt" to="175.2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">
                <v:stroke endarrow="block"/>
                <w10:anchorlock/>
              </v:line>
            </w:pict>
          </mc:Fallback>
        </mc:AlternateContent>
      </w:r>
      <w:r w:rsidR="00B47AB1" w:rsidRPr="005F69ED">
        <w:t xml:space="preserve">(0.  </w:t>
      </w:r>
      <w:r w:rsidR="00B47AB1" w:rsidRPr="005F69ED">
        <w:rPr>
          <w:u w:val="single"/>
        </w:rPr>
        <w:t>1011</w:t>
      </w:r>
      <w:r w:rsidR="00B47AB1" w:rsidRPr="005F69ED">
        <w:t xml:space="preserve">  1)</w:t>
      </w:r>
      <w:r w:rsidR="00B47AB1" w:rsidRPr="005F69ED">
        <w:rPr>
          <w:vertAlign w:val="subscript"/>
        </w:rPr>
        <w:t xml:space="preserve">2 </w:t>
      </w:r>
      <w:r w:rsidR="00B47AB1" w:rsidRPr="005F69ED">
        <w:t xml:space="preserve"> 0</w:t>
      </w:r>
    </w:p>
    <w:p w14:paraId="25EC7F91" w14:textId="1EB2B938" w:rsidR="00B47AB1" w:rsidRPr="005F69ED" w:rsidRDefault="003812B7" w:rsidP="001C4C1C">
      <w:pPr>
        <w:pStyle w:val="Body01"/>
        <w:ind w:leftChars="890" w:left="1869" w:right="315"/>
      </w:pPr>
      <w:r w:rsidRPr="005F69ED">
        <w:rPr>
          <w:noProof/>
        </w:rPr>
        <w:drawing>
          <wp:anchor distT="0" distB="0" distL="114300" distR="114300" simplePos="0" relativeHeight="251596288" behindDoc="0" locked="1" layoutInCell="1" allowOverlap="1" wp14:anchorId="5C7EE792" wp14:editId="4FCA4B2C">
            <wp:simplePos x="0" y="0"/>
            <wp:positionH relativeFrom="column">
              <wp:posOffset>1513840</wp:posOffset>
            </wp:positionH>
            <wp:positionV relativeFrom="paragraph">
              <wp:posOffset>-345440</wp:posOffset>
            </wp:positionV>
            <wp:extent cx="190500" cy="171450"/>
            <wp:effectExtent l="0" t="0" r="0" b="0"/>
            <wp:wrapNone/>
            <wp:docPr id="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19488" behindDoc="0" locked="1" layoutInCell="1" allowOverlap="1" wp14:anchorId="0B86BDDC" wp14:editId="0EB11180">
            <wp:simplePos x="0" y="0"/>
            <wp:positionH relativeFrom="column">
              <wp:posOffset>1513840</wp:posOffset>
            </wp:positionH>
            <wp:positionV relativeFrom="paragraph">
              <wp:posOffset>-12700</wp:posOffset>
            </wp:positionV>
            <wp:extent cx="190500" cy="171450"/>
            <wp:effectExtent l="0" t="0" r="0" b="0"/>
            <wp:wrapNone/>
            <wp:docPr id="3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698F1" w14:textId="006344AA" w:rsidR="00B47AB1" w:rsidRPr="005F69ED" w:rsidRDefault="003812B7" w:rsidP="001C4C1C">
      <w:pPr>
        <w:pStyle w:val="Body01"/>
        <w:ind w:leftChars="890" w:left="1869" w:right="315"/>
      </w:pPr>
      <w:r w:rsidRPr="005F69ED">
        <w:rPr>
          <w:noProof/>
        </w:rPr>
        <mc:AlternateContent>
          <mc:Choice Requires="wps">
            <w:drawing>
              <wp:anchor distT="0" distB="0" distL="114300" distR="114300" simplePos="0" relativeHeight="251591168" behindDoc="0" locked="1" layoutInCell="1" allowOverlap="1" wp14:anchorId="4B2E5107" wp14:editId="1857EE72">
                <wp:simplePos x="0" y="0"/>
                <wp:positionH relativeFrom="column">
                  <wp:posOffset>2080260</wp:posOffset>
                </wp:positionH>
                <wp:positionV relativeFrom="paragraph">
                  <wp:posOffset>152400</wp:posOffset>
                </wp:positionV>
                <wp:extent cx="0" cy="181610"/>
                <wp:effectExtent l="0" t="0" r="0" b="0"/>
                <wp:wrapNone/>
                <wp:docPr id="1724115942"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D82AD6" id="Line 302"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pt,12pt" to="163.8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">
                <w10:anchorlock/>
              </v:line>
            </w:pict>
          </mc:Fallback>
        </mc:AlternateContent>
      </w:r>
      <w:r w:rsidRPr="005F69ED">
        <w:rPr>
          <w:noProof/>
        </w:rPr>
        <mc:AlternateContent>
          <mc:Choice Requires="wps">
            <w:drawing>
              <wp:anchor distT="0" distB="0" distL="114300" distR="114300" simplePos="0" relativeHeight="251590144" behindDoc="0" locked="1" layoutInCell="1" allowOverlap="1" wp14:anchorId="4AE7448C" wp14:editId="34694EA8">
                <wp:simplePos x="0" y="0"/>
                <wp:positionH relativeFrom="column">
                  <wp:posOffset>2032000</wp:posOffset>
                </wp:positionH>
                <wp:positionV relativeFrom="paragraph">
                  <wp:posOffset>152400</wp:posOffset>
                </wp:positionV>
                <wp:extent cx="0" cy="181610"/>
                <wp:effectExtent l="0" t="0" r="0" b="0"/>
                <wp:wrapNone/>
                <wp:docPr id="120584398"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77D4A9" id="Line 301"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12pt" to="160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">
                <w10:anchorlock/>
              </v:line>
            </w:pict>
          </mc:Fallback>
        </mc:AlternateContent>
      </w:r>
      <w:r w:rsidRPr="005F69ED">
        <w:rPr>
          <w:noProof/>
        </w:rPr>
        <mc:AlternateContent>
          <mc:Choice Requires="wps">
            <w:drawing>
              <wp:anchor distT="0" distB="0" distL="114300" distR="114300" simplePos="0" relativeHeight="251589120" behindDoc="0" locked="1" layoutInCell="1" allowOverlap="1" wp14:anchorId="253D81E2" wp14:editId="02474B9D">
                <wp:simplePos x="0" y="0"/>
                <wp:positionH relativeFrom="column">
                  <wp:posOffset>1633220</wp:posOffset>
                </wp:positionH>
                <wp:positionV relativeFrom="paragraph">
                  <wp:posOffset>152400</wp:posOffset>
                </wp:positionV>
                <wp:extent cx="0" cy="181610"/>
                <wp:effectExtent l="0" t="0" r="0" b="0"/>
                <wp:wrapNone/>
                <wp:docPr id="602516119"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2B37A5" id="Line 300"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6pt,12pt" to="128.6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">
                <w10:anchorlock/>
              </v:line>
            </w:pict>
          </mc:Fallback>
        </mc:AlternateContent>
      </w:r>
      <w:r w:rsidRPr="005F69ED">
        <w:rPr>
          <w:noProof/>
        </w:rPr>
        <mc:AlternateContent>
          <mc:Choice Requires="wps">
            <w:drawing>
              <wp:anchor distT="0" distB="0" distL="114300" distR="114300" simplePos="0" relativeHeight="251588096" behindDoc="0" locked="1" layoutInCell="1" allowOverlap="1" wp14:anchorId="43AC7878" wp14:editId="29808F6A">
                <wp:simplePos x="0" y="0"/>
                <wp:positionH relativeFrom="column">
                  <wp:posOffset>1584960</wp:posOffset>
                </wp:positionH>
                <wp:positionV relativeFrom="paragraph">
                  <wp:posOffset>152400</wp:posOffset>
                </wp:positionV>
                <wp:extent cx="0" cy="181610"/>
                <wp:effectExtent l="0" t="0" r="0" b="0"/>
                <wp:wrapNone/>
                <wp:docPr id="263876144"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66BD23" id="Line 299" o:spid="_x0000_s1026" style="position:absolute;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pt,12pt" to="124.8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">
                <w10:anchorlock/>
              </v:line>
            </w:pict>
          </mc:Fallback>
        </mc:AlternateContent>
      </w:r>
      <w:r w:rsidR="00B47AB1" w:rsidRPr="005F69ED">
        <w:t xml:space="preserve">0.  </w:t>
      </w:r>
      <w:r w:rsidR="00B47AB1" w:rsidRPr="005F69ED">
        <w:rPr>
          <w:u w:val="single"/>
        </w:rPr>
        <w:t>1011</w:t>
      </w:r>
      <w:r w:rsidR="00B47AB1" w:rsidRPr="005F69ED">
        <w:t xml:space="preserve">  </w:t>
      </w:r>
      <w:r w:rsidR="00B47AB1" w:rsidRPr="005F69ED">
        <w:rPr>
          <w:u w:val="single"/>
        </w:rPr>
        <w:t>1000</w:t>
      </w:r>
    </w:p>
    <w:p w14:paraId="35864964" w14:textId="77777777" w:rsidR="00B47AB1" w:rsidRPr="005F69ED" w:rsidRDefault="00B47AB1" w:rsidP="001C4C1C">
      <w:pPr>
        <w:pStyle w:val="Body01"/>
        <w:ind w:leftChars="890" w:left="1869" w:right="315"/>
      </w:pPr>
    </w:p>
    <w:p w14:paraId="7BBA5445" w14:textId="1F826268" w:rsidR="00B47AB1" w:rsidRPr="005F69ED" w:rsidRDefault="003812B7" w:rsidP="001C4C1C">
      <w:pPr>
        <w:pStyle w:val="Body01"/>
        <w:ind w:leftChars="890" w:left="1869" w:right="315"/>
      </w:pPr>
      <w:r w:rsidRPr="005F69ED">
        <w:rPr>
          <w:noProof/>
        </w:rPr>
        <mc:AlternateContent>
          <mc:Choice Requires="wps">
            <w:drawing>
              <wp:anchor distT="0" distB="0" distL="114300" distR="114300" simplePos="0" relativeHeight="251595264" behindDoc="0" locked="1" layoutInCell="1" allowOverlap="1" wp14:anchorId="4A96645E" wp14:editId="2859FE6D">
                <wp:simplePos x="0" y="0"/>
                <wp:positionH relativeFrom="column">
                  <wp:posOffset>2310130</wp:posOffset>
                </wp:positionH>
                <wp:positionV relativeFrom="paragraph">
                  <wp:posOffset>78740</wp:posOffset>
                </wp:positionV>
                <wp:extent cx="339090" cy="0"/>
                <wp:effectExtent l="0" t="0" r="0" b="0"/>
                <wp:wrapNone/>
                <wp:docPr id="1741900389"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 cy="0"/>
                        </a:xfrm>
                        <a:prstGeom prst="line">
                          <a:avLst/>
                        </a:prstGeom>
                        <a:noFill/>
                        <a:ln w="63500">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EF3C60" id="Line 306"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pt,6.2pt" to="208.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" strokeweight="5pt">
                <v:stroke endarrow="classic"/>
                <w10:anchorlock/>
              </v:line>
            </w:pict>
          </mc:Fallback>
        </mc:AlternateContent>
      </w:r>
      <w:r w:rsidRPr="005F69ED">
        <w:rPr>
          <w:noProof/>
        </w:rPr>
        <mc:AlternateContent>
          <mc:Choice Requires="wps">
            <w:drawing>
              <wp:anchor distT="0" distB="0" distL="114300" distR="114300" simplePos="0" relativeHeight="251587072" behindDoc="0" locked="1" layoutInCell="1" allowOverlap="1" wp14:anchorId="06953CA6" wp14:editId="4A48A700">
                <wp:simplePos x="0" y="0"/>
                <wp:positionH relativeFrom="column">
                  <wp:posOffset>2000250</wp:posOffset>
                </wp:positionH>
                <wp:positionV relativeFrom="paragraph">
                  <wp:posOffset>17780</wp:posOffset>
                </wp:positionV>
                <wp:extent cx="114300" cy="0"/>
                <wp:effectExtent l="0" t="0" r="0" b="0"/>
                <wp:wrapNone/>
                <wp:docPr id="501973946"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01CAE0" id="Line 298"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1.4pt" to="16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">
                <w10:anchorlock/>
              </v:line>
            </w:pict>
          </mc:Fallback>
        </mc:AlternateContent>
      </w:r>
      <w:r w:rsidRPr="005F69ED">
        <w:rPr>
          <w:noProof/>
        </w:rPr>
        <mc:AlternateContent>
          <mc:Choice Requires="wps">
            <w:drawing>
              <wp:anchor distT="0" distB="0" distL="114300" distR="114300" simplePos="0" relativeHeight="251586048" behindDoc="0" locked="1" layoutInCell="1" allowOverlap="1" wp14:anchorId="26445F42" wp14:editId="547BE5E8">
                <wp:simplePos x="0" y="0"/>
                <wp:positionH relativeFrom="column">
                  <wp:posOffset>1546860</wp:posOffset>
                </wp:positionH>
                <wp:positionV relativeFrom="paragraph">
                  <wp:posOffset>17780</wp:posOffset>
                </wp:positionV>
                <wp:extent cx="114300" cy="0"/>
                <wp:effectExtent l="0" t="0" r="0" b="0"/>
                <wp:wrapNone/>
                <wp:docPr id="12689937"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13BAB3" id="Line 297" o:spid="_x0000_s1026" style="position:absolute;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8pt,1.4pt" to="130.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">
                <w10:anchorlock/>
              </v:line>
            </w:pict>
          </mc:Fallback>
        </mc:AlternateContent>
      </w:r>
      <w:r w:rsidR="00B47AB1" w:rsidRPr="005F69ED">
        <w:t xml:space="preserve">(0.   B  </w:t>
      </w:r>
      <w:r w:rsidR="00F2366C" w:rsidRPr="005F69ED">
        <w:t xml:space="preserve"> </w:t>
      </w:r>
      <w:r w:rsidR="00B47AB1" w:rsidRPr="005F69ED">
        <w:t xml:space="preserve">  8)</w:t>
      </w:r>
      <w:r w:rsidR="00B47AB1" w:rsidRPr="005F69ED">
        <w:rPr>
          <w:vertAlign w:val="subscript"/>
        </w:rPr>
        <w:t>16</w:t>
      </w:r>
      <w:r w:rsidR="00B47AB1" w:rsidRPr="005F69ED">
        <w:t xml:space="preserve">       0.71875=(0.B8)</w:t>
      </w:r>
      <w:r w:rsidR="00B47AB1" w:rsidRPr="005F69ED">
        <w:rPr>
          <w:vertAlign w:val="subscript"/>
        </w:rPr>
        <w:t xml:space="preserve"> 16</w:t>
      </w:r>
    </w:p>
    <w:p w14:paraId="363FDE31" w14:textId="77777777" w:rsidR="00B47AB1" w:rsidRPr="005F69ED" w:rsidRDefault="00FE1177" w:rsidP="001C4C1C">
      <w:pPr>
        <w:pStyle w:val="Body01"/>
        <w:ind w:left="315" w:right="315"/>
        <w:rPr>
          <w:b/>
        </w:rPr>
      </w:pPr>
      <w:r w:rsidRPr="005F69ED">
        <w:br w:type="page"/>
      </w:r>
      <w:r w:rsidR="00D63D92" w:rsidRPr="005F69ED">
        <w:rPr>
          <w:b/>
        </w:rPr>
        <w:lastRenderedPageBreak/>
        <w:t>CHUYỂN TỪ HỆ THẬP PHÂN SANG HỆ 16</w:t>
      </w:r>
      <w:r w:rsidR="00B47AB1" w:rsidRPr="005F69ED">
        <w:rPr>
          <w:rStyle w:val="FootnoteReference"/>
          <w:b/>
        </w:rPr>
        <w:footnoteReference w:id="6"/>
      </w:r>
    </w:p>
    <w:p w14:paraId="4B3BD2D8" w14:textId="77777777" w:rsidR="00B47AB1" w:rsidRPr="005F69ED" w:rsidRDefault="00D63D92" w:rsidP="001C4C1C">
      <w:pPr>
        <w:pStyle w:val="Body01"/>
        <w:ind w:left="315" w:right="315"/>
      </w:pPr>
      <w:r w:rsidRPr="005F69ED">
        <w:t>Trước tiên, ta chuyển số hệ 16 thành số nhị phân tương ứng, sau đó chuyển số nhị phân sang số thập phân tương ứng</w:t>
      </w:r>
      <w:r w:rsidR="00B47AB1" w:rsidRPr="005F69ED">
        <w:t>.</w:t>
      </w:r>
    </w:p>
    <w:p w14:paraId="51148887" w14:textId="77777777" w:rsidR="00B47AB1" w:rsidRPr="005F69ED" w:rsidRDefault="00B47AB1" w:rsidP="001C4C1C">
      <w:pPr>
        <w:pStyle w:val="Body01"/>
        <w:ind w:left="315" w:right="315"/>
      </w:pPr>
    </w:p>
    <w:p w14:paraId="1BC677A4" w14:textId="77777777" w:rsidR="00B47AB1" w:rsidRPr="005F69ED" w:rsidRDefault="00B47AB1" w:rsidP="001C4C1C">
      <w:pPr>
        <w:pStyle w:val="Body01"/>
        <w:ind w:left="315" w:right="315"/>
      </w:pPr>
      <w:r w:rsidRPr="005F69ED">
        <w:t>(0.B8)</w:t>
      </w:r>
      <w:r w:rsidRPr="005F69ED">
        <w:rPr>
          <w:vertAlign w:val="subscript"/>
        </w:rPr>
        <w:t>16</w:t>
      </w:r>
      <w:r w:rsidRPr="005F69ED">
        <w:t xml:space="preserve">  → (0.10111000)</w:t>
      </w:r>
      <w:r w:rsidRPr="005F69ED">
        <w:rPr>
          <w:vertAlign w:val="subscript"/>
        </w:rPr>
        <w:t>2</w:t>
      </w:r>
      <w:r w:rsidR="00B51CEC" w:rsidRPr="005F69ED">
        <w:rPr>
          <w:vertAlign w:val="subscript"/>
        </w:rPr>
        <w:t xml:space="preserve"> </w:t>
      </w:r>
      <w:r w:rsidRPr="005F69ED">
        <w:t>→</w:t>
      </w:r>
      <w:r w:rsidR="00B51CEC" w:rsidRPr="005F69ED">
        <w:t xml:space="preserve"> </w:t>
      </w:r>
      <w:r w:rsidRPr="005F69ED">
        <w:t>0.71875</w:t>
      </w:r>
    </w:p>
    <w:p w14:paraId="27E884D4" w14:textId="77777777" w:rsidR="00B47AB1" w:rsidRPr="005F69ED" w:rsidRDefault="00B47AB1" w:rsidP="001C4C1C">
      <w:pPr>
        <w:pStyle w:val="Body01"/>
        <w:ind w:left="315" w:right="315"/>
      </w:pPr>
    </w:p>
    <w:p w14:paraId="1E3C7FFA" w14:textId="77777777" w:rsidR="00B47AB1" w:rsidRPr="005F69ED" w:rsidRDefault="00B47AB1" w:rsidP="001C4C1C">
      <w:pPr>
        <w:pStyle w:val="Body01"/>
        <w:ind w:leftChars="754" w:left="1583" w:right="315"/>
      </w:pPr>
      <w:r w:rsidRPr="005F69ED">
        <w:t xml:space="preserve">(0. </w:t>
      </w:r>
      <w:r w:rsidRPr="005F69ED">
        <w:rPr>
          <w:u w:val="single"/>
        </w:rPr>
        <w:t>1011</w:t>
      </w:r>
      <w:r w:rsidRPr="005F69ED">
        <w:t xml:space="preserve"> </w:t>
      </w:r>
      <w:r w:rsidRPr="005F69ED">
        <w:rPr>
          <w:u w:val="single"/>
        </w:rPr>
        <w:t>1000</w:t>
      </w:r>
      <w:r w:rsidRPr="005F69ED">
        <w:t>)</w:t>
      </w:r>
      <w:r w:rsidRPr="005F69ED">
        <w:rPr>
          <w:vertAlign w:val="subscript"/>
        </w:rPr>
        <w:t xml:space="preserve">2 </w:t>
      </w:r>
      <w:r w:rsidRPr="005F69ED">
        <w:t xml:space="preserve"> 0</w:t>
      </w:r>
    </w:p>
    <w:p w14:paraId="12064DD3" w14:textId="214F97B6" w:rsidR="00B47AB1" w:rsidRPr="005F69ED" w:rsidRDefault="003812B7" w:rsidP="001C4C1C">
      <w:pPr>
        <w:pStyle w:val="Body01"/>
        <w:ind w:leftChars="754" w:left="1583" w:right="315"/>
      </w:pPr>
      <w:r w:rsidRPr="005F69ED">
        <w:rPr>
          <w:noProof/>
        </w:rPr>
        <w:drawing>
          <wp:anchor distT="0" distB="0" distL="114300" distR="114300" simplePos="0" relativeHeight="251598336" behindDoc="0" locked="1" layoutInCell="1" allowOverlap="1" wp14:anchorId="28072E3C" wp14:editId="6317C0E2">
            <wp:simplePos x="0" y="0"/>
            <wp:positionH relativeFrom="column">
              <wp:posOffset>1330960</wp:posOffset>
            </wp:positionH>
            <wp:positionV relativeFrom="paragraph">
              <wp:posOffset>-332105</wp:posOffset>
            </wp:positionV>
            <wp:extent cx="190500" cy="171450"/>
            <wp:effectExtent l="0" t="0" r="0" b="0"/>
            <wp:wrapNone/>
            <wp:docPr id="3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69ED">
        <w:rPr>
          <w:noProof/>
        </w:rPr>
        <w:drawing>
          <wp:anchor distT="0" distB="0" distL="114300" distR="114300" simplePos="0" relativeHeight="251597312" behindDoc="0" locked="1" layoutInCell="1" allowOverlap="1" wp14:anchorId="368583AC" wp14:editId="57B8D4D7">
            <wp:simplePos x="0" y="0"/>
            <wp:positionH relativeFrom="column">
              <wp:posOffset>1330960</wp:posOffset>
            </wp:positionH>
            <wp:positionV relativeFrom="paragraph">
              <wp:posOffset>635</wp:posOffset>
            </wp:positionV>
            <wp:extent cx="190500" cy="171450"/>
            <wp:effectExtent l="0" t="0" r="0" b="0"/>
            <wp:wrapNone/>
            <wp:docPr id="3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E44D61" w14:textId="77777777" w:rsidR="00B47AB1" w:rsidRPr="005F69ED" w:rsidRDefault="00B47AB1" w:rsidP="001C4C1C">
      <w:pPr>
        <w:pStyle w:val="Body01"/>
        <w:ind w:leftChars="754" w:left="1583" w:right="315"/>
      </w:pPr>
      <w:r w:rsidRPr="005F69ED">
        <w:t>(0.10111000)</w:t>
      </w:r>
      <w:r w:rsidRPr="005F69ED">
        <w:rPr>
          <w:vertAlign w:val="subscript"/>
        </w:rPr>
        <w:t>2</w:t>
      </w:r>
      <w:r w:rsidR="00B51CEC" w:rsidRPr="005F69ED">
        <w:rPr>
          <w:vertAlign w:val="subscript"/>
        </w:rPr>
        <w:t xml:space="preserve"> </w:t>
      </w:r>
      <w:r w:rsidRPr="005F69ED">
        <w:t>=</w:t>
      </w:r>
      <w:r w:rsidR="00B51CEC" w:rsidRPr="005F69ED">
        <w:t xml:space="preserve"> </w:t>
      </w:r>
      <w:r w:rsidRPr="005F69ED">
        <w:t>2</w:t>
      </w:r>
      <w:r w:rsidRPr="005F69ED">
        <w:rPr>
          <w:vertAlign w:val="superscript"/>
        </w:rPr>
        <w:t>-1</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-3</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-4</w:t>
      </w:r>
      <w:r w:rsidR="00B51CEC" w:rsidRPr="005F69ED">
        <w:rPr>
          <w:vertAlign w:val="superscript"/>
        </w:rPr>
        <w:t xml:space="preserve"> </w:t>
      </w:r>
      <w:r w:rsidRPr="005F69ED">
        <w:t>+</w:t>
      </w:r>
      <w:r w:rsidR="00B51CEC" w:rsidRPr="005F69ED">
        <w:t xml:space="preserve"> </w:t>
      </w:r>
      <w:r w:rsidRPr="005F69ED">
        <w:t>2</w:t>
      </w:r>
      <w:r w:rsidRPr="005F69ED">
        <w:rPr>
          <w:vertAlign w:val="superscript"/>
        </w:rPr>
        <w:t>-5</w:t>
      </w:r>
      <w:r w:rsidR="00B51CEC" w:rsidRPr="005F69ED">
        <w:rPr>
          <w:vertAlign w:val="superscript"/>
        </w:rPr>
        <w:t xml:space="preserve"> </w:t>
      </w:r>
      <w:r w:rsidRPr="005F69ED">
        <w:t>=</w:t>
      </w:r>
      <w:r w:rsidR="00B51CEC" w:rsidRPr="005F69ED">
        <w:t xml:space="preserve"> </w:t>
      </w:r>
      <w:r w:rsidRPr="005F69ED">
        <w:t>(0.71875)</w:t>
      </w:r>
      <w:r w:rsidRPr="005F69ED">
        <w:rPr>
          <w:vertAlign w:val="subscript"/>
        </w:rPr>
        <w:t>10</w:t>
      </w:r>
    </w:p>
    <w:p w14:paraId="4F793EC8" w14:textId="77777777" w:rsidR="00B47AB1" w:rsidRPr="005F69ED" w:rsidRDefault="00B47AB1" w:rsidP="001C4C1C">
      <w:pPr>
        <w:pStyle w:val="Body01"/>
        <w:ind w:left="315" w:right="315"/>
      </w:pPr>
    </w:p>
    <w:p w14:paraId="7E6928DB" w14:textId="77777777" w:rsidR="00B47AB1" w:rsidRPr="005F69ED" w:rsidRDefault="00D63D92">
      <w:pPr>
        <w:pStyle w:val="Heading4"/>
        <w:numPr>
          <w:ilvl w:val="3"/>
          <w:numId w:val="9"/>
        </w:numPr>
        <w:rPr>
          <w:rFonts w:ascii="Times New Roman" w:hAnsi="Times New Roman"/>
          <w:shd w:val="pct15" w:color="auto" w:fill="FFFFFF"/>
        </w:rPr>
      </w:pPr>
      <w:r w:rsidRPr="005F69ED">
        <w:rPr>
          <w:rFonts w:ascii="Times New Roman" w:hAnsi="Times New Roman"/>
          <w:shd w:val="pct15" w:color="auto" w:fill="FFFFFF"/>
        </w:rPr>
        <w:t>Biểu diễn số</w:t>
      </w: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6A3232F2" w14:textId="77777777">
        <w:trPr>
          <w:trHeight w:val="1034"/>
        </w:trPr>
        <w:tc>
          <w:tcPr>
            <w:tcW w:w="1260" w:type="dxa"/>
            <w:vAlign w:val="center"/>
          </w:tcPr>
          <w:p w14:paraId="23515591"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024C66D5" w14:textId="77777777" w:rsidR="00B47AB1" w:rsidRPr="005F69ED" w:rsidRDefault="00D63D92" w:rsidP="001C4C1C">
            <w:pPr>
              <w:pStyle w:val="Items"/>
              <w:snapToGrid w:val="0"/>
              <w:ind w:right="315"/>
              <w:jc w:val="left"/>
              <w:rPr>
                <w:rFonts w:cs="Times New Roman"/>
                <w:lang w:eastAsia="ja-JP"/>
              </w:rPr>
            </w:pPr>
            <w:r w:rsidRPr="005F69ED">
              <w:rPr>
                <w:rFonts w:cs="Times New Roman"/>
                <w:lang w:eastAsia="ja-JP"/>
              </w:rPr>
              <w:t>Số thập phân được biểu diễn dạng gói</w:t>
            </w:r>
            <w:r w:rsidR="008272AD" w:rsidRPr="005F69ED">
              <w:rPr>
                <w:rFonts w:cs="Times New Roman"/>
                <w:lang w:eastAsia="ja-JP"/>
              </w:rPr>
              <w:t xml:space="preserve"> đóng</w:t>
            </w:r>
            <w:r w:rsidRPr="005F69ED">
              <w:rPr>
                <w:rFonts w:cs="Times New Roman"/>
                <w:lang w:eastAsia="ja-JP"/>
              </w:rPr>
              <w:t xml:space="preserve"> hoặc dạng</w:t>
            </w:r>
            <w:r w:rsidR="005D3F51" w:rsidRPr="005F69ED">
              <w:rPr>
                <w:rFonts w:cs="Times New Roman"/>
                <w:lang w:eastAsia="ja-JP"/>
              </w:rPr>
              <w:t xml:space="preserve"> vùng (</w:t>
            </w:r>
            <w:r w:rsidRPr="005F69ED">
              <w:rPr>
                <w:rFonts w:cs="Times New Roman"/>
                <w:lang w:eastAsia="ja-JP"/>
              </w:rPr>
              <w:t>gói</w:t>
            </w:r>
            <w:r w:rsidR="008272AD" w:rsidRPr="005F69ED">
              <w:rPr>
                <w:rFonts w:cs="Times New Roman"/>
                <w:lang w:eastAsia="ja-JP"/>
              </w:rPr>
              <w:t xml:space="preserve"> </w:t>
            </w:r>
            <w:r w:rsidR="00D757BB" w:rsidRPr="005F69ED">
              <w:rPr>
                <w:rFonts w:cs="Times New Roman"/>
                <w:lang w:eastAsia="ja-JP"/>
              </w:rPr>
              <w:t>m</w:t>
            </w:r>
            <w:r w:rsidR="008272AD" w:rsidRPr="005F69ED">
              <w:rPr>
                <w:rFonts w:cs="Times New Roman"/>
                <w:lang w:eastAsia="ja-JP"/>
              </w:rPr>
              <w:t>ở</w:t>
            </w:r>
            <w:r w:rsidR="005D3F51" w:rsidRPr="005F69ED">
              <w:rPr>
                <w:rFonts w:cs="Times New Roman"/>
                <w:lang w:eastAsia="ja-JP"/>
              </w:rPr>
              <w:t>)</w:t>
            </w:r>
          </w:p>
          <w:p w14:paraId="4811B3F9" w14:textId="77777777" w:rsidR="00B47AB1" w:rsidRPr="005F69ED" w:rsidRDefault="00D63D92" w:rsidP="001C4C1C">
            <w:pPr>
              <w:pStyle w:val="Items"/>
              <w:snapToGrid w:val="0"/>
              <w:ind w:right="315"/>
              <w:jc w:val="left"/>
              <w:rPr>
                <w:rFonts w:cs="Times New Roman"/>
                <w:lang w:eastAsia="ja-JP"/>
              </w:rPr>
            </w:pPr>
            <w:r w:rsidRPr="005F69ED">
              <w:rPr>
                <w:rFonts w:cs="Times New Roman"/>
              </w:rPr>
              <w:t>Số nhị phân được biểu diễn dạng dấu phẩy tĩnh hoặc dấu phẩy độ</w:t>
            </w:r>
            <w:r w:rsidR="00FE2F8F" w:rsidRPr="005F69ED">
              <w:rPr>
                <w:rFonts w:cs="Times New Roman"/>
              </w:rPr>
              <w:t>ng.</w:t>
            </w:r>
          </w:p>
        </w:tc>
      </w:tr>
    </w:tbl>
    <w:p w14:paraId="22D95671" w14:textId="77777777" w:rsidR="00B47AB1" w:rsidRPr="005F69ED" w:rsidRDefault="00B47AB1" w:rsidP="001C4C1C">
      <w:pPr>
        <w:pStyle w:val="Body01"/>
        <w:ind w:leftChars="0" w:left="0" w:right="315"/>
      </w:pPr>
      <w:r w:rsidRPr="005F69ED">
        <w:t xml:space="preserve"> </w:t>
      </w:r>
    </w:p>
    <w:p w14:paraId="06D5EF71" w14:textId="77777777" w:rsidR="00B47AB1" w:rsidRPr="005F69ED" w:rsidRDefault="00D63D92" w:rsidP="001C4C1C">
      <w:pPr>
        <w:pStyle w:val="Body01"/>
        <w:ind w:left="315" w:right="315"/>
      </w:pPr>
      <w:r w:rsidRPr="005F69ED">
        <w:t>Số thập phân sử dụng hàng ngày cần được chuyển đổi sang một định dạng thuận tiện cho máy tính xử lý, có nhiều định dạng có thể biểu diễn giá trị số. Một vài định dạng biểu diễn các giá trị số trong máy tính được trình bày dưới đây</w:t>
      </w:r>
      <w:r w:rsidR="00A660B1" w:rsidRPr="005F69ED">
        <w:t>.</w:t>
      </w:r>
      <w:r w:rsidR="00B47AB1" w:rsidRPr="005F69ED">
        <w:t xml:space="preserve"> </w:t>
      </w:r>
    </w:p>
    <w:p w14:paraId="584F72FA"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2"/>
        <w:gridCol w:w="236"/>
        <w:gridCol w:w="2327"/>
        <w:gridCol w:w="4905"/>
      </w:tblGrid>
      <w:tr w:rsidR="00B47AB1" w:rsidRPr="005F69ED" w14:paraId="72AE6E0E" w14:textId="77777777">
        <w:trPr>
          <w:cantSplit/>
          <w:jc w:val="center"/>
        </w:trPr>
        <w:tc>
          <w:tcPr>
            <w:tcW w:w="1252" w:type="dxa"/>
            <w:vMerge w:val="restart"/>
            <w:vAlign w:val="center"/>
          </w:tcPr>
          <w:p w14:paraId="7AFAD21C" w14:textId="69F7E407" w:rsidR="00B47AB1" w:rsidRPr="005F69ED" w:rsidRDefault="003812B7">
            <w:pPr>
              <w:pStyle w:val="Body01"/>
              <w:snapToGrid w:val="0"/>
              <w:spacing w:beforeLines="100" w:before="240"/>
              <w:ind w:leftChars="0" w:left="0" w:rightChars="0" w:right="0"/>
              <w:jc w:val="center"/>
            </w:pPr>
            <w:r w:rsidRPr="005F69ED">
              <w:rPr>
                <w:noProof/>
              </w:rPr>
              <mc:AlternateContent>
                <mc:Choice Requires="wps">
                  <w:drawing>
                    <wp:anchor distT="0" distB="0" distL="114300" distR="114300" simplePos="0" relativeHeight="251602432" behindDoc="0" locked="1" layoutInCell="1" allowOverlap="1" wp14:anchorId="3B192916" wp14:editId="0BDE4B35">
                      <wp:simplePos x="0" y="0"/>
                      <wp:positionH relativeFrom="column">
                        <wp:posOffset>716280</wp:posOffset>
                      </wp:positionH>
                      <wp:positionV relativeFrom="paragraph">
                        <wp:posOffset>1298575</wp:posOffset>
                      </wp:positionV>
                      <wp:extent cx="152400" cy="0"/>
                      <wp:effectExtent l="0" t="0" r="0" b="0"/>
                      <wp:wrapNone/>
                      <wp:docPr id="212775815"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747752" id="Line 321" o:spid="_x0000_s1026" style="position:absolute;flip:x;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02.25pt" to="68.4pt,1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">
                      <w10:anchorlock/>
                    </v:line>
                  </w:pict>
                </mc:Fallback>
              </mc:AlternateContent>
            </w:r>
            <w:r w:rsidRPr="005F69ED">
              <w:rPr>
                <w:noProof/>
              </w:rPr>
              <mc:AlternateContent>
                <mc:Choice Requires="wps">
                  <w:drawing>
                    <wp:anchor distT="0" distB="0" distL="114300" distR="114300" simplePos="0" relativeHeight="251601408" behindDoc="0" locked="1" layoutInCell="1" allowOverlap="1" wp14:anchorId="4F4A1565" wp14:editId="2367FCA5">
                      <wp:simplePos x="0" y="0"/>
                      <wp:positionH relativeFrom="column">
                        <wp:posOffset>716280</wp:posOffset>
                      </wp:positionH>
                      <wp:positionV relativeFrom="paragraph">
                        <wp:posOffset>904875</wp:posOffset>
                      </wp:positionV>
                      <wp:extent cx="152400" cy="0"/>
                      <wp:effectExtent l="0" t="0" r="0" b="0"/>
                      <wp:wrapNone/>
                      <wp:docPr id="1279471340"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E04C50" id="Line 320" o:spid="_x0000_s1026" style="position:absolute;flip:x;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71.25pt" to="68.4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">
                      <w10:anchorlock/>
                    </v:line>
                  </w:pict>
                </mc:Fallback>
              </mc:AlternateContent>
            </w:r>
            <w:r w:rsidRPr="005F69ED">
              <w:rPr>
                <w:noProof/>
              </w:rPr>
              <mc:AlternateContent>
                <mc:Choice Requires="wps">
                  <w:drawing>
                    <wp:anchor distT="0" distB="0" distL="114300" distR="114300" simplePos="0" relativeHeight="251600384" behindDoc="0" locked="1" layoutInCell="1" allowOverlap="1" wp14:anchorId="6823ACD0" wp14:editId="52564371">
                      <wp:simplePos x="0" y="0"/>
                      <wp:positionH relativeFrom="column">
                        <wp:posOffset>716280</wp:posOffset>
                      </wp:positionH>
                      <wp:positionV relativeFrom="paragraph">
                        <wp:posOffset>581025</wp:posOffset>
                      </wp:positionV>
                      <wp:extent cx="152400" cy="0"/>
                      <wp:effectExtent l="0" t="0" r="0" b="0"/>
                      <wp:wrapNone/>
                      <wp:docPr id="43768983"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BB7624" id="Line 319" o:spid="_x0000_s1026" style="position:absolute;flip:x;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45.75pt" to="68.4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">
                      <w10:anchorlock/>
                    </v:line>
                  </w:pict>
                </mc:Fallback>
              </mc:AlternateContent>
            </w:r>
            <w:r w:rsidRPr="005F69ED">
              <w:rPr>
                <w:noProof/>
              </w:rPr>
              <mc:AlternateContent>
                <mc:Choice Requires="wps">
                  <w:drawing>
                    <wp:anchor distT="0" distB="0" distL="114300" distR="114300" simplePos="0" relativeHeight="251599360" behindDoc="0" locked="1" layoutInCell="1" allowOverlap="1" wp14:anchorId="3BA9A1B2" wp14:editId="5F814F97">
                      <wp:simplePos x="0" y="0"/>
                      <wp:positionH relativeFrom="column">
                        <wp:posOffset>716280</wp:posOffset>
                      </wp:positionH>
                      <wp:positionV relativeFrom="paragraph">
                        <wp:posOffset>168275</wp:posOffset>
                      </wp:positionV>
                      <wp:extent cx="152400" cy="0"/>
                      <wp:effectExtent l="0" t="0" r="0" b="0"/>
                      <wp:wrapNone/>
                      <wp:docPr id="1149284340"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AF088" id="Line 318" o:spid="_x0000_s1026" style="position:absolute;flip:x;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3.25pt" to="68.4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">
                      <w10:anchorlock/>
                    </v:line>
                  </w:pict>
                </mc:Fallback>
              </mc:AlternateContent>
            </w:r>
            <w:r w:rsidR="00D63D92" w:rsidRPr="005F69ED">
              <w:t>Số thập phân</w:t>
            </w:r>
          </w:p>
        </w:tc>
        <w:tc>
          <w:tcPr>
            <w:tcW w:w="236" w:type="dxa"/>
            <w:tcBorders>
              <w:top w:val="nil"/>
              <w:bottom w:val="nil"/>
            </w:tcBorders>
          </w:tcPr>
          <w:p w14:paraId="035B6E97" w14:textId="77777777" w:rsidR="00B47AB1" w:rsidRPr="005F69ED" w:rsidRDefault="00B47AB1" w:rsidP="001C4C1C">
            <w:pPr>
              <w:pStyle w:val="Body01"/>
              <w:snapToGrid w:val="0"/>
              <w:ind w:leftChars="0" w:left="0" w:right="315"/>
            </w:pPr>
          </w:p>
        </w:tc>
        <w:tc>
          <w:tcPr>
            <w:tcW w:w="2327" w:type="dxa"/>
            <w:tcBorders>
              <w:bottom w:val="single" w:sz="4" w:space="0" w:color="auto"/>
            </w:tcBorders>
            <w:vAlign w:val="center"/>
          </w:tcPr>
          <w:p w14:paraId="65AE586A" w14:textId="77777777" w:rsidR="00B47AB1" w:rsidRPr="005F69ED" w:rsidRDefault="00CE7B11" w:rsidP="001C4C1C">
            <w:pPr>
              <w:pStyle w:val="Body01"/>
              <w:snapToGrid w:val="0"/>
              <w:ind w:leftChars="0" w:left="0" w:right="315"/>
              <w:jc w:val="center"/>
            </w:pPr>
            <w:r w:rsidRPr="005F69ED">
              <w:t>Thập phân</w:t>
            </w:r>
            <w:r w:rsidR="00F24BEF" w:rsidRPr="005F69ED">
              <w:t xml:space="preserve"> dạng vùng</w:t>
            </w:r>
          </w:p>
        </w:tc>
        <w:tc>
          <w:tcPr>
            <w:tcW w:w="4905" w:type="dxa"/>
            <w:tcBorders>
              <w:top w:val="nil"/>
              <w:bottom w:val="nil"/>
              <w:right w:val="nil"/>
            </w:tcBorders>
          </w:tcPr>
          <w:p w14:paraId="6C82D83C" w14:textId="77777777" w:rsidR="00B47AB1" w:rsidRPr="005F69ED" w:rsidRDefault="008B6B26" w:rsidP="001C4C1C">
            <w:pPr>
              <w:pStyle w:val="Body01"/>
              <w:snapToGrid w:val="0"/>
              <w:ind w:leftChars="0" w:left="0" w:right="315"/>
              <w:jc w:val="left"/>
            </w:pPr>
            <w:r w:rsidRPr="005F69ED">
              <w:t>Tương thích cao với dữ liệu văn bản</w:t>
            </w:r>
            <w:r w:rsidR="00F24BEF" w:rsidRPr="005F69ED">
              <w:t xml:space="preserve"> (cũng được biết tới như số thậ</w:t>
            </w:r>
            <w:r w:rsidR="004B329E" w:rsidRPr="005F69ED">
              <w:t>p phân</w:t>
            </w:r>
            <w:r w:rsidR="00F24BEF" w:rsidRPr="005F69ED">
              <w:t xml:space="preserve"> gói</w:t>
            </w:r>
            <w:r w:rsidR="004B329E" w:rsidRPr="005F69ED">
              <w:t xml:space="preserve"> mở</w:t>
            </w:r>
            <w:r w:rsidR="00F24BEF" w:rsidRPr="005F69ED">
              <w:t>)</w:t>
            </w:r>
          </w:p>
        </w:tc>
      </w:tr>
      <w:tr w:rsidR="00B47AB1" w:rsidRPr="005F69ED" w14:paraId="6B1CA67E" w14:textId="77777777">
        <w:trPr>
          <w:cantSplit/>
          <w:jc w:val="center"/>
        </w:trPr>
        <w:tc>
          <w:tcPr>
            <w:tcW w:w="1252" w:type="dxa"/>
            <w:vMerge/>
            <w:vAlign w:val="center"/>
          </w:tcPr>
          <w:p w14:paraId="28C0FD75" w14:textId="77777777" w:rsidR="00B47AB1" w:rsidRPr="005F69ED" w:rsidRDefault="00B47AB1" w:rsidP="001C4C1C">
            <w:pPr>
              <w:pStyle w:val="Body01"/>
              <w:snapToGrid w:val="0"/>
              <w:ind w:leftChars="0" w:left="0" w:right="315"/>
              <w:jc w:val="center"/>
            </w:pPr>
          </w:p>
        </w:tc>
        <w:tc>
          <w:tcPr>
            <w:tcW w:w="236" w:type="dxa"/>
            <w:tcBorders>
              <w:top w:val="nil"/>
              <w:bottom w:val="nil"/>
              <w:right w:val="nil"/>
            </w:tcBorders>
          </w:tcPr>
          <w:p w14:paraId="0EC83A6A" w14:textId="77777777" w:rsidR="00B47AB1" w:rsidRPr="005F69ED" w:rsidRDefault="00B47AB1" w:rsidP="001C4C1C">
            <w:pPr>
              <w:pStyle w:val="Body01"/>
              <w:snapToGrid w:val="0"/>
              <w:ind w:leftChars="0" w:left="0" w:right="315"/>
            </w:pPr>
          </w:p>
        </w:tc>
        <w:tc>
          <w:tcPr>
            <w:tcW w:w="2327" w:type="dxa"/>
            <w:tcBorders>
              <w:left w:val="nil"/>
              <w:right w:val="nil"/>
            </w:tcBorders>
            <w:vAlign w:val="center"/>
          </w:tcPr>
          <w:p w14:paraId="32759DDF" w14:textId="77777777" w:rsidR="00B47AB1" w:rsidRPr="005F69ED" w:rsidRDefault="00B47AB1" w:rsidP="001C4C1C">
            <w:pPr>
              <w:pStyle w:val="Body01"/>
              <w:snapToGrid w:val="0"/>
              <w:ind w:leftChars="0" w:left="0" w:right="315"/>
              <w:jc w:val="center"/>
            </w:pPr>
          </w:p>
        </w:tc>
        <w:tc>
          <w:tcPr>
            <w:tcW w:w="4905" w:type="dxa"/>
            <w:tcBorders>
              <w:top w:val="nil"/>
              <w:left w:val="nil"/>
              <w:bottom w:val="nil"/>
              <w:right w:val="nil"/>
            </w:tcBorders>
          </w:tcPr>
          <w:p w14:paraId="653631AD" w14:textId="77777777" w:rsidR="00B47AB1" w:rsidRPr="005F69ED" w:rsidRDefault="00B47AB1" w:rsidP="001C4C1C">
            <w:pPr>
              <w:pStyle w:val="Body01"/>
              <w:snapToGrid w:val="0"/>
              <w:ind w:leftChars="0" w:left="0" w:right="315"/>
              <w:jc w:val="left"/>
            </w:pPr>
          </w:p>
        </w:tc>
      </w:tr>
      <w:tr w:rsidR="00B47AB1" w:rsidRPr="005F69ED" w14:paraId="1475D8BD" w14:textId="77777777">
        <w:trPr>
          <w:cantSplit/>
          <w:jc w:val="center"/>
        </w:trPr>
        <w:tc>
          <w:tcPr>
            <w:tcW w:w="1252" w:type="dxa"/>
            <w:vMerge/>
            <w:tcBorders>
              <w:bottom w:val="single" w:sz="4" w:space="0" w:color="auto"/>
            </w:tcBorders>
            <w:vAlign w:val="center"/>
          </w:tcPr>
          <w:p w14:paraId="452C1826" w14:textId="77777777" w:rsidR="00B47AB1" w:rsidRPr="005F69ED" w:rsidRDefault="00B47AB1" w:rsidP="001C4C1C">
            <w:pPr>
              <w:pStyle w:val="Body01"/>
              <w:snapToGrid w:val="0"/>
              <w:ind w:leftChars="0" w:left="0" w:right="315"/>
              <w:jc w:val="center"/>
            </w:pPr>
          </w:p>
        </w:tc>
        <w:tc>
          <w:tcPr>
            <w:tcW w:w="236" w:type="dxa"/>
            <w:tcBorders>
              <w:top w:val="nil"/>
              <w:bottom w:val="nil"/>
            </w:tcBorders>
          </w:tcPr>
          <w:p w14:paraId="47A744B1" w14:textId="77777777" w:rsidR="00B47AB1" w:rsidRPr="005F69ED" w:rsidRDefault="00B47AB1" w:rsidP="001C4C1C">
            <w:pPr>
              <w:pStyle w:val="Body01"/>
              <w:snapToGrid w:val="0"/>
              <w:ind w:leftChars="0" w:left="0" w:right="315"/>
            </w:pPr>
          </w:p>
        </w:tc>
        <w:tc>
          <w:tcPr>
            <w:tcW w:w="2327" w:type="dxa"/>
            <w:tcBorders>
              <w:bottom w:val="single" w:sz="4" w:space="0" w:color="auto"/>
            </w:tcBorders>
            <w:vAlign w:val="center"/>
          </w:tcPr>
          <w:p w14:paraId="770320CD" w14:textId="77777777" w:rsidR="00B47AB1" w:rsidRPr="005F69ED" w:rsidRDefault="00CE7B11" w:rsidP="001C4C1C">
            <w:pPr>
              <w:pStyle w:val="Body01"/>
              <w:snapToGrid w:val="0"/>
              <w:ind w:leftChars="0" w:left="0" w:right="315"/>
              <w:jc w:val="center"/>
            </w:pPr>
            <w:r w:rsidRPr="005F69ED">
              <w:t xml:space="preserve">Thập phân </w:t>
            </w:r>
            <w:r w:rsidR="00982619" w:rsidRPr="005F69ED">
              <w:t xml:space="preserve">gói </w:t>
            </w:r>
            <w:r w:rsidRPr="005F69ED">
              <w:t xml:space="preserve">đóng </w:t>
            </w:r>
          </w:p>
        </w:tc>
        <w:tc>
          <w:tcPr>
            <w:tcW w:w="4905" w:type="dxa"/>
            <w:tcBorders>
              <w:top w:val="nil"/>
              <w:bottom w:val="nil"/>
              <w:right w:val="nil"/>
            </w:tcBorders>
          </w:tcPr>
          <w:p w14:paraId="4E0E44E5" w14:textId="77777777" w:rsidR="00B47AB1" w:rsidRPr="005F69ED" w:rsidRDefault="008B6B26" w:rsidP="001C4C1C">
            <w:pPr>
              <w:pStyle w:val="Body01"/>
              <w:snapToGrid w:val="0"/>
              <w:ind w:leftChars="0" w:left="0" w:right="315"/>
              <w:jc w:val="left"/>
            </w:pPr>
            <w:r w:rsidRPr="005F69ED">
              <w:t>Tốc độ xử lý nhanh hơn</w:t>
            </w:r>
          </w:p>
        </w:tc>
      </w:tr>
      <w:tr w:rsidR="00B47AB1" w:rsidRPr="005F69ED" w14:paraId="3C275B58" w14:textId="77777777">
        <w:trPr>
          <w:jc w:val="center"/>
        </w:trPr>
        <w:tc>
          <w:tcPr>
            <w:tcW w:w="1252" w:type="dxa"/>
            <w:tcBorders>
              <w:left w:val="nil"/>
              <w:right w:val="nil"/>
            </w:tcBorders>
            <w:vAlign w:val="center"/>
          </w:tcPr>
          <w:p w14:paraId="08089272" w14:textId="77777777" w:rsidR="00B47AB1" w:rsidRPr="005F69ED" w:rsidRDefault="00B47AB1" w:rsidP="001C4C1C">
            <w:pPr>
              <w:pStyle w:val="Body01"/>
              <w:snapToGrid w:val="0"/>
              <w:ind w:leftChars="0" w:left="0" w:right="315"/>
              <w:jc w:val="center"/>
            </w:pPr>
          </w:p>
        </w:tc>
        <w:tc>
          <w:tcPr>
            <w:tcW w:w="236" w:type="dxa"/>
            <w:tcBorders>
              <w:top w:val="nil"/>
              <w:left w:val="nil"/>
              <w:bottom w:val="nil"/>
              <w:right w:val="nil"/>
            </w:tcBorders>
          </w:tcPr>
          <w:p w14:paraId="4BE6D357" w14:textId="77777777" w:rsidR="00B47AB1" w:rsidRPr="005F69ED" w:rsidRDefault="00B47AB1" w:rsidP="001C4C1C">
            <w:pPr>
              <w:pStyle w:val="Body01"/>
              <w:snapToGrid w:val="0"/>
              <w:ind w:leftChars="0" w:left="0" w:right="315"/>
            </w:pPr>
          </w:p>
        </w:tc>
        <w:tc>
          <w:tcPr>
            <w:tcW w:w="2327" w:type="dxa"/>
            <w:tcBorders>
              <w:left w:val="nil"/>
              <w:right w:val="nil"/>
            </w:tcBorders>
            <w:vAlign w:val="center"/>
          </w:tcPr>
          <w:p w14:paraId="714685B9" w14:textId="77777777" w:rsidR="00B47AB1" w:rsidRPr="005F69ED" w:rsidRDefault="00B47AB1" w:rsidP="001C4C1C">
            <w:pPr>
              <w:pStyle w:val="Body01"/>
              <w:snapToGrid w:val="0"/>
              <w:ind w:leftChars="0" w:left="0" w:right="315"/>
              <w:jc w:val="center"/>
            </w:pPr>
          </w:p>
        </w:tc>
        <w:tc>
          <w:tcPr>
            <w:tcW w:w="4905" w:type="dxa"/>
            <w:tcBorders>
              <w:top w:val="nil"/>
              <w:left w:val="nil"/>
              <w:bottom w:val="nil"/>
              <w:right w:val="nil"/>
            </w:tcBorders>
          </w:tcPr>
          <w:p w14:paraId="3984F13C" w14:textId="77777777" w:rsidR="00B47AB1" w:rsidRPr="005F69ED" w:rsidRDefault="00B47AB1" w:rsidP="001C4C1C">
            <w:pPr>
              <w:pStyle w:val="Body01"/>
              <w:snapToGrid w:val="0"/>
              <w:ind w:leftChars="0" w:left="0" w:right="315"/>
              <w:jc w:val="left"/>
            </w:pPr>
          </w:p>
        </w:tc>
      </w:tr>
      <w:tr w:rsidR="00B47AB1" w:rsidRPr="005F69ED" w14:paraId="33FD76F9" w14:textId="77777777">
        <w:trPr>
          <w:cantSplit/>
          <w:jc w:val="center"/>
        </w:trPr>
        <w:tc>
          <w:tcPr>
            <w:tcW w:w="1252" w:type="dxa"/>
            <w:vMerge w:val="restart"/>
            <w:vAlign w:val="center"/>
          </w:tcPr>
          <w:p w14:paraId="4CE822EC" w14:textId="77777777" w:rsidR="00B47AB1" w:rsidRPr="005F69ED" w:rsidRDefault="00FF5DCD">
            <w:pPr>
              <w:pStyle w:val="Body01"/>
              <w:snapToGrid w:val="0"/>
              <w:ind w:leftChars="0" w:left="0" w:rightChars="0" w:right="0"/>
              <w:jc w:val="center"/>
            </w:pPr>
            <w:r w:rsidRPr="005F69ED">
              <w:t>Số nhị phân</w:t>
            </w:r>
          </w:p>
        </w:tc>
        <w:tc>
          <w:tcPr>
            <w:tcW w:w="236" w:type="dxa"/>
            <w:tcBorders>
              <w:top w:val="nil"/>
              <w:bottom w:val="nil"/>
            </w:tcBorders>
          </w:tcPr>
          <w:p w14:paraId="00909D6B" w14:textId="77777777" w:rsidR="00B47AB1" w:rsidRPr="005F69ED" w:rsidRDefault="00B47AB1" w:rsidP="001C4C1C">
            <w:pPr>
              <w:pStyle w:val="Body01"/>
              <w:snapToGrid w:val="0"/>
              <w:ind w:leftChars="0" w:left="0" w:right="315"/>
            </w:pPr>
          </w:p>
        </w:tc>
        <w:tc>
          <w:tcPr>
            <w:tcW w:w="2327" w:type="dxa"/>
            <w:tcBorders>
              <w:bottom w:val="single" w:sz="4" w:space="0" w:color="auto"/>
            </w:tcBorders>
            <w:vAlign w:val="center"/>
          </w:tcPr>
          <w:p w14:paraId="46F3B1A4" w14:textId="77777777" w:rsidR="00B47AB1" w:rsidRPr="005F69ED" w:rsidRDefault="00FF5DCD" w:rsidP="001C4C1C">
            <w:pPr>
              <w:pStyle w:val="Body01"/>
              <w:snapToGrid w:val="0"/>
              <w:ind w:leftChars="0" w:left="0" w:right="315"/>
              <w:jc w:val="center"/>
            </w:pPr>
            <w:r w:rsidRPr="005F69ED">
              <w:t>Dấu phẩy tĩnh</w:t>
            </w:r>
          </w:p>
        </w:tc>
        <w:tc>
          <w:tcPr>
            <w:tcW w:w="4905" w:type="dxa"/>
            <w:tcBorders>
              <w:top w:val="nil"/>
              <w:bottom w:val="nil"/>
              <w:right w:val="nil"/>
            </w:tcBorders>
          </w:tcPr>
          <w:p w14:paraId="0DF2BB05" w14:textId="77777777" w:rsidR="00B47AB1" w:rsidRPr="005F69ED" w:rsidRDefault="00C17C4B" w:rsidP="001C4C1C">
            <w:pPr>
              <w:pStyle w:val="Body01"/>
              <w:snapToGrid w:val="0"/>
              <w:ind w:leftChars="0" w:left="0" w:right="315"/>
              <w:jc w:val="left"/>
              <w:rPr>
                <w:lang w:val="nb-NO"/>
              </w:rPr>
            </w:pPr>
            <w:r w:rsidRPr="005F69ED">
              <w:t xml:space="preserve">Sử dụng cho dữ liệu số nguyên, </w:t>
            </w:r>
            <w:r w:rsidR="00E8601A" w:rsidRPr="005F69ED">
              <w:t xml:space="preserve">ví dụ như </w:t>
            </w:r>
            <w:r w:rsidRPr="005F69ED">
              <w:t>chỉ số mảng…</w:t>
            </w:r>
          </w:p>
        </w:tc>
      </w:tr>
      <w:tr w:rsidR="00B47AB1" w:rsidRPr="005F69ED" w14:paraId="7B592A9D" w14:textId="77777777">
        <w:trPr>
          <w:cantSplit/>
          <w:jc w:val="center"/>
        </w:trPr>
        <w:tc>
          <w:tcPr>
            <w:tcW w:w="1252" w:type="dxa"/>
            <w:vMerge/>
          </w:tcPr>
          <w:p w14:paraId="1DCA053A" w14:textId="77777777" w:rsidR="00B47AB1" w:rsidRPr="005F69ED" w:rsidRDefault="00B47AB1" w:rsidP="001C4C1C">
            <w:pPr>
              <w:pStyle w:val="Body01"/>
              <w:snapToGrid w:val="0"/>
              <w:ind w:leftChars="0" w:left="0" w:right="315"/>
              <w:rPr>
                <w:lang w:val="nb-NO"/>
              </w:rPr>
            </w:pPr>
          </w:p>
        </w:tc>
        <w:tc>
          <w:tcPr>
            <w:tcW w:w="236" w:type="dxa"/>
            <w:tcBorders>
              <w:top w:val="nil"/>
              <w:bottom w:val="nil"/>
              <w:right w:val="nil"/>
            </w:tcBorders>
          </w:tcPr>
          <w:p w14:paraId="6A374295" w14:textId="77777777" w:rsidR="00B47AB1" w:rsidRPr="005F69ED" w:rsidRDefault="00B47AB1" w:rsidP="001C4C1C">
            <w:pPr>
              <w:pStyle w:val="Body01"/>
              <w:snapToGrid w:val="0"/>
              <w:ind w:leftChars="0" w:left="0" w:right="315"/>
              <w:rPr>
                <w:lang w:val="nb-NO"/>
              </w:rPr>
            </w:pPr>
          </w:p>
        </w:tc>
        <w:tc>
          <w:tcPr>
            <w:tcW w:w="2327" w:type="dxa"/>
            <w:tcBorders>
              <w:left w:val="nil"/>
              <w:right w:val="nil"/>
            </w:tcBorders>
            <w:vAlign w:val="center"/>
          </w:tcPr>
          <w:p w14:paraId="65023707" w14:textId="77777777" w:rsidR="00B47AB1" w:rsidRPr="005F69ED" w:rsidRDefault="00B47AB1" w:rsidP="001C4C1C">
            <w:pPr>
              <w:pStyle w:val="Body01"/>
              <w:snapToGrid w:val="0"/>
              <w:ind w:leftChars="0" w:left="0" w:right="315"/>
              <w:jc w:val="center"/>
              <w:rPr>
                <w:lang w:val="nb-NO"/>
              </w:rPr>
            </w:pPr>
          </w:p>
        </w:tc>
        <w:tc>
          <w:tcPr>
            <w:tcW w:w="4905" w:type="dxa"/>
            <w:tcBorders>
              <w:top w:val="nil"/>
              <w:left w:val="nil"/>
              <w:bottom w:val="nil"/>
              <w:right w:val="nil"/>
            </w:tcBorders>
          </w:tcPr>
          <w:p w14:paraId="2105ECC6" w14:textId="77777777" w:rsidR="00B47AB1" w:rsidRPr="005F69ED" w:rsidRDefault="00B47AB1" w:rsidP="001C4C1C">
            <w:pPr>
              <w:pStyle w:val="Body01"/>
              <w:snapToGrid w:val="0"/>
              <w:ind w:leftChars="0" w:left="0" w:right="315"/>
              <w:jc w:val="left"/>
              <w:rPr>
                <w:lang w:val="nb-NO"/>
              </w:rPr>
            </w:pPr>
          </w:p>
        </w:tc>
      </w:tr>
      <w:tr w:rsidR="00B47AB1" w:rsidRPr="005F69ED" w14:paraId="740E1291" w14:textId="77777777">
        <w:trPr>
          <w:cantSplit/>
          <w:jc w:val="center"/>
        </w:trPr>
        <w:tc>
          <w:tcPr>
            <w:tcW w:w="1252" w:type="dxa"/>
            <w:vMerge/>
          </w:tcPr>
          <w:p w14:paraId="26C4BC34" w14:textId="77777777" w:rsidR="00B47AB1" w:rsidRPr="005F69ED" w:rsidRDefault="00B47AB1" w:rsidP="001C4C1C">
            <w:pPr>
              <w:pStyle w:val="Body01"/>
              <w:snapToGrid w:val="0"/>
              <w:ind w:leftChars="0" w:left="0" w:right="315"/>
              <w:rPr>
                <w:lang w:val="nb-NO"/>
              </w:rPr>
            </w:pPr>
          </w:p>
        </w:tc>
        <w:tc>
          <w:tcPr>
            <w:tcW w:w="236" w:type="dxa"/>
            <w:tcBorders>
              <w:top w:val="nil"/>
              <w:bottom w:val="nil"/>
            </w:tcBorders>
          </w:tcPr>
          <w:p w14:paraId="6474D168" w14:textId="77777777" w:rsidR="00B47AB1" w:rsidRPr="005F69ED" w:rsidRDefault="00B47AB1" w:rsidP="001C4C1C">
            <w:pPr>
              <w:pStyle w:val="Body01"/>
              <w:snapToGrid w:val="0"/>
              <w:ind w:leftChars="0" w:left="0" w:right="315"/>
              <w:rPr>
                <w:lang w:val="nb-NO"/>
              </w:rPr>
            </w:pPr>
          </w:p>
        </w:tc>
        <w:tc>
          <w:tcPr>
            <w:tcW w:w="2327" w:type="dxa"/>
            <w:vAlign w:val="center"/>
          </w:tcPr>
          <w:p w14:paraId="70927DA9" w14:textId="77777777" w:rsidR="00B47AB1" w:rsidRPr="005F69ED" w:rsidRDefault="00FF5DCD" w:rsidP="001C4C1C">
            <w:pPr>
              <w:pStyle w:val="Body01"/>
              <w:snapToGrid w:val="0"/>
              <w:ind w:leftChars="0" w:left="0" w:right="315"/>
              <w:jc w:val="center"/>
            </w:pPr>
            <w:r w:rsidRPr="005F69ED">
              <w:t>Dấu phẩy động</w:t>
            </w:r>
          </w:p>
        </w:tc>
        <w:tc>
          <w:tcPr>
            <w:tcW w:w="4905" w:type="dxa"/>
            <w:tcBorders>
              <w:top w:val="nil"/>
              <w:bottom w:val="nil"/>
              <w:right w:val="nil"/>
            </w:tcBorders>
          </w:tcPr>
          <w:p w14:paraId="3EEBB867" w14:textId="77777777" w:rsidR="00B47AB1" w:rsidRPr="005F69ED" w:rsidRDefault="00C17C4B" w:rsidP="001C4C1C">
            <w:pPr>
              <w:pStyle w:val="Body01"/>
              <w:snapToGrid w:val="0"/>
              <w:ind w:leftChars="0" w:left="0" w:right="315"/>
              <w:jc w:val="left"/>
            </w:pPr>
            <w:r w:rsidRPr="005F69ED">
              <w:t>Sử dụng cho dữ liệu số thự</w:t>
            </w:r>
            <w:r w:rsidR="00CE6E4D" w:rsidRPr="005F69ED">
              <w:t>c như trong</w:t>
            </w:r>
            <w:r w:rsidRPr="005F69ED">
              <w:t xml:space="preserve"> tính toán khoa học…</w:t>
            </w:r>
          </w:p>
        </w:tc>
      </w:tr>
    </w:tbl>
    <w:p w14:paraId="5AEB4BFF" w14:textId="77777777" w:rsidR="00B47AB1" w:rsidRPr="005F69ED" w:rsidRDefault="00B47AB1" w:rsidP="001C4C1C">
      <w:pPr>
        <w:pStyle w:val="Body01"/>
        <w:ind w:left="315" w:right="315"/>
      </w:pPr>
    </w:p>
    <w:p w14:paraId="0FCF5147" w14:textId="77777777" w:rsidR="00B47AB1" w:rsidRPr="005F69ED" w:rsidRDefault="00CB7807">
      <w:pPr>
        <w:pStyle w:val="Heading5"/>
        <w:rPr>
          <w:rFonts w:ascii="Times New Roman" w:hAnsi="Times New Roman"/>
        </w:rPr>
      </w:pPr>
      <w:r w:rsidRPr="005F69ED">
        <w:rPr>
          <w:rFonts w:ascii="Times New Roman" w:hAnsi="Times New Roman"/>
          <w:b w:val="0"/>
          <w:sz w:val="22"/>
          <w:szCs w:val="22"/>
        </w:rPr>
        <w:br w:type="page"/>
      </w:r>
      <w:r w:rsidR="00B47AB1" w:rsidRPr="005F69ED">
        <w:rPr>
          <w:rFonts w:ascii="Times New Roman" w:hAnsi="Times New Roman"/>
        </w:rPr>
        <w:lastRenderedPageBreak/>
        <w:t xml:space="preserve"> </w:t>
      </w:r>
      <w:r w:rsidR="00004A5A" w:rsidRPr="005F69ED">
        <w:rPr>
          <w:rFonts w:ascii="Times New Roman" w:hAnsi="Times New Roman"/>
        </w:rPr>
        <w:t>Biểu diễn số thập phân</w:t>
      </w:r>
    </w:p>
    <w:p w14:paraId="1F6DC9E4" w14:textId="77777777" w:rsidR="00CB7353" w:rsidRPr="005F69ED" w:rsidRDefault="00AD51CD" w:rsidP="001C4C1C">
      <w:pPr>
        <w:pStyle w:val="Body01"/>
        <w:ind w:left="315" w:right="315"/>
      </w:pPr>
      <w:r w:rsidRPr="005F69ED">
        <w:t>Trong định dạng thập phân</w:t>
      </w:r>
      <w:r w:rsidR="00CB7353" w:rsidRPr="005F69ED">
        <w:t xml:space="preserve"> dạng</w:t>
      </w:r>
      <w:r w:rsidRPr="005F69ED">
        <w:t xml:space="preserve"> </w:t>
      </w:r>
      <w:r w:rsidR="00CB7353" w:rsidRPr="005F69ED">
        <w:t>vùng</w:t>
      </w:r>
      <w:r w:rsidRPr="005F69ED">
        <w:t xml:space="preserve">, mỗi chữ số của số thập phân được biểu diễn bằng </w:t>
      </w:r>
      <w:r w:rsidR="00780024" w:rsidRPr="005F69ED">
        <w:t>8 bit</w:t>
      </w:r>
      <w:r w:rsidRPr="005F69ED">
        <w:t xml:space="preserve">, và 4 </w:t>
      </w:r>
      <w:r w:rsidR="00780024" w:rsidRPr="005F69ED">
        <w:t>bit</w:t>
      </w:r>
      <w:r w:rsidRPr="005F69ED">
        <w:t xml:space="preserve"> cao nhất của chữ số cuối cùng được sử dụng để biểu diễn thông tin về dấu</w:t>
      </w:r>
      <w:r w:rsidR="00B27BE8" w:rsidRPr="005F69ED">
        <w:rPr>
          <w:rStyle w:val="FootnoteReference"/>
        </w:rPr>
        <w:footnoteReference w:id="7"/>
      </w:r>
      <w:r w:rsidRPr="005F69ED">
        <w:t>.</w:t>
      </w:r>
      <w:r w:rsidR="00707153" w:rsidRPr="005F69ED">
        <w:t xml:space="preserve"> Các bit số của mỗi byte chứa giá trị số tương ứng trong hệ </w:t>
      </w:r>
      <w:r w:rsidR="00F624FD" w:rsidRPr="005F69ED">
        <w:t>thập</w:t>
      </w:r>
      <w:r w:rsidR="00707153" w:rsidRPr="005F69ED">
        <w:t xml:space="preserve"> phân</w:t>
      </w:r>
    </w:p>
    <w:p w14:paraId="51E6F30A" w14:textId="77777777" w:rsidR="00B47AB1" w:rsidRPr="005F69ED" w:rsidRDefault="00B47AB1" w:rsidP="001C4C1C">
      <w:pPr>
        <w:pStyle w:val="Body01"/>
        <w:ind w:left="315" w:right="315"/>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3"/>
        <w:gridCol w:w="681"/>
        <w:gridCol w:w="682"/>
        <w:gridCol w:w="682"/>
        <w:gridCol w:w="682"/>
        <w:gridCol w:w="681"/>
        <w:gridCol w:w="681"/>
        <w:gridCol w:w="682"/>
        <w:gridCol w:w="681"/>
      </w:tblGrid>
      <w:tr w:rsidR="00B47AB1" w:rsidRPr="005F69ED" w14:paraId="701B4D36" w14:textId="77777777">
        <w:tc>
          <w:tcPr>
            <w:tcW w:w="733" w:type="dxa"/>
            <w:tcBorders>
              <w:top w:val="nil"/>
              <w:left w:val="nil"/>
              <w:bottom w:val="nil"/>
              <w:right w:val="nil"/>
            </w:tcBorders>
            <w:vAlign w:val="center"/>
          </w:tcPr>
          <w:p w14:paraId="24069DDA" w14:textId="77777777" w:rsidR="00B47AB1" w:rsidRPr="005F69ED" w:rsidRDefault="00B47AB1">
            <w:pPr>
              <w:pStyle w:val="Body01"/>
              <w:snapToGrid w:val="0"/>
              <w:ind w:leftChars="0" w:left="0" w:rightChars="0" w:right="0"/>
              <w:jc w:val="center"/>
              <w:rPr>
                <w:sz w:val="20"/>
                <w:szCs w:val="20"/>
              </w:rPr>
            </w:pPr>
          </w:p>
        </w:tc>
        <w:tc>
          <w:tcPr>
            <w:tcW w:w="681" w:type="dxa"/>
            <w:tcBorders>
              <w:top w:val="nil"/>
              <w:left w:val="nil"/>
              <w:bottom w:val="single" w:sz="4" w:space="0" w:color="auto"/>
              <w:right w:val="nil"/>
            </w:tcBorders>
            <w:vAlign w:val="center"/>
          </w:tcPr>
          <w:p w14:paraId="2CE27828" w14:textId="77777777" w:rsidR="00B47AB1" w:rsidRPr="005F69ED" w:rsidRDefault="00B47AB1">
            <w:pPr>
              <w:pStyle w:val="Body01"/>
              <w:snapToGrid w:val="0"/>
              <w:ind w:leftChars="0" w:left="0" w:rightChars="0" w:right="0"/>
              <w:jc w:val="center"/>
              <w:rPr>
                <w:sz w:val="20"/>
                <w:szCs w:val="20"/>
              </w:rPr>
            </w:pPr>
          </w:p>
        </w:tc>
        <w:tc>
          <w:tcPr>
            <w:tcW w:w="682" w:type="dxa"/>
            <w:tcBorders>
              <w:top w:val="nil"/>
              <w:left w:val="nil"/>
              <w:bottom w:val="single" w:sz="4" w:space="0" w:color="auto"/>
              <w:right w:val="nil"/>
            </w:tcBorders>
            <w:vAlign w:val="center"/>
          </w:tcPr>
          <w:p w14:paraId="072866B5" w14:textId="77777777" w:rsidR="00B47AB1" w:rsidRPr="005F69ED" w:rsidRDefault="00B47AB1">
            <w:pPr>
              <w:pStyle w:val="Body01"/>
              <w:snapToGrid w:val="0"/>
              <w:ind w:leftChars="0" w:left="0" w:rightChars="0" w:right="0"/>
              <w:jc w:val="center"/>
              <w:rPr>
                <w:sz w:val="20"/>
                <w:szCs w:val="20"/>
              </w:rPr>
            </w:pPr>
            <w:r w:rsidRPr="005F69ED">
              <w:rPr>
                <w:sz w:val="20"/>
                <w:szCs w:val="20"/>
              </w:rPr>
              <w:t>1</w:t>
            </w:r>
          </w:p>
        </w:tc>
        <w:tc>
          <w:tcPr>
            <w:tcW w:w="682" w:type="dxa"/>
            <w:tcBorders>
              <w:top w:val="nil"/>
              <w:left w:val="nil"/>
              <w:bottom w:val="single" w:sz="4" w:space="0" w:color="auto"/>
              <w:right w:val="nil"/>
            </w:tcBorders>
            <w:vAlign w:val="center"/>
          </w:tcPr>
          <w:p w14:paraId="33F8EEDE" w14:textId="77777777" w:rsidR="00B47AB1" w:rsidRPr="005F69ED" w:rsidRDefault="00B47AB1">
            <w:pPr>
              <w:pStyle w:val="Body01"/>
              <w:snapToGrid w:val="0"/>
              <w:ind w:leftChars="0" w:left="0" w:rightChars="0" w:right="0"/>
              <w:jc w:val="center"/>
              <w:rPr>
                <w:sz w:val="20"/>
                <w:szCs w:val="20"/>
              </w:rPr>
            </w:pPr>
          </w:p>
        </w:tc>
        <w:tc>
          <w:tcPr>
            <w:tcW w:w="682" w:type="dxa"/>
            <w:tcBorders>
              <w:top w:val="nil"/>
              <w:left w:val="nil"/>
              <w:bottom w:val="single" w:sz="4" w:space="0" w:color="auto"/>
              <w:right w:val="nil"/>
            </w:tcBorders>
            <w:vAlign w:val="center"/>
          </w:tcPr>
          <w:p w14:paraId="6FF08E91" w14:textId="77777777" w:rsidR="00B47AB1" w:rsidRPr="005F69ED" w:rsidRDefault="00B47AB1">
            <w:pPr>
              <w:pStyle w:val="Body01"/>
              <w:snapToGrid w:val="0"/>
              <w:ind w:leftChars="0" w:left="0" w:rightChars="0" w:right="0"/>
              <w:jc w:val="center"/>
              <w:rPr>
                <w:sz w:val="20"/>
                <w:szCs w:val="20"/>
              </w:rPr>
            </w:pPr>
            <w:r w:rsidRPr="005F69ED">
              <w:rPr>
                <w:sz w:val="20"/>
                <w:szCs w:val="20"/>
              </w:rPr>
              <w:t>2</w:t>
            </w:r>
          </w:p>
        </w:tc>
        <w:tc>
          <w:tcPr>
            <w:tcW w:w="681" w:type="dxa"/>
            <w:tcBorders>
              <w:top w:val="nil"/>
              <w:left w:val="nil"/>
              <w:bottom w:val="single" w:sz="4" w:space="0" w:color="auto"/>
              <w:right w:val="nil"/>
            </w:tcBorders>
            <w:vAlign w:val="center"/>
          </w:tcPr>
          <w:p w14:paraId="7A9A3B4C" w14:textId="77777777" w:rsidR="00B47AB1" w:rsidRPr="005F69ED" w:rsidRDefault="00B47AB1">
            <w:pPr>
              <w:pStyle w:val="Body01"/>
              <w:snapToGrid w:val="0"/>
              <w:ind w:leftChars="0" w:left="0" w:rightChars="0" w:right="0"/>
              <w:jc w:val="center"/>
              <w:rPr>
                <w:sz w:val="20"/>
                <w:szCs w:val="20"/>
              </w:rPr>
            </w:pPr>
          </w:p>
        </w:tc>
        <w:tc>
          <w:tcPr>
            <w:tcW w:w="681" w:type="dxa"/>
            <w:tcBorders>
              <w:top w:val="nil"/>
              <w:left w:val="nil"/>
              <w:bottom w:val="single" w:sz="4" w:space="0" w:color="auto"/>
              <w:right w:val="nil"/>
            </w:tcBorders>
            <w:vAlign w:val="center"/>
          </w:tcPr>
          <w:p w14:paraId="09E1BEBC" w14:textId="77777777" w:rsidR="00B47AB1" w:rsidRPr="005F69ED" w:rsidRDefault="00B47AB1">
            <w:pPr>
              <w:pStyle w:val="Body01"/>
              <w:snapToGrid w:val="0"/>
              <w:ind w:leftChars="0" w:left="0" w:rightChars="0" w:right="0"/>
              <w:jc w:val="center"/>
              <w:rPr>
                <w:sz w:val="20"/>
                <w:szCs w:val="20"/>
              </w:rPr>
            </w:pPr>
            <w:r w:rsidRPr="005F69ED">
              <w:rPr>
                <w:sz w:val="20"/>
                <w:szCs w:val="20"/>
              </w:rPr>
              <w:t>3</w:t>
            </w:r>
          </w:p>
        </w:tc>
        <w:tc>
          <w:tcPr>
            <w:tcW w:w="682" w:type="dxa"/>
            <w:tcBorders>
              <w:top w:val="nil"/>
              <w:left w:val="nil"/>
              <w:bottom w:val="single" w:sz="4" w:space="0" w:color="auto"/>
              <w:right w:val="nil"/>
            </w:tcBorders>
            <w:vAlign w:val="center"/>
          </w:tcPr>
          <w:p w14:paraId="345EE9F8" w14:textId="77777777" w:rsidR="00B47AB1" w:rsidRPr="005F69ED" w:rsidRDefault="00B47AB1">
            <w:pPr>
              <w:pStyle w:val="Body01"/>
              <w:snapToGrid w:val="0"/>
              <w:ind w:leftChars="0" w:left="0" w:rightChars="0" w:right="0"/>
              <w:jc w:val="center"/>
              <w:rPr>
                <w:sz w:val="20"/>
                <w:szCs w:val="20"/>
              </w:rPr>
            </w:pPr>
            <w:r w:rsidRPr="005F69ED">
              <w:rPr>
                <w:sz w:val="20"/>
                <w:szCs w:val="20"/>
              </w:rPr>
              <w:t>+</w:t>
            </w:r>
          </w:p>
        </w:tc>
        <w:tc>
          <w:tcPr>
            <w:tcW w:w="681" w:type="dxa"/>
            <w:tcBorders>
              <w:top w:val="nil"/>
              <w:left w:val="nil"/>
              <w:bottom w:val="single" w:sz="4" w:space="0" w:color="auto"/>
              <w:right w:val="nil"/>
            </w:tcBorders>
            <w:vAlign w:val="center"/>
          </w:tcPr>
          <w:p w14:paraId="3842A75C" w14:textId="69A4ED02" w:rsidR="00B47AB1" w:rsidRPr="005F69ED" w:rsidRDefault="003812B7">
            <w:pPr>
              <w:pStyle w:val="Body01"/>
              <w:snapToGrid w:val="0"/>
              <w:ind w:leftChars="0" w:left="0" w:rightChars="0" w:right="0"/>
              <w:jc w:val="center"/>
              <w:rPr>
                <w:sz w:val="20"/>
                <w:szCs w:val="20"/>
              </w:rPr>
            </w:pPr>
            <w:r w:rsidRPr="005F69ED">
              <w:rPr>
                <w:noProof/>
                <w:sz w:val="20"/>
                <w:szCs w:val="20"/>
              </w:rPr>
              <mc:AlternateContent>
                <mc:Choice Requires="wps">
                  <w:drawing>
                    <wp:anchor distT="0" distB="0" distL="114300" distR="114300" simplePos="0" relativeHeight="251604480" behindDoc="0" locked="1" layoutInCell="1" allowOverlap="1" wp14:anchorId="75AD0659" wp14:editId="3A264800">
                      <wp:simplePos x="0" y="0"/>
                      <wp:positionH relativeFrom="column">
                        <wp:posOffset>922655</wp:posOffset>
                      </wp:positionH>
                      <wp:positionV relativeFrom="paragraph">
                        <wp:posOffset>122555</wp:posOffset>
                      </wp:positionV>
                      <wp:extent cx="1247140" cy="958850"/>
                      <wp:effectExtent l="0" t="0" r="0" b="0"/>
                      <wp:wrapNone/>
                      <wp:docPr id="1330135650"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958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477DBB" w14:textId="77777777" w:rsidR="001C4C1C" w:rsidRDefault="001C4C1C">
                                  <w:pPr>
                                    <w:rPr>
                                      <w:rFonts w:ascii="Times New Roman" w:hAnsi="Times New Roman"/>
                                      <w:sz w:val="18"/>
                                      <w:szCs w:val="18"/>
                                    </w:rPr>
                                  </w:pPr>
                                  <w:r>
                                    <w:rPr>
                                      <w:rFonts w:ascii="Times New Roman" w:hAnsi="Times New Roman"/>
                                      <w:sz w:val="18"/>
                                      <w:szCs w:val="18"/>
                                    </w:rPr>
                                    <w:t xml:space="preserve">1100: Duơng hoặc 0 </w:t>
                                  </w:r>
                                </w:p>
                                <w:p w14:paraId="7BAF4087" w14:textId="77777777" w:rsidR="001C4C1C" w:rsidRDefault="001C4C1C">
                                  <w:pPr>
                                    <w:rPr>
                                      <w:rFonts w:ascii="Times New Roman" w:hAnsi="Times New Roman"/>
                                      <w:sz w:val="18"/>
                                      <w:szCs w:val="18"/>
                                    </w:rPr>
                                  </w:pPr>
                                </w:p>
                                <w:p w14:paraId="0D4B73D5" w14:textId="77777777" w:rsidR="001C4C1C" w:rsidRDefault="001C4C1C" w:rsidP="004E0FD6">
                                  <w:pPr>
                                    <w:spacing w:beforeLines="10" w:before="24"/>
                                    <w:rPr>
                                      <w:rFonts w:ascii="Times New Roman" w:hAnsi="Times New Roman" w:hint="eastAsia"/>
                                      <w:sz w:val="18"/>
                                      <w:szCs w:val="18"/>
                                    </w:rPr>
                                  </w:pPr>
                                  <w:r>
                                    <w:rPr>
                                      <w:rFonts w:ascii="Times New Roman" w:hAnsi="Times New Roman"/>
                                      <w:sz w:val="18"/>
                                      <w:szCs w:val="18"/>
                                    </w:rPr>
                                    <w:t xml:space="preserve">1101: Âm </w:t>
                                  </w:r>
                                </w:p>
                                <w:p w14:paraId="22A75E5D" w14:textId="77777777" w:rsidR="001C4C1C" w:rsidRDefault="001C4C1C">
                                  <w:pPr>
                                    <w:rPr>
                                      <w:rFonts w:ascii="Times New Roman" w:hAnsi="Times New Roman" w:hint="eastAsia"/>
                                      <w:sz w:val="18"/>
                                      <w:szCs w:val="18"/>
                                    </w:rPr>
                                  </w:pPr>
                                </w:p>
                                <w:p w14:paraId="09DBE12B" w14:textId="77777777" w:rsidR="001C4C1C" w:rsidRDefault="001C4C1C" w:rsidP="001C4C1C">
                                  <w:pPr>
                                    <w:spacing w:beforeLines="20" w:before="48"/>
                                    <w:ind w:firstLineChars="50" w:firstLine="90"/>
                                    <w:rPr>
                                      <w:rFonts w:ascii="Times New Roman" w:hAnsi="Times New Roman"/>
                                    </w:rPr>
                                  </w:pPr>
                                  <w:r>
                                    <w:rPr>
                                      <w:rFonts w:ascii="Times New Roman" w:hAnsi="Times New Roman"/>
                                      <w:sz w:val="18"/>
                                      <w:szCs w:val="18"/>
                                    </w:rPr>
                                    <w:t>0011</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D0659" id="Text Box 324" o:spid="_x0000_s1031" type="#_x0000_t202" style="position:absolute;left:0;text-align:left;margin-left:72.65pt;margin-top:9.65pt;width:98.2pt;height:75.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" filled="f" stroked="f">
                      <v:textbox inset="5.85pt,.7pt,5.85pt,.7pt">
                        <w:txbxContent>
                          <w:p w14:paraId="32477DBB" w14:textId="77777777" w:rsidR="001C4C1C" w:rsidRDefault="001C4C1C">
                            <w:pPr>
                              <w:rPr>
                                <w:rFonts w:ascii="Times New Roman" w:hAnsi="Times New Roman"/>
                                <w:sz w:val="18"/>
                                <w:szCs w:val="18"/>
                              </w:rPr>
                            </w:pPr>
                            <w:r>
                              <w:rPr>
                                <w:rFonts w:ascii="Times New Roman" w:hAnsi="Times New Roman"/>
                                <w:sz w:val="18"/>
                                <w:szCs w:val="18"/>
                              </w:rPr>
                              <w:t xml:space="preserve">1100: Duơng hoặc 0 </w:t>
                            </w:r>
                          </w:p>
                          <w:p w14:paraId="7BAF4087" w14:textId="77777777" w:rsidR="001C4C1C" w:rsidRDefault="001C4C1C">
                            <w:pPr>
                              <w:rPr>
                                <w:rFonts w:ascii="Times New Roman" w:hAnsi="Times New Roman"/>
                                <w:sz w:val="18"/>
                                <w:szCs w:val="18"/>
                              </w:rPr>
                            </w:pPr>
                          </w:p>
                          <w:p w14:paraId="0D4B73D5" w14:textId="77777777" w:rsidR="001C4C1C" w:rsidRDefault="001C4C1C" w:rsidP="004E0FD6">
                            <w:pPr>
                              <w:spacing w:beforeLines="10" w:before="24"/>
                              <w:rPr>
                                <w:rFonts w:ascii="Times New Roman" w:hAnsi="Times New Roman" w:hint="eastAsia"/>
                                <w:sz w:val="18"/>
                                <w:szCs w:val="18"/>
                              </w:rPr>
                            </w:pPr>
                            <w:r>
                              <w:rPr>
                                <w:rFonts w:ascii="Times New Roman" w:hAnsi="Times New Roman"/>
                                <w:sz w:val="18"/>
                                <w:szCs w:val="18"/>
                              </w:rPr>
                              <w:t xml:space="preserve">1101: Âm </w:t>
                            </w:r>
                          </w:p>
                          <w:p w14:paraId="22A75E5D" w14:textId="77777777" w:rsidR="001C4C1C" w:rsidRDefault="001C4C1C">
                            <w:pPr>
                              <w:rPr>
                                <w:rFonts w:ascii="Times New Roman" w:hAnsi="Times New Roman" w:hint="eastAsia"/>
                                <w:sz w:val="18"/>
                                <w:szCs w:val="18"/>
                              </w:rPr>
                            </w:pPr>
                          </w:p>
                          <w:p w14:paraId="09DBE12B" w14:textId="77777777" w:rsidR="001C4C1C" w:rsidRDefault="001C4C1C" w:rsidP="001C4C1C">
                            <w:pPr>
                              <w:spacing w:beforeLines="20" w:before="48"/>
                              <w:ind w:firstLineChars="50" w:firstLine="90"/>
                              <w:rPr>
                                <w:rFonts w:ascii="Times New Roman" w:hAnsi="Times New Roman"/>
                              </w:rPr>
                            </w:pPr>
                            <w:r>
                              <w:rPr>
                                <w:rFonts w:ascii="Times New Roman" w:hAnsi="Times New Roman"/>
                                <w:sz w:val="18"/>
                                <w:szCs w:val="18"/>
                              </w:rPr>
                              <w:t>0011</w:t>
                            </w:r>
                          </w:p>
                        </w:txbxContent>
                      </v:textbox>
                      <w10:anchorlock/>
                    </v:shape>
                  </w:pict>
                </mc:Fallback>
              </mc:AlternateContent>
            </w:r>
            <w:r w:rsidRPr="005F69ED">
              <w:rPr>
                <w:noProof/>
                <w:sz w:val="20"/>
                <w:szCs w:val="20"/>
              </w:rPr>
              <mc:AlternateContent>
                <mc:Choice Requires="wps">
                  <w:drawing>
                    <wp:anchor distT="0" distB="0" distL="114300" distR="114300" simplePos="0" relativeHeight="251603456" behindDoc="0" locked="1" layoutInCell="1" allowOverlap="1" wp14:anchorId="09D978A0" wp14:editId="3A5750F4">
                      <wp:simplePos x="0" y="0"/>
                      <wp:positionH relativeFrom="column">
                        <wp:posOffset>438150</wp:posOffset>
                      </wp:positionH>
                      <wp:positionV relativeFrom="paragraph">
                        <wp:posOffset>145415</wp:posOffset>
                      </wp:positionV>
                      <wp:extent cx="751205" cy="843280"/>
                      <wp:effectExtent l="0" t="0" r="0" b="0"/>
                      <wp:wrapNone/>
                      <wp:docPr id="14594052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205" cy="843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B6FC9A" w14:textId="77777777" w:rsidR="001C4C1C" w:rsidRDefault="001C4C1C">
                                  <w:pPr>
                                    <w:rPr>
                                      <w:rFonts w:ascii="Times New Roman" w:hAnsi="Times New Roman"/>
                                      <w:sz w:val="18"/>
                                      <w:szCs w:val="18"/>
                                    </w:rPr>
                                  </w:pPr>
                                  <w:r>
                                    <w:rPr>
                                      <w:rFonts w:ascii="Times New Roman" w:hAnsi="Times New Roman"/>
                                      <w:sz w:val="18"/>
                                      <w:szCs w:val="18"/>
                                    </w:rPr>
                                    <w:t xml:space="preserve">Bit dấu </w:t>
                                  </w:r>
                                </w:p>
                                <w:p w14:paraId="5F057297" w14:textId="77777777" w:rsidR="001C4C1C" w:rsidRDefault="001C4C1C">
                                  <w:pPr>
                                    <w:rPr>
                                      <w:rFonts w:ascii="Times New Roman" w:hAnsi="Times New Roman"/>
                                      <w:sz w:val="18"/>
                                      <w:szCs w:val="18"/>
                                    </w:rPr>
                                  </w:pPr>
                                </w:p>
                                <w:p w14:paraId="6F09F21B" w14:textId="77777777" w:rsidR="001C4C1C" w:rsidRDefault="001C4C1C">
                                  <w:pPr>
                                    <w:rPr>
                                      <w:rFonts w:ascii="Times New Roman" w:hAnsi="Times New Roman" w:hint="eastAsia"/>
                                      <w:sz w:val="18"/>
                                      <w:szCs w:val="18"/>
                                    </w:rPr>
                                  </w:pPr>
                                </w:p>
                                <w:p w14:paraId="6B99DB2F" w14:textId="77777777" w:rsidR="001C4C1C" w:rsidRDefault="001C4C1C">
                                  <w:pPr>
                                    <w:rPr>
                                      <w:rFonts w:ascii="Times New Roman" w:hAnsi="Times New Roman" w:hint="eastAsia"/>
                                      <w:sz w:val="18"/>
                                      <w:szCs w:val="18"/>
                                    </w:rPr>
                                  </w:pPr>
                                </w:p>
                                <w:p w14:paraId="087A9124" w14:textId="77777777" w:rsidR="001C4C1C" w:rsidRDefault="001C4C1C" w:rsidP="004E0FD6">
                                  <w:pPr>
                                    <w:spacing w:beforeLines="30" w:before="72"/>
                                    <w:rPr>
                                      <w:rFonts w:ascii="Times New Roman" w:hAnsi="Times New Roman" w:hint="eastAsia"/>
                                    </w:rPr>
                                  </w:pPr>
                                  <w:r>
                                    <w:rPr>
                                      <w:rFonts w:ascii="Times New Roman" w:hAnsi="Times New Roman"/>
                                      <w:sz w:val="18"/>
                                      <w:szCs w:val="18"/>
                                    </w:rPr>
                                    <w:t>Bit vùng</w:t>
                                  </w:r>
                                  <w:r>
                                    <w:rPr>
                                      <w:rFonts w:ascii="Times New Roman" w:hAnsi="Times New Roman"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978A0" id="Text Box 323" o:spid="_x0000_s1032" type="#_x0000_t202" style="position:absolute;left:0;text-align:left;margin-left:34.5pt;margin-top:11.45pt;width:59.15pt;height:66.4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" filled="f" stroked="f">
                      <v:textbox inset="5.85pt,.7pt,5.85pt,.7pt">
                        <w:txbxContent>
                          <w:p w14:paraId="38B6FC9A" w14:textId="77777777" w:rsidR="001C4C1C" w:rsidRDefault="001C4C1C">
                            <w:pPr>
                              <w:rPr>
                                <w:rFonts w:ascii="Times New Roman" w:hAnsi="Times New Roman"/>
                                <w:sz w:val="18"/>
                                <w:szCs w:val="18"/>
                              </w:rPr>
                            </w:pPr>
                            <w:r>
                              <w:rPr>
                                <w:rFonts w:ascii="Times New Roman" w:hAnsi="Times New Roman"/>
                                <w:sz w:val="18"/>
                                <w:szCs w:val="18"/>
                              </w:rPr>
                              <w:t xml:space="preserve">Bit dấu </w:t>
                            </w:r>
                          </w:p>
                          <w:p w14:paraId="5F057297" w14:textId="77777777" w:rsidR="001C4C1C" w:rsidRDefault="001C4C1C">
                            <w:pPr>
                              <w:rPr>
                                <w:rFonts w:ascii="Times New Roman" w:hAnsi="Times New Roman"/>
                                <w:sz w:val="18"/>
                                <w:szCs w:val="18"/>
                              </w:rPr>
                            </w:pPr>
                          </w:p>
                          <w:p w14:paraId="6F09F21B" w14:textId="77777777" w:rsidR="001C4C1C" w:rsidRDefault="001C4C1C">
                            <w:pPr>
                              <w:rPr>
                                <w:rFonts w:ascii="Times New Roman" w:hAnsi="Times New Roman" w:hint="eastAsia"/>
                                <w:sz w:val="18"/>
                                <w:szCs w:val="18"/>
                              </w:rPr>
                            </w:pPr>
                          </w:p>
                          <w:p w14:paraId="6B99DB2F" w14:textId="77777777" w:rsidR="001C4C1C" w:rsidRDefault="001C4C1C">
                            <w:pPr>
                              <w:rPr>
                                <w:rFonts w:ascii="Times New Roman" w:hAnsi="Times New Roman" w:hint="eastAsia"/>
                                <w:sz w:val="18"/>
                                <w:szCs w:val="18"/>
                              </w:rPr>
                            </w:pPr>
                          </w:p>
                          <w:p w14:paraId="087A9124" w14:textId="77777777" w:rsidR="001C4C1C" w:rsidRDefault="001C4C1C" w:rsidP="004E0FD6">
                            <w:pPr>
                              <w:spacing w:beforeLines="30" w:before="72"/>
                              <w:rPr>
                                <w:rFonts w:ascii="Times New Roman" w:hAnsi="Times New Roman" w:hint="eastAsia"/>
                              </w:rPr>
                            </w:pPr>
                            <w:r>
                              <w:rPr>
                                <w:rFonts w:ascii="Times New Roman" w:hAnsi="Times New Roman"/>
                                <w:sz w:val="18"/>
                                <w:szCs w:val="18"/>
                              </w:rPr>
                              <w:t>Bit vùng</w:t>
                            </w:r>
                            <w:r>
                              <w:rPr>
                                <w:rFonts w:ascii="Times New Roman" w:hAnsi="Times New Roman" w:hint="eastAsia"/>
                                <w:sz w:val="18"/>
                                <w:szCs w:val="18"/>
                              </w:rPr>
                              <w:t>:</w:t>
                            </w:r>
                          </w:p>
                        </w:txbxContent>
                      </v:textbox>
                      <w10:anchorlock/>
                    </v:shape>
                  </w:pict>
                </mc:Fallback>
              </mc:AlternateContent>
            </w:r>
            <w:r w:rsidR="00B47AB1" w:rsidRPr="005F69ED">
              <w:rPr>
                <w:sz w:val="20"/>
                <w:szCs w:val="20"/>
              </w:rPr>
              <w:t>4</w:t>
            </w:r>
          </w:p>
        </w:tc>
      </w:tr>
      <w:tr w:rsidR="00B47AB1" w:rsidRPr="005F69ED" w14:paraId="7E656F81" w14:textId="77777777">
        <w:trPr>
          <w:trHeight w:val="70"/>
        </w:trPr>
        <w:tc>
          <w:tcPr>
            <w:tcW w:w="733" w:type="dxa"/>
            <w:tcBorders>
              <w:top w:val="nil"/>
              <w:left w:val="nil"/>
              <w:bottom w:val="nil"/>
            </w:tcBorders>
            <w:vAlign w:val="center"/>
          </w:tcPr>
          <w:p w14:paraId="626DF3D2" w14:textId="77777777" w:rsidR="00B47AB1" w:rsidRPr="005F69ED" w:rsidRDefault="00B47AB1">
            <w:pPr>
              <w:pStyle w:val="Body01"/>
              <w:snapToGrid w:val="0"/>
              <w:ind w:leftChars="0" w:left="0" w:rightChars="0" w:right="0"/>
              <w:jc w:val="center"/>
              <w:rPr>
                <w:sz w:val="20"/>
                <w:szCs w:val="20"/>
              </w:rPr>
            </w:pPr>
            <w:r w:rsidRPr="005F69ED">
              <w:rPr>
                <w:sz w:val="20"/>
                <w:szCs w:val="20"/>
              </w:rPr>
              <w:t>+1234</w:t>
            </w:r>
          </w:p>
        </w:tc>
        <w:tc>
          <w:tcPr>
            <w:tcW w:w="681" w:type="dxa"/>
            <w:tcBorders>
              <w:bottom w:val="single" w:sz="4" w:space="0" w:color="auto"/>
              <w:right w:val="dashed" w:sz="4" w:space="0" w:color="auto"/>
            </w:tcBorders>
            <w:vAlign w:val="center"/>
          </w:tcPr>
          <w:p w14:paraId="2F2FAC03"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dashed" w:sz="4" w:space="0" w:color="auto"/>
              <w:bottom w:val="single" w:sz="4" w:space="0" w:color="auto"/>
              <w:right w:val="single" w:sz="4" w:space="0" w:color="auto"/>
            </w:tcBorders>
            <w:shd w:val="clear" w:color="auto" w:fill="E6E6E6"/>
            <w:vAlign w:val="center"/>
          </w:tcPr>
          <w:p w14:paraId="52E6B812" w14:textId="77777777" w:rsidR="00B47AB1" w:rsidRPr="005F69ED" w:rsidRDefault="00B47AB1">
            <w:pPr>
              <w:pStyle w:val="Body01"/>
              <w:snapToGrid w:val="0"/>
              <w:ind w:leftChars="0" w:left="0" w:rightChars="0" w:right="0"/>
              <w:jc w:val="center"/>
              <w:rPr>
                <w:sz w:val="20"/>
                <w:szCs w:val="20"/>
              </w:rPr>
            </w:pPr>
            <w:r w:rsidRPr="005F69ED">
              <w:rPr>
                <w:sz w:val="20"/>
                <w:szCs w:val="20"/>
              </w:rPr>
              <w:t>0001</w:t>
            </w:r>
          </w:p>
        </w:tc>
        <w:tc>
          <w:tcPr>
            <w:tcW w:w="682" w:type="dxa"/>
            <w:tcBorders>
              <w:left w:val="single" w:sz="4" w:space="0" w:color="auto"/>
              <w:bottom w:val="single" w:sz="4" w:space="0" w:color="auto"/>
              <w:right w:val="dashed" w:sz="4" w:space="0" w:color="auto"/>
            </w:tcBorders>
            <w:vAlign w:val="center"/>
          </w:tcPr>
          <w:p w14:paraId="7830613A"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dashed" w:sz="4" w:space="0" w:color="auto"/>
              <w:bottom w:val="single" w:sz="4" w:space="0" w:color="auto"/>
              <w:right w:val="single" w:sz="4" w:space="0" w:color="auto"/>
            </w:tcBorders>
            <w:shd w:val="clear" w:color="auto" w:fill="E6E6E6"/>
            <w:vAlign w:val="center"/>
          </w:tcPr>
          <w:p w14:paraId="730EF457" w14:textId="77777777" w:rsidR="00B47AB1" w:rsidRPr="005F69ED" w:rsidRDefault="00B47AB1">
            <w:pPr>
              <w:pStyle w:val="Body01"/>
              <w:snapToGrid w:val="0"/>
              <w:ind w:leftChars="0" w:left="0" w:rightChars="0" w:right="0"/>
              <w:jc w:val="center"/>
              <w:rPr>
                <w:sz w:val="20"/>
                <w:szCs w:val="20"/>
              </w:rPr>
            </w:pPr>
            <w:r w:rsidRPr="005F69ED">
              <w:rPr>
                <w:sz w:val="20"/>
                <w:szCs w:val="20"/>
              </w:rPr>
              <w:t>0010</w:t>
            </w:r>
          </w:p>
        </w:tc>
        <w:tc>
          <w:tcPr>
            <w:tcW w:w="681" w:type="dxa"/>
            <w:tcBorders>
              <w:left w:val="single" w:sz="4" w:space="0" w:color="auto"/>
              <w:bottom w:val="single" w:sz="4" w:space="0" w:color="auto"/>
              <w:right w:val="dashed" w:sz="4" w:space="0" w:color="auto"/>
            </w:tcBorders>
            <w:vAlign w:val="center"/>
          </w:tcPr>
          <w:p w14:paraId="1FC09AA1"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1" w:type="dxa"/>
            <w:tcBorders>
              <w:left w:val="dashed" w:sz="4" w:space="0" w:color="auto"/>
              <w:bottom w:val="single" w:sz="4" w:space="0" w:color="auto"/>
              <w:right w:val="single" w:sz="4" w:space="0" w:color="auto"/>
            </w:tcBorders>
            <w:shd w:val="clear" w:color="auto" w:fill="E6E6E6"/>
            <w:vAlign w:val="center"/>
          </w:tcPr>
          <w:p w14:paraId="3AF8D10E"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single" w:sz="4" w:space="0" w:color="auto"/>
              <w:bottom w:val="single" w:sz="4" w:space="0" w:color="auto"/>
              <w:right w:val="dashed" w:sz="4" w:space="0" w:color="auto"/>
            </w:tcBorders>
            <w:shd w:val="clear" w:color="auto" w:fill="E6E6E6"/>
            <w:vAlign w:val="center"/>
          </w:tcPr>
          <w:p w14:paraId="7678D342" w14:textId="77777777" w:rsidR="00B47AB1" w:rsidRPr="005F69ED" w:rsidRDefault="00B47AB1">
            <w:pPr>
              <w:pStyle w:val="Body01"/>
              <w:snapToGrid w:val="0"/>
              <w:ind w:leftChars="0" w:left="0" w:rightChars="0" w:right="0"/>
              <w:jc w:val="center"/>
              <w:rPr>
                <w:sz w:val="20"/>
                <w:szCs w:val="20"/>
              </w:rPr>
            </w:pPr>
            <w:r w:rsidRPr="005F69ED">
              <w:rPr>
                <w:sz w:val="20"/>
                <w:szCs w:val="20"/>
              </w:rPr>
              <w:t>1100</w:t>
            </w:r>
          </w:p>
        </w:tc>
        <w:tc>
          <w:tcPr>
            <w:tcW w:w="681" w:type="dxa"/>
            <w:tcBorders>
              <w:left w:val="dashed" w:sz="4" w:space="0" w:color="auto"/>
              <w:bottom w:val="single" w:sz="4" w:space="0" w:color="auto"/>
              <w:right w:val="single" w:sz="4" w:space="0" w:color="auto"/>
            </w:tcBorders>
            <w:shd w:val="clear" w:color="auto" w:fill="E6E6E6"/>
            <w:vAlign w:val="center"/>
          </w:tcPr>
          <w:p w14:paraId="144D8EA1" w14:textId="77777777" w:rsidR="00B47AB1" w:rsidRPr="005F69ED" w:rsidRDefault="00B47AB1">
            <w:pPr>
              <w:pStyle w:val="Body01"/>
              <w:snapToGrid w:val="0"/>
              <w:ind w:leftChars="0" w:left="0" w:rightChars="0" w:right="0"/>
              <w:jc w:val="center"/>
              <w:rPr>
                <w:sz w:val="20"/>
                <w:szCs w:val="20"/>
              </w:rPr>
            </w:pPr>
            <w:r w:rsidRPr="005F69ED">
              <w:rPr>
                <w:sz w:val="20"/>
                <w:szCs w:val="20"/>
              </w:rPr>
              <w:t>0100</w:t>
            </w:r>
          </w:p>
        </w:tc>
      </w:tr>
      <w:tr w:rsidR="00B47AB1" w:rsidRPr="005F69ED" w14:paraId="4850F099" w14:textId="77777777">
        <w:tc>
          <w:tcPr>
            <w:tcW w:w="733" w:type="dxa"/>
            <w:tcBorders>
              <w:top w:val="nil"/>
              <w:left w:val="nil"/>
              <w:bottom w:val="nil"/>
              <w:right w:val="nil"/>
            </w:tcBorders>
            <w:vAlign w:val="center"/>
          </w:tcPr>
          <w:p w14:paraId="1473B0D6" w14:textId="77777777" w:rsidR="00B47AB1" w:rsidRPr="005F69ED" w:rsidRDefault="00B47AB1">
            <w:pPr>
              <w:pStyle w:val="Body01"/>
              <w:snapToGrid w:val="0"/>
              <w:ind w:leftChars="0" w:left="0" w:rightChars="0" w:right="0"/>
              <w:jc w:val="center"/>
              <w:rPr>
                <w:sz w:val="18"/>
                <w:szCs w:val="18"/>
              </w:rPr>
            </w:pPr>
          </w:p>
        </w:tc>
        <w:tc>
          <w:tcPr>
            <w:tcW w:w="681" w:type="dxa"/>
            <w:tcBorders>
              <w:left w:val="nil"/>
              <w:right w:val="nil"/>
            </w:tcBorders>
            <w:vAlign w:val="center"/>
          </w:tcPr>
          <w:p w14:paraId="3553B6B8" w14:textId="77777777" w:rsidR="00B47AB1" w:rsidRPr="005F69ED" w:rsidRDefault="00B47AB1">
            <w:pPr>
              <w:pStyle w:val="Body01"/>
              <w:snapToGrid w:val="0"/>
              <w:ind w:leftChars="0" w:left="0" w:rightChars="0" w:right="0"/>
              <w:jc w:val="center"/>
              <w:rPr>
                <w:sz w:val="18"/>
                <w:szCs w:val="18"/>
              </w:rPr>
            </w:pPr>
          </w:p>
        </w:tc>
        <w:tc>
          <w:tcPr>
            <w:tcW w:w="682" w:type="dxa"/>
            <w:tcBorders>
              <w:left w:val="nil"/>
              <w:bottom w:val="single" w:sz="4" w:space="0" w:color="auto"/>
              <w:right w:val="nil"/>
            </w:tcBorders>
            <w:vAlign w:val="center"/>
          </w:tcPr>
          <w:p w14:paraId="6795746D" w14:textId="77777777" w:rsidR="00B47AB1" w:rsidRPr="005F69ED" w:rsidRDefault="00B47AB1">
            <w:pPr>
              <w:pStyle w:val="Body01"/>
              <w:snapToGrid w:val="0"/>
              <w:ind w:leftChars="0" w:left="0" w:rightChars="0" w:right="0"/>
              <w:jc w:val="center"/>
              <w:rPr>
                <w:sz w:val="18"/>
                <w:szCs w:val="18"/>
              </w:rPr>
            </w:pPr>
            <w:r w:rsidRPr="005F69ED">
              <w:rPr>
                <w:sz w:val="18"/>
                <w:szCs w:val="18"/>
              </w:rPr>
              <w:t>1</w:t>
            </w:r>
          </w:p>
        </w:tc>
        <w:tc>
          <w:tcPr>
            <w:tcW w:w="682" w:type="dxa"/>
            <w:tcBorders>
              <w:left w:val="nil"/>
              <w:right w:val="nil"/>
            </w:tcBorders>
            <w:vAlign w:val="center"/>
          </w:tcPr>
          <w:p w14:paraId="6BA073A7" w14:textId="77777777" w:rsidR="00B47AB1" w:rsidRPr="005F69ED" w:rsidRDefault="00B47AB1">
            <w:pPr>
              <w:pStyle w:val="Body01"/>
              <w:snapToGrid w:val="0"/>
              <w:ind w:leftChars="0" w:left="0" w:rightChars="0" w:right="0"/>
              <w:jc w:val="center"/>
              <w:rPr>
                <w:sz w:val="18"/>
                <w:szCs w:val="18"/>
              </w:rPr>
            </w:pPr>
          </w:p>
        </w:tc>
        <w:tc>
          <w:tcPr>
            <w:tcW w:w="682" w:type="dxa"/>
            <w:tcBorders>
              <w:left w:val="nil"/>
              <w:bottom w:val="single" w:sz="4" w:space="0" w:color="auto"/>
              <w:right w:val="nil"/>
            </w:tcBorders>
            <w:vAlign w:val="center"/>
          </w:tcPr>
          <w:p w14:paraId="0581C9C1" w14:textId="77777777" w:rsidR="00B47AB1" w:rsidRPr="005F69ED" w:rsidRDefault="00B47AB1">
            <w:pPr>
              <w:pStyle w:val="Body01"/>
              <w:snapToGrid w:val="0"/>
              <w:ind w:leftChars="0" w:left="0" w:rightChars="0" w:right="0"/>
              <w:jc w:val="center"/>
              <w:rPr>
                <w:sz w:val="18"/>
                <w:szCs w:val="18"/>
              </w:rPr>
            </w:pPr>
            <w:r w:rsidRPr="005F69ED">
              <w:rPr>
                <w:sz w:val="18"/>
                <w:szCs w:val="18"/>
              </w:rPr>
              <w:t>2</w:t>
            </w:r>
          </w:p>
        </w:tc>
        <w:tc>
          <w:tcPr>
            <w:tcW w:w="681" w:type="dxa"/>
            <w:tcBorders>
              <w:left w:val="nil"/>
              <w:right w:val="nil"/>
            </w:tcBorders>
            <w:vAlign w:val="center"/>
          </w:tcPr>
          <w:p w14:paraId="5F259CCB" w14:textId="77777777" w:rsidR="00B47AB1" w:rsidRPr="005F69ED" w:rsidRDefault="00B47AB1">
            <w:pPr>
              <w:pStyle w:val="Body01"/>
              <w:snapToGrid w:val="0"/>
              <w:ind w:leftChars="0" w:left="0" w:rightChars="0" w:right="0"/>
              <w:jc w:val="center"/>
              <w:rPr>
                <w:sz w:val="18"/>
                <w:szCs w:val="18"/>
              </w:rPr>
            </w:pPr>
          </w:p>
        </w:tc>
        <w:tc>
          <w:tcPr>
            <w:tcW w:w="681" w:type="dxa"/>
            <w:tcBorders>
              <w:left w:val="nil"/>
              <w:bottom w:val="single" w:sz="4" w:space="0" w:color="auto"/>
              <w:right w:val="nil"/>
            </w:tcBorders>
            <w:vAlign w:val="center"/>
          </w:tcPr>
          <w:p w14:paraId="40FD13FA" w14:textId="77777777" w:rsidR="00B47AB1" w:rsidRPr="005F69ED" w:rsidRDefault="00B47AB1">
            <w:pPr>
              <w:pStyle w:val="Body01"/>
              <w:snapToGrid w:val="0"/>
              <w:ind w:leftChars="0" w:left="0" w:rightChars="0" w:right="0"/>
              <w:jc w:val="center"/>
              <w:rPr>
                <w:sz w:val="18"/>
                <w:szCs w:val="18"/>
              </w:rPr>
            </w:pPr>
            <w:r w:rsidRPr="005F69ED">
              <w:rPr>
                <w:sz w:val="18"/>
                <w:szCs w:val="18"/>
              </w:rPr>
              <w:t>3</w:t>
            </w:r>
          </w:p>
        </w:tc>
        <w:tc>
          <w:tcPr>
            <w:tcW w:w="682" w:type="dxa"/>
            <w:tcBorders>
              <w:left w:val="nil"/>
              <w:bottom w:val="single" w:sz="4" w:space="0" w:color="auto"/>
              <w:right w:val="nil"/>
            </w:tcBorders>
            <w:vAlign w:val="center"/>
          </w:tcPr>
          <w:p w14:paraId="47F43DCE" w14:textId="77777777" w:rsidR="00B47AB1" w:rsidRPr="005F69ED" w:rsidRDefault="00B47AB1">
            <w:pPr>
              <w:pStyle w:val="Body01"/>
              <w:snapToGrid w:val="0"/>
              <w:ind w:leftChars="0" w:left="0" w:rightChars="0" w:right="0"/>
              <w:jc w:val="center"/>
              <w:rPr>
                <w:sz w:val="18"/>
                <w:szCs w:val="18"/>
              </w:rPr>
            </w:pPr>
            <w:r w:rsidRPr="005F69ED">
              <w:rPr>
                <w:sz w:val="18"/>
                <w:szCs w:val="18"/>
              </w:rPr>
              <w:t>-</w:t>
            </w:r>
          </w:p>
        </w:tc>
        <w:tc>
          <w:tcPr>
            <w:tcW w:w="681" w:type="dxa"/>
            <w:tcBorders>
              <w:left w:val="nil"/>
              <w:bottom w:val="single" w:sz="4" w:space="0" w:color="auto"/>
              <w:right w:val="nil"/>
            </w:tcBorders>
            <w:vAlign w:val="center"/>
          </w:tcPr>
          <w:p w14:paraId="7FF3D575" w14:textId="77777777" w:rsidR="00B47AB1" w:rsidRPr="005F69ED" w:rsidRDefault="00B47AB1">
            <w:pPr>
              <w:pStyle w:val="Body01"/>
              <w:snapToGrid w:val="0"/>
              <w:ind w:leftChars="0" w:left="0" w:rightChars="0" w:right="0"/>
              <w:jc w:val="center"/>
              <w:rPr>
                <w:sz w:val="18"/>
                <w:szCs w:val="18"/>
              </w:rPr>
            </w:pPr>
            <w:r w:rsidRPr="005F69ED">
              <w:rPr>
                <w:sz w:val="18"/>
                <w:szCs w:val="18"/>
              </w:rPr>
              <w:t>4</w:t>
            </w:r>
          </w:p>
        </w:tc>
      </w:tr>
      <w:tr w:rsidR="00B47AB1" w:rsidRPr="005F69ED" w14:paraId="3471BE1E" w14:textId="77777777">
        <w:tc>
          <w:tcPr>
            <w:tcW w:w="733" w:type="dxa"/>
            <w:tcBorders>
              <w:top w:val="nil"/>
              <w:left w:val="nil"/>
              <w:bottom w:val="nil"/>
            </w:tcBorders>
            <w:vAlign w:val="center"/>
          </w:tcPr>
          <w:p w14:paraId="642B0A9A" w14:textId="4BDF8DCA" w:rsidR="00B47AB1" w:rsidRPr="005F69ED" w:rsidRDefault="003812B7">
            <w:pPr>
              <w:pStyle w:val="Body01"/>
              <w:snapToGrid w:val="0"/>
              <w:ind w:leftChars="0" w:left="0" w:rightChars="0" w:right="0"/>
              <w:jc w:val="center"/>
              <w:rPr>
                <w:sz w:val="20"/>
                <w:szCs w:val="20"/>
              </w:rPr>
            </w:pPr>
            <w:r w:rsidRPr="005F69ED">
              <w:rPr>
                <w:noProof/>
                <w:sz w:val="20"/>
                <w:szCs w:val="20"/>
              </w:rPr>
              <mc:AlternateContent>
                <mc:Choice Requires="wps">
                  <w:drawing>
                    <wp:anchor distT="0" distB="0" distL="114300" distR="114300" simplePos="0" relativeHeight="251608576" behindDoc="0" locked="1" layoutInCell="1" allowOverlap="1" wp14:anchorId="76F54200" wp14:editId="6EC30D3B">
                      <wp:simplePos x="0" y="0"/>
                      <wp:positionH relativeFrom="column">
                        <wp:posOffset>3860800</wp:posOffset>
                      </wp:positionH>
                      <wp:positionV relativeFrom="paragraph">
                        <wp:posOffset>164465</wp:posOffset>
                      </wp:positionV>
                      <wp:extent cx="97790" cy="162560"/>
                      <wp:effectExtent l="0" t="0" r="0" b="0"/>
                      <wp:wrapNone/>
                      <wp:docPr id="470421409"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 cy="16256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BE2471" id="Line 328" o:spid="_x0000_s1026" style="position:absolute;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pt,12.95pt" to="311.7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">
                      <v:stroke dashstyle="dash"/>
                      <w10:anchorlock/>
                    </v:line>
                  </w:pict>
                </mc:Fallback>
              </mc:AlternateContent>
            </w:r>
            <w:r w:rsidRPr="005F69ED">
              <w:rPr>
                <w:noProof/>
                <w:sz w:val="20"/>
                <w:szCs w:val="20"/>
              </w:rPr>
              <mc:AlternateContent>
                <mc:Choice Requires="wps">
                  <w:drawing>
                    <wp:anchor distT="0" distB="0" distL="114300" distR="114300" simplePos="0" relativeHeight="251607552" behindDoc="0" locked="1" layoutInCell="1" allowOverlap="1" wp14:anchorId="39F1FCD3" wp14:editId="48407D1F">
                      <wp:simplePos x="0" y="0"/>
                      <wp:positionH relativeFrom="column">
                        <wp:posOffset>2498090</wp:posOffset>
                      </wp:positionH>
                      <wp:positionV relativeFrom="paragraph">
                        <wp:posOffset>150495</wp:posOffset>
                      </wp:positionV>
                      <wp:extent cx="483870" cy="158750"/>
                      <wp:effectExtent l="0" t="0" r="0" b="0"/>
                      <wp:wrapNone/>
                      <wp:docPr id="1636201048"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3870" cy="15875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E4BEAB" id="Line 327" o:spid="_x0000_s1026" style="position:absolute;flip:x;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7pt,11.85pt" to="234.8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">
                      <v:stroke dashstyle="dash"/>
                      <w10:anchorlock/>
                    </v:line>
                  </w:pict>
                </mc:Fallback>
              </mc:AlternateContent>
            </w:r>
            <w:r w:rsidRPr="005F69ED">
              <w:rPr>
                <w:noProof/>
                <w:sz w:val="20"/>
                <w:szCs w:val="20"/>
              </w:rPr>
              <mc:AlternateContent>
                <mc:Choice Requires="wps">
                  <w:drawing>
                    <wp:anchor distT="0" distB="0" distL="114300" distR="114300" simplePos="0" relativeHeight="251606528" behindDoc="0" locked="1" layoutInCell="1" allowOverlap="1" wp14:anchorId="137D0A30" wp14:editId="449E5DB3">
                      <wp:simplePos x="0" y="0"/>
                      <wp:positionH relativeFrom="column">
                        <wp:posOffset>1254760</wp:posOffset>
                      </wp:positionH>
                      <wp:positionV relativeFrom="paragraph">
                        <wp:posOffset>149860</wp:posOffset>
                      </wp:positionV>
                      <wp:extent cx="120650" cy="163830"/>
                      <wp:effectExtent l="0" t="0" r="0" b="0"/>
                      <wp:wrapNone/>
                      <wp:docPr id="418113956"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 cy="16383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9ED285" id="Line 326" o:spid="_x0000_s1026" style="position:absolute;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8pt,11.8pt" to="108.3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">
                      <v:stroke dashstyle="dash"/>
                      <w10:anchorlock/>
                    </v:line>
                  </w:pict>
                </mc:Fallback>
              </mc:AlternateContent>
            </w:r>
            <w:r w:rsidRPr="005F69ED">
              <w:rPr>
                <w:noProof/>
                <w:sz w:val="20"/>
                <w:szCs w:val="20"/>
              </w:rPr>
              <mc:AlternateContent>
                <mc:Choice Requires="wps">
                  <w:drawing>
                    <wp:anchor distT="0" distB="0" distL="114300" distR="114300" simplePos="0" relativeHeight="251605504" behindDoc="0" locked="1" layoutInCell="1" allowOverlap="1" wp14:anchorId="3EFC9D9E" wp14:editId="71964421">
                      <wp:simplePos x="0" y="0"/>
                      <wp:positionH relativeFrom="column">
                        <wp:posOffset>-44450</wp:posOffset>
                      </wp:positionH>
                      <wp:positionV relativeFrom="paragraph">
                        <wp:posOffset>154305</wp:posOffset>
                      </wp:positionV>
                      <wp:extent cx="434340" cy="167640"/>
                      <wp:effectExtent l="0" t="0" r="0" b="0"/>
                      <wp:wrapNone/>
                      <wp:docPr id="1958569249"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4340" cy="16764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FB43E0" id="Line 325" o:spid="_x0000_s1026" style="position:absolute;flip:x;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2.15pt" to="30.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">
                      <v:stroke dashstyle="dash"/>
                      <w10:anchorlock/>
                    </v:line>
                  </w:pict>
                </mc:Fallback>
              </mc:AlternateContent>
            </w:r>
            <w:r w:rsidR="00B47AB1" w:rsidRPr="005F69ED">
              <w:rPr>
                <w:sz w:val="20"/>
                <w:szCs w:val="20"/>
              </w:rPr>
              <w:t>-1234</w:t>
            </w:r>
          </w:p>
        </w:tc>
        <w:tc>
          <w:tcPr>
            <w:tcW w:w="681" w:type="dxa"/>
            <w:tcBorders>
              <w:right w:val="dashed" w:sz="4" w:space="0" w:color="auto"/>
            </w:tcBorders>
            <w:vAlign w:val="center"/>
          </w:tcPr>
          <w:p w14:paraId="62429ACC"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dashed" w:sz="4" w:space="0" w:color="auto"/>
              <w:right w:val="single" w:sz="4" w:space="0" w:color="auto"/>
            </w:tcBorders>
            <w:shd w:val="clear" w:color="auto" w:fill="E6E6E6"/>
            <w:vAlign w:val="center"/>
          </w:tcPr>
          <w:p w14:paraId="303970AF" w14:textId="77777777" w:rsidR="00B47AB1" w:rsidRPr="005F69ED" w:rsidRDefault="00B47AB1">
            <w:pPr>
              <w:pStyle w:val="Body01"/>
              <w:snapToGrid w:val="0"/>
              <w:ind w:leftChars="0" w:left="0" w:rightChars="0" w:right="0"/>
              <w:jc w:val="center"/>
              <w:rPr>
                <w:sz w:val="20"/>
                <w:szCs w:val="20"/>
              </w:rPr>
            </w:pPr>
            <w:r w:rsidRPr="005F69ED">
              <w:rPr>
                <w:sz w:val="20"/>
                <w:szCs w:val="20"/>
              </w:rPr>
              <w:t>0001</w:t>
            </w:r>
          </w:p>
        </w:tc>
        <w:tc>
          <w:tcPr>
            <w:tcW w:w="682" w:type="dxa"/>
            <w:tcBorders>
              <w:left w:val="single" w:sz="4" w:space="0" w:color="auto"/>
              <w:right w:val="dashed" w:sz="4" w:space="0" w:color="auto"/>
            </w:tcBorders>
            <w:vAlign w:val="center"/>
          </w:tcPr>
          <w:p w14:paraId="26A4A49F"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dashed" w:sz="4" w:space="0" w:color="auto"/>
              <w:bottom w:val="single" w:sz="4" w:space="0" w:color="auto"/>
              <w:right w:val="single" w:sz="4" w:space="0" w:color="auto"/>
            </w:tcBorders>
            <w:shd w:val="clear" w:color="auto" w:fill="E6E6E6"/>
            <w:vAlign w:val="center"/>
          </w:tcPr>
          <w:p w14:paraId="154C2056" w14:textId="77777777" w:rsidR="00B47AB1" w:rsidRPr="005F69ED" w:rsidRDefault="00B47AB1">
            <w:pPr>
              <w:pStyle w:val="Body01"/>
              <w:snapToGrid w:val="0"/>
              <w:ind w:leftChars="0" w:left="0" w:rightChars="0" w:right="0"/>
              <w:jc w:val="center"/>
              <w:rPr>
                <w:sz w:val="20"/>
                <w:szCs w:val="20"/>
              </w:rPr>
            </w:pPr>
            <w:r w:rsidRPr="005F69ED">
              <w:rPr>
                <w:sz w:val="20"/>
                <w:szCs w:val="20"/>
              </w:rPr>
              <w:t>0010</w:t>
            </w:r>
          </w:p>
        </w:tc>
        <w:tc>
          <w:tcPr>
            <w:tcW w:w="681" w:type="dxa"/>
            <w:tcBorders>
              <w:left w:val="single" w:sz="4" w:space="0" w:color="auto"/>
              <w:bottom w:val="single" w:sz="4" w:space="0" w:color="auto"/>
              <w:right w:val="dashed" w:sz="4" w:space="0" w:color="auto"/>
            </w:tcBorders>
            <w:vAlign w:val="center"/>
          </w:tcPr>
          <w:p w14:paraId="24813C0A"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1" w:type="dxa"/>
            <w:tcBorders>
              <w:left w:val="dashed" w:sz="4" w:space="0" w:color="auto"/>
              <w:right w:val="single" w:sz="4" w:space="0" w:color="auto"/>
            </w:tcBorders>
            <w:shd w:val="clear" w:color="auto" w:fill="E6E6E6"/>
            <w:vAlign w:val="center"/>
          </w:tcPr>
          <w:p w14:paraId="0CE91956" w14:textId="77777777" w:rsidR="00B47AB1" w:rsidRPr="005F69ED" w:rsidRDefault="00B47AB1">
            <w:pPr>
              <w:pStyle w:val="Body01"/>
              <w:snapToGrid w:val="0"/>
              <w:ind w:leftChars="0" w:left="0" w:rightChars="0" w:right="0"/>
              <w:jc w:val="center"/>
              <w:rPr>
                <w:sz w:val="20"/>
                <w:szCs w:val="20"/>
              </w:rPr>
            </w:pPr>
            <w:r w:rsidRPr="005F69ED">
              <w:rPr>
                <w:sz w:val="20"/>
                <w:szCs w:val="20"/>
              </w:rPr>
              <w:t>0011</w:t>
            </w:r>
          </w:p>
        </w:tc>
        <w:tc>
          <w:tcPr>
            <w:tcW w:w="682" w:type="dxa"/>
            <w:tcBorders>
              <w:left w:val="single" w:sz="4" w:space="0" w:color="auto"/>
              <w:right w:val="dashed" w:sz="4" w:space="0" w:color="auto"/>
            </w:tcBorders>
            <w:shd w:val="clear" w:color="auto" w:fill="E6E6E6"/>
            <w:vAlign w:val="center"/>
          </w:tcPr>
          <w:p w14:paraId="657DB994" w14:textId="632C44C3" w:rsidR="00B47AB1" w:rsidRPr="005F69ED" w:rsidRDefault="00B47AB1">
            <w:pPr>
              <w:pStyle w:val="Body01"/>
              <w:snapToGrid w:val="0"/>
              <w:ind w:leftChars="0" w:left="0" w:rightChars="0" w:right="0"/>
              <w:jc w:val="center"/>
              <w:rPr>
                <w:sz w:val="20"/>
                <w:szCs w:val="20"/>
              </w:rPr>
            </w:pPr>
            <w:r w:rsidRPr="005F69ED">
              <w:rPr>
                <w:sz w:val="20"/>
                <w:szCs w:val="20"/>
              </w:rPr>
              <w:t>110</w:t>
            </w:r>
            <w:r w:rsidR="005D5231">
              <w:rPr>
                <w:sz w:val="20"/>
                <w:szCs w:val="20"/>
              </w:rPr>
              <w:t>1</w:t>
            </w:r>
          </w:p>
        </w:tc>
        <w:tc>
          <w:tcPr>
            <w:tcW w:w="681" w:type="dxa"/>
            <w:tcBorders>
              <w:left w:val="dashed" w:sz="4" w:space="0" w:color="auto"/>
              <w:right w:val="single" w:sz="4" w:space="0" w:color="auto"/>
            </w:tcBorders>
            <w:shd w:val="clear" w:color="auto" w:fill="E6E6E6"/>
            <w:vAlign w:val="center"/>
          </w:tcPr>
          <w:p w14:paraId="23454B98" w14:textId="77777777" w:rsidR="00B47AB1" w:rsidRPr="005F69ED" w:rsidRDefault="00B47AB1">
            <w:pPr>
              <w:pStyle w:val="Body01"/>
              <w:snapToGrid w:val="0"/>
              <w:ind w:leftChars="0" w:left="0" w:rightChars="0" w:right="0"/>
              <w:jc w:val="center"/>
              <w:rPr>
                <w:sz w:val="20"/>
                <w:szCs w:val="20"/>
              </w:rPr>
            </w:pPr>
            <w:r w:rsidRPr="005F69ED">
              <w:rPr>
                <w:sz w:val="20"/>
                <w:szCs w:val="20"/>
              </w:rPr>
              <w:t>0100</w:t>
            </w:r>
          </w:p>
        </w:tc>
      </w:tr>
    </w:tbl>
    <w:p w14:paraId="0A974BB6" w14:textId="77777777" w:rsidR="00B47AB1" w:rsidRPr="005F69ED" w:rsidRDefault="00B47AB1" w:rsidP="001C4C1C">
      <w:pPr>
        <w:pStyle w:val="Body01"/>
        <w:ind w:left="315" w:right="315"/>
      </w:pPr>
    </w:p>
    <w:tbl>
      <w:tblPr>
        <w:tblW w:w="0" w:type="auto"/>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0"/>
        <w:gridCol w:w="1160"/>
        <w:gridCol w:w="1770"/>
        <w:gridCol w:w="1118"/>
        <w:gridCol w:w="1178"/>
      </w:tblGrid>
      <w:tr w:rsidR="00B47AB1" w:rsidRPr="005F69ED" w14:paraId="67321157" w14:textId="77777777">
        <w:tc>
          <w:tcPr>
            <w:tcW w:w="1060" w:type="dxa"/>
            <w:tcBorders>
              <w:left w:val="single" w:sz="4" w:space="0" w:color="auto"/>
              <w:right w:val="dashed" w:sz="4" w:space="0" w:color="auto"/>
            </w:tcBorders>
          </w:tcPr>
          <w:p w14:paraId="69402B2E" w14:textId="77777777" w:rsidR="00B47AB1" w:rsidRPr="005F69ED" w:rsidRDefault="0005418A" w:rsidP="00F22B96">
            <w:pPr>
              <w:pStyle w:val="Body01"/>
              <w:snapToGrid w:val="0"/>
              <w:ind w:leftChars="0" w:left="0" w:rightChars="0" w:right="0"/>
              <w:jc w:val="center"/>
              <w:rPr>
                <w:sz w:val="18"/>
                <w:szCs w:val="18"/>
              </w:rPr>
            </w:pPr>
            <w:r w:rsidRPr="005F69ED">
              <w:rPr>
                <w:sz w:val="18"/>
                <w:szCs w:val="18"/>
              </w:rPr>
              <w:t>Bit vùng</w:t>
            </w:r>
            <w:r w:rsidR="00B47AB1" w:rsidRPr="005F69ED">
              <w:rPr>
                <w:rStyle w:val="FootnoteReference"/>
                <w:sz w:val="18"/>
                <w:szCs w:val="18"/>
              </w:rPr>
              <w:footnoteReference w:id="8"/>
            </w:r>
          </w:p>
        </w:tc>
        <w:tc>
          <w:tcPr>
            <w:tcW w:w="1160" w:type="dxa"/>
            <w:tcBorders>
              <w:left w:val="dashed" w:sz="4" w:space="0" w:color="auto"/>
              <w:right w:val="single" w:sz="4" w:space="0" w:color="auto"/>
            </w:tcBorders>
          </w:tcPr>
          <w:p w14:paraId="5DC5680A" w14:textId="77777777" w:rsidR="00B47AB1" w:rsidRPr="005F69ED" w:rsidRDefault="0005418A" w:rsidP="00F22B96">
            <w:pPr>
              <w:pStyle w:val="Body01"/>
              <w:snapToGrid w:val="0"/>
              <w:ind w:leftChars="0" w:left="0" w:rightChars="0" w:right="0"/>
              <w:jc w:val="center"/>
              <w:rPr>
                <w:sz w:val="18"/>
                <w:szCs w:val="18"/>
              </w:rPr>
            </w:pPr>
            <w:r w:rsidRPr="005F69ED">
              <w:rPr>
                <w:sz w:val="18"/>
                <w:szCs w:val="18"/>
              </w:rPr>
              <w:t xml:space="preserve">Bit số </w:t>
            </w:r>
          </w:p>
        </w:tc>
        <w:tc>
          <w:tcPr>
            <w:tcW w:w="1770" w:type="dxa"/>
            <w:tcBorders>
              <w:top w:val="nil"/>
              <w:left w:val="single" w:sz="4" w:space="0" w:color="auto"/>
              <w:bottom w:val="nil"/>
              <w:right w:val="single" w:sz="4" w:space="0" w:color="auto"/>
            </w:tcBorders>
          </w:tcPr>
          <w:p w14:paraId="793529C9" w14:textId="77777777" w:rsidR="00B47AB1" w:rsidRPr="005F69ED" w:rsidRDefault="00B47AB1">
            <w:pPr>
              <w:pStyle w:val="Body01"/>
              <w:snapToGrid w:val="0"/>
              <w:ind w:leftChars="0" w:left="0" w:rightChars="0" w:right="0"/>
              <w:rPr>
                <w:sz w:val="18"/>
                <w:szCs w:val="18"/>
              </w:rPr>
            </w:pPr>
          </w:p>
        </w:tc>
        <w:tc>
          <w:tcPr>
            <w:tcW w:w="1118" w:type="dxa"/>
            <w:tcBorders>
              <w:left w:val="single" w:sz="4" w:space="0" w:color="auto"/>
              <w:right w:val="dashed" w:sz="4" w:space="0" w:color="auto"/>
            </w:tcBorders>
          </w:tcPr>
          <w:p w14:paraId="07910247" w14:textId="77777777" w:rsidR="00B47AB1" w:rsidRPr="005F69ED" w:rsidRDefault="00AB53A7" w:rsidP="00F22B96">
            <w:pPr>
              <w:pStyle w:val="Body01"/>
              <w:snapToGrid w:val="0"/>
              <w:ind w:leftChars="0" w:left="0" w:rightChars="0" w:right="0"/>
              <w:jc w:val="center"/>
              <w:rPr>
                <w:sz w:val="18"/>
                <w:szCs w:val="18"/>
              </w:rPr>
            </w:pPr>
            <w:r w:rsidRPr="005F69ED">
              <w:rPr>
                <w:sz w:val="18"/>
                <w:szCs w:val="18"/>
              </w:rPr>
              <w:t>Bit dấ</w:t>
            </w:r>
            <w:r w:rsidR="00B27BE8" w:rsidRPr="005F69ED">
              <w:rPr>
                <w:sz w:val="18"/>
                <w:szCs w:val="18"/>
              </w:rPr>
              <w:t>u</w:t>
            </w:r>
          </w:p>
        </w:tc>
        <w:tc>
          <w:tcPr>
            <w:tcW w:w="1178" w:type="dxa"/>
            <w:tcBorders>
              <w:left w:val="dashed" w:sz="4" w:space="0" w:color="auto"/>
              <w:right w:val="single" w:sz="4" w:space="0" w:color="auto"/>
            </w:tcBorders>
          </w:tcPr>
          <w:p w14:paraId="611113D1" w14:textId="77777777" w:rsidR="00B47AB1" w:rsidRPr="005F69ED" w:rsidRDefault="00AB53A7" w:rsidP="00F22B96">
            <w:pPr>
              <w:pStyle w:val="Body01"/>
              <w:snapToGrid w:val="0"/>
              <w:ind w:leftChars="0" w:left="0" w:rightChars="0" w:right="0"/>
              <w:jc w:val="center"/>
              <w:rPr>
                <w:sz w:val="18"/>
                <w:szCs w:val="18"/>
              </w:rPr>
            </w:pPr>
            <w:r w:rsidRPr="005F69ED">
              <w:rPr>
                <w:sz w:val="18"/>
                <w:szCs w:val="18"/>
              </w:rPr>
              <w:t xml:space="preserve">Bit số </w:t>
            </w:r>
          </w:p>
        </w:tc>
      </w:tr>
    </w:tbl>
    <w:p w14:paraId="06D01D56" w14:textId="77777777" w:rsidR="00B47AB1" w:rsidRPr="005F69ED" w:rsidRDefault="00B47AB1" w:rsidP="001C4C1C">
      <w:pPr>
        <w:pStyle w:val="Body01"/>
        <w:ind w:left="315" w:right="315"/>
      </w:pPr>
    </w:p>
    <w:p w14:paraId="790220D7" w14:textId="77777777" w:rsidR="00B47AB1" w:rsidRPr="005F69ED" w:rsidRDefault="00DF624A" w:rsidP="001C4C1C">
      <w:pPr>
        <w:pStyle w:val="Body01"/>
        <w:ind w:left="315" w:right="315"/>
      </w:pPr>
      <w:r w:rsidRPr="005F69ED">
        <w:t>Trong định dạng thập phân gói</w:t>
      </w:r>
      <w:r w:rsidR="002A3E36" w:rsidRPr="005F69ED">
        <w:t xml:space="preserve"> đóng</w:t>
      </w:r>
      <w:r w:rsidRPr="005F69ED">
        <w:t xml:space="preserve">, mỗi chữ số của số thập phân </w:t>
      </w:r>
      <w:r w:rsidR="00B554B4" w:rsidRPr="005F69ED">
        <w:t xml:space="preserve">được biểu diễn bằng </w:t>
      </w:r>
      <w:r w:rsidR="00780024" w:rsidRPr="005F69ED">
        <w:t>4 bit</w:t>
      </w:r>
      <w:r w:rsidR="00B554B4" w:rsidRPr="005F69ED">
        <w:t xml:space="preserve">, và 4 </w:t>
      </w:r>
      <w:r w:rsidR="00780024" w:rsidRPr="005F69ED">
        <w:t>bit</w:t>
      </w:r>
      <w:r w:rsidR="00B554B4" w:rsidRPr="005F69ED">
        <w:t xml:space="preserve"> cuối cùng xác định dấu. Khoảng trống phía đầu của byte cao nhất được thêm các </w:t>
      </w:r>
      <w:r w:rsidR="00780024" w:rsidRPr="005F69ED">
        <w:t>bit</w:t>
      </w:r>
      <w:r w:rsidR="00B554B4" w:rsidRPr="005F69ED">
        <w:t xml:space="preserve"> 0. Mẫu bit dấu tương tự như trong định dạng thập phân mở gói. Trong ví dụ dưới đây, 2 bytes và 4 </w:t>
      </w:r>
      <w:r w:rsidR="00780024" w:rsidRPr="005F69ED">
        <w:t>bit</w:t>
      </w:r>
      <w:r w:rsidR="00B554B4" w:rsidRPr="005F69ED">
        <w:t xml:space="preserve"> là đủ để biểu diễn số, nhưng cả hai trường hợp đều phải sử dụng 3 bytes bằng cách thêm 4 số 0 vào phần đầu tiên vì máy tính lưu trữ theo đơn vị</w:t>
      </w:r>
      <w:r w:rsidR="00B27BE8" w:rsidRPr="005F69ED">
        <w:t xml:space="preserve"> byte</w:t>
      </w:r>
      <w:r w:rsidR="00B27BE8" w:rsidRPr="005F69ED">
        <w:rPr>
          <w:rStyle w:val="FootnoteReference"/>
        </w:rPr>
        <w:footnoteReference w:id="9"/>
      </w:r>
      <w:r w:rsidR="00B554B4" w:rsidRPr="005F69ED">
        <w:t>.</w:t>
      </w:r>
    </w:p>
    <w:p w14:paraId="61B2C593"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621"/>
        <w:gridCol w:w="621"/>
        <w:gridCol w:w="621"/>
        <w:gridCol w:w="621"/>
        <w:gridCol w:w="621"/>
        <w:gridCol w:w="622"/>
        <w:gridCol w:w="622"/>
        <w:gridCol w:w="622"/>
        <w:gridCol w:w="622"/>
        <w:gridCol w:w="622"/>
        <w:gridCol w:w="622"/>
        <w:gridCol w:w="622"/>
        <w:gridCol w:w="622"/>
      </w:tblGrid>
      <w:tr w:rsidR="00B47AB1" w:rsidRPr="005F69ED" w14:paraId="32F2FEA8" w14:textId="77777777">
        <w:trPr>
          <w:jc w:val="center"/>
        </w:trPr>
        <w:tc>
          <w:tcPr>
            <w:tcW w:w="621" w:type="dxa"/>
            <w:tcBorders>
              <w:top w:val="nil"/>
              <w:left w:val="nil"/>
              <w:bottom w:val="nil"/>
              <w:right w:val="nil"/>
            </w:tcBorders>
            <w:vAlign w:val="center"/>
          </w:tcPr>
          <w:p w14:paraId="225280C8" w14:textId="77777777" w:rsidR="00B47AB1" w:rsidRPr="005F69ED" w:rsidRDefault="00B47AB1">
            <w:pPr>
              <w:pStyle w:val="Body01"/>
              <w:ind w:leftChars="0" w:left="0" w:rightChars="0" w:right="0"/>
              <w:jc w:val="center"/>
              <w:rPr>
                <w:sz w:val="20"/>
                <w:szCs w:val="20"/>
              </w:rPr>
            </w:pPr>
          </w:p>
        </w:tc>
        <w:tc>
          <w:tcPr>
            <w:tcW w:w="621" w:type="dxa"/>
            <w:tcBorders>
              <w:top w:val="nil"/>
              <w:left w:val="nil"/>
              <w:bottom w:val="single" w:sz="4" w:space="0" w:color="auto"/>
              <w:right w:val="nil"/>
            </w:tcBorders>
            <w:vAlign w:val="center"/>
          </w:tcPr>
          <w:p w14:paraId="52232D1B" w14:textId="77777777" w:rsidR="00B47AB1" w:rsidRPr="005F69ED" w:rsidRDefault="00B47AB1">
            <w:pPr>
              <w:pStyle w:val="Body01"/>
              <w:ind w:leftChars="0" w:left="0" w:rightChars="0" w:right="0"/>
              <w:jc w:val="center"/>
              <w:rPr>
                <w:sz w:val="20"/>
                <w:szCs w:val="20"/>
              </w:rPr>
            </w:pPr>
            <w:r w:rsidRPr="005F69ED">
              <w:rPr>
                <w:sz w:val="20"/>
                <w:szCs w:val="20"/>
              </w:rPr>
              <w:t>0</w:t>
            </w:r>
          </w:p>
        </w:tc>
        <w:tc>
          <w:tcPr>
            <w:tcW w:w="621" w:type="dxa"/>
            <w:tcBorders>
              <w:top w:val="nil"/>
              <w:left w:val="nil"/>
              <w:bottom w:val="single" w:sz="4" w:space="0" w:color="auto"/>
              <w:right w:val="nil"/>
            </w:tcBorders>
            <w:vAlign w:val="center"/>
          </w:tcPr>
          <w:p w14:paraId="2A864458" w14:textId="77777777" w:rsidR="00B47AB1" w:rsidRPr="005F69ED" w:rsidRDefault="00B47AB1">
            <w:pPr>
              <w:pStyle w:val="Body01"/>
              <w:ind w:leftChars="0" w:left="0" w:rightChars="0" w:right="0"/>
              <w:jc w:val="center"/>
              <w:rPr>
                <w:sz w:val="20"/>
                <w:szCs w:val="20"/>
              </w:rPr>
            </w:pPr>
            <w:r w:rsidRPr="005F69ED">
              <w:rPr>
                <w:sz w:val="20"/>
                <w:szCs w:val="20"/>
              </w:rPr>
              <w:t>1</w:t>
            </w:r>
          </w:p>
        </w:tc>
        <w:tc>
          <w:tcPr>
            <w:tcW w:w="621" w:type="dxa"/>
            <w:tcBorders>
              <w:top w:val="nil"/>
              <w:left w:val="nil"/>
              <w:bottom w:val="single" w:sz="4" w:space="0" w:color="auto"/>
              <w:right w:val="nil"/>
            </w:tcBorders>
            <w:vAlign w:val="center"/>
          </w:tcPr>
          <w:p w14:paraId="7BF8AE25" w14:textId="77777777" w:rsidR="00B47AB1" w:rsidRPr="005F69ED" w:rsidRDefault="00B47AB1">
            <w:pPr>
              <w:pStyle w:val="Body01"/>
              <w:ind w:leftChars="0" w:left="0" w:rightChars="0" w:right="0"/>
              <w:jc w:val="center"/>
              <w:rPr>
                <w:sz w:val="20"/>
                <w:szCs w:val="20"/>
              </w:rPr>
            </w:pPr>
            <w:r w:rsidRPr="005F69ED">
              <w:rPr>
                <w:sz w:val="20"/>
                <w:szCs w:val="20"/>
              </w:rPr>
              <w:t>2</w:t>
            </w:r>
          </w:p>
        </w:tc>
        <w:tc>
          <w:tcPr>
            <w:tcW w:w="621" w:type="dxa"/>
            <w:tcBorders>
              <w:top w:val="nil"/>
              <w:left w:val="nil"/>
              <w:bottom w:val="single" w:sz="4" w:space="0" w:color="auto"/>
              <w:right w:val="nil"/>
            </w:tcBorders>
            <w:vAlign w:val="center"/>
          </w:tcPr>
          <w:p w14:paraId="0E3DBAE7" w14:textId="77777777" w:rsidR="00B47AB1" w:rsidRPr="005F69ED" w:rsidRDefault="00B47AB1">
            <w:pPr>
              <w:pStyle w:val="Body01"/>
              <w:ind w:leftChars="0" w:left="0" w:rightChars="0" w:right="0"/>
              <w:jc w:val="center"/>
              <w:rPr>
                <w:sz w:val="20"/>
                <w:szCs w:val="20"/>
              </w:rPr>
            </w:pPr>
            <w:r w:rsidRPr="005F69ED">
              <w:rPr>
                <w:sz w:val="20"/>
                <w:szCs w:val="20"/>
              </w:rPr>
              <w:t>3</w:t>
            </w:r>
          </w:p>
        </w:tc>
        <w:tc>
          <w:tcPr>
            <w:tcW w:w="621" w:type="dxa"/>
            <w:tcBorders>
              <w:top w:val="nil"/>
              <w:left w:val="nil"/>
              <w:bottom w:val="single" w:sz="4" w:space="0" w:color="auto"/>
              <w:right w:val="nil"/>
            </w:tcBorders>
            <w:vAlign w:val="center"/>
          </w:tcPr>
          <w:p w14:paraId="7137F453" w14:textId="77777777" w:rsidR="00B47AB1" w:rsidRPr="005F69ED" w:rsidRDefault="00B47AB1">
            <w:pPr>
              <w:pStyle w:val="Body01"/>
              <w:ind w:leftChars="0" w:left="0" w:rightChars="0" w:right="0"/>
              <w:jc w:val="center"/>
              <w:rPr>
                <w:sz w:val="20"/>
                <w:szCs w:val="20"/>
              </w:rPr>
            </w:pPr>
            <w:r w:rsidRPr="005F69ED">
              <w:rPr>
                <w:sz w:val="20"/>
                <w:szCs w:val="20"/>
              </w:rPr>
              <w:t>4</w:t>
            </w:r>
          </w:p>
        </w:tc>
        <w:tc>
          <w:tcPr>
            <w:tcW w:w="622" w:type="dxa"/>
            <w:tcBorders>
              <w:top w:val="nil"/>
              <w:left w:val="nil"/>
              <w:bottom w:val="single" w:sz="4" w:space="0" w:color="auto"/>
              <w:right w:val="nil"/>
            </w:tcBorders>
            <w:vAlign w:val="center"/>
          </w:tcPr>
          <w:p w14:paraId="0AA50E24" w14:textId="77777777" w:rsidR="00B47AB1" w:rsidRPr="005F69ED" w:rsidRDefault="00B47AB1">
            <w:pPr>
              <w:pStyle w:val="Body01"/>
              <w:ind w:leftChars="0" w:left="0" w:rightChars="0" w:right="0"/>
              <w:jc w:val="center"/>
              <w:rPr>
                <w:sz w:val="20"/>
                <w:szCs w:val="20"/>
              </w:rPr>
            </w:pPr>
            <w:r w:rsidRPr="005F69ED">
              <w:rPr>
                <w:sz w:val="20"/>
                <w:szCs w:val="20"/>
              </w:rPr>
              <w:t>+</w:t>
            </w:r>
          </w:p>
        </w:tc>
        <w:tc>
          <w:tcPr>
            <w:tcW w:w="622" w:type="dxa"/>
            <w:tcBorders>
              <w:top w:val="nil"/>
              <w:left w:val="nil"/>
              <w:bottom w:val="nil"/>
              <w:right w:val="nil"/>
            </w:tcBorders>
            <w:vAlign w:val="center"/>
          </w:tcPr>
          <w:p w14:paraId="791C2376" w14:textId="77777777" w:rsidR="00B47AB1" w:rsidRPr="005F69ED" w:rsidRDefault="00B47AB1">
            <w:pPr>
              <w:pStyle w:val="Body01"/>
              <w:ind w:leftChars="0" w:left="0" w:rightChars="0" w:right="0"/>
              <w:jc w:val="center"/>
              <w:rPr>
                <w:sz w:val="20"/>
                <w:szCs w:val="20"/>
              </w:rPr>
            </w:pPr>
          </w:p>
        </w:tc>
        <w:tc>
          <w:tcPr>
            <w:tcW w:w="622" w:type="dxa"/>
            <w:tcBorders>
              <w:top w:val="nil"/>
              <w:left w:val="nil"/>
              <w:bottom w:val="single" w:sz="4" w:space="0" w:color="auto"/>
              <w:right w:val="nil"/>
            </w:tcBorders>
            <w:vAlign w:val="center"/>
          </w:tcPr>
          <w:p w14:paraId="47896266" w14:textId="77777777" w:rsidR="00B47AB1" w:rsidRPr="005F69ED" w:rsidRDefault="00B47AB1">
            <w:pPr>
              <w:pStyle w:val="Body01"/>
              <w:ind w:leftChars="0" w:left="0" w:rightChars="0" w:right="0"/>
              <w:jc w:val="center"/>
              <w:rPr>
                <w:sz w:val="20"/>
                <w:szCs w:val="20"/>
              </w:rPr>
            </w:pPr>
            <w:r w:rsidRPr="005F69ED">
              <w:rPr>
                <w:sz w:val="20"/>
                <w:szCs w:val="20"/>
              </w:rPr>
              <w:t>0</w:t>
            </w:r>
          </w:p>
        </w:tc>
        <w:tc>
          <w:tcPr>
            <w:tcW w:w="622" w:type="dxa"/>
            <w:tcBorders>
              <w:top w:val="nil"/>
              <w:left w:val="nil"/>
              <w:bottom w:val="single" w:sz="4" w:space="0" w:color="auto"/>
              <w:right w:val="nil"/>
            </w:tcBorders>
            <w:vAlign w:val="center"/>
          </w:tcPr>
          <w:p w14:paraId="7C90B8B2" w14:textId="77777777" w:rsidR="00B47AB1" w:rsidRPr="005F69ED" w:rsidRDefault="00B47AB1">
            <w:pPr>
              <w:pStyle w:val="Body01"/>
              <w:ind w:leftChars="0" w:left="0" w:rightChars="0" w:right="0"/>
              <w:jc w:val="center"/>
              <w:rPr>
                <w:sz w:val="20"/>
                <w:szCs w:val="20"/>
              </w:rPr>
            </w:pPr>
            <w:r w:rsidRPr="005F69ED">
              <w:rPr>
                <w:sz w:val="20"/>
                <w:szCs w:val="20"/>
              </w:rPr>
              <w:t>1</w:t>
            </w:r>
          </w:p>
        </w:tc>
        <w:tc>
          <w:tcPr>
            <w:tcW w:w="622" w:type="dxa"/>
            <w:tcBorders>
              <w:top w:val="nil"/>
              <w:left w:val="nil"/>
              <w:bottom w:val="single" w:sz="4" w:space="0" w:color="auto"/>
              <w:right w:val="nil"/>
            </w:tcBorders>
            <w:vAlign w:val="center"/>
          </w:tcPr>
          <w:p w14:paraId="570A761B" w14:textId="77777777" w:rsidR="00B47AB1" w:rsidRPr="005F69ED" w:rsidRDefault="00B47AB1">
            <w:pPr>
              <w:pStyle w:val="Body01"/>
              <w:ind w:leftChars="0" w:left="0" w:rightChars="0" w:right="0"/>
              <w:jc w:val="center"/>
              <w:rPr>
                <w:sz w:val="20"/>
                <w:szCs w:val="20"/>
              </w:rPr>
            </w:pPr>
            <w:r w:rsidRPr="005F69ED">
              <w:rPr>
                <w:sz w:val="20"/>
                <w:szCs w:val="20"/>
              </w:rPr>
              <w:t>2</w:t>
            </w:r>
          </w:p>
        </w:tc>
        <w:tc>
          <w:tcPr>
            <w:tcW w:w="622" w:type="dxa"/>
            <w:tcBorders>
              <w:top w:val="nil"/>
              <w:left w:val="nil"/>
              <w:bottom w:val="single" w:sz="4" w:space="0" w:color="auto"/>
              <w:right w:val="nil"/>
            </w:tcBorders>
            <w:vAlign w:val="center"/>
          </w:tcPr>
          <w:p w14:paraId="4761C3F2" w14:textId="77777777" w:rsidR="00B47AB1" w:rsidRPr="005F69ED" w:rsidRDefault="00B47AB1">
            <w:pPr>
              <w:pStyle w:val="Body01"/>
              <w:ind w:leftChars="0" w:left="0" w:rightChars="0" w:right="0"/>
              <w:jc w:val="center"/>
              <w:rPr>
                <w:sz w:val="20"/>
                <w:szCs w:val="20"/>
              </w:rPr>
            </w:pPr>
            <w:r w:rsidRPr="005F69ED">
              <w:rPr>
                <w:sz w:val="20"/>
                <w:szCs w:val="20"/>
              </w:rPr>
              <w:t>3</w:t>
            </w:r>
          </w:p>
        </w:tc>
        <w:tc>
          <w:tcPr>
            <w:tcW w:w="622" w:type="dxa"/>
            <w:tcBorders>
              <w:top w:val="nil"/>
              <w:left w:val="nil"/>
              <w:bottom w:val="single" w:sz="4" w:space="0" w:color="auto"/>
              <w:right w:val="nil"/>
            </w:tcBorders>
            <w:vAlign w:val="center"/>
          </w:tcPr>
          <w:p w14:paraId="0CA70876" w14:textId="77777777" w:rsidR="00B47AB1" w:rsidRPr="005F69ED" w:rsidRDefault="00B47AB1">
            <w:pPr>
              <w:pStyle w:val="Body01"/>
              <w:ind w:leftChars="0" w:left="0" w:rightChars="0" w:right="0"/>
              <w:jc w:val="center"/>
              <w:rPr>
                <w:sz w:val="20"/>
                <w:szCs w:val="20"/>
              </w:rPr>
            </w:pPr>
            <w:r w:rsidRPr="005F69ED">
              <w:rPr>
                <w:sz w:val="20"/>
                <w:szCs w:val="20"/>
              </w:rPr>
              <w:t>4</w:t>
            </w:r>
          </w:p>
        </w:tc>
        <w:tc>
          <w:tcPr>
            <w:tcW w:w="622" w:type="dxa"/>
            <w:tcBorders>
              <w:top w:val="nil"/>
              <w:left w:val="nil"/>
              <w:bottom w:val="single" w:sz="4" w:space="0" w:color="auto"/>
              <w:right w:val="nil"/>
            </w:tcBorders>
            <w:vAlign w:val="center"/>
          </w:tcPr>
          <w:p w14:paraId="7EFC5FC5" w14:textId="77777777" w:rsidR="00B47AB1" w:rsidRPr="005F69ED" w:rsidRDefault="00B47AB1">
            <w:pPr>
              <w:pStyle w:val="Body01"/>
              <w:ind w:leftChars="0" w:left="0" w:rightChars="0" w:right="0"/>
              <w:jc w:val="center"/>
              <w:rPr>
                <w:sz w:val="20"/>
                <w:szCs w:val="20"/>
              </w:rPr>
            </w:pPr>
            <w:r w:rsidRPr="005F69ED">
              <w:rPr>
                <w:sz w:val="20"/>
                <w:szCs w:val="20"/>
              </w:rPr>
              <w:t>-</w:t>
            </w:r>
          </w:p>
        </w:tc>
      </w:tr>
      <w:tr w:rsidR="00B47AB1" w:rsidRPr="005F69ED" w14:paraId="449516D0" w14:textId="77777777">
        <w:trPr>
          <w:jc w:val="center"/>
        </w:trPr>
        <w:tc>
          <w:tcPr>
            <w:tcW w:w="621" w:type="dxa"/>
            <w:tcBorders>
              <w:top w:val="nil"/>
              <w:left w:val="nil"/>
              <w:bottom w:val="nil"/>
            </w:tcBorders>
            <w:vAlign w:val="center"/>
          </w:tcPr>
          <w:p w14:paraId="2F2030B3" w14:textId="77777777" w:rsidR="00B47AB1" w:rsidRPr="005F69ED" w:rsidRDefault="00B47AB1">
            <w:pPr>
              <w:pStyle w:val="Body01"/>
              <w:ind w:leftChars="0" w:left="0" w:rightChars="0" w:right="0"/>
              <w:jc w:val="center"/>
              <w:rPr>
                <w:sz w:val="20"/>
                <w:szCs w:val="20"/>
              </w:rPr>
            </w:pPr>
            <w:r w:rsidRPr="005F69ED">
              <w:rPr>
                <w:sz w:val="20"/>
                <w:szCs w:val="20"/>
              </w:rPr>
              <w:t>+1234</w:t>
            </w:r>
          </w:p>
        </w:tc>
        <w:tc>
          <w:tcPr>
            <w:tcW w:w="621" w:type="dxa"/>
            <w:tcBorders>
              <w:right w:val="dashed" w:sz="4" w:space="0" w:color="auto"/>
            </w:tcBorders>
            <w:vAlign w:val="center"/>
          </w:tcPr>
          <w:p w14:paraId="00F90950" w14:textId="77777777" w:rsidR="00B47AB1" w:rsidRPr="005F69ED" w:rsidRDefault="00B47AB1">
            <w:pPr>
              <w:pStyle w:val="Body01"/>
              <w:ind w:leftChars="0" w:left="0" w:rightChars="0" w:right="0"/>
              <w:jc w:val="center"/>
              <w:rPr>
                <w:sz w:val="20"/>
                <w:szCs w:val="20"/>
              </w:rPr>
            </w:pPr>
            <w:r w:rsidRPr="005F69ED">
              <w:rPr>
                <w:sz w:val="20"/>
                <w:szCs w:val="20"/>
              </w:rPr>
              <w:t>0000</w:t>
            </w:r>
          </w:p>
        </w:tc>
        <w:tc>
          <w:tcPr>
            <w:tcW w:w="621" w:type="dxa"/>
            <w:tcBorders>
              <w:left w:val="dashed" w:sz="4" w:space="0" w:color="auto"/>
            </w:tcBorders>
            <w:vAlign w:val="center"/>
          </w:tcPr>
          <w:p w14:paraId="6CE70412" w14:textId="77777777" w:rsidR="00B47AB1" w:rsidRPr="005F69ED" w:rsidRDefault="00B47AB1">
            <w:pPr>
              <w:pStyle w:val="Body01"/>
              <w:ind w:leftChars="0" w:left="0" w:rightChars="0" w:right="0"/>
              <w:jc w:val="center"/>
              <w:rPr>
                <w:sz w:val="20"/>
                <w:szCs w:val="20"/>
              </w:rPr>
            </w:pPr>
            <w:r w:rsidRPr="005F69ED">
              <w:rPr>
                <w:sz w:val="20"/>
                <w:szCs w:val="20"/>
              </w:rPr>
              <w:t>0001</w:t>
            </w:r>
          </w:p>
        </w:tc>
        <w:tc>
          <w:tcPr>
            <w:tcW w:w="621" w:type="dxa"/>
            <w:tcBorders>
              <w:right w:val="dashed" w:sz="4" w:space="0" w:color="auto"/>
            </w:tcBorders>
            <w:vAlign w:val="center"/>
          </w:tcPr>
          <w:p w14:paraId="759427B7" w14:textId="77777777" w:rsidR="00B47AB1" w:rsidRPr="005F69ED" w:rsidRDefault="00B47AB1">
            <w:pPr>
              <w:pStyle w:val="Body01"/>
              <w:ind w:leftChars="0" w:left="0" w:rightChars="0" w:right="0"/>
              <w:jc w:val="center"/>
              <w:rPr>
                <w:sz w:val="20"/>
                <w:szCs w:val="20"/>
              </w:rPr>
            </w:pPr>
            <w:r w:rsidRPr="005F69ED">
              <w:rPr>
                <w:sz w:val="20"/>
                <w:szCs w:val="20"/>
              </w:rPr>
              <w:t>0010</w:t>
            </w:r>
          </w:p>
        </w:tc>
        <w:tc>
          <w:tcPr>
            <w:tcW w:w="621" w:type="dxa"/>
            <w:tcBorders>
              <w:left w:val="dashed" w:sz="4" w:space="0" w:color="auto"/>
            </w:tcBorders>
            <w:vAlign w:val="center"/>
          </w:tcPr>
          <w:p w14:paraId="4FC4828D" w14:textId="77777777" w:rsidR="00B47AB1" w:rsidRPr="005F69ED" w:rsidRDefault="00B47AB1">
            <w:pPr>
              <w:pStyle w:val="Body01"/>
              <w:ind w:leftChars="0" w:left="0" w:rightChars="0" w:right="0"/>
              <w:jc w:val="center"/>
              <w:rPr>
                <w:sz w:val="20"/>
                <w:szCs w:val="20"/>
              </w:rPr>
            </w:pPr>
            <w:r w:rsidRPr="005F69ED">
              <w:rPr>
                <w:sz w:val="20"/>
                <w:szCs w:val="20"/>
              </w:rPr>
              <w:t>0011</w:t>
            </w:r>
          </w:p>
        </w:tc>
        <w:tc>
          <w:tcPr>
            <w:tcW w:w="621" w:type="dxa"/>
            <w:tcBorders>
              <w:right w:val="dashed" w:sz="4" w:space="0" w:color="auto"/>
            </w:tcBorders>
            <w:vAlign w:val="center"/>
          </w:tcPr>
          <w:p w14:paraId="40D14ACB" w14:textId="77777777" w:rsidR="00B47AB1" w:rsidRPr="005F69ED" w:rsidRDefault="00B47AB1">
            <w:pPr>
              <w:pStyle w:val="Body01"/>
              <w:ind w:leftChars="0" w:left="0" w:rightChars="0" w:right="0"/>
              <w:jc w:val="center"/>
              <w:rPr>
                <w:sz w:val="20"/>
                <w:szCs w:val="20"/>
              </w:rPr>
            </w:pPr>
            <w:r w:rsidRPr="005F69ED">
              <w:rPr>
                <w:sz w:val="20"/>
                <w:szCs w:val="20"/>
              </w:rPr>
              <w:t>0100</w:t>
            </w:r>
          </w:p>
        </w:tc>
        <w:tc>
          <w:tcPr>
            <w:tcW w:w="622" w:type="dxa"/>
            <w:tcBorders>
              <w:left w:val="dashed" w:sz="4" w:space="0" w:color="auto"/>
            </w:tcBorders>
            <w:shd w:val="clear" w:color="auto" w:fill="E6E6E6"/>
            <w:vAlign w:val="center"/>
          </w:tcPr>
          <w:p w14:paraId="382F12FB" w14:textId="77777777" w:rsidR="00B47AB1" w:rsidRPr="005F69ED" w:rsidRDefault="00B47AB1">
            <w:pPr>
              <w:pStyle w:val="Body01"/>
              <w:ind w:leftChars="0" w:left="0" w:rightChars="0" w:right="0"/>
              <w:jc w:val="center"/>
              <w:rPr>
                <w:sz w:val="20"/>
                <w:szCs w:val="20"/>
              </w:rPr>
            </w:pPr>
            <w:r w:rsidRPr="005F69ED">
              <w:rPr>
                <w:sz w:val="20"/>
                <w:szCs w:val="20"/>
              </w:rPr>
              <w:t>1100</w:t>
            </w:r>
          </w:p>
        </w:tc>
        <w:tc>
          <w:tcPr>
            <w:tcW w:w="622" w:type="dxa"/>
            <w:tcBorders>
              <w:top w:val="nil"/>
              <w:bottom w:val="nil"/>
            </w:tcBorders>
            <w:vAlign w:val="center"/>
          </w:tcPr>
          <w:p w14:paraId="00F7FABC" w14:textId="77777777" w:rsidR="00B47AB1" w:rsidRPr="005F69ED" w:rsidRDefault="00B47AB1" w:rsidP="00D434E5">
            <w:pPr>
              <w:pStyle w:val="Body01"/>
              <w:ind w:leftChars="0" w:left="0" w:rightChars="0" w:right="0"/>
              <w:jc w:val="right"/>
              <w:rPr>
                <w:sz w:val="20"/>
                <w:szCs w:val="20"/>
              </w:rPr>
            </w:pPr>
            <w:r w:rsidRPr="005F69ED">
              <w:rPr>
                <w:sz w:val="20"/>
                <w:szCs w:val="20"/>
              </w:rPr>
              <w:t>-1234</w:t>
            </w:r>
          </w:p>
        </w:tc>
        <w:tc>
          <w:tcPr>
            <w:tcW w:w="622" w:type="dxa"/>
            <w:tcBorders>
              <w:right w:val="dashed" w:sz="4" w:space="0" w:color="auto"/>
            </w:tcBorders>
            <w:vAlign w:val="center"/>
          </w:tcPr>
          <w:p w14:paraId="445A9FB7" w14:textId="77777777" w:rsidR="00B47AB1" w:rsidRPr="005F69ED" w:rsidRDefault="00B47AB1">
            <w:pPr>
              <w:pStyle w:val="Body01"/>
              <w:ind w:leftChars="0" w:left="0" w:rightChars="0" w:right="0"/>
              <w:jc w:val="center"/>
              <w:rPr>
                <w:sz w:val="20"/>
                <w:szCs w:val="20"/>
              </w:rPr>
            </w:pPr>
            <w:r w:rsidRPr="005F69ED">
              <w:rPr>
                <w:sz w:val="20"/>
                <w:szCs w:val="20"/>
              </w:rPr>
              <w:t>0000</w:t>
            </w:r>
          </w:p>
        </w:tc>
        <w:tc>
          <w:tcPr>
            <w:tcW w:w="622" w:type="dxa"/>
            <w:tcBorders>
              <w:left w:val="dashed" w:sz="4" w:space="0" w:color="auto"/>
            </w:tcBorders>
            <w:vAlign w:val="center"/>
          </w:tcPr>
          <w:p w14:paraId="63AE09C5" w14:textId="77777777" w:rsidR="00B47AB1" w:rsidRPr="005F69ED" w:rsidRDefault="00B47AB1">
            <w:pPr>
              <w:pStyle w:val="Body01"/>
              <w:ind w:leftChars="0" w:left="0" w:rightChars="0" w:right="0"/>
              <w:jc w:val="center"/>
              <w:rPr>
                <w:sz w:val="20"/>
                <w:szCs w:val="20"/>
              </w:rPr>
            </w:pPr>
            <w:r w:rsidRPr="005F69ED">
              <w:rPr>
                <w:sz w:val="20"/>
                <w:szCs w:val="20"/>
              </w:rPr>
              <w:t>0001</w:t>
            </w:r>
          </w:p>
        </w:tc>
        <w:tc>
          <w:tcPr>
            <w:tcW w:w="622" w:type="dxa"/>
            <w:tcBorders>
              <w:right w:val="dashed" w:sz="4" w:space="0" w:color="auto"/>
            </w:tcBorders>
            <w:vAlign w:val="center"/>
          </w:tcPr>
          <w:p w14:paraId="26B9AB27" w14:textId="77777777" w:rsidR="00B47AB1" w:rsidRPr="005F69ED" w:rsidRDefault="00B47AB1">
            <w:pPr>
              <w:pStyle w:val="Body01"/>
              <w:ind w:leftChars="0" w:left="0" w:rightChars="0" w:right="0"/>
              <w:jc w:val="center"/>
              <w:rPr>
                <w:sz w:val="20"/>
                <w:szCs w:val="20"/>
              </w:rPr>
            </w:pPr>
            <w:r w:rsidRPr="005F69ED">
              <w:rPr>
                <w:sz w:val="20"/>
                <w:szCs w:val="20"/>
              </w:rPr>
              <w:t>0010</w:t>
            </w:r>
          </w:p>
        </w:tc>
        <w:tc>
          <w:tcPr>
            <w:tcW w:w="622" w:type="dxa"/>
            <w:tcBorders>
              <w:left w:val="dashed" w:sz="4" w:space="0" w:color="auto"/>
            </w:tcBorders>
            <w:vAlign w:val="center"/>
          </w:tcPr>
          <w:p w14:paraId="3BE7AFD0" w14:textId="77777777" w:rsidR="00B47AB1" w:rsidRPr="005F69ED" w:rsidRDefault="00B47AB1">
            <w:pPr>
              <w:pStyle w:val="Body01"/>
              <w:ind w:leftChars="0" w:left="0" w:rightChars="0" w:right="0"/>
              <w:jc w:val="center"/>
              <w:rPr>
                <w:sz w:val="20"/>
                <w:szCs w:val="20"/>
              </w:rPr>
            </w:pPr>
            <w:r w:rsidRPr="005F69ED">
              <w:rPr>
                <w:sz w:val="20"/>
                <w:szCs w:val="20"/>
              </w:rPr>
              <w:t>0011</w:t>
            </w:r>
          </w:p>
        </w:tc>
        <w:tc>
          <w:tcPr>
            <w:tcW w:w="622" w:type="dxa"/>
            <w:tcBorders>
              <w:right w:val="dashed" w:sz="4" w:space="0" w:color="auto"/>
            </w:tcBorders>
            <w:vAlign w:val="center"/>
          </w:tcPr>
          <w:p w14:paraId="4250A4B1" w14:textId="77777777" w:rsidR="00B47AB1" w:rsidRPr="005F69ED" w:rsidRDefault="00B47AB1">
            <w:pPr>
              <w:pStyle w:val="Body01"/>
              <w:ind w:leftChars="0" w:left="0" w:rightChars="0" w:right="0"/>
              <w:jc w:val="center"/>
              <w:rPr>
                <w:sz w:val="20"/>
                <w:szCs w:val="20"/>
              </w:rPr>
            </w:pPr>
            <w:r w:rsidRPr="005F69ED">
              <w:rPr>
                <w:sz w:val="20"/>
                <w:szCs w:val="20"/>
              </w:rPr>
              <w:t>0100</w:t>
            </w:r>
          </w:p>
        </w:tc>
        <w:tc>
          <w:tcPr>
            <w:tcW w:w="622" w:type="dxa"/>
            <w:tcBorders>
              <w:left w:val="dashed" w:sz="4" w:space="0" w:color="auto"/>
            </w:tcBorders>
            <w:shd w:val="clear" w:color="auto" w:fill="E6E6E6"/>
            <w:vAlign w:val="center"/>
          </w:tcPr>
          <w:p w14:paraId="2ACAE3E2" w14:textId="77777777" w:rsidR="00B47AB1" w:rsidRPr="005F69ED" w:rsidRDefault="00B47AB1">
            <w:pPr>
              <w:pStyle w:val="Body01"/>
              <w:ind w:leftChars="0" w:left="0" w:rightChars="0" w:right="0"/>
              <w:jc w:val="center"/>
              <w:rPr>
                <w:sz w:val="20"/>
                <w:szCs w:val="20"/>
              </w:rPr>
            </w:pPr>
            <w:r w:rsidRPr="005F69ED">
              <w:rPr>
                <w:sz w:val="20"/>
                <w:szCs w:val="20"/>
              </w:rPr>
              <w:t>1101</w:t>
            </w:r>
          </w:p>
        </w:tc>
      </w:tr>
    </w:tbl>
    <w:p w14:paraId="26990EDE" w14:textId="77777777" w:rsidR="00CB7807" w:rsidRPr="005F69ED" w:rsidRDefault="00CB7807" w:rsidP="00CB7807">
      <w:pPr>
        <w:rPr>
          <w:rFonts w:ascii="Times New Roman" w:hAnsi="Times New Roman"/>
        </w:rPr>
      </w:pPr>
    </w:p>
    <w:p w14:paraId="58DC244D" w14:textId="77777777" w:rsidR="00B47AB1" w:rsidRPr="005F69ED" w:rsidRDefault="00A64DC7">
      <w:pPr>
        <w:pStyle w:val="Heading5"/>
        <w:rPr>
          <w:rFonts w:ascii="Times New Roman" w:hAnsi="Times New Roman"/>
        </w:rPr>
      </w:pPr>
      <w:r w:rsidRPr="005F69ED">
        <w:rPr>
          <w:rFonts w:ascii="Times New Roman" w:hAnsi="Times New Roman"/>
        </w:rPr>
        <w:t xml:space="preserve">Biểu diễn số dấu phẩy </w:t>
      </w:r>
      <w:r w:rsidR="000F4176" w:rsidRPr="005F69ED">
        <w:rPr>
          <w:rFonts w:ascii="Times New Roman" w:hAnsi="Times New Roman"/>
        </w:rPr>
        <w:t>tĩnh</w:t>
      </w:r>
    </w:p>
    <w:p w14:paraId="10698D05" w14:textId="77777777" w:rsidR="00E7650D" w:rsidRPr="005F69ED" w:rsidRDefault="00E7650D" w:rsidP="001C4C1C">
      <w:pPr>
        <w:pStyle w:val="Body01"/>
        <w:ind w:left="315" w:right="315"/>
      </w:pPr>
      <w:r w:rsidRPr="005F69ED">
        <w:t xml:space="preserve">Trong định dạng số dấu phẩy </w:t>
      </w:r>
      <w:r w:rsidR="00124389" w:rsidRPr="005F69ED">
        <w:t>tĩnh</w:t>
      </w:r>
      <w:r w:rsidRPr="005F69ED">
        <w:t xml:space="preserve">, </w:t>
      </w:r>
      <w:r w:rsidR="00BE3EBF" w:rsidRPr="005F69ED">
        <w:t xml:space="preserve">các </w:t>
      </w:r>
      <w:r w:rsidRPr="005F69ED">
        <w:t>số</w:t>
      </w:r>
      <w:r w:rsidR="00BE3EBF" w:rsidRPr="005F69ED">
        <w:t xml:space="preserve"> nhị phân nguyên</w:t>
      </w:r>
      <w:r w:rsidRPr="005F69ED">
        <w:t xml:space="preserve"> được biểu diễn </w:t>
      </w:r>
      <w:r w:rsidR="00F41AC4" w:rsidRPr="005F69ED">
        <w:t>trong dạng</w:t>
      </w:r>
      <w:r w:rsidRPr="005F69ED">
        <w:t xml:space="preserve"> </w:t>
      </w:r>
      <w:r w:rsidR="009615A8" w:rsidRPr="005F69ED">
        <w:t xml:space="preserve">số nhị phân có </w:t>
      </w:r>
      <w:r w:rsidRPr="005F69ED">
        <w:t>độ dài cố định. Phương pháp “bù 2” được sử dụng để biểu diễn số âm, với bit đầu tiên (bit dấu) của 1 số âm luôn là “1”.</w:t>
      </w:r>
    </w:p>
    <w:p w14:paraId="3C53B3A3" w14:textId="0DE0A609" w:rsidR="00B47AB1" w:rsidRPr="005F69ED" w:rsidRDefault="003812B7" w:rsidP="001C4C1C">
      <w:pPr>
        <w:pStyle w:val="Body01"/>
        <w:ind w:left="315" w:right="315"/>
      </w:pPr>
      <w:r w:rsidRPr="005F69ED">
        <w:rPr>
          <w:noProof/>
        </w:rPr>
        <mc:AlternateContent>
          <mc:Choice Requires="wps">
            <w:drawing>
              <wp:anchor distT="0" distB="0" distL="114300" distR="114300" simplePos="0" relativeHeight="251671040" behindDoc="0" locked="0" layoutInCell="1" allowOverlap="1" wp14:anchorId="7C37897E" wp14:editId="1FCCC650">
                <wp:simplePos x="0" y="0"/>
                <wp:positionH relativeFrom="column">
                  <wp:posOffset>1860550</wp:posOffset>
                </wp:positionH>
                <wp:positionV relativeFrom="paragraph">
                  <wp:posOffset>114300</wp:posOffset>
                </wp:positionV>
                <wp:extent cx="1739900" cy="160655"/>
                <wp:effectExtent l="0" t="0" r="0" b="0"/>
                <wp:wrapNone/>
                <wp:docPr id="1169449868"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606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6B82D4" w14:textId="77777777" w:rsidR="001C4C1C" w:rsidRPr="00DB2BE6" w:rsidRDefault="001C4C1C" w:rsidP="00DB2BE6">
                            <w:pPr>
                              <w:jc w:val="center"/>
                              <w:rPr>
                                <w:rFonts w:ascii="Times New Roman" w:hAnsi="Times New Roman"/>
                                <w:sz w:val="22"/>
                                <w:szCs w:val="22"/>
                              </w:rPr>
                            </w:pPr>
                            <w:r w:rsidRPr="00DB2BE6">
                              <w:rPr>
                                <w:rFonts w:ascii="Times New Roman" w:hAnsi="Times New Roman"/>
                                <w:sz w:val="22"/>
                                <w:szCs w:val="22"/>
                              </w:rPr>
                              <w:t xml:space="preserve">8 </w:t>
                            </w:r>
                            <w:r>
                              <w:rPr>
                                <w:rFonts w:ascii="Times New Roman" w:hAnsi="Times New Roman"/>
                                <w:sz w:val="22"/>
                                <w:szCs w:val="22"/>
                              </w:rPr>
                              <w:t>bit</w:t>
                            </w:r>
                            <w:r w:rsidRPr="00DB2BE6">
                              <w:rPr>
                                <w:rFonts w:ascii="Times New Roman" w:hAnsi="Times New Roman"/>
                                <w:sz w:val="22"/>
                                <w:szCs w:val="22"/>
                              </w:rPr>
                              <w:t xml:space="preserve">, 16 </w:t>
                            </w:r>
                            <w:r>
                              <w:rPr>
                                <w:rFonts w:ascii="Times New Roman" w:hAnsi="Times New Roman"/>
                                <w:sz w:val="22"/>
                                <w:szCs w:val="22"/>
                              </w:rPr>
                              <w:t>bit</w:t>
                            </w:r>
                            <w:r w:rsidRPr="00DB2BE6">
                              <w:rPr>
                                <w:rFonts w:ascii="Times New Roman" w:hAnsi="Times New Roman"/>
                                <w:sz w:val="22"/>
                                <w:szCs w:val="22"/>
                              </w:rPr>
                              <w:t xml:space="preserve">, 32 </w:t>
                            </w:r>
                            <w:r>
                              <w:rPr>
                                <w:rFonts w:ascii="Times New Roman" w:hAnsi="Times New Roman"/>
                                <w:sz w:val="22"/>
                                <w:szCs w:val="22"/>
                              </w:rPr>
                              <w:t>bit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37897E" id="Text Box 1029" o:spid="_x0000_s1033" type="#_x0000_t202" style="position:absolute;left:0;text-align:left;margin-left:146.5pt;margin-top:9pt;width:137pt;height:1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" stroked="f">
                <v:textbox style="mso-fit-shape-to-text:t" inset="0,0,0,0">
                  <w:txbxContent>
                    <w:p w14:paraId="726B82D4" w14:textId="77777777" w:rsidR="001C4C1C" w:rsidRPr="00DB2BE6" w:rsidRDefault="001C4C1C" w:rsidP="00DB2BE6">
                      <w:pPr>
                        <w:jc w:val="center"/>
                        <w:rPr>
                          <w:rFonts w:ascii="Times New Roman" w:hAnsi="Times New Roman"/>
                          <w:sz w:val="22"/>
                          <w:szCs w:val="22"/>
                        </w:rPr>
                      </w:pPr>
                      <w:r w:rsidRPr="00DB2BE6">
                        <w:rPr>
                          <w:rFonts w:ascii="Times New Roman" w:hAnsi="Times New Roman"/>
                          <w:sz w:val="22"/>
                          <w:szCs w:val="22"/>
                        </w:rPr>
                        <w:t xml:space="preserve">8 </w:t>
                      </w:r>
                      <w:r>
                        <w:rPr>
                          <w:rFonts w:ascii="Times New Roman" w:hAnsi="Times New Roman"/>
                          <w:sz w:val="22"/>
                          <w:szCs w:val="22"/>
                        </w:rPr>
                        <w:t>bit</w:t>
                      </w:r>
                      <w:r w:rsidRPr="00DB2BE6">
                        <w:rPr>
                          <w:rFonts w:ascii="Times New Roman" w:hAnsi="Times New Roman"/>
                          <w:sz w:val="22"/>
                          <w:szCs w:val="22"/>
                        </w:rPr>
                        <w:t xml:space="preserve">, 16 </w:t>
                      </w:r>
                      <w:r>
                        <w:rPr>
                          <w:rFonts w:ascii="Times New Roman" w:hAnsi="Times New Roman"/>
                          <w:sz w:val="22"/>
                          <w:szCs w:val="22"/>
                        </w:rPr>
                        <w:t>bit</w:t>
                      </w:r>
                      <w:r w:rsidRPr="00DB2BE6">
                        <w:rPr>
                          <w:rFonts w:ascii="Times New Roman" w:hAnsi="Times New Roman"/>
                          <w:sz w:val="22"/>
                          <w:szCs w:val="22"/>
                        </w:rPr>
                        <w:t xml:space="preserve">, 32 </w:t>
                      </w:r>
                      <w:r>
                        <w:rPr>
                          <w:rFonts w:ascii="Times New Roman" w:hAnsi="Times New Roman"/>
                          <w:sz w:val="22"/>
                          <w:szCs w:val="22"/>
                        </w:rPr>
                        <w:t>bit</w:t>
                      </w:r>
                    </w:p>
                  </w:txbxContent>
                </v:textbox>
              </v:shape>
            </w:pict>
          </mc:Fallback>
        </mc:AlternateContent>
      </w:r>
      <w:r w:rsidRPr="005F69ED">
        <w:rPr>
          <w:noProof/>
        </w:rPr>
        <mc:AlternateContent>
          <mc:Choice Requires="wps">
            <w:drawing>
              <wp:anchor distT="0" distB="0" distL="114300" distR="114300" simplePos="0" relativeHeight="251668992" behindDoc="0" locked="0" layoutInCell="1" allowOverlap="1" wp14:anchorId="79A29178" wp14:editId="190E39C9">
                <wp:simplePos x="0" y="0"/>
                <wp:positionH relativeFrom="column">
                  <wp:posOffset>5271770</wp:posOffset>
                </wp:positionH>
                <wp:positionV relativeFrom="paragraph">
                  <wp:posOffset>121920</wp:posOffset>
                </wp:positionV>
                <wp:extent cx="0" cy="189230"/>
                <wp:effectExtent l="0" t="0" r="0" b="0"/>
                <wp:wrapNone/>
                <wp:docPr id="1402417947" name="Line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230"/>
                        </a:xfrm>
                        <a:prstGeom prst="line">
                          <a:avLst/>
                        </a:prstGeom>
                        <a:noFill/>
                        <a:ln w="1587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DA57B4" id="Line 1023"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1pt,9.6pt" to="415.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" strokeweight="1.25pt">
                <v:stroke dashstyle="1 1"/>
              </v:line>
            </w:pict>
          </mc:Fallback>
        </mc:AlternateContent>
      </w:r>
      <w:r w:rsidRPr="005F69ED">
        <w:rPr>
          <w:noProof/>
        </w:rPr>
        <mc:AlternateContent>
          <mc:Choice Requires="wps">
            <w:drawing>
              <wp:anchor distT="0" distB="0" distL="114300" distR="114300" simplePos="0" relativeHeight="251667968" behindDoc="0" locked="0" layoutInCell="1" allowOverlap="1" wp14:anchorId="6CB39B9B" wp14:editId="73606C1B">
                <wp:simplePos x="0" y="0"/>
                <wp:positionH relativeFrom="column">
                  <wp:posOffset>487680</wp:posOffset>
                </wp:positionH>
                <wp:positionV relativeFrom="paragraph">
                  <wp:posOffset>140970</wp:posOffset>
                </wp:positionV>
                <wp:extent cx="0" cy="189230"/>
                <wp:effectExtent l="0" t="0" r="0" b="0"/>
                <wp:wrapNone/>
                <wp:docPr id="1872185894" name="Line 1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230"/>
                        </a:xfrm>
                        <a:prstGeom prst="line">
                          <a:avLst/>
                        </a:prstGeom>
                        <a:noFill/>
                        <a:ln w="1587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3076E4" id="Line 1022"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pt,11.1pt" to="38.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" strokeweight="1.25pt">
                <v:stroke dashstyle="1 1"/>
              </v:line>
            </w:pict>
          </mc:Fallback>
        </mc:AlternateContent>
      </w:r>
    </w:p>
    <w:p w14:paraId="721F3E3E" w14:textId="4128D985" w:rsidR="00D434E5" w:rsidRPr="005F69ED" w:rsidRDefault="003812B7" w:rsidP="001C4C1C">
      <w:pPr>
        <w:pStyle w:val="Body01"/>
        <w:ind w:left="315" w:right="315"/>
      </w:pPr>
      <w:r w:rsidRPr="005F69ED">
        <w:rPr>
          <w:noProof/>
        </w:rPr>
        <mc:AlternateContent>
          <mc:Choice Requires="wps">
            <w:drawing>
              <wp:anchor distT="0" distB="0" distL="114300" distR="114300" simplePos="0" relativeHeight="251670016" behindDoc="0" locked="0" layoutInCell="1" allowOverlap="1" wp14:anchorId="4165829E" wp14:editId="5E7ECA6E">
                <wp:simplePos x="0" y="0"/>
                <wp:positionH relativeFrom="column">
                  <wp:posOffset>496570</wp:posOffset>
                </wp:positionH>
                <wp:positionV relativeFrom="paragraph">
                  <wp:posOffset>65405</wp:posOffset>
                </wp:positionV>
                <wp:extent cx="4780280" cy="0"/>
                <wp:effectExtent l="0" t="0" r="0" b="0"/>
                <wp:wrapNone/>
                <wp:docPr id="285155416"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0280" cy="0"/>
                        </a:xfrm>
                        <a:prstGeom prst="line">
                          <a:avLst/>
                        </a:prstGeom>
                        <a:noFill/>
                        <a:ln w="9525">
                          <a:solidFill>
                            <a:srgbClr val="000000"/>
                          </a:solidFill>
                          <a:round/>
                          <a:headEnd type="arrow" w="med" len="lg"/>
                          <a:tailEnd type="arrow"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863D65" id="Line 102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pt,5.15pt" to="415.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">
                <v:stroke startarrow="open" startarrowlength="long" endarrow="open" endarrowlength="long"/>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861"/>
        <w:gridCol w:w="861"/>
        <w:gridCol w:w="861"/>
        <w:gridCol w:w="861"/>
        <w:gridCol w:w="861"/>
        <w:gridCol w:w="849"/>
        <w:gridCol w:w="746"/>
        <w:gridCol w:w="772"/>
      </w:tblGrid>
      <w:tr w:rsidR="00B47AB1" w:rsidRPr="005F69ED" w14:paraId="09387249" w14:textId="77777777">
        <w:trPr>
          <w:jc w:val="center"/>
        </w:trPr>
        <w:tc>
          <w:tcPr>
            <w:tcW w:w="860" w:type="dxa"/>
          </w:tcPr>
          <w:p w14:paraId="33A3BC0C" w14:textId="77777777" w:rsidR="00B47AB1" w:rsidRPr="005F69ED" w:rsidRDefault="00184DEE">
            <w:pPr>
              <w:snapToGrid w:val="0"/>
              <w:jc w:val="center"/>
              <w:rPr>
                <w:rFonts w:ascii="Times New Roman" w:hAnsi="Times New Roman"/>
                <w:sz w:val="22"/>
                <w:szCs w:val="22"/>
              </w:rPr>
            </w:pPr>
            <w:r w:rsidRPr="005F69ED">
              <w:rPr>
                <w:rFonts w:ascii="Times New Roman" w:hAnsi="Times New Roman"/>
                <w:sz w:val="22"/>
                <w:szCs w:val="22"/>
              </w:rPr>
              <w:t>Dấu</w:t>
            </w:r>
          </w:p>
        </w:tc>
        <w:tc>
          <w:tcPr>
            <w:tcW w:w="861" w:type="dxa"/>
          </w:tcPr>
          <w:p w14:paraId="2B71E503"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n</w:t>
            </w:r>
          </w:p>
        </w:tc>
        <w:tc>
          <w:tcPr>
            <w:tcW w:w="861" w:type="dxa"/>
          </w:tcPr>
          <w:p w14:paraId="4B6B76F6"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n-1</w:t>
            </w:r>
          </w:p>
        </w:tc>
        <w:tc>
          <w:tcPr>
            <w:tcW w:w="861" w:type="dxa"/>
          </w:tcPr>
          <w:p w14:paraId="74BF9128"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n-2</w:t>
            </w:r>
          </w:p>
        </w:tc>
        <w:tc>
          <w:tcPr>
            <w:tcW w:w="861" w:type="dxa"/>
          </w:tcPr>
          <w:p w14:paraId="7430AAE8"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n-3</w:t>
            </w:r>
          </w:p>
        </w:tc>
        <w:tc>
          <w:tcPr>
            <w:tcW w:w="861" w:type="dxa"/>
          </w:tcPr>
          <w:p w14:paraId="0A197E65" w14:textId="77777777" w:rsidR="00B47AB1" w:rsidRPr="005F69ED" w:rsidRDefault="00B47AB1">
            <w:pPr>
              <w:snapToGrid w:val="0"/>
              <w:jc w:val="center"/>
              <w:rPr>
                <w:rFonts w:ascii="Times New Roman" w:hAnsi="Times New Roman"/>
                <w:sz w:val="22"/>
                <w:szCs w:val="22"/>
              </w:rPr>
            </w:pPr>
          </w:p>
        </w:tc>
        <w:tc>
          <w:tcPr>
            <w:tcW w:w="849" w:type="dxa"/>
          </w:tcPr>
          <w:p w14:paraId="0F12A2C4"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2</w:t>
            </w:r>
          </w:p>
        </w:tc>
        <w:tc>
          <w:tcPr>
            <w:tcW w:w="746" w:type="dxa"/>
          </w:tcPr>
          <w:p w14:paraId="58FAE3E9"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1</w:t>
            </w:r>
          </w:p>
        </w:tc>
        <w:tc>
          <w:tcPr>
            <w:tcW w:w="772" w:type="dxa"/>
          </w:tcPr>
          <w:p w14:paraId="2C065004" w14:textId="77777777" w:rsidR="00B47AB1" w:rsidRPr="005F69ED" w:rsidRDefault="00B47AB1">
            <w:pPr>
              <w:snapToGrid w:val="0"/>
              <w:jc w:val="center"/>
              <w:rPr>
                <w:rFonts w:ascii="Times New Roman" w:hAnsi="Times New Roman"/>
                <w:sz w:val="22"/>
                <w:szCs w:val="22"/>
              </w:rPr>
            </w:pPr>
            <w:r w:rsidRPr="005F69ED">
              <w:rPr>
                <w:rFonts w:ascii="Times New Roman" w:hAnsi="Times New Roman"/>
                <w:sz w:val="22"/>
                <w:szCs w:val="22"/>
              </w:rPr>
              <w:t>2</w:t>
            </w:r>
            <w:r w:rsidRPr="005F69ED">
              <w:rPr>
                <w:rFonts w:ascii="Times New Roman" w:hAnsi="Times New Roman"/>
                <w:sz w:val="22"/>
                <w:szCs w:val="22"/>
                <w:vertAlign w:val="superscript"/>
              </w:rPr>
              <w:t>0</w:t>
            </w:r>
          </w:p>
        </w:tc>
      </w:tr>
    </w:tbl>
    <w:p w14:paraId="55852346" w14:textId="75661376" w:rsidR="00B47AB1" w:rsidRPr="005F69ED" w:rsidRDefault="003812B7" w:rsidP="001C4C1C">
      <w:pPr>
        <w:pStyle w:val="Body01"/>
        <w:ind w:leftChars="71" w:left="149" w:right="315"/>
      </w:pPr>
      <w:r w:rsidRPr="005F69ED">
        <w:rPr>
          <w:noProof/>
        </w:rPr>
        <mc:AlternateContent>
          <mc:Choice Requires="wps">
            <w:drawing>
              <wp:anchor distT="0" distB="0" distL="114300" distR="114300" simplePos="0" relativeHeight="251673088" behindDoc="0" locked="0" layoutInCell="1" allowOverlap="1" wp14:anchorId="6E50C43B" wp14:editId="3C2BBFB3">
                <wp:simplePos x="0" y="0"/>
                <wp:positionH relativeFrom="column">
                  <wp:posOffset>4826000</wp:posOffset>
                </wp:positionH>
                <wp:positionV relativeFrom="paragraph">
                  <wp:posOffset>109220</wp:posOffset>
                </wp:positionV>
                <wp:extent cx="836930" cy="160655"/>
                <wp:effectExtent l="0" t="0" r="0" b="0"/>
                <wp:wrapNone/>
                <wp:docPr id="1571662660" name="Text 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930" cy="1606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8480EC" w14:textId="77777777" w:rsidR="001C4C1C" w:rsidRPr="009410B0" w:rsidRDefault="001C4C1C" w:rsidP="009410B0">
                            <w:pPr>
                              <w:jc w:val="center"/>
                              <w:rPr>
                                <w:rFonts w:ascii="Times New Roman" w:hAnsi="Times New Roman"/>
                                <w:sz w:val="22"/>
                                <w:szCs w:val="22"/>
                              </w:rPr>
                            </w:pPr>
                            <w:r w:rsidRPr="009410B0">
                              <w:rPr>
                                <w:rFonts w:ascii="Times New Roman" w:hAnsi="Times New Roman"/>
                                <w:sz w:val="22"/>
                                <w:szCs w:val="22"/>
                              </w:rPr>
                              <w:t>(</w:t>
                            </w:r>
                            <w:r>
                              <w:rPr>
                                <w:rFonts w:ascii="Times New Roman" w:hAnsi="Times New Roman"/>
                                <w:sz w:val="22"/>
                                <w:szCs w:val="22"/>
                              </w:rPr>
                              <w:t>Dấu phẩy</w:t>
                            </w:r>
                            <w:r w:rsidRPr="009410B0">
                              <w:rPr>
                                <w:rFonts w:ascii="Times New Roman" w:hAnsi="Times New Roman"/>
                                <w:sz w:val="22"/>
                                <w:szCs w:val="22"/>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50C43B" id="Text Box 1035" o:spid="_x0000_s1034" type="#_x0000_t202" style="position:absolute;left:0;text-align:left;margin-left:380pt;margin-top:8.6pt;width:65.9pt;height:12.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" stroked="f">
                <v:textbox style="mso-fit-shape-to-text:t" inset="0,0,0,0">
                  <w:txbxContent>
                    <w:p w14:paraId="4F8480EC" w14:textId="77777777" w:rsidR="001C4C1C" w:rsidRPr="009410B0" w:rsidRDefault="001C4C1C" w:rsidP="009410B0">
                      <w:pPr>
                        <w:jc w:val="center"/>
                        <w:rPr>
                          <w:rFonts w:ascii="Times New Roman" w:hAnsi="Times New Roman"/>
                          <w:sz w:val="22"/>
                          <w:szCs w:val="22"/>
                        </w:rPr>
                      </w:pPr>
                      <w:r w:rsidRPr="009410B0">
                        <w:rPr>
                          <w:rFonts w:ascii="Times New Roman" w:hAnsi="Times New Roman"/>
                          <w:sz w:val="22"/>
                          <w:szCs w:val="22"/>
                        </w:rPr>
                        <w:t>(</w:t>
                      </w:r>
                      <w:r>
                        <w:rPr>
                          <w:rFonts w:ascii="Times New Roman" w:hAnsi="Times New Roman"/>
                          <w:sz w:val="22"/>
                          <w:szCs w:val="22"/>
                        </w:rPr>
                        <w:t>Dấu phẩy</w:t>
                      </w:r>
                      <w:r w:rsidRPr="009410B0">
                        <w:rPr>
                          <w:rFonts w:ascii="Times New Roman" w:hAnsi="Times New Roman"/>
                          <w:sz w:val="22"/>
                          <w:szCs w:val="22"/>
                        </w:rPr>
                        <w:t>)</w:t>
                      </w:r>
                    </w:p>
                  </w:txbxContent>
                </v:textbox>
              </v:shape>
            </w:pict>
          </mc:Fallback>
        </mc:AlternateContent>
      </w:r>
      <w:r w:rsidRPr="005F69ED">
        <w:rPr>
          <w:noProof/>
        </w:rPr>
        <mc:AlternateContent>
          <mc:Choice Requires="wps">
            <w:drawing>
              <wp:anchor distT="0" distB="0" distL="114300" distR="114300" simplePos="0" relativeHeight="251674112" behindDoc="0" locked="0" layoutInCell="1" allowOverlap="1" wp14:anchorId="2B850DA9" wp14:editId="78FCBD35">
                <wp:simplePos x="0" y="0"/>
                <wp:positionH relativeFrom="column">
                  <wp:posOffset>737870</wp:posOffset>
                </wp:positionH>
                <wp:positionV relativeFrom="paragraph">
                  <wp:posOffset>-5080</wp:posOffset>
                </wp:positionV>
                <wp:extent cx="6350" cy="190500"/>
                <wp:effectExtent l="0" t="0" r="0" b="0"/>
                <wp:wrapNone/>
                <wp:docPr id="1827008561" name="Line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19050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6D1367" id="Line 1038" o:spid="_x0000_s1026" style="position:absolute;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4pt" to="58.6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">
                <v:stroke endarrow="open"/>
              </v:line>
            </w:pict>
          </mc:Fallback>
        </mc:AlternateContent>
      </w:r>
      <w:r w:rsidRPr="005F69ED">
        <w:rPr>
          <w:noProof/>
        </w:rPr>
        <mc:AlternateContent>
          <mc:Choice Requires="wps">
            <w:drawing>
              <wp:anchor distT="0" distB="0" distL="114300" distR="114300" simplePos="0" relativeHeight="251672064" behindDoc="0" locked="0" layoutInCell="1" allowOverlap="1" wp14:anchorId="2A69DA8C" wp14:editId="1FDD18EA">
                <wp:simplePos x="0" y="0"/>
                <wp:positionH relativeFrom="column">
                  <wp:posOffset>5208270</wp:posOffset>
                </wp:positionH>
                <wp:positionV relativeFrom="paragraph">
                  <wp:posOffset>-7620</wp:posOffset>
                </wp:positionV>
                <wp:extent cx="123190" cy="100330"/>
                <wp:effectExtent l="0" t="0" r="0" b="0"/>
                <wp:wrapNone/>
                <wp:docPr id="626820407" name="AutoShape 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90" cy="100330"/>
                        </a:xfrm>
                        <a:prstGeom prst="triangle">
                          <a:avLst>
                            <a:gd name="adj" fmla="val 50000"/>
                          </a:avLst>
                        </a:prstGeom>
                        <a:solidFill>
                          <a:srgbClr val="000000"/>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DCD7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032" o:spid="_x0000_s1026" type="#_x0000_t5" style="position:absolute;margin-left:410.1pt;margin-top:-.6pt;width:9.7pt;height:7.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" fillcolor="black">
                <v:textbox inset="5.85pt,.7pt,5.85pt,.7pt"/>
              </v:shape>
            </w:pict>
          </mc:Fallback>
        </mc:AlternateContent>
      </w:r>
    </w:p>
    <w:p w14:paraId="6FA71C94" w14:textId="77777777" w:rsidR="00B47AB1" w:rsidRPr="005F69ED" w:rsidRDefault="00B47AB1" w:rsidP="001C4C1C">
      <w:pPr>
        <w:pStyle w:val="Body01"/>
        <w:tabs>
          <w:tab w:val="left" w:pos="6804"/>
        </w:tabs>
        <w:ind w:left="315" w:right="315"/>
      </w:pPr>
      <w:r w:rsidRPr="005F69ED">
        <w:t xml:space="preserve">1: </w:t>
      </w:r>
      <w:r w:rsidR="003D1CAB" w:rsidRPr="005F69ED">
        <w:t>số</w:t>
      </w:r>
      <w:r w:rsidR="00B27BE8" w:rsidRPr="005F69ED">
        <w:t xml:space="preserve"> âm</w:t>
      </w:r>
      <w:r w:rsidR="00B51CEC" w:rsidRPr="005F69ED">
        <w:t>,</w:t>
      </w:r>
      <w:r w:rsidRPr="005F69ED">
        <w:t xml:space="preserve"> 0: </w:t>
      </w:r>
      <w:r w:rsidR="003D1CAB" w:rsidRPr="005F69ED">
        <w:t xml:space="preserve">số dương hoặc 0 </w:t>
      </w:r>
    </w:p>
    <w:p w14:paraId="79004609" w14:textId="77777777" w:rsidR="00F42F20" w:rsidRPr="005F69ED" w:rsidRDefault="00F42F20" w:rsidP="001C4C1C">
      <w:pPr>
        <w:pStyle w:val="Body01"/>
        <w:ind w:left="315" w:right="315"/>
        <w:rPr>
          <w:noProof/>
        </w:rPr>
      </w:pPr>
    </w:p>
    <w:p w14:paraId="1A8BB33E" w14:textId="77777777" w:rsidR="00F42F20" w:rsidRPr="005F69ED" w:rsidRDefault="00F42F20" w:rsidP="001C4C1C">
      <w:pPr>
        <w:pStyle w:val="Body01"/>
        <w:ind w:left="315" w:right="315"/>
        <w:rPr>
          <w:noProof/>
        </w:rPr>
      </w:pPr>
    </w:p>
    <w:p w14:paraId="7C68219E" w14:textId="77777777" w:rsidR="00F42F20" w:rsidRPr="005F69ED" w:rsidRDefault="00F42F20" w:rsidP="001C4C1C">
      <w:pPr>
        <w:pStyle w:val="Body01"/>
        <w:ind w:left="315" w:right="315"/>
        <w:rPr>
          <w:noProof/>
        </w:rPr>
      </w:pPr>
    </w:p>
    <w:p w14:paraId="41DEB145" w14:textId="77777777" w:rsidR="00F42F20" w:rsidRPr="005F69ED" w:rsidRDefault="00F42F20" w:rsidP="001C4C1C">
      <w:pPr>
        <w:pStyle w:val="Body01"/>
        <w:ind w:left="315" w:right="315"/>
        <w:rPr>
          <w:noProof/>
        </w:rPr>
      </w:pPr>
    </w:p>
    <w:p w14:paraId="17437C1C" w14:textId="77777777" w:rsidR="00F42F20" w:rsidRPr="005F69ED" w:rsidRDefault="00F42F20" w:rsidP="001C4C1C">
      <w:pPr>
        <w:pStyle w:val="Body01"/>
        <w:ind w:left="315" w:right="315"/>
        <w:rPr>
          <w:noProof/>
        </w:rPr>
      </w:pPr>
    </w:p>
    <w:p w14:paraId="12FD020F" w14:textId="77777777" w:rsidR="00F42F20" w:rsidRPr="005F69ED" w:rsidRDefault="00F42F20" w:rsidP="001C4C1C">
      <w:pPr>
        <w:pStyle w:val="Body01"/>
        <w:ind w:left="315" w:right="315"/>
        <w:rPr>
          <w:noProof/>
        </w:rPr>
      </w:pPr>
    </w:p>
    <w:p w14:paraId="0F44C2A8" w14:textId="77777777" w:rsidR="00F42F20" w:rsidRPr="005F69ED" w:rsidRDefault="00F42F20" w:rsidP="001C4C1C">
      <w:pPr>
        <w:pStyle w:val="Body01"/>
        <w:ind w:left="315" w:right="315"/>
        <w:rPr>
          <w:noProof/>
        </w:rPr>
      </w:pPr>
    </w:p>
    <w:p w14:paraId="5BEC6C43" w14:textId="77777777" w:rsidR="00F42F20" w:rsidRPr="005F69ED" w:rsidRDefault="00F42F20" w:rsidP="001C4C1C">
      <w:pPr>
        <w:pStyle w:val="Body01"/>
        <w:ind w:left="315" w:right="315"/>
        <w:rPr>
          <w:noProof/>
        </w:rPr>
      </w:pPr>
    </w:p>
    <w:p w14:paraId="18024040" w14:textId="77777777" w:rsidR="00F42F20" w:rsidRPr="005F69ED" w:rsidRDefault="00F42F20" w:rsidP="001C4C1C">
      <w:pPr>
        <w:pStyle w:val="Body01"/>
        <w:ind w:left="315" w:right="315"/>
        <w:rPr>
          <w:noProof/>
        </w:rPr>
      </w:pPr>
    </w:p>
    <w:p w14:paraId="29679F08" w14:textId="77777777" w:rsidR="00F42F20" w:rsidRPr="005F69ED" w:rsidRDefault="00F42F20" w:rsidP="001C4C1C">
      <w:pPr>
        <w:pStyle w:val="Body01"/>
        <w:ind w:left="315" w:right="315"/>
        <w:rPr>
          <w:noProof/>
        </w:rPr>
      </w:pPr>
    </w:p>
    <w:p w14:paraId="074CD033" w14:textId="77777777" w:rsidR="00F42F20" w:rsidRPr="005F69ED" w:rsidRDefault="00F42F20" w:rsidP="001C4C1C">
      <w:pPr>
        <w:pStyle w:val="Body01"/>
        <w:ind w:left="315" w:right="315"/>
        <w:rPr>
          <w:noProof/>
        </w:rPr>
      </w:pPr>
    </w:p>
    <w:p w14:paraId="28DBE349" w14:textId="77777777" w:rsidR="00F42F20" w:rsidRPr="005F69ED" w:rsidRDefault="00F42F20" w:rsidP="001C4C1C">
      <w:pPr>
        <w:pStyle w:val="Body01"/>
        <w:ind w:left="315" w:right="315"/>
        <w:rPr>
          <w:noProof/>
        </w:rPr>
      </w:pPr>
    </w:p>
    <w:p w14:paraId="16AB282F" w14:textId="77777777" w:rsidR="00F42F20" w:rsidRPr="005F69ED" w:rsidRDefault="00F42F20" w:rsidP="001C4C1C">
      <w:pPr>
        <w:pStyle w:val="Body01"/>
        <w:ind w:left="315" w:right="315"/>
        <w:rPr>
          <w:noProof/>
        </w:rPr>
      </w:pPr>
    </w:p>
    <w:p w14:paraId="64C4CED8" w14:textId="77777777" w:rsidR="00B47AB1" w:rsidRPr="005F69ED" w:rsidRDefault="00CB7807" w:rsidP="001C4C1C">
      <w:pPr>
        <w:pStyle w:val="Body01"/>
        <w:ind w:left="315" w:right="315"/>
        <w:rPr>
          <w:noProof/>
        </w:rPr>
      </w:pPr>
      <w:r w:rsidRPr="005F69ED">
        <w:rPr>
          <w:noProof/>
        </w:rPr>
        <w:br w:type="page"/>
      </w:r>
      <w:r w:rsidR="009667EA" w:rsidRPr="005F69ED">
        <w:rPr>
          <w:noProof/>
        </w:rPr>
        <w:lastRenderedPageBreak/>
        <w:t xml:space="preserve">Để biểu diễn số thập phân “-20” </w:t>
      </w:r>
      <w:r w:rsidR="001D6028" w:rsidRPr="005F69ED">
        <w:rPr>
          <w:noProof/>
        </w:rPr>
        <w:t>bằng</w:t>
      </w:r>
      <w:r w:rsidR="009667EA" w:rsidRPr="005F69ED">
        <w:rPr>
          <w:noProof/>
        </w:rPr>
        <w:t xml:space="preserve"> phương pháp “bù 2”, đầu tiên ta cần biểu diễn số thập phân “+20” trong dạng nhị phân:</w:t>
      </w:r>
      <w:r w:rsidR="00B47AB1" w:rsidRPr="005F69ED">
        <w:t xml:space="preserve"> </w:t>
      </w:r>
    </w:p>
    <w:p w14:paraId="6D401E44" w14:textId="32CDF497" w:rsidR="00B47AB1" w:rsidRPr="005F69ED" w:rsidRDefault="003812B7" w:rsidP="001C4C1C">
      <w:pPr>
        <w:pStyle w:val="Body01"/>
        <w:ind w:left="315" w:right="315"/>
      </w:pPr>
      <w:r w:rsidRPr="005F69ED">
        <w:rPr>
          <w:noProof/>
        </w:rPr>
        <w:drawing>
          <wp:anchor distT="0" distB="0" distL="114300" distR="114300" simplePos="0" relativeHeight="251609600" behindDoc="0" locked="1" layoutInCell="1" allowOverlap="1" wp14:anchorId="39F1F1A5" wp14:editId="6DAD777D">
            <wp:simplePos x="0" y="0"/>
            <wp:positionH relativeFrom="column">
              <wp:posOffset>1765300</wp:posOffset>
            </wp:positionH>
            <wp:positionV relativeFrom="paragraph">
              <wp:posOffset>346075</wp:posOffset>
            </wp:positionV>
            <wp:extent cx="152400" cy="137160"/>
            <wp:effectExtent l="0" t="0" r="0" b="0"/>
            <wp:wrapNone/>
            <wp:docPr id="3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
        <w:gridCol w:w="675"/>
        <w:gridCol w:w="675"/>
        <w:gridCol w:w="675"/>
        <w:gridCol w:w="675"/>
        <w:gridCol w:w="675"/>
        <w:gridCol w:w="675"/>
        <w:gridCol w:w="675"/>
        <w:gridCol w:w="675"/>
        <w:gridCol w:w="2158"/>
      </w:tblGrid>
      <w:tr w:rsidR="00B47AB1" w:rsidRPr="005F69ED" w14:paraId="5F0B86D2" w14:textId="77777777">
        <w:trPr>
          <w:jc w:val="center"/>
        </w:trPr>
        <w:tc>
          <w:tcPr>
            <w:tcW w:w="1162" w:type="dxa"/>
            <w:tcBorders>
              <w:top w:val="nil"/>
              <w:left w:val="nil"/>
              <w:bottom w:val="nil"/>
            </w:tcBorders>
          </w:tcPr>
          <w:p w14:paraId="4FD602D3" w14:textId="77777777" w:rsidR="00B47AB1" w:rsidRPr="005F69ED" w:rsidRDefault="00B47AB1">
            <w:pPr>
              <w:pStyle w:val="Body01"/>
              <w:snapToGrid w:val="0"/>
              <w:ind w:leftChars="0" w:left="0" w:rightChars="0" w:right="0"/>
            </w:pPr>
            <w:r w:rsidRPr="005F69ED">
              <w:t>(+20)</w:t>
            </w:r>
            <w:r w:rsidRPr="005F69ED">
              <w:rPr>
                <w:vertAlign w:val="subscript"/>
              </w:rPr>
              <w:t>10</w:t>
            </w:r>
            <w:r w:rsidR="00B51CEC" w:rsidRPr="005F69ED">
              <w:rPr>
                <w:vertAlign w:val="subscript"/>
              </w:rPr>
              <w:t xml:space="preserve"> </w:t>
            </w:r>
            <w:r w:rsidRPr="005F69ED">
              <w:t>=</w:t>
            </w:r>
          </w:p>
        </w:tc>
        <w:tc>
          <w:tcPr>
            <w:tcW w:w="675" w:type="dxa"/>
            <w:tcBorders>
              <w:bottom w:val="single" w:sz="4" w:space="0" w:color="auto"/>
            </w:tcBorders>
            <w:vAlign w:val="center"/>
          </w:tcPr>
          <w:p w14:paraId="603736B0"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4139D634"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62DB61AE"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153F336B"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34A4563B"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1F8CDE6B"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7A3D5F32"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1F7A0770" w14:textId="77777777" w:rsidR="00B47AB1" w:rsidRPr="005F69ED" w:rsidRDefault="00B47AB1">
            <w:pPr>
              <w:pStyle w:val="Body01"/>
              <w:snapToGrid w:val="0"/>
              <w:ind w:leftChars="0" w:left="0" w:rightChars="0" w:right="0"/>
              <w:jc w:val="center"/>
            </w:pPr>
            <w:r w:rsidRPr="005F69ED">
              <w:t>0</w:t>
            </w:r>
          </w:p>
        </w:tc>
        <w:tc>
          <w:tcPr>
            <w:tcW w:w="2158" w:type="dxa"/>
            <w:tcBorders>
              <w:top w:val="nil"/>
              <w:bottom w:val="nil"/>
              <w:right w:val="nil"/>
            </w:tcBorders>
          </w:tcPr>
          <w:p w14:paraId="277C1A59" w14:textId="77777777" w:rsidR="00B47AB1" w:rsidRPr="005F69ED" w:rsidRDefault="00B47AB1">
            <w:pPr>
              <w:pStyle w:val="Body01"/>
              <w:snapToGrid w:val="0"/>
              <w:ind w:leftChars="0" w:left="0" w:rightChars="0" w:right="0"/>
            </w:pPr>
          </w:p>
        </w:tc>
      </w:tr>
      <w:tr w:rsidR="00B47AB1" w:rsidRPr="005F69ED" w14:paraId="6F4056EF" w14:textId="77777777">
        <w:trPr>
          <w:jc w:val="center"/>
        </w:trPr>
        <w:tc>
          <w:tcPr>
            <w:tcW w:w="1162" w:type="dxa"/>
            <w:tcBorders>
              <w:top w:val="nil"/>
              <w:left w:val="nil"/>
              <w:bottom w:val="nil"/>
              <w:right w:val="nil"/>
            </w:tcBorders>
          </w:tcPr>
          <w:p w14:paraId="584012DC" w14:textId="77777777" w:rsidR="00B47AB1" w:rsidRPr="005F69ED" w:rsidRDefault="00B47AB1">
            <w:pPr>
              <w:pStyle w:val="Body01"/>
              <w:snapToGrid w:val="0"/>
              <w:ind w:leftChars="0" w:left="0" w:rightChars="0" w:right="0"/>
            </w:pPr>
          </w:p>
        </w:tc>
        <w:tc>
          <w:tcPr>
            <w:tcW w:w="5400" w:type="dxa"/>
            <w:gridSpan w:val="8"/>
            <w:tcBorders>
              <w:left w:val="nil"/>
              <w:right w:val="nil"/>
            </w:tcBorders>
            <w:vAlign w:val="center"/>
          </w:tcPr>
          <w:p w14:paraId="2D206355" w14:textId="77777777" w:rsidR="00B47AB1" w:rsidRPr="005F69ED" w:rsidRDefault="007508FD">
            <w:pPr>
              <w:pStyle w:val="Body01"/>
              <w:snapToGrid w:val="0"/>
              <w:ind w:leftChars="0" w:left="0" w:rightChars="0" w:right="0"/>
              <w:jc w:val="center"/>
            </w:pPr>
            <w:r w:rsidRPr="005F69ED">
              <w:t xml:space="preserve">Đảo bit </w:t>
            </w:r>
            <w:r w:rsidR="00B47AB1" w:rsidRPr="005F69ED">
              <w:t>.</w:t>
            </w:r>
          </w:p>
        </w:tc>
        <w:tc>
          <w:tcPr>
            <w:tcW w:w="2158" w:type="dxa"/>
            <w:tcBorders>
              <w:top w:val="nil"/>
              <w:left w:val="nil"/>
              <w:bottom w:val="nil"/>
              <w:right w:val="nil"/>
            </w:tcBorders>
          </w:tcPr>
          <w:p w14:paraId="4E8F6C73" w14:textId="77777777" w:rsidR="00B47AB1" w:rsidRPr="005F69ED" w:rsidRDefault="00B47AB1">
            <w:pPr>
              <w:pStyle w:val="Body01"/>
              <w:snapToGrid w:val="0"/>
              <w:ind w:leftChars="0" w:left="0" w:rightChars="0" w:right="0"/>
            </w:pPr>
          </w:p>
        </w:tc>
      </w:tr>
      <w:tr w:rsidR="00B47AB1" w:rsidRPr="005F69ED" w14:paraId="7EB318FF" w14:textId="77777777">
        <w:trPr>
          <w:jc w:val="center"/>
        </w:trPr>
        <w:tc>
          <w:tcPr>
            <w:tcW w:w="1162" w:type="dxa"/>
            <w:tcBorders>
              <w:top w:val="nil"/>
              <w:left w:val="nil"/>
              <w:bottom w:val="nil"/>
            </w:tcBorders>
          </w:tcPr>
          <w:p w14:paraId="125402E4" w14:textId="77777777" w:rsidR="00B47AB1" w:rsidRPr="005F69ED" w:rsidRDefault="00B47AB1">
            <w:pPr>
              <w:pStyle w:val="Body01"/>
              <w:snapToGrid w:val="0"/>
              <w:ind w:leftChars="0" w:left="0" w:rightChars="0" w:right="0"/>
            </w:pPr>
          </w:p>
        </w:tc>
        <w:tc>
          <w:tcPr>
            <w:tcW w:w="675" w:type="dxa"/>
            <w:tcBorders>
              <w:bottom w:val="single" w:sz="4" w:space="0" w:color="auto"/>
            </w:tcBorders>
            <w:vAlign w:val="center"/>
          </w:tcPr>
          <w:p w14:paraId="3BFFA63E"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599961F4"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6C4FA7C7"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46E46AD7"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43E38329"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0A2B998F" w14:textId="77777777" w:rsidR="00B47AB1" w:rsidRPr="005F69ED" w:rsidRDefault="00B47AB1">
            <w:pPr>
              <w:pStyle w:val="Body01"/>
              <w:snapToGrid w:val="0"/>
              <w:ind w:leftChars="0" w:left="0" w:rightChars="0" w:right="0"/>
              <w:jc w:val="center"/>
            </w:pPr>
            <w:r w:rsidRPr="005F69ED">
              <w:t>0</w:t>
            </w:r>
          </w:p>
        </w:tc>
        <w:tc>
          <w:tcPr>
            <w:tcW w:w="675" w:type="dxa"/>
            <w:tcBorders>
              <w:bottom w:val="single" w:sz="4" w:space="0" w:color="auto"/>
            </w:tcBorders>
            <w:vAlign w:val="center"/>
          </w:tcPr>
          <w:p w14:paraId="45AEB860" w14:textId="77777777" w:rsidR="00B47AB1" w:rsidRPr="005F69ED" w:rsidRDefault="00B47AB1">
            <w:pPr>
              <w:pStyle w:val="Body01"/>
              <w:snapToGrid w:val="0"/>
              <w:ind w:leftChars="0" w:left="0" w:rightChars="0" w:right="0"/>
              <w:jc w:val="center"/>
            </w:pPr>
            <w:r w:rsidRPr="005F69ED">
              <w:t>1</w:t>
            </w:r>
          </w:p>
        </w:tc>
        <w:tc>
          <w:tcPr>
            <w:tcW w:w="675" w:type="dxa"/>
            <w:tcBorders>
              <w:bottom w:val="single" w:sz="4" w:space="0" w:color="auto"/>
            </w:tcBorders>
            <w:vAlign w:val="center"/>
          </w:tcPr>
          <w:p w14:paraId="5AE401E8" w14:textId="77777777" w:rsidR="00B47AB1" w:rsidRPr="005F69ED" w:rsidRDefault="00B47AB1">
            <w:pPr>
              <w:pStyle w:val="Body01"/>
              <w:snapToGrid w:val="0"/>
              <w:ind w:leftChars="0" w:left="0" w:rightChars="0" w:right="0"/>
              <w:jc w:val="center"/>
            </w:pPr>
            <w:r w:rsidRPr="005F69ED">
              <w:t>1</w:t>
            </w:r>
          </w:p>
        </w:tc>
        <w:tc>
          <w:tcPr>
            <w:tcW w:w="2158" w:type="dxa"/>
            <w:tcBorders>
              <w:top w:val="nil"/>
              <w:bottom w:val="nil"/>
              <w:right w:val="nil"/>
            </w:tcBorders>
          </w:tcPr>
          <w:p w14:paraId="782A029C" w14:textId="77777777" w:rsidR="00B47AB1" w:rsidRPr="005F69ED" w:rsidRDefault="006E653C">
            <w:pPr>
              <w:pStyle w:val="Body01"/>
              <w:snapToGrid w:val="0"/>
              <w:ind w:leftChars="0" w:left="0" w:rightChars="0" w:right="0"/>
            </w:pPr>
            <w:r w:rsidRPr="005F69ED">
              <w:t>Phầ</w:t>
            </w:r>
            <w:r w:rsidR="00B27BE8" w:rsidRPr="005F69ED">
              <w:t>n bù 1</w:t>
            </w:r>
            <w:r w:rsidR="00B47AB1" w:rsidRPr="005F69ED">
              <w:rPr>
                <w:rStyle w:val="FootnoteReference"/>
              </w:rPr>
              <w:footnoteReference w:id="10"/>
            </w:r>
          </w:p>
        </w:tc>
      </w:tr>
      <w:tr w:rsidR="00B47AB1" w:rsidRPr="005F69ED" w14:paraId="34226370" w14:textId="77777777">
        <w:trPr>
          <w:jc w:val="center"/>
        </w:trPr>
        <w:tc>
          <w:tcPr>
            <w:tcW w:w="1162" w:type="dxa"/>
            <w:tcBorders>
              <w:top w:val="nil"/>
              <w:left w:val="nil"/>
              <w:bottom w:val="nil"/>
              <w:right w:val="nil"/>
            </w:tcBorders>
          </w:tcPr>
          <w:p w14:paraId="37D2F86E" w14:textId="77777777" w:rsidR="00B47AB1" w:rsidRPr="005F69ED" w:rsidRDefault="00B47AB1">
            <w:pPr>
              <w:pStyle w:val="Body01"/>
              <w:snapToGrid w:val="0"/>
              <w:ind w:leftChars="0" w:left="0" w:rightChars="0" w:right="0"/>
              <w:jc w:val="right"/>
            </w:pPr>
            <w:r w:rsidRPr="005F69ED">
              <w:t>+)</w:t>
            </w:r>
          </w:p>
        </w:tc>
        <w:tc>
          <w:tcPr>
            <w:tcW w:w="675" w:type="dxa"/>
            <w:tcBorders>
              <w:left w:val="nil"/>
              <w:right w:val="nil"/>
            </w:tcBorders>
            <w:vAlign w:val="center"/>
          </w:tcPr>
          <w:p w14:paraId="33916F4D"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6D67A08E"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3B8761A5"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53B9CCBC"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19F02150"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2C3ACBD0"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66A9A48E" w14:textId="77777777" w:rsidR="00B47AB1" w:rsidRPr="005F69ED" w:rsidRDefault="00B47AB1">
            <w:pPr>
              <w:pStyle w:val="Body01"/>
              <w:snapToGrid w:val="0"/>
              <w:ind w:leftChars="0" w:left="0" w:rightChars="0" w:right="0"/>
              <w:jc w:val="center"/>
            </w:pPr>
          </w:p>
        </w:tc>
        <w:tc>
          <w:tcPr>
            <w:tcW w:w="675" w:type="dxa"/>
            <w:tcBorders>
              <w:left w:val="nil"/>
              <w:right w:val="nil"/>
            </w:tcBorders>
            <w:vAlign w:val="center"/>
          </w:tcPr>
          <w:p w14:paraId="151ACC0E" w14:textId="77777777" w:rsidR="00B47AB1" w:rsidRPr="005F69ED" w:rsidRDefault="00B47AB1">
            <w:pPr>
              <w:pStyle w:val="Body01"/>
              <w:snapToGrid w:val="0"/>
              <w:ind w:leftChars="0" w:left="0" w:rightChars="0" w:right="0"/>
              <w:jc w:val="center"/>
            </w:pPr>
            <w:r w:rsidRPr="005F69ED">
              <w:t>1</w:t>
            </w:r>
          </w:p>
        </w:tc>
        <w:tc>
          <w:tcPr>
            <w:tcW w:w="2158" w:type="dxa"/>
            <w:tcBorders>
              <w:top w:val="nil"/>
              <w:left w:val="nil"/>
              <w:bottom w:val="nil"/>
              <w:right w:val="nil"/>
            </w:tcBorders>
          </w:tcPr>
          <w:p w14:paraId="40130137" w14:textId="77777777" w:rsidR="00B47AB1" w:rsidRPr="005F69ED" w:rsidRDefault="006E653C">
            <w:pPr>
              <w:pStyle w:val="Body01"/>
              <w:snapToGrid w:val="0"/>
              <w:ind w:leftChars="0" w:left="0" w:rightChars="0" w:right="0"/>
            </w:pPr>
            <w:r w:rsidRPr="005F69ED">
              <w:t xml:space="preserve">Cộng 1 </w:t>
            </w:r>
          </w:p>
        </w:tc>
      </w:tr>
      <w:tr w:rsidR="00B47AB1" w:rsidRPr="005F69ED" w14:paraId="2D0C7A2C" w14:textId="77777777">
        <w:trPr>
          <w:jc w:val="center"/>
        </w:trPr>
        <w:tc>
          <w:tcPr>
            <w:tcW w:w="1162" w:type="dxa"/>
            <w:tcBorders>
              <w:top w:val="nil"/>
              <w:left w:val="nil"/>
              <w:bottom w:val="nil"/>
            </w:tcBorders>
          </w:tcPr>
          <w:p w14:paraId="264D8BF7" w14:textId="77777777" w:rsidR="00B47AB1" w:rsidRPr="005F69ED" w:rsidRDefault="00B47AB1">
            <w:pPr>
              <w:pStyle w:val="Body01"/>
              <w:snapToGrid w:val="0"/>
              <w:ind w:leftChars="0" w:left="0" w:rightChars="0" w:right="0"/>
            </w:pPr>
            <w:r w:rsidRPr="005F69ED">
              <w:t>(-20)</w:t>
            </w:r>
            <w:r w:rsidRPr="005F69ED">
              <w:rPr>
                <w:vertAlign w:val="subscript"/>
              </w:rPr>
              <w:t>10</w:t>
            </w:r>
            <w:r w:rsidR="00B51CEC" w:rsidRPr="005F69ED">
              <w:rPr>
                <w:vertAlign w:val="subscript"/>
              </w:rPr>
              <w:t xml:space="preserve"> </w:t>
            </w:r>
            <w:r w:rsidRPr="005F69ED">
              <w:t>=</w:t>
            </w:r>
          </w:p>
        </w:tc>
        <w:tc>
          <w:tcPr>
            <w:tcW w:w="675" w:type="dxa"/>
            <w:vAlign w:val="center"/>
          </w:tcPr>
          <w:p w14:paraId="07FF5920" w14:textId="77777777" w:rsidR="00B47AB1" w:rsidRPr="005F69ED" w:rsidRDefault="00B47AB1">
            <w:pPr>
              <w:pStyle w:val="Body01"/>
              <w:snapToGrid w:val="0"/>
              <w:ind w:leftChars="0" w:left="0" w:rightChars="0" w:right="0"/>
              <w:jc w:val="center"/>
            </w:pPr>
            <w:r w:rsidRPr="005F69ED">
              <w:t>1</w:t>
            </w:r>
          </w:p>
        </w:tc>
        <w:tc>
          <w:tcPr>
            <w:tcW w:w="675" w:type="dxa"/>
            <w:vAlign w:val="center"/>
          </w:tcPr>
          <w:p w14:paraId="6A0AE4A8" w14:textId="77777777" w:rsidR="00B47AB1" w:rsidRPr="005F69ED" w:rsidRDefault="00B47AB1">
            <w:pPr>
              <w:pStyle w:val="Body01"/>
              <w:snapToGrid w:val="0"/>
              <w:ind w:leftChars="0" w:left="0" w:rightChars="0" w:right="0"/>
              <w:jc w:val="center"/>
            </w:pPr>
            <w:r w:rsidRPr="005F69ED">
              <w:t>1</w:t>
            </w:r>
          </w:p>
        </w:tc>
        <w:tc>
          <w:tcPr>
            <w:tcW w:w="675" w:type="dxa"/>
            <w:vAlign w:val="center"/>
          </w:tcPr>
          <w:p w14:paraId="3EF2FE89" w14:textId="77777777" w:rsidR="00B47AB1" w:rsidRPr="005F69ED" w:rsidRDefault="00B47AB1">
            <w:pPr>
              <w:pStyle w:val="Body01"/>
              <w:snapToGrid w:val="0"/>
              <w:ind w:leftChars="0" w:left="0" w:rightChars="0" w:right="0"/>
              <w:jc w:val="center"/>
            </w:pPr>
            <w:r w:rsidRPr="005F69ED">
              <w:t>1</w:t>
            </w:r>
          </w:p>
        </w:tc>
        <w:tc>
          <w:tcPr>
            <w:tcW w:w="675" w:type="dxa"/>
            <w:vAlign w:val="center"/>
          </w:tcPr>
          <w:p w14:paraId="0B1BB121" w14:textId="77777777" w:rsidR="00B47AB1" w:rsidRPr="005F69ED" w:rsidRDefault="00B47AB1">
            <w:pPr>
              <w:pStyle w:val="Body01"/>
              <w:snapToGrid w:val="0"/>
              <w:ind w:leftChars="0" w:left="0" w:rightChars="0" w:right="0"/>
              <w:jc w:val="center"/>
            </w:pPr>
            <w:r w:rsidRPr="005F69ED">
              <w:t>0</w:t>
            </w:r>
          </w:p>
        </w:tc>
        <w:tc>
          <w:tcPr>
            <w:tcW w:w="675" w:type="dxa"/>
            <w:vAlign w:val="center"/>
          </w:tcPr>
          <w:p w14:paraId="4066ECEB" w14:textId="77777777" w:rsidR="00B47AB1" w:rsidRPr="005F69ED" w:rsidRDefault="00B47AB1">
            <w:pPr>
              <w:pStyle w:val="Body01"/>
              <w:snapToGrid w:val="0"/>
              <w:ind w:leftChars="0" w:left="0" w:rightChars="0" w:right="0"/>
              <w:jc w:val="center"/>
            </w:pPr>
            <w:r w:rsidRPr="005F69ED">
              <w:t>1</w:t>
            </w:r>
          </w:p>
        </w:tc>
        <w:tc>
          <w:tcPr>
            <w:tcW w:w="675" w:type="dxa"/>
            <w:vAlign w:val="center"/>
          </w:tcPr>
          <w:p w14:paraId="479BDA79" w14:textId="77777777" w:rsidR="00B47AB1" w:rsidRPr="005F69ED" w:rsidRDefault="00B47AB1">
            <w:pPr>
              <w:pStyle w:val="Body01"/>
              <w:snapToGrid w:val="0"/>
              <w:ind w:leftChars="0" w:left="0" w:rightChars="0" w:right="0"/>
              <w:jc w:val="center"/>
            </w:pPr>
            <w:r w:rsidRPr="005F69ED">
              <w:t>1</w:t>
            </w:r>
          </w:p>
        </w:tc>
        <w:tc>
          <w:tcPr>
            <w:tcW w:w="675" w:type="dxa"/>
            <w:vAlign w:val="center"/>
          </w:tcPr>
          <w:p w14:paraId="41192B66" w14:textId="77777777" w:rsidR="00B47AB1" w:rsidRPr="005F69ED" w:rsidRDefault="00B47AB1">
            <w:pPr>
              <w:pStyle w:val="Body01"/>
              <w:snapToGrid w:val="0"/>
              <w:ind w:leftChars="0" w:left="0" w:rightChars="0" w:right="0"/>
              <w:jc w:val="center"/>
            </w:pPr>
            <w:r w:rsidRPr="005F69ED">
              <w:t>0</w:t>
            </w:r>
          </w:p>
        </w:tc>
        <w:tc>
          <w:tcPr>
            <w:tcW w:w="675" w:type="dxa"/>
            <w:vAlign w:val="center"/>
          </w:tcPr>
          <w:p w14:paraId="7DA2C0EB" w14:textId="77777777" w:rsidR="00B47AB1" w:rsidRPr="005F69ED" w:rsidRDefault="00B47AB1">
            <w:pPr>
              <w:pStyle w:val="Body01"/>
              <w:snapToGrid w:val="0"/>
              <w:ind w:leftChars="0" w:left="0" w:rightChars="0" w:right="0"/>
              <w:jc w:val="center"/>
            </w:pPr>
            <w:r w:rsidRPr="005F69ED">
              <w:t>0</w:t>
            </w:r>
          </w:p>
        </w:tc>
        <w:tc>
          <w:tcPr>
            <w:tcW w:w="2158" w:type="dxa"/>
            <w:tcBorders>
              <w:top w:val="nil"/>
              <w:bottom w:val="nil"/>
              <w:right w:val="nil"/>
            </w:tcBorders>
          </w:tcPr>
          <w:p w14:paraId="67CFE18B" w14:textId="77777777" w:rsidR="00B47AB1" w:rsidRPr="005F69ED" w:rsidRDefault="006E653C">
            <w:pPr>
              <w:pStyle w:val="Body01"/>
              <w:snapToGrid w:val="0"/>
              <w:ind w:leftChars="0" w:left="0" w:rightChars="0" w:right="0"/>
            </w:pPr>
            <w:r w:rsidRPr="005F69ED">
              <w:t>Phầ</w:t>
            </w:r>
            <w:r w:rsidR="00B27BE8" w:rsidRPr="005F69ED">
              <w:t>n bù 2</w:t>
            </w:r>
          </w:p>
        </w:tc>
      </w:tr>
    </w:tbl>
    <w:p w14:paraId="52B7BA4F" w14:textId="77777777" w:rsidR="00B47AB1" w:rsidRPr="005F69ED" w:rsidRDefault="00B47AB1" w:rsidP="001C4C1C">
      <w:pPr>
        <w:pStyle w:val="Body01"/>
        <w:ind w:left="315" w:right="315"/>
      </w:pPr>
    </w:p>
    <w:p w14:paraId="6D7337BF" w14:textId="77777777" w:rsidR="00B27BE8" w:rsidRPr="005F69ED" w:rsidRDefault="009667EA" w:rsidP="001C4C1C">
      <w:pPr>
        <w:pStyle w:val="Body01"/>
        <w:ind w:left="315" w:right="315"/>
      </w:pPr>
      <w:r w:rsidRPr="005F69ED">
        <w:t>Vậy (-20)</w:t>
      </w:r>
      <w:r w:rsidRPr="005F69ED">
        <w:rPr>
          <w:vertAlign w:val="subscript"/>
        </w:rPr>
        <w:t>10</w:t>
      </w:r>
      <w:r w:rsidRPr="005F69ED">
        <w:t xml:space="preserve"> được biểu diễn là (11101100)</w:t>
      </w:r>
      <w:r w:rsidRPr="005F69ED">
        <w:rPr>
          <w:vertAlign w:val="subscript"/>
        </w:rPr>
        <w:t>2</w:t>
      </w:r>
      <w:r w:rsidRPr="005F69ED">
        <w:t xml:space="preserve">. Chiều dài bit </w:t>
      </w:r>
      <w:r w:rsidR="000D56ED" w:rsidRPr="005F69ED">
        <w:t>là khác nhau giữa các hệ</w:t>
      </w:r>
      <w:r w:rsidRPr="005F69ED">
        <w:t xml:space="preserve"> máy tính.</w:t>
      </w:r>
    </w:p>
    <w:p w14:paraId="782E8C6D" w14:textId="77777777" w:rsidR="00B27BE8" w:rsidRPr="005F69ED" w:rsidRDefault="00B27BE8" w:rsidP="001C4C1C">
      <w:pPr>
        <w:pStyle w:val="Body01"/>
        <w:ind w:left="315" w:right="315"/>
      </w:pPr>
    </w:p>
    <w:p w14:paraId="2CCE1D1F" w14:textId="77777777" w:rsidR="00B47AB1" w:rsidRPr="005F69ED" w:rsidRDefault="009667EA" w:rsidP="001C4C1C">
      <w:pPr>
        <w:pStyle w:val="Body01"/>
        <w:ind w:left="315" w:right="315"/>
      </w:pPr>
      <w:r w:rsidRPr="005F69ED">
        <w:t>Tổng quát, các số từ -2</w:t>
      </w:r>
      <w:r w:rsidRPr="005F69ED">
        <w:rPr>
          <w:i/>
          <w:vertAlign w:val="superscript"/>
        </w:rPr>
        <w:t>n</w:t>
      </w:r>
      <w:r w:rsidRPr="005F69ED">
        <w:rPr>
          <w:vertAlign w:val="superscript"/>
        </w:rPr>
        <w:t>-1</w:t>
      </w:r>
      <w:r w:rsidRPr="005F69ED">
        <w:t xml:space="preserve"> tới 2</w:t>
      </w:r>
      <w:r w:rsidRPr="005F69ED">
        <w:rPr>
          <w:i/>
          <w:vertAlign w:val="superscript"/>
        </w:rPr>
        <w:t>n</w:t>
      </w:r>
      <w:r w:rsidRPr="005F69ED">
        <w:rPr>
          <w:vertAlign w:val="superscript"/>
        </w:rPr>
        <w:t>-1</w:t>
      </w:r>
      <w:r w:rsidRPr="005F69ED">
        <w:t xml:space="preserve"> – 1, tổng cộng 2</w:t>
      </w:r>
      <w:r w:rsidRPr="005F69ED">
        <w:rPr>
          <w:i/>
          <w:vertAlign w:val="superscript"/>
        </w:rPr>
        <w:t>n</w:t>
      </w:r>
      <w:r w:rsidRPr="005F69ED">
        <w:t xml:space="preserve"> số,</w:t>
      </w:r>
      <w:r w:rsidR="008358AA" w:rsidRPr="005F69ED">
        <w:t xml:space="preserve"> có thể được biểu diễn bằng n </w:t>
      </w:r>
      <w:r w:rsidR="00780024" w:rsidRPr="005F69ED">
        <w:t>bit</w:t>
      </w:r>
      <w:r w:rsidR="008358AA" w:rsidRPr="005F69ED">
        <w:t>. Chú ý, chỉ xét giá trị tuyệt đối, 1 số âm có thể biểu diễn</w:t>
      </w:r>
      <w:r w:rsidR="00644E23" w:rsidRPr="005F69ED">
        <w:t xml:space="preserve"> </w:t>
      </w:r>
      <w:r w:rsidR="00625083" w:rsidRPr="005F69ED">
        <w:t>từ</w:t>
      </w:r>
      <w:r w:rsidR="00644E23" w:rsidRPr="005F69ED">
        <w:t xml:space="preserve"> </w:t>
      </w:r>
      <w:r w:rsidR="008358AA" w:rsidRPr="005F69ED">
        <w:t>1 số dương.</w:t>
      </w:r>
    </w:p>
    <w:p w14:paraId="7A3FFAE9" w14:textId="77777777" w:rsidR="00B47AB1" w:rsidRPr="005F69ED" w:rsidRDefault="008358AA">
      <w:pPr>
        <w:pStyle w:val="Heading5"/>
        <w:rPr>
          <w:rFonts w:ascii="Times New Roman" w:hAnsi="Times New Roman"/>
        </w:rPr>
      </w:pPr>
      <w:r w:rsidRPr="005F69ED">
        <w:rPr>
          <w:rFonts w:ascii="Times New Roman" w:hAnsi="Times New Roman"/>
        </w:rPr>
        <w:t>Biểu diễn số dấu phẩy động</w:t>
      </w:r>
    </w:p>
    <w:p w14:paraId="0389B5E2" w14:textId="77777777" w:rsidR="00B47AB1" w:rsidRPr="005F69ED" w:rsidRDefault="009615A8" w:rsidP="001C4C1C">
      <w:pPr>
        <w:pStyle w:val="Body01"/>
        <w:ind w:left="315" w:right="315"/>
      </w:pPr>
      <w:r w:rsidRPr="005F69ED">
        <w:t>Trong số dấu phẩy động, 1 số thực được biểu diễn ở dạng mũ (</w:t>
      </w:r>
      <w:r w:rsidRPr="005F69ED">
        <w:rPr>
          <w:position w:val="-6"/>
        </w:rPr>
        <w:object w:dxaOrig="1160" w:dyaOrig="320" w14:anchorId="6E23A6DA">
          <v:shape id="_x0000_i1025" type="#_x0000_t75" style="width:58.05pt;height:16.1pt" o:ole="">
            <v:imagedata r:id="rId16" o:title=""/>
          </v:shape>
          <o:OLEObject Type="Embed" ProgID="Equation.3" ShapeID="_x0000_i1025" DrawAspect="Content" ObjectID="_1842869989" r:id="rId17"/>
        </w:object>
      </w:r>
      <w:r w:rsidRPr="005F69ED">
        <w:t xml:space="preserve">) sử dụng số nhị phân </w:t>
      </w:r>
      <w:r w:rsidR="002F49E0" w:rsidRPr="005F69ED">
        <w:t xml:space="preserve">có </w:t>
      </w:r>
      <w:r w:rsidRPr="005F69ED">
        <w:t>chiều dài cố định,</w:t>
      </w:r>
      <w:r w:rsidR="00E0098D" w:rsidRPr="005F69ED">
        <w:t xml:space="preserve"> nên có thể biểu diễn được các số rất lớn hoặc rất nhỏ, </w:t>
      </w:r>
      <w:r w:rsidR="0054326A" w:rsidRPr="005F69ED">
        <w:t>v</w:t>
      </w:r>
      <w:r w:rsidR="009F3E16" w:rsidRPr="005F69ED">
        <w:t xml:space="preserve">ốn hay </w:t>
      </w:r>
      <w:r w:rsidR="00E0098D" w:rsidRPr="005F69ED">
        <w:t xml:space="preserve">sử dụng trong tính toán khoa học. Tuy nhiên, do thanh ghi máy tính có số lượng bit là giới hạn, </w:t>
      </w:r>
      <w:r w:rsidR="005B478F" w:rsidRPr="005F69ED">
        <w:t xml:space="preserve">nên sai số </w:t>
      </w:r>
      <w:r w:rsidR="00E0098D" w:rsidRPr="005F69ED">
        <w:t xml:space="preserve">có thể xảy ra trong biểu diễn giá trị </w:t>
      </w:r>
      <w:r w:rsidR="005B478F" w:rsidRPr="005F69ED">
        <w:t>thập</w:t>
      </w:r>
      <w:r w:rsidR="00E0098D" w:rsidRPr="005F69ED">
        <w:t xml:space="preserve"> phân</w:t>
      </w:r>
      <w:r w:rsidR="001F3855" w:rsidRPr="005F69ED">
        <w:t xml:space="preserve"> t</w:t>
      </w:r>
      <w:r w:rsidR="00276FCF" w:rsidRPr="005F69ED">
        <w:t>uần hoàn</w:t>
      </w:r>
      <w:r w:rsidR="00B47AB1" w:rsidRPr="005F69ED">
        <w:t>.</w:t>
      </w:r>
    </w:p>
    <w:p w14:paraId="55134EAE" w14:textId="77777777" w:rsidR="00B47AB1" w:rsidRPr="005F69ED" w:rsidRDefault="00B47AB1" w:rsidP="001C4C1C">
      <w:pPr>
        <w:pStyle w:val="Body01"/>
        <w:ind w:left="315" w:right="315"/>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0"/>
        <w:gridCol w:w="1888"/>
        <w:gridCol w:w="406"/>
        <w:gridCol w:w="420"/>
        <w:gridCol w:w="3826"/>
      </w:tblGrid>
      <w:tr w:rsidR="00B47AB1" w:rsidRPr="005F69ED" w14:paraId="7F288656" w14:textId="77777777">
        <w:tc>
          <w:tcPr>
            <w:tcW w:w="2180" w:type="dxa"/>
            <w:tcBorders>
              <w:top w:val="nil"/>
              <w:left w:val="nil"/>
              <w:right w:val="nil"/>
            </w:tcBorders>
          </w:tcPr>
          <w:p w14:paraId="60BE5029" w14:textId="77777777" w:rsidR="00B47AB1" w:rsidRPr="005F69ED" w:rsidRDefault="00B47AB1">
            <w:pPr>
              <w:pStyle w:val="Body01"/>
              <w:snapToGrid w:val="0"/>
              <w:ind w:leftChars="0" w:left="0" w:rightChars="0" w:right="0"/>
              <w:jc w:val="center"/>
            </w:pPr>
            <w:r w:rsidRPr="005F69ED">
              <w:t>1 bit</w:t>
            </w:r>
          </w:p>
        </w:tc>
        <w:tc>
          <w:tcPr>
            <w:tcW w:w="2294" w:type="dxa"/>
            <w:gridSpan w:val="2"/>
            <w:tcBorders>
              <w:top w:val="nil"/>
              <w:left w:val="nil"/>
              <w:right w:val="nil"/>
            </w:tcBorders>
          </w:tcPr>
          <w:p w14:paraId="001624C4" w14:textId="77777777" w:rsidR="00B47AB1" w:rsidRPr="005F69ED" w:rsidRDefault="00B47AB1">
            <w:pPr>
              <w:pStyle w:val="Body01"/>
              <w:snapToGrid w:val="0"/>
              <w:ind w:leftChars="0" w:left="0" w:rightChars="0" w:right="0"/>
              <w:jc w:val="center"/>
            </w:pPr>
            <w:r w:rsidRPr="005F69ED">
              <w:t xml:space="preserve">8 </w:t>
            </w:r>
            <w:r w:rsidR="00780024" w:rsidRPr="005F69ED">
              <w:t>bit</w:t>
            </w:r>
          </w:p>
        </w:tc>
        <w:tc>
          <w:tcPr>
            <w:tcW w:w="4246" w:type="dxa"/>
            <w:gridSpan w:val="2"/>
            <w:tcBorders>
              <w:top w:val="nil"/>
              <w:left w:val="nil"/>
              <w:right w:val="nil"/>
            </w:tcBorders>
          </w:tcPr>
          <w:p w14:paraId="6C8D2DF2" w14:textId="77777777" w:rsidR="00B47AB1" w:rsidRPr="005F69ED" w:rsidRDefault="00B47AB1">
            <w:pPr>
              <w:pStyle w:val="Body01"/>
              <w:snapToGrid w:val="0"/>
              <w:ind w:leftChars="0" w:left="0" w:rightChars="0" w:right="0"/>
              <w:jc w:val="center"/>
            </w:pPr>
            <w:r w:rsidRPr="005F69ED">
              <w:t xml:space="preserve">23 </w:t>
            </w:r>
            <w:r w:rsidR="00780024" w:rsidRPr="005F69ED">
              <w:t>bit</w:t>
            </w:r>
            <w:r w:rsidRPr="005F69ED">
              <w:t xml:space="preserve"> (</w:t>
            </w:r>
            <w:r w:rsidR="00427A36" w:rsidRPr="005F69ED">
              <w:t>độ chính xác đơn</w:t>
            </w:r>
            <w:r w:rsidRPr="005F69ED">
              <w:t>)</w:t>
            </w:r>
          </w:p>
        </w:tc>
      </w:tr>
      <w:tr w:rsidR="00B47AB1" w:rsidRPr="005F69ED" w14:paraId="3547A503" w14:textId="77777777">
        <w:tc>
          <w:tcPr>
            <w:tcW w:w="2180" w:type="dxa"/>
            <w:tcBorders>
              <w:bottom w:val="single" w:sz="4" w:space="0" w:color="auto"/>
            </w:tcBorders>
          </w:tcPr>
          <w:p w14:paraId="50B68E99" w14:textId="77777777" w:rsidR="00B47AB1" w:rsidRPr="005F69ED" w:rsidRDefault="00B47AB1">
            <w:pPr>
              <w:pStyle w:val="Body01"/>
              <w:snapToGrid w:val="0"/>
              <w:ind w:leftChars="0" w:left="0" w:rightChars="0" w:right="0"/>
              <w:jc w:val="center"/>
            </w:pPr>
            <w:r w:rsidRPr="005F69ED">
              <w:t>0</w:t>
            </w:r>
          </w:p>
        </w:tc>
        <w:tc>
          <w:tcPr>
            <w:tcW w:w="2294" w:type="dxa"/>
            <w:gridSpan w:val="2"/>
            <w:tcBorders>
              <w:bottom w:val="single" w:sz="4" w:space="0" w:color="auto"/>
            </w:tcBorders>
          </w:tcPr>
          <w:p w14:paraId="06895914" w14:textId="77777777" w:rsidR="00B47AB1" w:rsidRPr="005F69ED" w:rsidRDefault="00B47AB1">
            <w:pPr>
              <w:pStyle w:val="Body01"/>
              <w:snapToGrid w:val="0"/>
              <w:ind w:leftChars="0" w:left="0" w:rightChars="0" w:right="0"/>
              <w:jc w:val="center"/>
            </w:pPr>
            <w:r w:rsidRPr="005F69ED">
              <w:t>10000100</w:t>
            </w:r>
          </w:p>
        </w:tc>
        <w:tc>
          <w:tcPr>
            <w:tcW w:w="4246" w:type="dxa"/>
            <w:gridSpan w:val="2"/>
            <w:tcBorders>
              <w:bottom w:val="single" w:sz="4" w:space="0" w:color="auto"/>
            </w:tcBorders>
          </w:tcPr>
          <w:p w14:paraId="5E2B1168" w14:textId="77777777" w:rsidR="00B47AB1" w:rsidRPr="005F69ED" w:rsidRDefault="00B47AB1">
            <w:pPr>
              <w:pStyle w:val="Body01"/>
              <w:snapToGrid w:val="0"/>
              <w:ind w:leftChars="0" w:left="0" w:rightChars="0" w:right="0"/>
              <w:jc w:val="center"/>
            </w:pPr>
            <w:r w:rsidRPr="005F69ED">
              <w:t>11010000000000000000000</w:t>
            </w:r>
          </w:p>
        </w:tc>
      </w:tr>
      <w:tr w:rsidR="00B47AB1" w:rsidRPr="005F69ED" w14:paraId="477BFDBA" w14:textId="77777777">
        <w:tc>
          <w:tcPr>
            <w:tcW w:w="2180" w:type="dxa"/>
            <w:tcBorders>
              <w:left w:val="nil"/>
              <w:bottom w:val="nil"/>
              <w:right w:val="nil"/>
            </w:tcBorders>
          </w:tcPr>
          <w:p w14:paraId="189242F4" w14:textId="23B2E0DC" w:rsidR="00B47AB1" w:rsidRPr="005F69ED" w:rsidRDefault="003812B7">
            <w:pPr>
              <w:pStyle w:val="Body01"/>
              <w:snapToGrid w:val="0"/>
              <w:ind w:leftChars="0" w:left="420" w:rightChars="0" w:right="0"/>
              <w:jc w:val="center"/>
            </w:pPr>
            <w:r w:rsidRPr="005F69ED">
              <w:rPr>
                <w:noProof/>
              </w:rPr>
              <w:drawing>
                <wp:inline distT="0" distB="0" distL="0" distR="0" wp14:anchorId="68C4EED5" wp14:editId="0FA763F8">
                  <wp:extent cx="252730" cy="19812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730" cy="198120"/>
                          </a:xfrm>
                          <a:prstGeom prst="rect">
                            <a:avLst/>
                          </a:prstGeom>
                          <a:noFill/>
                          <a:ln>
                            <a:noFill/>
                          </a:ln>
                        </pic:spPr>
                      </pic:pic>
                    </a:graphicData>
                  </a:graphic>
                </wp:inline>
              </w:drawing>
            </w:r>
          </w:p>
        </w:tc>
        <w:tc>
          <w:tcPr>
            <w:tcW w:w="1888" w:type="dxa"/>
            <w:tcBorders>
              <w:left w:val="nil"/>
              <w:bottom w:val="nil"/>
              <w:right w:val="nil"/>
            </w:tcBorders>
          </w:tcPr>
          <w:p w14:paraId="3E1F3C78" w14:textId="079E58DD" w:rsidR="00B47AB1" w:rsidRPr="005F69ED" w:rsidRDefault="003812B7" w:rsidP="001C4C1C">
            <w:pPr>
              <w:pStyle w:val="Body01"/>
              <w:snapToGrid w:val="0"/>
              <w:ind w:leftChars="71" w:left="149" w:rightChars="0" w:right="0"/>
              <w:jc w:val="center"/>
            </w:pPr>
            <w:r w:rsidRPr="005F69ED">
              <w:rPr>
                <w:noProof/>
              </w:rPr>
              <w:drawing>
                <wp:inline distT="0" distB="0" distL="0" distR="0" wp14:anchorId="660B421C" wp14:editId="42EFE12D">
                  <wp:extent cx="231775" cy="177165"/>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775" cy="177165"/>
                          </a:xfrm>
                          <a:prstGeom prst="rect">
                            <a:avLst/>
                          </a:prstGeom>
                          <a:noFill/>
                          <a:ln>
                            <a:noFill/>
                          </a:ln>
                        </pic:spPr>
                      </pic:pic>
                    </a:graphicData>
                  </a:graphic>
                </wp:inline>
              </w:drawing>
            </w:r>
            <w:r w:rsidR="00B47AB1" w:rsidRPr="005F69ED">
              <w:t xml:space="preserve">  </w:t>
            </w:r>
          </w:p>
        </w:tc>
        <w:tc>
          <w:tcPr>
            <w:tcW w:w="826" w:type="dxa"/>
            <w:gridSpan w:val="2"/>
            <w:tcBorders>
              <w:left w:val="nil"/>
              <w:bottom w:val="nil"/>
              <w:right w:val="nil"/>
            </w:tcBorders>
          </w:tcPr>
          <w:p w14:paraId="4F5F996A" w14:textId="71B04597" w:rsidR="00B47AB1" w:rsidRPr="005F69ED" w:rsidRDefault="003812B7">
            <w:pPr>
              <w:pStyle w:val="Body01"/>
              <w:snapToGrid w:val="0"/>
              <w:ind w:leftChars="0" w:left="0" w:rightChars="0" w:right="0"/>
              <w:jc w:val="center"/>
            </w:pPr>
            <w:r w:rsidRPr="005F69ED">
              <w:rPr>
                <w:noProof/>
              </w:rPr>
              <w:drawing>
                <wp:inline distT="0" distB="0" distL="0" distR="0" wp14:anchorId="58F4191E" wp14:editId="36DDAFDB">
                  <wp:extent cx="238760" cy="211455"/>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760" cy="211455"/>
                          </a:xfrm>
                          <a:prstGeom prst="rect">
                            <a:avLst/>
                          </a:prstGeom>
                          <a:noFill/>
                          <a:ln>
                            <a:noFill/>
                          </a:ln>
                        </pic:spPr>
                      </pic:pic>
                    </a:graphicData>
                  </a:graphic>
                </wp:inline>
              </w:drawing>
            </w:r>
          </w:p>
        </w:tc>
        <w:tc>
          <w:tcPr>
            <w:tcW w:w="3826" w:type="dxa"/>
            <w:tcBorders>
              <w:left w:val="nil"/>
              <w:bottom w:val="nil"/>
              <w:right w:val="nil"/>
            </w:tcBorders>
          </w:tcPr>
          <w:p w14:paraId="218D5ED6" w14:textId="00AC7998" w:rsidR="00B47AB1" w:rsidRPr="005F69ED" w:rsidRDefault="003812B7">
            <w:pPr>
              <w:pStyle w:val="Body01"/>
              <w:snapToGrid w:val="0"/>
              <w:ind w:leftChars="0" w:left="420" w:rightChars="0" w:right="0"/>
              <w:jc w:val="center"/>
            </w:pPr>
            <w:r w:rsidRPr="005F69ED">
              <w:rPr>
                <w:noProof/>
              </w:rPr>
              <w:drawing>
                <wp:inline distT="0" distB="0" distL="0" distR="0" wp14:anchorId="277471C9" wp14:editId="1342B1D2">
                  <wp:extent cx="252730" cy="19812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730" cy="198120"/>
                          </a:xfrm>
                          <a:prstGeom prst="rect">
                            <a:avLst/>
                          </a:prstGeom>
                          <a:noFill/>
                          <a:ln>
                            <a:noFill/>
                          </a:ln>
                        </pic:spPr>
                      </pic:pic>
                    </a:graphicData>
                  </a:graphic>
                </wp:inline>
              </w:drawing>
            </w:r>
          </w:p>
        </w:tc>
      </w:tr>
      <w:tr w:rsidR="00B47AB1" w:rsidRPr="005F69ED" w14:paraId="596E50C2" w14:textId="77777777">
        <w:tc>
          <w:tcPr>
            <w:tcW w:w="2180" w:type="dxa"/>
            <w:tcBorders>
              <w:top w:val="nil"/>
              <w:left w:val="nil"/>
              <w:bottom w:val="nil"/>
              <w:right w:val="nil"/>
            </w:tcBorders>
            <w:vAlign w:val="center"/>
          </w:tcPr>
          <w:p w14:paraId="7AC19512" w14:textId="77777777" w:rsidR="004A1638" w:rsidRPr="005F69ED" w:rsidRDefault="00780024">
            <w:pPr>
              <w:pStyle w:val="Body01"/>
              <w:snapToGrid w:val="0"/>
              <w:ind w:leftChars="0" w:left="0" w:rightChars="0" w:right="0"/>
              <w:jc w:val="center"/>
              <w:rPr>
                <w:lang w:val="fr-FR"/>
              </w:rPr>
            </w:pPr>
            <w:r w:rsidRPr="005F69ED">
              <w:rPr>
                <w:lang w:val="fr-FR"/>
              </w:rPr>
              <w:t>Định trị d</w:t>
            </w:r>
            <w:r w:rsidR="004A1638" w:rsidRPr="005F69ED">
              <w:rPr>
                <w:lang w:val="fr-FR"/>
              </w:rPr>
              <w:t>ấu</w:t>
            </w:r>
          </w:p>
          <w:p w14:paraId="6F80BED5" w14:textId="77777777" w:rsidR="00B47AB1" w:rsidRPr="005F69ED" w:rsidRDefault="00B47AB1">
            <w:pPr>
              <w:pStyle w:val="Body01"/>
              <w:snapToGrid w:val="0"/>
              <w:ind w:leftChars="0" w:left="0" w:rightChars="0" w:right="0"/>
              <w:jc w:val="center"/>
              <w:rPr>
                <w:lang w:val="fr-FR"/>
              </w:rPr>
            </w:pPr>
            <w:r w:rsidRPr="005F69ED">
              <w:rPr>
                <w:lang w:val="fr-FR"/>
              </w:rPr>
              <w:t>±</w:t>
            </w:r>
            <w:r w:rsidRPr="005F69ED">
              <w:rPr>
                <w:rStyle w:val="FootnoteReference"/>
              </w:rPr>
              <w:footnoteReference w:id="11"/>
            </w:r>
          </w:p>
        </w:tc>
        <w:tc>
          <w:tcPr>
            <w:tcW w:w="1888" w:type="dxa"/>
            <w:tcBorders>
              <w:top w:val="nil"/>
              <w:left w:val="nil"/>
              <w:bottom w:val="nil"/>
              <w:right w:val="nil"/>
            </w:tcBorders>
            <w:vAlign w:val="center"/>
          </w:tcPr>
          <w:p w14:paraId="3925F5C7" w14:textId="77777777" w:rsidR="00B47AB1" w:rsidRPr="005F69ED" w:rsidRDefault="004A1638">
            <w:pPr>
              <w:pStyle w:val="Body01"/>
              <w:snapToGrid w:val="0"/>
              <w:ind w:leftChars="0" w:left="0" w:rightChars="0" w:right="0"/>
              <w:jc w:val="center"/>
            </w:pPr>
            <w:r w:rsidRPr="005F69ED">
              <w:rPr>
                <w:lang w:val="fr-FR"/>
              </w:rPr>
              <w:t>Số mũ</w:t>
            </w:r>
            <w:r w:rsidR="006E2714" w:rsidRPr="005F69ED">
              <w:rPr>
                <w:lang w:val="fr-FR"/>
              </w:rPr>
              <w:t xml:space="preserve"> </w:t>
            </w:r>
            <w:r w:rsidR="00B47AB1" w:rsidRPr="005F69ED">
              <w:rPr>
                <w:lang w:val="fr-FR"/>
              </w:rPr>
              <w:t>e</w:t>
            </w:r>
          </w:p>
        </w:tc>
        <w:tc>
          <w:tcPr>
            <w:tcW w:w="826" w:type="dxa"/>
            <w:gridSpan w:val="2"/>
            <w:tcBorders>
              <w:top w:val="nil"/>
              <w:left w:val="nil"/>
              <w:bottom w:val="nil"/>
              <w:right w:val="nil"/>
            </w:tcBorders>
            <w:vAlign w:val="center"/>
          </w:tcPr>
          <w:p w14:paraId="0052ABA3" w14:textId="77777777" w:rsidR="004A1638" w:rsidRPr="005F69ED" w:rsidRDefault="004A1638">
            <w:pPr>
              <w:pStyle w:val="Body01"/>
              <w:snapToGrid w:val="0"/>
              <w:ind w:leftChars="0" w:left="0" w:rightChars="0" w:right="0"/>
              <w:jc w:val="center"/>
            </w:pPr>
            <w:r w:rsidRPr="005F69ED">
              <w:rPr>
                <w:lang w:val="fr-FR"/>
              </w:rPr>
              <w:t>Dấu phẩy</w:t>
            </w:r>
          </w:p>
        </w:tc>
        <w:tc>
          <w:tcPr>
            <w:tcW w:w="3826" w:type="dxa"/>
            <w:tcBorders>
              <w:top w:val="nil"/>
              <w:left w:val="nil"/>
              <w:bottom w:val="nil"/>
              <w:right w:val="nil"/>
            </w:tcBorders>
            <w:vAlign w:val="center"/>
          </w:tcPr>
          <w:p w14:paraId="7E8F459B" w14:textId="77777777" w:rsidR="00B47AB1" w:rsidRPr="005F69ED" w:rsidRDefault="003419DA">
            <w:pPr>
              <w:pStyle w:val="Body01"/>
              <w:snapToGrid w:val="0"/>
              <w:ind w:leftChars="0" w:left="0" w:rightChars="0" w:right="0"/>
              <w:jc w:val="center"/>
            </w:pPr>
            <w:r w:rsidRPr="005F69ED">
              <w:t xml:space="preserve">Định </w:t>
            </w:r>
            <w:r w:rsidR="004A1638" w:rsidRPr="005F69ED">
              <w:t>trị m</w:t>
            </w:r>
          </w:p>
        </w:tc>
      </w:tr>
    </w:tbl>
    <w:p w14:paraId="781CF7AB" w14:textId="77777777" w:rsidR="00B47AB1" w:rsidRPr="005F69ED" w:rsidRDefault="00B47AB1" w:rsidP="001C4C1C">
      <w:pPr>
        <w:pStyle w:val="Body01"/>
        <w:ind w:left="315" w:right="315"/>
      </w:pPr>
    </w:p>
    <w:p w14:paraId="0A56491F" w14:textId="77777777" w:rsidR="00B47AB1" w:rsidRPr="005F69ED" w:rsidRDefault="00276FCF" w:rsidP="001C4C1C">
      <w:pPr>
        <w:pStyle w:val="Body01"/>
        <w:ind w:left="315" w:right="315"/>
      </w:pPr>
      <w:r w:rsidRPr="005F69ED">
        <w:t>Đây là định dạng chuẩn quốc tế IEEE754</w:t>
      </w:r>
    </w:p>
    <w:p w14:paraId="2B3FD041" w14:textId="77777777" w:rsidR="00B47AB1" w:rsidRPr="005F69ED" w:rsidRDefault="00B47AB1">
      <w:pPr>
        <w:pStyle w:val="Heading4"/>
        <w:numPr>
          <w:ilvl w:val="3"/>
          <w:numId w:val="10"/>
        </w:numPr>
        <w:rPr>
          <w:rFonts w:ascii="Times New Roman" w:hAnsi="Times New Roman"/>
          <w:shd w:val="pct15" w:color="auto" w:fill="FFFFFF"/>
        </w:rPr>
      </w:pPr>
      <w:r w:rsidRPr="005F69ED">
        <w:rPr>
          <w:rFonts w:ascii="Times New Roman" w:hAnsi="Times New Roman"/>
        </w:rPr>
        <w:br w:type="page"/>
      </w:r>
      <w:r w:rsidR="00DF7122" w:rsidRPr="005F69ED">
        <w:rPr>
          <w:rFonts w:ascii="Times New Roman" w:hAnsi="Times New Roman"/>
          <w:shd w:val="pct15" w:color="auto" w:fill="FFFFFF"/>
        </w:rPr>
        <w:lastRenderedPageBreak/>
        <w:t xml:space="preserve">Biểu diễn </w:t>
      </w:r>
      <w:r w:rsidR="00806079" w:rsidRPr="005F69ED">
        <w:rPr>
          <w:rFonts w:ascii="Times New Roman" w:hAnsi="Times New Roman"/>
          <w:shd w:val="pct15" w:color="auto" w:fill="FFFFFF"/>
        </w:rPr>
        <w:t xml:space="preserve">dữ liệu </w:t>
      </w:r>
      <w:r w:rsidR="00462E01" w:rsidRPr="005F69ED">
        <w:rPr>
          <w:rFonts w:ascii="Times New Roman" w:hAnsi="Times New Roman"/>
          <w:shd w:val="pct15" w:color="auto" w:fill="FFFFFF"/>
        </w:rPr>
        <w:t>không phải số</w:t>
      </w:r>
      <w:r w:rsidR="00DF7122" w:rsidRPr="005F69ED">
        <w:rPr>
          <w:rFonts w:ascii="Times New Roman" w:hAnsi="Times New Roman"/>
          <w:shd w:val="pct15" w:color="auto" w:fill="FFFFFF"/>
        </w:rPr>
        <w:t xml:space="preserve"> </w:t>
      </w: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46B7F294" w14:textId="77777777">
        <w:trPr>
          <w:trHeight w:val="925"/>
        </w:trPr>
        <w:tc>
          <w:tcPr>
            <w:tcW w:w="1260" w:type="dxa"/>
            <w:vAlign w:val="center"/>
          </w:tcPr>
          <w:p w14:paraId="4A25049C"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092EBAF4" w14:textId="77777777" w:rsidR="00B47AB1" w:rsidRPr="005F69ED" w:rsidRDefault="00EE01CD" w:rsidP="001C4C1C">
            <w:pPr>
              <w:pStyle w:val="Items"/>
              <w:snapToGrid w:val="0"/>
              <w:ind w:right="315"/>
              <w:rPr>
                <w:rFonts w:cs="Times New Roman"/>
                <w:lang w:eastAsia="ja-JP"/>
              </w:rPr>
            </w:pPr>
            <w:r w:rsidRPr="005F69ED">
              <w:rPr>
                <w:rFonts w:cs="Times New Roman"/>
              </w:rPr>
              <w:t xml:space="preserve">Mỗi kí tự được biểu diễn bởi 8 </w:t>
            </w:r>
            <w:r w:rsidR="00780024" w:rsidRPr="005F69ED">
              <w:rPr>
                <w:rFonts w:cs="Times New Roman"/>
              </w:rPr>
              <w:t>bit</w:t>
            </w:r>
            <w:r w:rsidRPr="005F69ED">
              <w:rPr>
                <w:rFonts w:cs="Times New Roman"/>
              </w:rPr>
              <w:t xml:space="preserve">. </w:t>
            </w:r>
          </w:p>
          <w:p w14:paraId="60C6D3CB" w14:textId="77777777" w:rsidR="00B47AB1" w:rsidRPr="005F69ED" w:rsidRDefault="00EE01CD" w:rsidP="001C4C1C">
            <w:pPr>
              <w:pStyle w:val="Items"/>
              <w:snapToGrid w:val="0"/>
              <w:ind w:right="315"/>
              <w:rPr>
                <w:rFonts w:cs="Times New Roman"/>
                <w:lang w:eastAsia="ja-JP"/>
              </w:rPr>
            </w:pPr>
            <w:r w:rsidRPr="005F69ED">
              <w:rPr>
                <w:rFonts w:cs="Times New Roman"/>
                <w:lang w:eastAsia="ja-JP"/>
              </w:rPr>
              <w:t xml:space="preserve">Trong đa phương tiện, dữ liệu liên </w:t>
            </w:r>
            <w:r w:rsidR="006E3764" w:rsidRPr="005F69ED">
              <w:rPr>
                <w:rFonts w:cs="Times New Roman"/>
                <w:lang w:eastAsia="ja-JP"/>
              </w:rPr>
              <w:t>kết</w:t>
            </w:r>
            <w:r w:rsidRPr="005F69ED">
              <w:rPr>
                <w:rFonts w:cs="Times New Roman"/>
                <w:lang w:eastAsia="ja-JP"/>
              </w:rPr>
              <w:t xml:space="preserve"> với dữ liệu ảnh</w:t>
            </w:r>
            <w:r w:rsidR="006E3764" w:rsidRPr="005F69ED">
              <w:rPr>
                <w:rFonts w:cs="Times New Roman"/>
                <w:lang w:eastAsia="ja-JP"/>
              </w:rPr>
              <w:t xml:space="preserve"> tĩnh</w:t>
            </w:r>
            <w:r w:rsidRPr="005F69ED">
              <w:rPr>
                <w:rFonts w:cs="Times New Roman"/>
                <w:lang w:eastAsia="ja-JP"/>
              </w:rPr>
              <w:t>, dữ liệu ảnh động, và dữ liệu âm thanh được</w:t>
            </w:r>
            <w:r w:rsidR="006E3764" w:rsidRPr="005F69ED">
              <w:rPr>
                <w:rFonts w:cs="Times New Roman"/>
                <w:lang w:eastAsia="ja-JP"/>
              </w:rPr>
              <w:t xml:space="preserve"> nắm giữ.</w:t>
            </w:r>
            <w:r w:rsidRPr="005F69ED">
              <w:rPr>
                <w:rFonts w:cs="Times New Roman"/>
                <w:lang w:eastAsia="ja-JP"/>
              </w:rPr>
              <w:t xml:space="preserve"> </w:t>
            </w:r>
          </w:p>
        </w:tc>
      </w:tr>
    </w:tbl>
    <w:p w14:paraId="19E1FDD2" w14:textId="77777777" w:rsidR="00B47AB1" w:rsidRPr="005F69ED" w:rsidRDefault="00B47AB1" w:rsidP="001C4C1C">
      <w:pPr>
        <w:pStyle w:val="Body01"/>
        <w:ind w:leftChars="0" w:left="0" w:right="315"/>
      </w:pPr>
      <w:r w:rsidRPr="005F69ED">
        <w:t xml:space="preserve"> </w:t>
      </w:r>
    </w:p>
    <w:p w14:paraId="0DD323E7" w14:textId="77777777" w:rsidR="00B47AB1" w:rsidRPr="005F69ED" w:rsidRDefault="00BA00B9" w:rsidP="001C4C1C">
      <w:pPr>
        <w:pStyle w:val="Body01"/>
        <w:ind w:left="315" w:right="315"/>
      </w:pPr>
      <w:r w:rsidRPr="005F69ED">
        <w:t>B</w:t>
      </w:r>
      <w:r w:rsidR="006E3764" w:rsidRPr="005F69ED">
        <w:t xml:space="preserve">iểu diễn phi số </w:t>
      </w:r>
      <w:r w:rsidR="00A24534" w:rsidRPr="005F69ED">
        <w:t xml:space="preserve">là </w:t>
      </w:r>
      <w:r w:rsidR="006E3764" w:rsidRPr="005F69ED">
        <w:t xml:space="preserve">biểu diễn của dữ liệu </w:t>
      </w:r>
      <w:r w:rsidR="0067639F" w:rsidRPr="005F69ED">
        <w:t>không phải các</w:t>
      </w:r>
      <w:r w:rsidR="006E3764" w:rsidRPr="005F69ED">
        <w:t xml:space="preserve"> giá trị số. Nói cách khác, nó liên quan tới biểu diễn kí tự, âm thanh hoặc hình ảnh. Cách mà dữ liệu được biểu diễn là khác nhau giữa các máy tính, do đó để đảm bảo sự</w:t>
      </w:r>
      <w:r w:rsidR="007C3943" w:rsidRPr="005F69ED">
        <w:t xml:space="preserve"> </w:t>
      </w:r>
      <w:r w:rsidR="00F24078" w:rsidRPr="005F69ED">
        <w:t xml:space="preserve">truyền </w:t>
      </w:r>
      <w:r w:rsidR="007C3943" w:rsidRPr="005F69ED">
        <w:t>dữ liệu giữa các máy tính suôn sẻ, cần thiết phải xây dựng các chuẩn biểu diễn dữ liệu</w:t>
      </w:r>
      <w:r w:rsidR="001667C0" w:rsidRPr="005F69ED">
        <w:t>.</w:t>
      </w:r>
    </w:p>
    <w:p w14:paraId="78151ABF" w14:textId="77777777" w:rsidR="00B47AB1" w:rsidRPr="005F69ED" w:rsidRDefault="00B47AB1" w:rsidP="001C4C1C">
      <w:pPr>
        <w:pStyle w:val="Body01"/>
        <w:ind w:left="315" w:right="315"/>
      </w:pPr>
    </w:p>
    <w:p w14:paraId="5CB01CAD" w14:textId="77777777" w:rsidR="00B47AB1" w:rsidRPr="005F69ED" w:rsidRDefault="007C3943">
      <w:pPr>
        <w:pStyle w:val="Heading5"/>
        <w:rPr>
          <w:rFonts w:ascii="Times New Roman" w:hAnsi="Times New Roman"/>
        </w:rPr>
      </w:pPr>
      <w:r w:rsidRPr="005F69ED">
        <w:rPr>
          <w:rFonts w:ascii="Times New Roman" w:hAnsi="Times New Roman"/>
        </w:rPr>
        <w:t>Biểu diễn kí tự</w:t>
      </w:r>
    </w:p>
    <w:p w14:paraId="6B490C76" w14:textId="77777777" w:rsidR="00B47AB1" w:rsidRPr="005F69ED" w:rsidRDefault="0089334F" w:rsidP="001C4C1C">
      <w:pPr>
        <w:pStyle w:val="Body01"/>
        <w:ind w:left="315" w:right="315"/>
      </w:pPr>
      <w:r w:rsidRPr="005F69ED">
        <w:t>Với số nhị phân n-bit, có 2</w:t>
      </w:r>
      <w:r w:rsidRPr="005F69ED">
        <w:rPr>
          <w:vertAlign w:val="superscript"/>
        </w:rPr>
        <w:t>n</w:t>
      </w:r>
      <w:r w:rsidRPr="005F69ED">
        <w:t xml:space="preserve"> </w:t>
      </w:r>
      <w:r w:rsidR="00B26DAB" w:rsidRPr="005F69ED">
        <w:t>kiểu mã</w:t>
      </w:r>
      <w:r w:rsidRPr="005F69ED">
        <w:t xml:space="preserve">, </w:t>
      </w:r>
      <w:r w:rsidR="00B02878" w:rsidRPr="005F69ED">
        <w:t>tương ứng 1-1 của mã cho phép ta biểu diễn 2</w:t>
      </w:r>
      <w:r w:rsidR="00B02878" w:rsidRPr="005F69ED">
        <w:rPr>
          <w:vertAlign w:val="superscript"/>
        </w:rPr>
        <w:t>n</w:t>
      </w:r>
      <w:r w:rsidR="00B02878" w:rsidRPr="005F69ED">
        <w:t xml:space="preserve"> kí tự (chữ cái, </w:t>
      </w:r>
      <w:r w:rsidR="004C3AA7" w:rsidRPr="005F69ED">
        <w:t xml:space="preserve">chữ </w:t>
      </w:r>
      <w:r w:rsidR="00B02878" w:rsidRPr="005F69ED">
        <w:t xml:space="preserve">số, kí tự đặc biệt, </w:t>
      </w:r>
      <w:r w:rsidR="00C328BC" w:rsidRPr="005F69ED">
        <w:t xml:space="preserve">và nhiều </w:t>
      </w:r>
      <w:r w:rsidR="00B02878" w:rsidRPr="005F69ED">
        <w:t>kí hiệu</w:t>
      </w:r>
      <w:r w:rsidR="00C328BC" w:rsidRPr="005F69ED">
        <w:t xml:space="preserve"> khác</w:t>
      </w:r>
      <w:r w:rsidR="00B02878" w:rsidRPr="005F69ED">
        <w:t>)</w:t>
      </w:r>
      <w:r w:rsidR="00B47AB1" w:rsidRPr="005F69ED">
        <w:t xml:space="preserve">. </w:t>
      </w:r>
    </w:p>
    <w:p w14:paraId="6C6FEF1E" w14:textId="77777777" w:rsidR="00B47AB1" w:rsidRPr="005F69ED" w:rsidRDefault="00B47AB1" w:rsidP="001C4C1C">
      <w:pPr>
        <w:pStyle w:val="Body01"/>
        <w:ind w:left="315" w:right="315"/>
      </w:pPr>
    </w:p>
    <w:p w14:paraId="1D35539A" w14:textId="77777777" w:rsidR="00B47AB1" w:rsidRPr="005F69ED" w:rsidRDefault="00B02878" w:rsidP="001C4C1C">
      <w:pPr>
        <w:pStyle w:val="Body01"/>
        <w:ind w:left="315" w:right="315"/>
        <w:rPr>
          <w:b/>
        </w:rPr>
      </w:pPr>
      <w:r w:rsidRPr="005F69ED">
        <w:rPr>
          <w:b/>
        </w:rPr>
        <w:t xml:space="preserve">Mã </w:t>
      </w:r>
      <w:r w:rsidR="00B47AB1" w:rsidRPr="005F69ED">
        <w:rPr>
          <w:b/>
        </w:rPr>
        <w:t>BCD</w:t>
      </w:r>
      <w:r w:rsidR="008615E7" w:rsidRPr="005F69ED">
        <w:rPr>
          <w:b/>
        </w:rPr>
        <w:t xml:space="preserve"> (</w:t>
      </w:r>
      <w:r w:rsidR="00B47AB1" w:rsidRPr="005F69ED">
        <w:rPr>
          <w:b/>
        </w:rPr>
        <w:t xml:space="preserve">Binary Coded Decimal </w:t>
      </w:r>
      <w:r w:rsidR="00C04718" w:rsidRPr="005F69ED">
        <w:rPr>
          <w:b/>
        </w:rPr>
        <w:t>C</w:t>
      </w:r>
      <w:r w:rsidR="00B47AB1" w:rsidRPr="005F69ED">
        <w:rPr>
          <w:b/>
        </w:rPr>
        <w:t>ode</w:t>
      </w:r>
      <w:r w:rsidR="008615E7" w:rsidRPr="005F69ED">
        <w:rPr>
          <w:b/>
        </w:rPr>
        <w:t>)</w:t>
      </w:r>
    </w:p>
    <w:p w14:paraId="21D4FE9C" w14:textId="77777777" w:rsidR="00B47AB1" w:rsidRPr="005F69ED" w:rsidRDefault="00B47AB1" w:rsidP="001C4C1C">
      <w:pPr>
        <w:pStyle w:val="Body01"/>
        <w:ind w:left="315" w:right="315"/>
      </w:pPr>
    </w:p>
    <w:p w14:paraId="03385AFA" w14:textId="77777777" w:rsidR="00177A54" w:rsidRPr="005F69ED" w:rsidRDefault="00F508D3" w:rsidP="001C4C1C">
      <w:pPr>
        <w:pStyle w:val="Body01"/>
        <w:ind w:left="315" w:right="315"/>
      </w:pPr>
      <w:r w:rsidRPr="005F69ED">
        <w:t xml:space="preserve">Mỗi chữ số của số thập phân có thể biểu diễn bằng 4 </w:t>
      </w:r>
      <w:r w:rsidR="00780024" w:rsidRPr="005F69ED">
        <w:t>bit</w:t>
      </w:r>
      <w:r w:rsidRPr="005F69ED">
        <w:t>. Xem ví dụ dưới</w:t>
      </w:r>
      <w:r w:rsidR="00177A54" w:rsidRPr="005F69ED">
        <w:t>.</w:t>
      </w:r>
    </w:p>
    <w:p w14:paraId="2406D40E" w14:textId="7A562E0A" w:rsidR="00B47AB1" w:rsidRPr="005F69ED" w:rsidRDefault="003812B7" w:rsidP="001C4C1C">
      <w:pPr>
        <w:pStyle w:val="Body01"/>
        <w:ind w:left="315" w:right="315"/>
      </w:pPr>
      <w:r w:rsidRPr="005F69ED">
        <w:rPr>
          <w:noProof/>
        </w:rPr>
        <mc:AlternateContent>
          <mc:Choice Requires="wps">
            <w:drawing>
              <wp:anchor distT="0" distB="0" distL="114300" distR="114300" simplePos="0" relativeHeight="251612672" behindDoc="0" locked="1" layoutInCell="1" allowOverlap="1" wp14:anchorId="11D0170B" wp14:editId="6655882E">
                <wp:simplePos x="0" y="0"/>
                <wp:positionH relativeFrom="column">
                  <wp:posOffset>3049270</wp:posOffset>
                </wp:positionH>
                <wp:positionV relativeFrom="paragraph">
                  <wp:posOffset>156845</wp:posOffset>
                </wp:positionV>
                <wp:extent cx="2379980" cy="1162685"/>
                <wp:effectExtent l="0" t="0" r="0" b="0"/>
                <wp:wrapNone/>
                <wp:docPr id="1043081406"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9980" cy="1162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D1E321" w14:textId="77777777" w:rsidR="001C4C1C" w:rsidRDefault="001C4C1C" w:rsidP="001C4C1C">
                            <w:pPr>
                              <w:pStyle w:val="Body01"/>
                              <w:ind w:leftChars="0" w:left="0" w:right="315"/>
                            </w:pPr>
                            <w:r>
                              <w:t xml:space="preserve">← Số thập phân </w:t>
                            </w:r>
                          </w:p>
                          <w:p w14:paraId="1D0365F9" w14:textId="77777777" w:rsidR="001C4C1C" w:rsidRDefault="001C4C1C" w:rsidP="001C4C1C">
                            <w:pPr>
                              <w:pStyle w:val="Body01"/>
                              <w:ind w:leftChars="0" w:left="0" w:right="315"/>
                            </w:pPr>
                          </w:p>
                          <w:p w14:paraId="266BB409" w14:textId="77777777" w:rsidR="001C4C1C" w:rsidRDefault="001C4C1C" w:rsidP="001C4C1C">
                            <w:pPr>
                              <w:pStyle w:val="Body01"/>
                              <w:ind w:leftChars="0" w:left="0" w:right="315"/>
                            </w:pPr>
                            <w:r>
                              <w:t>← Mã BCD</w:t>
                            </w:r>
                          </w:p>
                          <w:p w14:paraId="0CE6880D" w14:textId="77777777" w:rsidR="001C4C1C" w:rsidRDefault="001C4C1C">
                            <w:pPr>
                              <w:rPr>
                                <w:rFonts w:ascii="Times New Roman" w:hAnsi="Times New Roman"/>
                              </w:rPr>
                            </w:pPr>
                          </w:p>
                          <w:p w14:paraId="02FE18D8" w14:textId="77777777" w:rsidR="001C4C1C" w:rsidRDefault="001C4C1C">
                            <w:pPr>
                              <w:rPr>
                                <w:rFonts w:ascii="Times New Roman" w:hAnsi="Times New Roman"/>
                              </w:rPr>
                            </w:pPr>
                          </w:p>
                          <w:p w14:paraId="690BB9D5" w14:textId="77777777" w:rsidR="001C4C1C" w:rsidRDefault="001C4C1C">
                            <w:pPr>
                              <w:rPr>
                                <w:rFonts w:ascii="Times New Roman" w:hAnsi="Times New Roman"/>
                              </w:rPr>
                            </w:pPr>
                            <w:r>
                              <w:rPr>
                                <w:rFonts w:ascii="Times New Roman" w:hAnsi="Times New Roman"/>
                              </w:rPr>
                              <w:t>← Trọng số</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0170B" id="Text Box 335" o:spid="_x0000_s1035" type="#_x0000_t202" style="position:absolute;left:0;text-align:left;margin-left:240.1pt;margin-top:12.35pt;width:187.4pt;height:91.5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" filled="f" stroked="f">
                <v:textbox inset="5.85pt,.7pt,5.85pt,.7pt">
                  <w:txbxContent>
                    <w:p w14:paraId="66D1E321" w14:textId="77777777" w:rsidR="001C4C1C" w:rsidRDefault="001C4C1C" w:rsidP="001C4C1C">
                      <w:pPr>
                        <w:pStyle w:val="Body01"/>
                        <w:ind w:leftChars="0" w:left="0" w:right="315"/>
                      </w:pPr>
                      <w:r>
                        <w:t xml:space="preserve">← Số thập phân </w:t>
                      </w:r>
                    </w:p>
                    <w:p w14:paraId="1D0365F9" w14:textId="77777777" w:rsidR="001C4C1C" w:rsidRDefault="001C4C1C" w:rsidP="001C4C1C">
                      <w:pPr>
                        <w:pStyle w:val="Body01"/>
                        <w:ind w:leftChars="0" w:left="0" w:right="315"/>
                      </w:pPr>
                    </w:p>
                    <w:p w14:paraId="266BB409" w14:textId="77777777" w:rsidR="001C4C1C" w:rsidRDefault="001C4C1C" w:rsidP="001C4C1C">
                      <w:pPr>
                        <w:pStyle w:val="Body01"/>
                        <w:ind w:leftChars="0" w:left="0" w:right="315"/>
                      </w:pPr>
                      <w:r>
                        <w:t>← Mã BCD</w:t>
                      </w:r>
                    </w:p>
                    <w:p w14:paraId="0CE6880D" w14:textId="77777777" w:rsidR="001C4C1C" w:rsidRDefault="001C4C1C">
                      <w:pPr>
                        <w:rPr>
                          <w:rFonts w:ascii="Times New Roman" w:hAnsi="Times New Roman"/>
                        </w:rPr>
                      </w:pPr>
                    </w:p>
                    <w:p w14:paraId="02FE18D8" w14:textId="77777777" w:rsidR="001C4C1C" w:rsidRDefault="001C4C1C">
                      <w:pPr>
                        <w:rPr>
                          <w:rFonts w:ascii="Times New Roman" w:hAnsi="Times New Roman"/>
                        </w:rPr>
                      </w:pPr>
                    </w:p>
                    <w:p w14:paraId="690BB9D5" w14:textId="77777777" w:rsidR="001C4C1C" w:rsidRDefault="001C4C1C">
                      <w:pPr>
                        <w:rPr>
                          <w:rFonts w:ascii="Times New Roman" w:hAnsi="Times New Roman"/>
                        </w:rPr>
                      </w:pPr>
                      <w:r>
                        <w:rPr>
                          <w:rFonts w:ascii="Times New Roman" w:hAnsi="Times New Roman"/>
                        </w:rPr>
                        <w:t>← Trọng số</w:t>
                      </w:r>
                    </w:p>
                  </w:txbxContent>
                </v:textbox>
                <w10:anchorlock/>
              </v:shape>
            </w:pict>
          </mc:Fallback>
        </mc:AlternateContent>
      </w:r>
    </w:p>
    <w:p w14:paraId="3501EF83" w14:textId="77777777" w:rsidR="00B47AB1" w:rsidRPr="005F69ED" w:rsidRDefault="00B47AB1" w:rsidP="001C4C1C">
      <w:pPr>
        <w:pStyle w:val="Body01"/>
        <w:ind w:left="315" w:right="315" w:firstLineChars="450" w:firstLine="990"/>
      </w:pPr>
      <w:r w:rsidRPr="005F69ED">
        <w:t>(3                     7)</w:t>
      </w:r>
      <w:r w:rsidRPr="005F69ED">
        <w:rPr>
          <w:vertAlign w:val="subscript"/>
        </w:rPr>
        <w:t>10</w:t>
      </w:r>
    </w:p>
    <w:p w14:paraId="264E3794" w14:textId="3BED443D" w:rsidR="00B47AB1" w:rsidRPr="005F69ED" w:rsidRDefault="003812B7" w:rsidP="001C4C1C">
      <w:pPr>
        <w:pStyle w:val="Body01"/>
        <w:ind w:leftChars="0" w:right="315"/>
      </w:pPr>
      <w:r w:rsidRPr="005F69ED">
        <w:rPr>
          <w:noProof/>
        </w:rPr>
        <mc:AlternateContent>
          <mc:Choice Requires="wps">
            <w:drawing>
              <wp:anchor distT="0" distB="0" distL="114300" distR="114300" simplePos="0" relativeHeight="251611648" behindDoc="0" locked="1" layoutInCell="1" allowOverlap="1" wp14:anchorId="7710BB23" wp14:editId="7C6EA643">
                <wp:simplePos x="0" y="0"/>
                <wp:positionH relativeFrom="column">
                  <wp:posOffset>2448560</wp:posOffset>
                </wp:positionH>
                <wp:positionV relativeFrom="paragraph">
                  <wp:posOffset>26670</wp:posOffset>
                </wp:positionV>
                <wp:extent cx="0" cy="143510"/>
                <wp:effectExtent l="0" t="0" r="0" b="0"/>
                <wp:wrapNone/>
                <wp:docPr id="39406587"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35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90898A" id="Line 334"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8pt,2.1pt" to="19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">
                <v:stroke endarrow="block"/>
                <w10:anchorlock/>
              </v:line>
            </w:pict>
          </mc:Fallback>
        </mc:AlternateContent>
      </w:r>
      <w:r w:rsidRPr="005F69ED">
        <w:rPr>
          <w:noProof/>
        </w:rPr>
        <mc:AlternateContent>
          <mc:Choice Requires="wps">
            <w:drawing>
              <wp:anchor distT="0" distB="0" distL="114300" distR="114300" simplePos="0" relativeHeight="251610624" behindDoc="0" locked="1" layoutInCell="1" allowOverlap="1" wp14:anchorId="57E82C1E" wp14:editId="65F8F7CB">
                <wp:simplePos x="0" y="0"/>
                <wp:positionH relativeFrom="column">
                  <wp:posOffset>905510</wp:posOffset>
                </wp:positionH>
                <wp:positionV relativeFrom="paragraph">
                  <wp:posOffset>26670</wp:posOffset>
                </wp:positionV>
                <wp:extent cx="0" cy="143510"/>
                <wp:effectExtent l="0" t="0" r="0" b="0"/>
                <wp:wrapNone/>
                <wp:docPr id="2042309248"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35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56F11D" id="Line 333"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pt,2.1pt" to="71.3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">
                <v:stroke endarrow="block"/>
                <w10:anchorlock/>
              </v:line>
            </w:pict>
          </mc:Fallback>
        </mc:AlternateContent>
      </w:r>
    </w:p>
    <w:tbl>
      <w:tblPr>
        <w:tblW w:w="0" w:type="auto"/>
        <w:tblInd w:w="567" w:type="dxa"/>
        <w:tblLayout w:type="fixed"/>
        <w:tblLook w:val="01E0" w:firstRow="1" w:lastRow="1" w:firstColumn="1" w:lastColumn="1" w:noHBand="0" w:noVBand="0"/>
      </w:tblPr>
      <w:tblGrid>
        <w:gridCol w:w="483"/>
        <w:gridCol w:w="484"/>
        <w:gridCol w:w="484"/>
        <w:gridCol w:w="484"/>
        <w:gridCol w:w="483"/>
        <w:gridCol w:w="484"/>
        <w:gridCol w:w="484"/>
        <w:gridCol w:w="484"/>
        <w:gridCol w:w="484"/>
      </w:tblGrid>
      <w:tr w:rsidR="00B47AB1" w:rsidRPr="005F69ED" w14:paraId="52F85EE7" w14:textId="77777777">
        <w:tc>
          <w:tcPr>
            <w:tcW w:w="483" w:type="dxa"/>
            <w:vAlign w:val="center"/>
          </w:tcPr>
          <w:p w14:paraId="21B6EB14" w14:textId="77777777" w:rsidR="00B47AB1" w:rsidRPr="005F69ED" w:rsidRDefault="00B47AB1">
            <w:pPr>
              <w:pStyle w:val="Body01"/>
              <w:snapToGrid w:val="0"/>
              <w:ind w:leftChars="0" w:left="0" w:rightChars="0" w:right="0"/>
              <w:jc w:val="center"/>
            </w:pPr>
            <w:r w:rsidRPr="005F69ED">
              <w:t>(0</w:t>
            </w:r>
          </w:p>
        </w:tc>
        <w:tc>
          <w:tcPr>
            <w:tcW w:w="484" w:type="dxa"/>
            <w:vAlign w:val="center"/>
          </w:tcPr>
          <w:p w14:paraId="01652E98" w14:textId="77777777" w:rsidR="00B47AB1" w:rsidRPr="005F69ED" w:rsidRDefault="00B47AB1">
            <w:pPr>
              <w:pStyle w:val="Body01"/>
              <w:snapToGrid w:val="0"/>
              <w:ind w:leftChars="0" w:left="0" w:rightChars="0" w:right="0"/>
              <w:jc w:val="center"/>
            </w:pPr>
            <w:r w:rsidRPr="005F69ED">
              <w:t>0</w:t>
            </w:r>
          </w:p>
        </w:tc>
        <w:tc>
          <w:tcPr>
            <w:tcW w:w="484" w:type="dxa"/>
            <w:vAlign w:val="center"/>
          </w:tcPr>
          <w:p w14:paraId="21B925E8" w14:textId="77777777" w:rsidR="00B47AB1" w:rsidRPr="005F69ED" w:rsidRDefault="00B47AB1">
            <w:pPr>
              <w:pStyle w:val="Body01"/>
              <w:snapToGrid w:val="0"/>
              <w:ind w:leftChars="0" w:left="0" w:rightChars="0" w:right="0"/>
              <w:jc w:val="center"/>
            </w:pPr>
            <w:r w:rsidRPr="005F69ED">
              <w:t>1</w:t>
            </w:r>
          </w:p>
        </w:tc>
        <w:tc>
          <w:tcPr>
            <w:tcW w:w="484" w:type="dxa"/>
            <w:vAlign w:val="center"/>
          </w:tcPr>
          <w:p w14:paraId="56F000F5" w14:textId="77777777" w:rsidR="00B47AB1" w:rsidRPr="005F69ED" w:rsidRDefault="00B47AB1">
            <w:pPr>
              <w:pStyle w:val="Body01"/>
              <w:snapToGrid w:val="0"/>
              <w:ind w:leftChars="0" w:left="0" w:rightChars="0" w:right="0"/>
              <w:jc w:val="center"/>
            </w:pPr>
            <w:r w:rsidRPr="005F69ED">
              <w:t>1</w:t>
            </w:r>
          </w:p>
        </w:tc>
        <w:tc>
          <w:tcPr>
            <w:tcW w:w="483" w:type="dxa"/>
            <w:vAlign w:val="center"/>
          </w:tcPr>
          <w:p w14:paraId="5061ADE1" w14:textId="77777777" w:rsidR="00B47AB1" w:rsidRPr="005F69ED" w:rsidRDefault="00B47AB1">
            <w:pPr>
              <w:pStyle w:val="Body01"/>
              <w:snapToGrid w:val="0"/>
              <w:ind w:leftChars="0" w:left="0" w:rightChars="0" w:right="0"/>
              <w:jc w:val="center"/>
            </w:pPr>
          </w:p>
        </w:tc>
        <w:tc>
          <w:tcPr>
            <w:tcW w:w="484" w:type="dxa"/>
            <w:vAlign w:val="center"/>
          </w:tcPr>
          <w:p w14:paraId="4E585E10" w14:textId="77777777" w:rsidR="00B47AB1" w:rsidRPr="005F69ED" w:rsidRDefault="00B47AB1">
            <w:pPr>
              <w:pStyle w:val="Body01"/>
              <w:snapToGrid w:val="0"/>
              <w:ind w:leftChars="0" w:left="0" w:rightChars="0" w:right="0"/>
              <w:jc w:val="center"/>
            </w:pPr>
            <w:r w:rsidRPr="005F69ED">
              <w:t>0</w:t>
            </w:r>
          </w:p>
        </w:tc>
        <w:tc>
          <w:tcPr>
            <w:tcW w:w="484" w:type="dxa"/>
            <w:vAlign w:val="center"/>
          </w:tcPr>
          <w:p w14:paraId="2F1D7709" w14:textId="77777777" w:rsidR="00B47AB1" w:rsidRPr="005F69ED" w:rsidRDefault="00B47AB1">
            <w:pPr>
              <w:pStyle w:val="Body01"/>
              <w:snapToGrid w:val="0"/>
              <w:ind w:leftChars="0" w:left="0" w:rightChars="0" w:right="0"/>
              <w:jc w:val="center"/>
            </w:pPr>
            <w:r w:rsidRPr="005F69ED">
              <w:t>1</w:t>
            </w:r>
          </w:p>
        </w:tc>
        <w:tc>
          <w:tcPr>
            <w:tcW w:w="484" w:type="dxa"/>
            <w:vAlign w:val="center"/>
          </w:tcPr>
          <w:p w14:paraId="186C6B57" w14:textId="77777777" w:rsidR="00B47AB1" w:rsidRPr="005F69ED" w:rsidRDefault="00B47AB1">
            <w:pPr>
              <w:pStyle w:val="Body01"/>
              <w:snapToGrid w:val="0"/>
              <w:ind w:leftChars="0" w:left="0" w:rightChars="0" w:right="0"/>
              <w:jc w:val="center"/>
            </w:pPr>
            <w:r w:rsidRPr="005F69ED">
              <w:t>1</w:t>
            </w:r>
          </w:p>
        </w:tc>
        <w:tc>
          <w:tcPr>
            <w:tcW w:w="484" w:type="dxa"/>
            <w:vAlign w:val="center"/>
          </w:tcPr>
          <w:p w14:paraId="125E9EA2" w14:textId="77777777" w:rsidR="00B47AB1" w:rsidRPr="005F69ED" w:rsidRDefault="00B47AB1">
            <w:pPr>
              <w:pStyle w:val="Body01"/>
              <w:snapToGrid w:val="0"/>
              <w:ind w:leftChars="0" w:left="0" w:rightChars="0" w:right="0"/>
              <w:jc w:val="center"/>
            </w:pPr>
            <w:r w:rsidRPr="005F69ED">
              <w:t>1)</w:t>
            </w:r>
            <w:r w:rsidRPr="005F69ED">
              <w:rPr>
                <w:vertAlign w:val="subscript"/>
              </w:rPr>
              <w:t>2</w:t>
            </w:r>
          </w:p>
        </w:tc>
      </w:tr>
      <w:tr w:rsidR="00B47AB1" w:rsidRPr="005F69ED" w14:paraId="41A50B3A" w14:textId="77777777">
        <w:trPr>
          <w:cantSplit/>
          <w:trHeight w:val="1134"/>
        </w:trPr>
        <w:tc>
          <w:tcPr>
            <w:tcW w:w="483" w:type="dxa"/>
            <w:textDirection w:val="tbRl"/>
            <w:vAlign w:val="center"/>
          </w:tcPr>
          <w:p w14:paraId="1D5DAAA6" w14:textId="77777777" w:rsidR="00B47AB1" w:rsidRPr="005F69ED" w:rsidRDefault="00B47AB1">
            <w:pPr>
              <w:pStyle w:val="Body01"/>
              <w:snapToGrid w:val="0"/>
              <w:ind w:leftChars="0" w:left="0" w:rightChars="0" w:right="0"/>
              <w:jc w:val="center"/>
            </w:pPr>
            <w:r w:rsidRPr="005F69ED">
              <w:t>2</w:t>
            </w:r>
            <w:r w:rsidRPr="005F69ED">
              <w:rPr>
                <w:vertAlign w:val="superscript"/>
              </w:rPr>
              <w:t>3</w:t>
            </w:r>
            <w:r w:rsidRPr="005F69ED">
              <w:t>'s bit</w:t>
            </w:r>
          </w:p>
        </w:tc>
        <w:tc>
          <w:tcPr>
            <w:tcW w:w="484" w:type="dxa"/>
            <w:textDirection w:val="tbRl"/>
            <w:vAlign w:val="center"/>
          </w:tcPr>
          <w:p w14:paraId="2D6856E8" w14:textId="77777777" w:rsidR="00B47AB1" w:rsidRPr="005F69ED" w:rsidRDefault="00B47AB1">
            <w:pPr>
              <w:pStyle w:val="Body01"/>
              <w:snapToGrid w:val="0"/>
              <w:ind w:leftChars="0" w:left="0" w:rightChars="0" w:right="0"/>
              <w:jc w:val="center"/>
            </w:pPr>
            <w:r w:rsidRPr="005F69ED">
              <w:t>2</w:t>
            </w:r>
            <w:r w:rsidRPr="005F69ED">
              <w:rPr>
                <w:vertAlign w:val="superscript"/>
              </w:rPr>
              <w:t>2</w:t>
            </w:r>
            <w:r w:rsidRPr="005F69ED">
              <w:t>'s bit</w:t>
            </w:r>
          </w:p>
        </w:tc>
        <w:tc>
          <w:tcPr>
            <w:tcW w:w="484" w:type="dxa"/>
            <w:textDirection w:val="tbRl"/>
            <w:vAlign w:val="center"/>
          </w:tcPr>
          <w:p w14:paraId="16DAC964" w14:textId="77777777" w:rsidR="00B47AB1" w:rsidRPr="005F69ED" w:rsidRDefault="00B47AB1">
            <w:pPr>
              <w:pStyle w:val="Body01"/>
              <w:snapToGrid w:val="0"/>
              <w:ind w:leftChars="0" w:left="0" w:rightChars="0" w:right="0"/>
              <w:jc w:val="center"/>
            </w:pPr>
            <w:r w:rsidRPr="005F69ED">
              <w:t>2</w:t>
            </w:r>
            <w:r w:rsidRPr="005F69ED">
              <w:rPr>
                <w:vertAlign w:val="superscript"/>
              </w:rPr>
              <w:t>1</w:t>
            </w:r>
            <w:r w:rsidRPr="005F69ED">
              <w:t>'s bit</w:t>
            </w:r>
          </w:p>
        </w:tc>
        <w:tc>
          <w:tcPr>
            <w:tcW w:w="484" w:type="dxa"/>
            <w:textDirection w:val="tbRl"/>
            <w:vAlign w:val="center"/>
          </w:tcPr>
          <w:p w14:paraId="626CC343" w14:textId="77777777" w:rsidR="00B47AB1" w:rsidRPr="005F69ED" w:rsidRDefault="00B47AB1">
            <w:pPr>
              <w:pStyle w:val="Body01"/>
              <w:snapToGrid w:val="0"/>
              <w:ind w:leftChars="0" w:left="0" w:rightChars="0" w:right="0"/>
              <w:jc w:val="center"/>
            </w:pPr>
            <w:r w:rsidRPr="005F69ED">
              <w:t>2</w:t>
            </w:r>
            <w:r w:rsidRPr="005F69ED">
              <w:rPr>
                <w:vertAlign w:val="superscript"/>
              </w:rPr>
              <w:t>0</w:t>
            </w:r>
            <w:r w:rsidRPr="005F69ED">
              <w:t>'s bit</w:t>
            </w:r>
          </w:p>
        </w:tc>
        <w:tc>
          <w:tcPr>
            <w:tcW w:w="483" w:type="dxa"/>
            <w:textDirection w:val="tbRl"/>
            <w:vAlign w:val="center"/>
          </w:tcPr>
          <w:p w14:paraId="018BDB8D" w14:textId="77777777" w:rsidR="00B47AB1" w:rsidRPr="005F69ED" w:rsidRDefault="00B47AB1">
            <w:pPr>
              <w:pStyle w:val="Body01"/>
              <w:snapToGrid w:val="0"/>
              <w:ind w:leftChars="0" w:left="0" w:rightChars="0" w:right="0"/>
              <w:jc w:val="center"/>
            </w:pPr>
          </w:p>
        </w:tc>
        <w:tc>
          <w:tcPr>
            <w:tcW w:w="484" w:type="dxa"/>
            <w:textDirection w:val="tbRl"/>
            <w:vAlign w:val="center"/>
          </w:tcPr>
          <w:p w14:paraId="6D726D83" w14:textId="77777777" w:rsidR="00B47AB1" w:rsidRPr="005F69ED" w:rsidRDefault="00B47AB1">
            <w:pPr>
              <w:pStyle w:val="Body01"/>
              <w:snapToGrid w:val="0"/>
              <w:ind w:leftChars="0" w:left="0" w:rightChars="0" w:right="0"/>
              <w:jc w:val="center"/>
            </w:pPr>
            <w:r w:rsidRPr="005F69ED">
              <w:t>2</w:t>
            </w:r>
            <w:r w:rsidRPr="005F69ED">
              <w:rPr>
                <w:vertAlign w:val="superscript"/>
              </w:rPr>
              <w:t>3</w:t>
            </w:r>
            <w:r w:rsidRPr="005F69ED">
              <w:t>'s bit</w:t>
            </w:r>
          </w:p>
        </w:tc>
        <w:tc>
          <w:tcPr>
            <w:tcW w:w="484" w:type="dxa"/>
            <w:textDirection w:val="tbRl"/>
            <w:vAlign w:val="center"/>
          </w:tcPr>
          <w:p w14:paraId="59E02AC2" w14:textId="77777777" w:rsidR="00B47AB1" w:rsidRPr="005F69ED" w:rsidRDefault="00B47AB1">
            <w:pPr>
              <w:pStyle w:val="Body01"/>
              <w:snapToGrid w:val="0"/>
              <w:ind w:leftChars="0" w:left="0" w:rightChars="0" w:right="0"/>
              <w:jc w:val="center"/>
            </w:pPr>
            <w:r w:rsidRPr="005F69ED">
              <w:t>2</w:t>
            </w:r>
            <w:r w:rsidRPr="005F69ED">
              <w:rPr>
                <w:vertAlign w:val="superscript"/>
              </w:rPr>
              <w:t>2</w:t>
            </w:r>
            <w:r w:rsidRPr="005F69ED">
              <w:t>'s bit</w:t>
            </w:r>
          </w:p>
        </w:tc>
        <w:tc>
          <w:tcPr>
            <w:tcW w:w="484" w:type="dxa"/>
            <w:textDirection w:val="tbRl"/>
            <w:vAlign w:val="center"/>
          </w:tcPr>
          <w:p w14:paraId="07D536B6" w14:textId="77777777" w:rsidR="00B47AB1" w:rsidRPr="005F69ED" w:rsidRDefault="00B47AB1">
            <w:pPr>
              <w:pStyle w:val="Body01"/>
              <w:snapToGrid w:val="0"/>
              <w:ind w:leftChars="0" w:left="0" w:rightChars="0" w:right="0"/>
              <w:jc w:val="center"/>
            </w:pPr>
            <w:r w:rsidRPr="005F69ED">
              <w:t>2</w:t>
            </w:r>
            <w:r w:rsidRPr="005F69ED">
              <w:rPr>
                <w:vertAlign w:val="superscript"/>
              </w:rPr>
              <w:t>1</w:t>
            </w:r>
            <w:r w:rsidRPr="005F69ED">
              <w:t>'s bit</w:t>
            </w:r>
          </w:p>
        </w:tc>
        <w:tc>
          <w:tcPr>
            <w:tcW w:w="484" w:type="dxa"/>
            <w:textDirection w:val="tbRl"/>
            <w:vAlign w:val="center"/>
          </w:tcPr>
          <w:p w14:paraId="19A09C9E" w14:textId="77777777" w:rsidR="00B47AB1" w:rsidRPr="005F69ED" w:rsidRDefault="00B47AB1">
            <w:pPr>
              <w:pStyle w:val="Body01"/>
              <w:snapToGrid w:val="0"/>
              <w:ind w:leftChars="0" w:left="0" w:rightChars="0" w:right="0"/>
              <w:jc w:val="center"/>
            </w:pPr>
            <w:r w:rsidRPr="005F69ED">
              <w:t>2</w:t>
            </w:r>
            <w:r w:rsidRPr="005F69ED">
              <w:rPr>
                <w:vertAlign w:val="superscript"/>
              </w:rPr>
              <w:t>0</w:t>
            </w:r>
            <w:r w:rsidRPr="005F69ED">
              <w:t>'s bit</w:t>
            </w:r>
          </w:p>
        </w:tc>
      </w:tr>
    </w:tbl>
    <w:p w14:paraId="73AC81E4" w14:textId="77777777" w:rsidR="00B47AB1" w:rsidRPr="005F69ED" w:rsidRDefault="00B47AB1" w:rsidP="001C4C1C">
      <w:pPr>
        <w:pStyle w:val="Body01"/>
        <w:ind w:left="315" w:right="315"/>
      </w:pPr>
    </w:p>
    <w:p w14:paraId="3BFFEF28" w14:textId="77777777" w:rsidR="00B47AB1" w:rsidRPr="005F69ED" w:rsidRDefault="00F508D3" w:rsidP="001C4C1C">
      <w:pPr>
        <w:pStyle w:val="Body01"/>
        <w:ind w:left="315" w:right="315"/>
        <w:rPr>
          <w:b/>
        </w:rPr>
      </w:pPr>
      <w:r w:rsidRPr="005F69ED">
        <w:rPr>
          <w:b/>
        </w:rPr>
        <w:t>Các bộ mã kí tự chuẩn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2"/>
        <w:gridCol w:w="7109"/>
      </w:tblGrid>
      <w:tr w:rsidR="00B47AB1" w:rsidRPr="005F69ED" w14:paraId="2E5A0A54" w14:textId="77777777">
        <w:trPr>
          <w:jc w:val="center"/>
        </w:trPr>
        <w:tc>
          <w:tcPr>
            <w:tcW w:w="1362" w:type="dxa"/>
            <w:shd w:val="clear" w:color="auto" w:fill="E6E6E6"/>
          </w:tcPr>
          <w:p w14:paraId="64869796" w14:textId="77777777" w:rsidR="00B47AB1" w:rsidRPr="005F69ED" w:rsidRDefault="00B27BE8">
            <w:pPr>
              <w:pStyle w:val="Body01"/>
              <w:snapToGrid w:val="0"/>
              <w:ind w:leftChars="0" w:left="0" w:rightChars="0" w:right="0"/>
              <w:rPr>
                <w:sz w:val="21"/>
                <w:szCs w:val="21"/>
              </w:rPr>
            </w:pPr>
            <w:r w:rsidRPr="005F69ED">
              <w:rPr>
                <w:sz w:val="21"/>
                <w:szCs w:val="21"/>
              </w:rPr>
              <w:t>Mã</w:t>
            </w:r>
          </w:p>
        </w:tc>
        <w:tc>
          <w:tcPr>
            <w:tcW w:w="7109" w:type="dxa"/>
            <w:shd w:val="clear" w:color="auto" w:fill="E6E6E6"/>
          </w:tcPr>
          <w:p w14:paraId="1A724F54" w14:textId="77777777" w:rsidR="00B47AB1" w:rsidRPr="005F69ED" w:rsidRDefault="00B27BE8">
            <w:pPr>
              <w:pStyle w:val="Body01"/>
              <w:snapToGrid w:val="0"/>
              <w:ind w:leftChars="0" w:left="0" w:rightChars="0" w:right="0"/>
              <w:rPr>
                <w:sz w:val="21"/>
                <w:szCs w:val="21"/>
              </w:rPr>
            </w:pPr>
            <w:r w:rsidRPr="005F69ED">
              <w:rPr>
                <w:sz w:val="21"/>
                <w:szCs w:val="21"/>
              </w:rPr>
              <w:t>Giải thích</w:t>
            </w:r>
          </w:p>
        </w:tc>
      </w:tr>
      <w:tr w:rsidR="00B47AB1" w:rsidRPr="005F69ED" w14:paraId="372BCBBF" w14:textId="77777777">
        <w:trPr>
          <w:jc w:val="center"/>
        </w:trPr>
        <w:tc>
          <w:tcPr>
            <w:tcW w:w="1362" w:type="dxa"/>
          </w:tcPr>
          <w:p w14:paraId="4F4B16ED" w14:textId="77777777" w:rsidR="00B47AB1" w:rsidRPr="005F69ED" w:rsidRDefault="00B47AB1">
            <w:pPr>
              <w:pStyle w:val="Body01"/>
              <w:snapToGrid w:val="0"/>
              <w:ind w:leftChars="0" w:left="0" w:rightChars="0" w:right="0"/>
              <w:rPr>
                <w:sz w:val="21"/>
                <w:szCs w:val="21"/>
              </w:rPr>
            </w:pPr>
            <w:r w:rsidRPr="005F69ED">
              <w:rPr>
                <w:sz w:val="21"/>
                <w:szCs w:val="21"/>
              </w:rPr>
              <w:t>EBCDIC</w:t>
            </w:r>
          </w:p>
        </w:tc>
        <w:tc>
          <w:tcPr>
            <w:tcW w:w="7109" w:type="dxa"/>
          </w:tcPr>
          <w:p w14:paraId="0EBB56D8" w14:textId="77777777" w:rsidR="004F197F" w:rsidRPr="005F69ED" w:rsidRDefault="004F197F" w:rsidP="008C767E">
            <w:pPr>
              <w:pStyle w:val="Body01"/>
              <w:snapToGrid w:val="0"/>
              <w:ind w:leftChars="0" w:left="0" w:rightChars="0" w:right="0"/>
              <w:jc w:val="left"/>
              <w:rPr>
                <w:sz w:val="21"/>
                <w:szCs w:val="21"/>
              </w:rPr>
            </w:pPr>
            <w:r w:rsidRPr="005F69ED">
              <w:rPr>
                <w:sz w:val="21"/>
                <w:szCs w:val="21"/>
              </w:rPr>
              <w:t xml:space="preserve">Mã máy tính được định nghĩa bởi IBM cho các máy tính </w:t>
            </w:r>
            <w:r w:rsidR="00AA6519" w:rsidRPr="005F69ED">
              <w:rPr>
                <w:sz w:val="21"/>
                <w:szCs w:val="21"/>
              </w:rPr>
              <w:t>đa dụng.</w:t>
            </w:r>
          </w:p>
          <w:p w14:paraId="43FF60A7" w14:textId="77777777" w:rsidR="00B47AB1" w:rsidRPr="005F69ED" w:rsidRDefault="00B47AB1" w:rsidP="008C767E">
            <w:pPr>
              <w:pStyle w:val="Body01"/>
              <w:snapToGrid w:val="0"/>
              <w:ind w:leftChars="0" w:left="0" w:rightChars="0" w:right="0"/>
              <w:jc w:val="left"/>
              <w:rPr>
                <w:sz w:val="21"/>
                <w:szCs w:val="21"/>
              </w:rPr>
            </w:pPr>
            <w:r w:rsidRPr="005F69ED">
              <w:rPr>
                <w:sz w:val="21"/>
                <w:szCs w:val="21"/>
              </w:rPr>
              <w:t xml:space="preserve">8 </w:t>
            </w:r>
            <w:r w:rsidR="00780024" w:rsidRPr="005F69ED">
              <w:rPr>
                <w:sz w:val="21"/>
                <w:szCs w:val="21"/>
              </w:rPr>
              <w:t>bit</w:t>
            </w:r>
            <w:r w:rsidR="00CE7937" w:rsidRPr="005F69ED">
              <w:rPr>
                <w:sz w:val="21"/>
                <w:szCs w:val="21"/>
              </w:rPr>
              <w:t xml:space="preserve"> biểu diễn 1 kí tự</w:t>
            </w:r>
            <w:r w:rsidRPr="005F69ED">
              <w:rPr>
                <w:sz w:val="21"/>
                <w:szCs w:val="21"/>
              </w:rPr>
              <w:t>.</w:t>
            </w:r>
          </w:p>
        </w:tc>
      </w:tr>
      <w:tr w:rsidR="00B47AB1" w:rsidRPr="005F69ED" w14:paraId="4A4A8C8E" w14:textId="77777777">
        <w:trPr>
          <w:jc w:val="center"/>
        </w:trPr>
        <w:tc>
          <w:tcPr>
            <w:tcW w:w="1362" w:type="dxa"/>
          </w:tcPr>
          <w:p w14:paraId="26343980" w14:textId="77777777" w:rsidR="00B47AB1" w:rsidRPr="005F69ED" w:rsidRDefault="00B47AB1">
            <w:pPr>
              <w:pStyle w:val="Body01"/>
              <w:snapToGrid w:val="0"/>
              <w:ind w:leftChars="0" w:left="0" w:rightChars="0" w:right="0"/>
              <w:rPr>
                <w:sz w:val="21"/>
                <w:szCs w:val="21"/>
              </w:rPr>
            </w:pPr>
            <w:r w:rsidRPr="005F69ED">
              <w:rPr>
                <w:sz w:val="21"/>
                <w:szCs w:val="21"/>
              </w:rPr>
              <w:t>ASCII</w:t>
            </w:r>
          </w:p>
        </w:tc>
        <w:tc>
          <w:tcPr>
            <w:tcW w:w="7109" w:type="dxa"/>
          </w:tcPr>
          <w:p w14:paraId="3C8EB88B" w14:textId="77777777" w:rsidR="00B47AB1" w:rsidRPr="005F69ED" w:rsidRDefault="004759B4" w:rsidP="008C767E">
            <w:pPr>
              <w:pStyle w:val="Body01"/>
              <w:snapToGrid w:val="0"/>
              <w:ind w:leftChars="0" w:left="0" w:rightChars="0" w:right="0"/>
              <w:jc w:val="left"/>
              <w:rPr>
                <w:sz w:val="21"/>
                <w:szCs w:val="21"/>
              </w:rPr>
            </w:pPr>
            <w:r w:rsidRPr="005F69ED">
              <w:rPr>
                <w:sz w:val="21"/>
                <w:szCs w:val="21"/>
              </w:rPr>
              <w:t>Mã 7-bit được đưa ra bởi ANSI</w:t>
            </w:r>
            <w:r w:rsidR="00CE7937" w:rsidRPr="005F69ED">
              <w:rPr>
                <w:sz w:val="21"/>
                <w:szCs w:val="21"/>
              </w:rPr>
              <w:t xml:space="preserve"> (American National Standards Institute – Viện tiêu chuẩn quốc gia Mĩ)</w:t>
            </w:r>
            <w:r w:rsidRPr="005F69ED">
              <w:rPr>
                <w:sz w:val="21"/>
                <w:szCs w:val="21"/>
              </w:rPr>
              <w:t>, sử dụ</w:t>
            </w:r>
            <w:r w:rsidR="00CE7937" w:rsidRPr="005F69ED">
              <w:rPr>
                <w:sz w:val="21"/>
                <w:szCs w:val="21"/>
              </w:rPr>
              <w:t>ng trên PC</w:t>
            </w:r>
            <w:r w:rsidR="00B47AB1" w:rsidRPr="005F69ED">
              <w:rPr>
                <w:sz w:val="21"/>
                <w:szCs w:val="21"/>
              </w:rPr>
              <w:t>.</w:t>
            </w:r>
          </w:p>
        </w:tc>
      </w:tr>
      <w:tr w:rsidR="00B47AB1" w:rsidRPr="005F69ED" w14:paraId="55350C1C" w14:textId="77777777">
        <w:trPr>
          <w:jc w:val="center"/>
        </w:trPr>
        <w:tc>
          <w:tcPr>
            <w:tcW w:w="1362" w:type="dxa"/>
          </w:tcPr>
          <w:p w14:paraId="28FEF82F" w14:textId="77777777" w:rsidR="00B47AB1" w:rsidRPr="005F69ED" w:rsidRDefault="00B47AB1">
            <w:pPr>
              <w:pStyle w:val="Body01"/>
              <w:snapToGrid w:val="0"/>
              <w:ind w:leftChars="0" w:left="0" w:rightChars="0" w:right="0"/>
              <w:rPr>
                <w:sz w:val="21"/>
                <w:szCs w:val="21"/>
              </w:rPr>
            </w:pPr>
            <w:r w:rsidRPr="005F69ED">
              <w:rPr>
                <w:sz w:val="21"/>
                <w:szCs w:val="21"/>
              </w:rPr>
              <w:t>ISO code</w:t>
            </w:r>
          </w:p>
        </w:tc>
        <w:tc>
          <w:tcPr>
            <w:tcW w:w="7109" w:type="dxa"/>
          </w:tcPr>
          <w:p w14:paraId="5883D952" w14:textId="77777777" w:rsidR="00B47AB1" w:rsidRPr="005F69ED" w:rsidRDefault="00CE7937" w:rsidP="008C767E">
            <w:pPr>
              <w:pStyle w:val="Body01"/>
              <w:snapToGrid w:val="0"/>
              <w:ind w:leftChars="0" w:left="0" w:rightChars="0" w:right="0"/>
              <w:jc w:val="left"/>
              <w:rPr>
                <w:sz w:val="21"/>
                <w:szCs w:val="21"/>
              </w:rPr>
            </w:pPr>
            <w:r w:rsidRPr="005F69ED">
              <w:rPr>
                <w:sz w:val="21"/>
                <w:szCs w:val="21"/>
              </w:rPr>
              <w:t>ISO646 đ</w:t>
            </w:r>
            <w:r w:rsidR="004759B4" w:rsidRPr="005F69ED">
              <w:rPr>
                <w:sz w:val="21"/>
                <w:szCs w:val="21"/>
              </w:rPr>
              <w:t>ược đưa ra như 1 khuyến cáo c</w:t>
            </w:r>
            <w:r w:rsidR="004041BB" w:rsidRPr="005F69ED">
              <w:rPr>
                <w:sz w:val="21"/>
                <w:szCs w:val="21"/>
              </w:rPr>
              <w:t>ủa</w:t>
            </w:r>
            <w:r w:rsidR="004759B4" w:rsidRPr="005F69ED">
              <w:rPr>
                <w:sz w:val="21"/>
                <w:szCs w:val="21"/>
              </w:rPr>
              <w:t xml:space="preserve"> </w:t>
            </w:r>
            <w:r w:rsidR="00CF75CA" w:rsidRPr="005F69ED">
              <w:rPr>
                <w:sz w:val="21"/>
                <w:szCs w:val="21"/>
              </w:rPr>
              <w:t>T</w:t>
            </w:r>
            <w:r w:rsidR="004759B4" w:rsidRPr="005F69ED">
              <w:rPr>
                <w:sz w:val="21"/>
                <w:szCs w:val="21"/>
              </w:rPr>
              <w:t xml:space="preserve">ổ chức </w:t>
            </w:r>
            <w:r w:rsidR="00CF75CA" w:rsidRPr="005F69ED">
              <w:rPr>
                <w:sz w:val="21"/>
                <w:szCs w:val="21"/>
              </w:rPr>
              <w:t>T</w:t>
            </w:r>
            <w:r w:rsidR="004759B4" w:rsidRPr="005F69ED">
              <w:rPr>
                <w:sz w:val="21"/>
                <w:szCs w:val="21"/>
              </w:rPr>
              <w:t xml:space="preserve">iêu </w:t>
            </w:r>
            <w:r w:rsidR="00CF75CA" w:rsidRPr="005F69ED">
              <w:rPr>
                <w:sz w:val="21"/>
                <w:szCs w:val="21"/>
              </w:rPr>
              <w:t>C</w:t>
            </w:r>
            <w:r w:rsidR="004759B4" w:rsidRPr="005F69ED">
              <w:rPr>
                <w:sz w:val="21"/>
                <w:szCs w:val="21"/>
              </w:rPr>
              <w:t xml:space="preserve">huẩn </w:t>
            </w:r>
            <w:r w:rsidR="00CF75CA" w:rsidRPr="005F69ED">
              <w:rPr>
                <w:sz w:val="21"/>
                <w:szCs w:val="21"/>
              </w:rPr>
              <w:t>Q</w:t>
            </w:r>
            <w:r w:rsidR="004759B4" w:rsidRPr="005F69ED">
              <w:rPr>
                <w:sz w:val="21"/>
                <w:szCs w:val="21"/>
              </w:rPr>
              <w:t xml:space="preserve">uốc </w:t>
            </w:r>
            <w:r w:rsidR="00CF75CA" w:rsidRPr="005F69ED">
              <w:rPr>
                <w:sz w:val="21"/>
                <w:szCs w:val="21"/>
              </w:rPr>
              <w:t>T</w:t>
            </w:r>
            <w:r w:rsidR="004759B4" w:rsidRPr="005F69ED">
              <w:rPr>
                <w:sz w:val="21"/>
                <w:szCs w:val="21"/>
              </w:rPr>
              <w:t>ế</w:t>
            </w:r>
            <w:r w:rsidR="00435E44" w:rsidRPr="005F69ED">
              <w:rPr>
                <w:sz w:val="21"/>
                <w:szCs w:val="21"/>
              </w:rPr>
              <w:t xml:space="preserve"> (ISO)</w:t>
            </w:r>
            <w:r w:rsidR="004759B4" w:rsidRPr="005F69ED">
              <w:rPr>
                <w:sz w:val="21"/>
                <w:szCs w:val="21"/>
              </w:rPr>
              <w:t>, dự</w:t>
            </w:r>
            <w:r w:rsidR="005F24C6" w:rsidRPr="005F69ED">
              <w:rPr>
                <w:sz w:val="21"/>
                <w:szCs w:val="21"/>
              </w:rPr>
              <w:t xml:space="preserve">a trên </w:t>
            </w:r>
            <w:r w:rsidR="001F7782" w:rsidRPr="005F69ED">
              <w:rPr>
                <w:sz w:val="21"/>
                <w:szCs w:val="21"/>
              </w:rPr>
              <w:t xml:space="preserve">mã </w:t>
            </w:r>
            <w:r w:rsidR="005F24C6" w:rsidRPr="005F69ED">
              <w:rPr>
                <w:sz w:val="21"/>
                <w:szCs w:val="21"/>
              </w:rPr>
              <w:t>ASCII</w:t>
            </w:r>
            <w:r w:rsidR="004759B4" w:rsidRPr="005F69ED">
              <w:rPr>
                <w:sz w:val="21"/>
                <w:szCs w:val="21"/>
              </w:rPr>
              <w:t xml:space="preserve"> 7 bit</w:t>
            </w:r>
            <w:r w:rsidR="001F7782" w:rsidRPr="005F69ED">
              <w:rPr>
                <w:sz w:val="21"/>
                <w:szCs w:val="21"/>
              </w:rPr>
              <w:t>,</w:t>
            </w:r>
            <w:r w:rsidR="003679E8" w:rsidRPr="005F69ED">
              <w:rPr>
                <w:sz w:val="21"/>
                <w:szCs w:val="21"/>
              </w:rPr>
              <w:t xml:space="preserve"> để trao đổi thông tin</w:t>
            </w:r>
            <w:r w:rsidR="00EF722B" w:rsidRPr="005F69ED">
              <w:rPr>
                <w:sz w:val="21"/>
                <w:szCs w:val="21"/>
              </w:rPr>
              <w:t>.</w:t>
            </w:r>
          </w:p>
        </w:tc>
      </w:tr>
      <w:tr w:rsidR="00B47AB1" w:rsidRPr="005F69ED" w14:paraId="3899AD06" w14:textId="77777777">
        <w:trPr>
          <w:jc w:val="center"/>
        </w:trPr>
        <w:tc>
          <w:tcPr>
            <w:tcW w:w="1362" w:type="dxa"/>
          </w:tcPr>
          <w:p w14:paraId="6F1E6888" w14:textId="77777777" w:rsidR="00B47AB1" w:rsidRPr="005F69ED" w:rsidRDefault="00B47AB1">
            <w:pPr>
              <w:pStyle w:val="Body01"/>
              <w:snapToGrid w:val="0"/>
              <w:ind w:leftChars="0" w:left="0" w:rightChars="0" w:right="0"/>
              <w:rPr>
                <w:sz w:val="21"/>
                <w:szCs w:val="21"/>
              </w:rPr>
            </w:pPr>
            <w:r w:rsidRPr="005F69ED">
              <w:rPr>
                <w:sz w:val="21"/>
                <w:szCs w:val="21"/>
              </w:rPr>
              <w:t>Unicode</w:t>
            </w:r>
          </w:p>
        </w:tc>
        <w:tc>
          <w:tcPr>
            <w:tcW w:w="7109" w:type="dxa"/>
          </w:tcPr>
          <w:p w14:paraId="7C9D2BDA" w14:textId="77777777" w:rsidR="00015F08" w:rsidRPr="005F69ED" w:rsidRDefault="00015F08" w:rsidP="008C767E">
            <w:pPr>
              <w:pStyle w:val="Body01"/>
              <w:snapToGrid w:val="0"/>
              <w:ind w:leftChars="0" w:left="0" w:rightChars="0" w:right="0"/>
              <w:jc w:val="left"/>
            </w:pPr>
            <w:r w:rsidRPr="005F69ED">
              <w:t xml:space="preserve">Một chuẩn cho phép máy tính biểu diễn thống nhất các kí tự của tất </w:t>
            </w:r>
            <w:r w:rsidR="0036697E" w:rsidRPr="005F69ED">
              <w:t xml:space="preserve">hầu hết </w:t>
            </w:r>
            <w:r w:rsidRPr="005F69ED">
              <w:t>các nước.</w:t>
            </w:r>
          </w:p>
          <w:p w14:paraId="34A8538A" w14:textId="77777777" w:rsidR="00B47AB1" w:rsidRPr="005F69ED" w:rsidRDefault="00015F08" w:rsidP="008C767E">
            <w:pPr>
              <w:pStyle w:val="Body01"/>
              <w:snapToGrid w:val="0"/>
              <w:ind w:leftChars="0" w:left="0" w:rightChars="0" w:right="0"/>
              <w:jc w:val="left"/>
            </w:pPr>
            <w:r w:rsidRPr="005F69ED">
              <w:t>Mỗi kí tự dài 2 bytes</w:t>
            </w:r>
            <w:r w:rsidR="00B47AB1" w:rsidRPr="005F69ED">
              <w:rPr>
                <w:sz w:val="21"/>
                <w:szCs w:val="21"/>
              </w:rPr>
              <w:t>.</w:t>
            </w:r>
          </w:p>
        </w:tc>
      </w:tr>
      <w:tr w:rsidR="00B47AB1" w:rsidRPr="005F69ED" w14:paraId="0F5B0945" w14:textId="77777777">
        <w:trPr>
          <w:jc w:val="center"/>
        </w:trPr>
        <w:tc>
          <w:tcPr>
            <w:tcW w:w="1362" w:type="dxa"/>
          </w:tcPr>
          <w:p w14:paraId="7A8F9B7D" w14:textId="77777777" w:rsidR="00B47AB1" w:rsidRPr="005F69ED" w:rsidRDefault="00B47AB1">
            <w:pPr>
              <w:pStyle w:val="Body01"/>
              <w:snapToGrid w:val="0"/>
              <w:ind w:leftChars="0" w:left="0" w:rightChars="0" w:right="0"/>
              <w:rPr>
                <w:sz w:val="21"/>
                <w:szCs w:val="21"/>
              </w:rPr>
            </w:pPr>
            <w:r w:rsidRPr="005F69ED">
              <w:rPr>
                <w:sz w:val="21"/>
                <w:szCs w:val="21"/>
              </w:rPr>
              <w:t>EUC</w:t>
            </w:r>
          </w:p>
        </w:tc>
        <w:tc>
          <w:tcPr>
            <w:tcW w:w="7109" w:type="dxa"/>
          </w:tcPr>
          <w:p w14:paraId="724D0238" w14:textId="77777777" w:rsidR="00B47AB1" w:rsidRPr="005F69ED" w:rsidRDefault="003E1D9E" w:rsidP="008C767E">
            <w:pPr>
              <w:pStyle w:val="Body01"/>
              <w:snapToGrid w:val="0"/>
              <w:ind w:leftChars="0" w:left="0" w:rightChars="0" w:right="0"/>
              <w:jc w:val="left"/>
              <w:rPr>
                <w:sz w:val="21"/>
                <w:szCs w:val="21"/>
              </w:rPr>
            </w:pPr>
            <w:r w:rsidRPr="005F69ED">
              <w:rPr>
                <w:sz w:val="21"/>
                <w:szCs w:val="21"/>
              </w:rPr>
              <w:t>Kí tự 2-byte và 1-byte có thể sử dụng đồng thời trên UNIX</w:t>
            </w:r>
            <w:r w:rsidR="00C27895" w:rsidRPr="005F69ED">
              <w:rPr>
                <w:sz w:val="21"/>
                <w:szCs w:val="21"/>
              </w:rPr>
              <w:t xml:space="preserve"> (mã UNIX mở rộng)</w:t>
            </w:r>
            <w:r w:rsidR="002C2897" w:rsidRPr="005F69ED">
              <w:rPr>
                <w:sz w:val="21"/>
                <w:szCs w:val="21"/>
              </w:rPr>
              <w:t xml:space="preserve"> Các ký tự tiếng Trung và Hàn cũng được xử</w:t>
            </w:r>
            <w:r w:rsidR="00CE7937" w:rsidRPr="005F69ED">
              <w:rPr>
                <w:sz w:val="21"/>
                <w:szCs w:val="21"/>
              </w:rPr>
              <w:t xml:space="preserve"> lý</w:t>
            </w:r>
            <w:r w:rsidR="00A41573" w:rsidRPr="005F69ED">
              <w:rPr>
                <w:sz w:val="21"/>
                <w:szCs w:val="21"/>
              </w:rPr>
              <w:t>.</w:t>
            </w:r>
          </w:p>
        </w:tc>
      </w:tr>
    </w:tbl>
    <w:p w14:paraId="327F5756" w14:textId="77777777" w:rsidR="00B47AB1" w:rsidRPr="005F69ED" w:rsidRDefault="00B47AB1" w:rsidP="001C4C1C">
      <w:pPr>
        <w:pStyle w:val="Body01"/>
        <w:ind w:left="315" w:right="315"/>
      </w:pPr>
    </w:p>
    <w:p w14:paraId="5A464BB7" w14:textId="77777777" w:rsidR="00B47AB1" w:rsidRPr="005F69ED" w:rsidRDefault="003E1D9E">
      <w:pPr>
        <w:pStyle w:val="Heading5"/>
        <w:rPr>
          <w:rFonts w:ascii="Times New Roman" w:hAnsi="Times New Roman"/>
        </w:rPr>
      </w:pPr>
      <w:r w:rsidRPr="005F69ED">
        <w:rPr>
          <w:rFonts w:ascii="Times New Roman" w:hAnsi="Times New Roman"/>
        </w:rPr>
        <w:t>Biểu diễn hình ảnh và âm thanh</w:t>
      </w:r>
    </w:p>
    <w:p w14:paraId="55D3A4A3" w14:textId="77777777" w:rsidR="00B47AB1" w:rsidRPr="005F69ED" w:rsidRDefault="00511AF0" w:rsidP="001C4C1C">
      <w:pPr>
        <w:pStyle w:val="Body01"/>
        <w:ind w:left="315" w:right="315"/>
      </w:pPr>
      <w:r w:rsidRPr="005F69ED">
        <w:t xml:space="preserve">Lượng thông tin, </w:t>
      </w:r>
      <w:r w:rsidR="00424B5A" w:rsidRPr="005F69ED">
        <w:t xml:space="preserve">như </w:t>
      </w:r>
      <w:r w:rsidRPr="005F69ED">
        <w:t xml:space="preserve">hình ảnh, âm thanh, kí tự được xử lý bởi hệ thống đa phương tiện là khổng lồ. Do đó kĩ thuật nén dữ liệu là yếu tố quyết định trong xây dựng 1 hệ thống đa phương tiện. Những </w:t>
      </w:r>
      <w:r w:rsidR="00E5054F" w:rsidRPr="005F69ED">
        <w:t xml:space="preserve">công nghệ biểu diến cũng </w:t>
      </w:r>
      <w:r w:rsidR="005F54FB" w:rsidRPr="005F69ED">
        <w:t xml:space="preserve">rất </w:t>
      </w:r>
      <w:r w:rsidRPr="005F69ED">
        <w:t xml:space="preserve">quan trọng. </w:t>
      </w:r>
      <w:r w:rsidR="00D0489A" w:rsidRPr="005F69ED">
        <w:t>Mặt khác</w:t>
      </w:r>
      <w:r w:rsidRPr="005F69ED">
        <w:t xml:space="preserve">, dữ liệu </w:t>
      </w:r>
      <w:r w:rsidR="002147AD" w:rsidRPr="005F69ED">
        <w:t xml:space="preserve">đa phương tiện như ảnh tĩnh và âm thanh </w:t>
      </w:r>
      <w:r w:rsidR="00FC2AAF" w:rsidRPr="005F69ED">
        <w:t xml:space="preserve">rất phổ biến </w:t>
      </w:r>
      <w:r w:rsidR="0000654F" w:rsidRPr="005F69ED">
        <w:t>trên PC khi kĩ thuật số hóa dữ liệu tương tự được cải tiến</w:t>
      </w:r>
      <w:r w:rsidR="00B47AB1" w:rsidRPr="005F69ED">
        <w:t>.</w:t>
      </w:r>
    </w:p>
    <w:p w14:paraId="335FF667"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873"/>
        <w:gridCol w:w="1025"/>
        <w:gridCol w:w="5684"/>
      </w:tblGrid>
      <w:tr w:rsidR="00B47AB1" w:rsidRPr="005F69ED" w14:paraId="4ECBD8CF" w14:textId="77777777">
        <w:trPr>
          <w:cantSplit/>
          <w:jc w:val="center"/>
        </w:trPr>
        <w:tc>
          <w:tcPr>
            <w:tcW w:w="946" w:type="dxa"/>
            <w:vMerge w:val="restart"/>
            <w:shd w:val="clear" w:color="auto" w:fill="E6E6E6"/>
          </w:tcPr>
          <w:p w14:paraId="037CAA8F" w14:textId="77777777" w:rsidR="00B47AB1" w:rsidRPr="005F69ED" w:rsidRDefault="003D4667">
            <w:pPr>
              <w:pStyle w:val="Body01"/>
              <w:snapToGrid w:val="0"/>
              <w:ind w:leftChars="0" w:left="0" w:rightChars="0" w:right="0"/>
              <w:rPr>
                <w:sz w:val="21"/>
                <w:szCs w:val="21"/>
              </w:rPr>
            </w:pPr>
            <w:r w:rsidRPr="005F69ED">
              <w:rPr>
                <w:sz w:val="21"/>
                <w:szCs w:val="21"/>
              </w:rPr>
              <w:t>Ảnh tĩnh</w:t>
            </w:r>
          </w:p>
        </w:tc>
        <w:tc>
          <w:tcPr>
            <w:tcW w:w="873" w:type="dxa"/>
            <w:shd w:val="clear" w:color="auto" w:fill="E6E6E6"/>
          </w:tcPr>
          <w:p w14:paraId="60A7DAF5" w14:textId="77777777" w:rsidR="00B47AB1" w:rsidRPr="005F69ED" w:rsidRDefault="00B47AB1">
            <w:pPr>
              <w:pStyle w:val="Body01"/>
              <w:snapToGrid w:val="0"/>
              <w:ind w:leftChars="0" w:left="0" w:rightChars="0" w:right="0"/>
              <w:rPr>
                <w:sz w:val="21"/>
                <w:szCs w:val="21"/>
              </w:rPr>
            </w:pPr>
            <w:r w:rsidRPr="005F69ED">
              <w:rPr>
                <w:sz w:val="21"/>
                <w:szCs w:val="21"/>
              </w:rPr>
              <w:t>GIF</w:t>
            </w:r>
          </w:p>
        </w:tc>
        <w:tc>
          <w:tcPr>
            <w:tcW w:w="6709" w:type="dxa"/>
            <w:gridSpan w:val="2"/>
          </w:tcPr>
          <w:p w14:paraId="2287CCE3" w14:textId="77777777" w:rsidR="00B47AB1" w:rsidRPr="005F69ED" w:rsidRDefault="009A7DE6" w:rsidP="001B3E67">
            <w:pPr>
              <w:pStyle w:val="Body01"/>
              <w:snapToGrid w:val="0"/>
              <w:ind w:leftChars="0" w:left="0" w:rightChars="0" w:right="0"/>
              <w:jc w:val="left"/>
              <w:rPr>
                <w:sz w:val="21"/>
                <w:szCs w:val="21"/>
              </w:rPr>
            </w:pPr>
            <w:r w:rsidRPr="005F69ED">
              <w:rPr>
                <w:sz w:val="21"/>
                <w:szCs w:val="21"/>
              </w:rPr>
              <w:t xml:space="preserve">Định dạng để lưu trữ đồ họa, </w:t>
            </w:r>
            <w:r w:rsidR="00B72E8C" w:rsidRPr="005F69ED">
              <w:rPr>
                <w:sz w:val="21"/>
                <w:szCs w:val="21"/>
              </w:rPr>
              <w:t xml:space="preserve">khả năng </w:t>
            </w:r>
            <w:r w:rsidRPr="005F69ED">
              <w:rPr>
                <w:sz w:val="21"/>
                <w:szCs w:val="21"/>
              </w:rPr>
              <w:t>hiển thị 256 màu</w:t>
            </w:r>
          </w:p>
        </w:tc>
      </w:tr>
      <w:tr w:rsidR="00B47AB1" w:rsidRPr="005F69ED" w14:paraId="347EBC2E" w14:textId="77777777">
        <w:trPr>
          <w:cantSplit/>
          <w:jc w:val="center"/>
        </w:trPr>
        <w:tc>
          <w:tcPr>
            <w:tcW w:w="946" w:type="dxa"/>
            <w:vMerge/>
            <w:shd w:val="clear" w:color="auto" w:fill="E6E6E6"/>
          </w:tcPr>
          <w:p w14:paraId="7D496DD0" w14:textId="77777777" w:rsidR="00B47AB1" w:rsidRPr="005F69ED" w:rsidRDefault="00B47AB1">
            <w:pPr>
              <w:pStyle w:val="Body01"/>
              <w:snapToGrid w:val="0"/>
              <w:ind w:leftChars="0" w:left="0" w:rightChars="0" w:right="0"/>
              <w:rPr>
                <w:sz w:val="21"/>
                <w:szCs w:val="21"/>
              </w:rPr>
            </w:pPr>
          </w:p>
        </w:tc>
        <w:tc>
          <w:tcPr>
            <w:tcW w:w="873" w:type="dxa"/>
            <w:shd w:val="clear" w:color="auto" w:fill="E6E6E6"/>
          </w:tcPr>
          <w:p w14:paraId="0506C4FE" w14:textId="77777777" w:rsidR="00B47AB1" w:rsidRPr="005F69ED" w:rsidRDefault="00B47AB1">
            <w:pPr>
              <w:pStyle w:val="Body01"/>
              <w:snapToGrid w:val="0"/>
              <w:ind w:leftChars="0" w:left="0" w:rightChars="0" w:right="0"/>
              <w:rPr>
                <w:sz w:val="21"/>
                <w:szCs w:val="21"/>
              </w:rPr>
            </w:pPr>
            <w:r w:rsidRPr="005F69ED">
              <w:rPr>
                <w:sz w:val="21"/>
                <w:szCs w:val="21"/>
              </w:rPr>
              <w:t>JPEG</w:t>
            </w:r>
            <w:r w:rsidRPr="005F69ED">
              <w:rPr>
                <w:rStyle w:val="FootnoteReference"/>
                <w:sz w:val="21"/>
                <w:szCs w:val="21"/>
              </w:rPr>
              <w:footnoteReference w:id="12"/>
            </w:r>
          </w:p>
        </w:tc>
        <w:tc>
          <w:tcPr>
            <w:tcW w:w="6709" w:type="dxa"/>
            <w:gridSpan w:val="2"/>
          </w:tcPr>
          <w:p w14:paraId="6FC004A2" w14:textId="77777777" w:rsidR="00B47AB1" w:rsidRPr="005F69ED" w:rsidRDefault="003A1137" w:rsidP="001B3E67">
            <w:pPr>
              <w:pStyle w:val="Body01"/>
              <w:snapToGrid w:val="0"/>
              <w:ind w:leftChars="0" w:left="0" w:rightChars="0" w:right="0"/>
              <w:jc w:val="left"/>
              <w:rPr>
                <w:sz w:val="21"/>
                <w:szCs w:val="21"/>
              </w:rPr>
            </w:pPr>
            <w:r w:rsidRPr="005F69ED">
              <w:rPr>
                <w:sz w:val="21"/>
                <w:szCs w:val="21"/>
              </w:rPr>
              <w:t>Định dạng nén cho ảnh màu tĩnh</w:t>
            </w:r>
            <w:r w:rsidR="000A15A8" w:rsidRPr="005F69ED">
              <w:rPr>
                <w:sz w:val="21"/>
                <w:szCs w:val="21"/>
              </w:rPr>
              <w:t xml:space="preserve">, đưa ra </w:t>
            </w:r>
            <w:r w:rsidR="00F43372" w:rsidRPr="005F69ED">
              <w:rPr>
                <w:sz w:val="21"/>
                <w:szCs w:val="21"/>
              </w:rPr>
              <w:t>bởi</w:t>
            </w:r>
            <w:r w:rsidR="000A15A8" w:rsidRPr="005F69ED">
              <w:rPr>
                <w:sz w:val="21"/>
                <w:szCs w:val="21"/>
              </w:rPr>
              <w:t xml:space="preserve"> sự </w:t>
            </w:r>
            <w:r w:rsidR="008247C9" w:rsidRPr="005F69ED">
              <w:rPr>
                <w:sz w:val="21"/>
                <w:szCs w:val="21"/>
              </w:rPr>
              <w:t xml:space="preserve">thống nhất </w:t>
            </w:r>
            <w:r w:rsidR="000A15A8" w:rsidRPr="005F69ED">
              <w:rPr>
                <w:sz w:val="21"/>
                <w:szCs w:val="21"/>
              </w:rPr>
              <w:t>của ISO và ITU-T.</w:t>
            </w:r>
          </w:p>
        </w:tc>
      </w:tr>
      <w:tr w:rsidR="00B47AB1" w:rsidRPr="005F69ED" w14:paraId="1BD8A5D0" w14:textId="77777777">
        <w:trPr>
          <w:cantSplit/>
          <w:jc w:val="center"/>
        </w:trPr>
        <w:tc>
          <w:tcPr>
            <w:tcW w:w="946" w:type="dxa"/>
            <w:vMerge w:val="restart"/>
            <w:shd w:val="clear" w:color="auto" w:fill="E6E6E6"/>
          </w:tcPr>
          <w:p w14:paraId="7D05F7F7" w14:textId="77777777" w:rsidR="00B47AB1" w:rsidRPr="005F69ED" w:rsidRDefault="003D4667">
            <w:pPr>
              <w:pStyle w:val="Body01"/>
              <w:snapToGrid w:val="0"/>
              <w:ind w:leftChars="0" w:left="0" w:rightChars="0" w:right="0"/>
              <w:rPr>
                <w:sz w:val="21"/>
                <w:szCs w:val="21"/>
              </w:rPr>
            </w:pPr>
            <w:r w:rsidRPr="005F69ED">
              <w:rPr>
                <w:sz w:val="21"/>
                <w:szCs w:val="21"/>
              </w:rPr>
              <w:t>Ảnh động</w:t>
            </w:r>
          </w:p>
        </w:tc>
        <w:tc>
          <w:tcPr>
            <w:tcW w:w="873" w:type="dxa"/>
            <w:vMerge w:val="restart"/>
            <w:shd w:val="clear" w:color="auto" w:fill="E6E6E6"/>
          </w:tcPr>
          <w:p w14:paraId="6906B4F7" w14:textId="77777777" w:rsidR="00B47AB1" w:rsidRPr="005F69ED" w:rsidRDefault="00B47AB1">
            <w:pPr>
              <w:pStyle w:val="Body01"/>
              <w:snapToGrid w:val="0"/>
              <w:ind w:leftChars="0" w:left="0" w:rightChars="0" w:right="0"/>
              <w:rPr>
                <w:sz w:val="21"/>
                <w:szCs w:val="21"/>
              </w:rPr>
            </w:pPr>
            <w:r w:rsidRPr="005F69ED">
              <w:rPr>
                <w:sz w:val="21"/>
                <w:szCs w:val="21"/>
              </w:rPr>
              <w:t>MPEG</w:t>
            </w:r>
          </w:p>
        </w:tc>
        <w:tc>
          <w:tcPr>
            <w:tcW w:w="6709" w:type="dxa"/>
            <w:gridSpan w:val="2"/>
          </w:tcPr>
          <w:p w14:paraId="415959D9" w14:textId="77777777" w:rsidR="00B47AB1" w:rsidRPr="005F69ED" w:rsidRDefault="0018466B" w:rsidP="001B3E67">
            <w:pPr>
              <w:pStyle w:val="Body01"/>
              <w:snapToGrid w:val="0"/>
              <w:ind w:leftChars="0" w:left="0" w:rightChars="0" w:right="0"/>
              <w:jc w:val="left"/>
              <w:rPr>
                <w:sz w:val="21"/>
                <w:szCs w:val="21"/>
              </w:rPr>
            </w:pPr>
            <w:r w:rsidRPr="005F69ED">
              <w:rPr>
                <w:sz w:val="21"/>
                <w:szCs w:val="21"/>
              </w:rPr>
              <w:t xml:space="preserve">Định dạng nén cho ảnh màu động, </w:t>
            </w:r>
            <w:r w:rsidR="00A77EEC" w:rsidRPr="005F69ED">
              <w:rPr>
                <w:sz w:val="21"/>
                <w:szCs w:val="21"/>
              </w:rPr>
              <w:t xml:space="preserve">đưa ra bởi sự </w:t>
            </w:r>
            <w:r w:rsidR="008247C9" w:rsidRPr="005F69ED">
              <w:rPr>
                <w:sz w:val="21"/>
                <w:szCs w:val="21"/>
              </w:rPr>
              <w:t xml:space="preserve">thống nhất </w:t>
            </w:r>
            <w:r w:rsidR="00A77EEC" w:rsidRPr="005F69ED">
              <w:rPr>
                <w:sz w:val="21"/>
                <w:szCs w:val="21"/>
              </w:rPr>
              <w:t>của ISO và IEC.</w:t>
            </w:r>
          </w:p>
        </w:tc>
      </w:tr>
      <w:tr w:rsidR="00B47AB1" w:rsidRPr="005F69ED" w14:paraId="41EE41B3" w14:textId="77777777">
        <w:trPr>
          <w:cantSplit/>
          <w:jc w:val="center"/>
        </w:trPr>
        <w:tc>
          <w:tcPr>
            <w:tcW w:w="946" w:type="dxa"/>
            <w:vMerge/>
            <w:shd w:val="clear" w:color="auto" w:fill="E6E6E6"/>
          </w:tcPr>
          <w:p w14:paraId="615DD714" w14:textId="77777777" w:rsidR="00B47AB1" w:rsidRPr="005F69ED" w:rsidRDefault="00B47AB1">
            <w:pPr>
              <w:pStyle w:val="Body01"/>
              <w:snapToGrid w:val="0"/>
              <w:ind w:leftChars="0" w:left="0" w:rightChars="0" w:right="0"/>
              <w:rPr>
                <w:sz w:val="21"/>
                <w:szCs w:val="21"/>
              </w:rPr>
            </w:pPr>
          </w:p>
        </w:tc>
        <w:tc>
          <w:tcPr>
            <w:tcW w:w="873" w:type="dxa"/>
            <w:vMerge/>
            <w:shd w:val="clear" w:color="auto" w:fill="E6E6E6"/>
          </w:tcPr>
          <w:p w14:paraId="68111525" w14:textId="77777777" w:rsidR="00B47AB1" w:rsidRPr="005F69ED" w:rsidRDefault="00B47AB1">
            <w:pPr>
              <w:pStyle w:val="Body01"/>
              <w:snapToGrid w:val="0"/>
              <w:ind w:leftChars="0" w:left="0" w:rightChars="0" w:right="0"/>
              <w:rPr>
                <w:sz w:val="21"/>
                <w:szCs w:val="21"/>
              </w:rPr>
            </w:pPr>
          </w:p>
        </w:tc>
        <w:tc>
          <w:tcPr>
            <w:tcW w:w="1025" w:type="dxa"/>
          </w:tcPr>
          <w:p w14:paraId="72652872" w14:textId="77777777" w:rsidR="00B47AB1" w:rsidRPr="005F69ED" w:rsidRDefault="00B47AB1" w:rsidP="001B3E67">
            <w:pPr>
              <w:pStyle w:val="Body01"/>
              <w:snapToGrid w:val="0"/>
              <w:ind w:leftChars="0" w:left="0" w:rightChars="0" w:right="0"/>
              <w:jc w:val="left"/>
              <w:rPr>
                <w:sz w:val="21"/>
                <w:szCs w:val="21"/>
              </w:rPr>
            </w:pPr>
            <w:r w:rsidRPr="005F69ED">
              <w:rPr>
                <w:sz w:val="21"/>
                <w:szCs w:val="21"/>
              </w:rPr>
              <w:t>MPEG-1</w:t>
            </w:r>
          </w:p>
        </w:tc>
        <w:tc>
          <w:tcPr>
            <w:tcW w:w="5684" w:type="dxa"/>
          </w:tcPr>
          <w:p w14:paraId="2DCD8EDB" w14:textId="77777777" w:rsidR="00B47AB1" w:rsidRPr="005F69ED" w:rsidRDefault="0018466B" w:rsidP="001B3E67">
            <w:pPr>
              <w:pStyle w:val="Body01"/>
              <w:snapToGrid w:val="0"/>
              <w:ind w:leftChars="0" w:left="0" w:rightChars="0" w:right="0"/>
              <w:jc w:val="left"/>
              <w:rPr>
                <w:sz w:val="21"/>
                <w:szCs w:val="21"/>
              </w:rPr>
            </w:pPr>
            <w:r w:rsidRPr="005F69ED">
              <w:rPr>
                <w:sz w:val="21"/>
                <w:szCs w:val="21"/>
              </w:rPr>
              <w:t>Dữ liệu được lưu trữ chính trên CD-ROM</w:t>
            </w:r>
          </w:p>
        </w:tc>
      </w:tr>
      <w:tr w:rsidR="00B47AB1" w:rsidRPr="005F69ED" w14:paraId="4828F507" w14:textId="77777777">
        <w:trPr>
          <w:cantSplit/>
          <w:jc w:val="center"/>
        </w:trPr>
        <w:tc>
          <w:tcPr>
            <w:tcW w:w="946" w:type="dxa"/>
            <w:vMerge/>
            <w:shd w:val="clear" w:color="auto" w:fill="E6E6E6"/>
          </w:tcPr>
          <w:p w14:paraId="6C5B3735" w14:textId="77777777" w:rsidR="00B47AB1" w:rsidRPr="005F69ED" w:rsidRDefault="00B47AB1">
            <w:pPr>
              <w:pStyle w:val="Body01"/>
              <w:snapToGrid w:val="0"/>
              <w:ind w:leftChars="0" w:left="0" w:rightChars="0" w:right="0"/>
              <w:rPr>
                <w:sz w:val="21"/>
                <w:szCs w:val="21"/>
              </w:rPr>
            </w:pPr>
          </w:p>
        </w:tc>
        <w:tc>
          <w:tcPr>
            <w:tcW w:w="873" w:type="dxa"/>
            <w:vMerge/>
            <w:shd w:val="clear" w:color="auto" w:fill="E6E6E6"/>
          </w:tcPr>
          <w:p w14:paraId="0261DB87" w14:textId="77777777" w:rsidR="00B47AB1" w:rsidRPr="005F69ED" w:rsidRDefault="00B47AB1">
            <w:pPr>
              <w:pStyle w:val="Body01"/>
              <w:snapToGrid w:val="0"/>
              <w:ind w:leftChars="0" w:left="0" w:rightChars="0" w:right="0"/>
              <w:rPr>
                <w:sz w:val="21"/>
                <w:szCs w:val="21"/>
              </w:rPr>
            </w:pPr>
          </w:p>
        </w:tc>
        <w:tc>
          <w:tcPr>
            <w:tcW w:w="1025" w:type="dxa"/>
          </w:tcPr>
          <w:p w14:paraId="7F2F737A" w14:textId="77777777" w:rsidR="00B47AB1" w:rsidRPr="005F69ED" w:rsidRDefault="00B47AB1" w:rsidP="001B3E67">
            <w:pPr>
              <w:pStyle w:val="Body01"/>
              <w:snapToGrid w:val="0"/>
              <w:ind w:leftChars="0" w:left="0" w:rightChars="0" w:right="0"/>
              <w:jc w:val="left"/>
              <w:rPr>
                <w:sz w:val="21"/>
                <w:szCs w:val="21"/>
              </w:rPr>
            </w:pPr>
            <w:r w:rsidRPr="005F69ED">
              <w:rPr>
                <w:sz w:val="21"/>
                <w:szCs w:val="21"/>
              </w:rPr>
              <w:t>MPEG-2</w:t>
            </w:r>
          </w:p>
        </w:tc>
        <w:tc>
          <w:tcPr>
            <w:tcW w:w="5684" w:type="dxa"/>
          </w:tcPr>
          <w:p w14:paraId="5A6DFA52" w14:textId="77777777" w:rsidR="00B47AB1" w:rsidRPr="005F69ED" w:rsidRDefault="00127FCC" w:rsidP="001B3E67">
            <w:pPr>
              <w:pStyle w:val="Body01"/>
              <w:snapToGrid w:val="0"/>
              <w:ind w:leftChars="0" w:left="0" w:rightChars="0" w:right="0"/>
              <w:jc w:val="left"/>
              <w:rPr>
                <w:sz w:val="21"/>
                <w:szCs w:val="21"/>
              </w:rPr>
            </w:pPr>
            <w:r w:rsidRPr="005F69ED">
              <w:rPr>
                <w:sz w:val="21"/>
                <w:szCs w:val="21"/>
              </w:rPr>
              <w:t xml:space="preserve">Lưu trữ các </w:t>
            </w:r>
            <w:r w:rsidR="005301F2" w:rsidRPr="005F69ED">
              <w:rPr>
                <w:sz w:val="21"/>
                <w:szCs w:val="21"/>
              </w:rPr>
              <w:t xml:space="preserve">hình </w:t>
            </w:r>
            <w:r w:rsidRPr="005F69ED">
              <w:rPr>
                <w:sz w:val="21"/>
                <w:szCs w:val="21"/>
              </w:rPr>
              <w:t>ảnh video, ảnh thời gian thực</w:t>
            </w:r>
          </w:p>
        </w:tc>
      </w:tr>
      <w:tr w:rsidR="00B47AB1" w:rsidRPr="005F69ED" w14:paraId="50E57FCE" w14:textId="77777777">
        <w:trPr>
          <w:cantSplit/>
          <w:jc w:val="center"/>
        </w:trPr>
        <w:tc>
          <w:tcPr>
            <w:tcW w:w="946" w:type="dxa"/>
            <w:vMerge/>
            <w:shd w:val="clear" w:color="auto" w:fill="E6E6E6"/>
          </w:tcPr>
          <w:p w14:paraId="664CF431" w14:textId="77777777" w:rsidR="00B47AB1" w:rsidRPr="005F69ED" w:rsidRDefault="00B47AB1">
            <w:pPr>
              <w:pStyle w:val="Body01"/>
              <w:snapToGrid w:val="0"/>
              <w:ind w:leftChars="0" w:left="0" w:rightChars="0" w:right="0"/>
              <w:rPr>
                <w:sz w:val="21"/>
                <w:szCs w:val="21"/>
              </w:rPr>
            </w:pPr>
          </w:p>
        </w:tc>
        <w:tc>
          <w:tcPr>
            <w:tcW w:w="873" w:type="dxa"/>
            <w:vMerge/>
            <w:shd w:val="clear" w:color="auto" w:fill="E6E6E6"/>
          </w:tcPr>
          <w:p w14:paraId="3140F629" w14:textId="77777777" w:rsidR="00B47AB1" w:rsidRPr="005F69ED" w:rsidRDefault="00B47AB1">
            <w:pPr>
              <w:pStyle w:val="Body01"/>
              <w:snapToGrid w:val="0"/>
              <w:ind w:leftChars="0" w:left="0" w:rightChars="0" w:right="0"/>
              <w:rPr>
                <w:sz w:val="21"/>
                <w:szCs w:val="21"/>
              </w:rPr>
            </w:pPr>
          </w:p>
        </w:tc>
        <w:tc>
          <w:tcPr>
            <w:tcW w:w="1025" w:type="dxa"/>
          </w:tcPr>
          <w:p w14:paraId="24304E20" w14:textId="77777777" w:rsidR="00B47AB1" w:rsidRPr="005F69ED" w:rsidRDefault="00B47AB1" w:rsidP="001B3E67">
            <w:pPr>
              <w:pStyle w:val="Body01"/>
              <w:snapToGrid w:val="0"/>
              <w:ind w:leftChars="0" w:left="0" w:rightChars="0" w:right="0"/>
              <w:jc w:val="left"/>
              <w:rPr>
                <w:sz w:val="21"/>
                <w:szCs w:val="21"/>
              </w:rPr>
            </w:pPr>
            <w:r w:rsidRPr="005F69ED">
              <w:rPr>
                <w:sz w:val="21"/>
                <w:szCs w:val="21"/>
              </w:rPr>
              <w:t>MPEG-4</w:t>
            </w:r>
          </w:p>
        </w:tc>
        <w:tc>
          <w:tcPr>
            <w:tcW w:w="5684" w:type="dxa"/>
          </w:tcPr>
          <w:p w14:paraId="6C31E32F" w14:textId="77777777" w:rsidR="00B47AB1" w:rsidRPr="005F69ED" w:rsidRDefault="00CC67C5" w:rsidP="001B3E67">
            <w:pPr>
              <w:pStyle w:val="Body01"/>
              <w:snapToGrid w:val="0"/>
              <w:ind w:leftChars="0" w:left="0" w:rightChars="0" w:right="0"/>
              <w:jc w:val="left"/>
              <w:rPr>
                <w:sz w:val="21"/>
                <w:szCs w:val="21"/>
              </w:rPr>
            </w:pPr>
            <w:r w:rsidRPr="005F69ED">
              <w:rPr>
                <w:sz w:val="21"/>
                <w:szCs w:val="21"/>
              </w:rPr>
              <w:t>Chuẩn cho thiết bị đầu cuối di động</w:t>
            </w:r>
          </w:p>
        </w:tc>
      </w:tr>
      <w:tr w:rsidR="00B47AB1" w:rsidRPr="005F69ED" w14:paraId="435B18E4" w14:textId="77777777">
        <w:trPr>
          <w:cantSplit/>
          <w:jc w:val="center"/>
        </w:trPr>
        <w:tc>
          <w:tcPr>
            <w:tcW w:w="946" w:type="dxa"/>
            <w:vMerge w:val="restart"/>
            <w:shd w:val="clear" w:color="auto" w:fill="E6E6E6"/>
          </w:tcPr>
          <w:p w14:paraId="0F64D3E3" w14:textId="77777777" w:rsidR="00B47AB1" w:rsidRPr="005F69ED" w:rsidRDefault="003D4667">
            <w:pPr>
              <w:pStyle w:val="Body01"/>
              <w:snapToGrid w:val="0"/>
              <w:ind w:leftChars="0" w:left="0" w:rightChars="0" w:right="0"/>
              <w:rPr>
                <w:sz w:val="21"/>
                <w:szCs w:val="21"/>
              </w:rPr>
            </w:pPr>
            <w:r w:rsidRPr="005F69ED">
              <w:rPr>
                <w:sz w:val="21"/>
                <w:szCs w:val="21"/>
              </w:rPr>
              <w:t>Âm thanh</w:t>
            </w:r>
            <w:r w:rsidR="00B47AB1" w:rsidRPr="005F69ED">
              <w:rPr>
                <w:sz w:val="21"/>
                <w:szCs w:val="21"/>
              </w:rPr>
              <w:t xml:space="preserve"> </w:t>
            </w:r>
          </w:p>
        </w:tc>
        <w:tc>
          <w:tcPr>
            <w:tcW w:w="873" w:type="dxa"/>
            <w:shd w:val="clear" w:color="auto" w:fill="E6E6E6"/>
          </w:tcPr>
          <w:p w14:paraId="2A215AF9" w14:textId="77777777" w:rsidR="00B47AB1" w:rsidRPr="005F69ED" w:rsidRDefault="00B47AB1">
            <w:pPr>
              <w:pStyle w:val="Body01"/>
              <w:snapToGrid w:val="0"/>
              <w:ind w:leftChars="0" w:left="0" w:rightChars="0" w:right="0"/>
              <w:rPr>
                <w:sz w:val="21"/>
                <w:szCs w:val="21"/>
              </w:rPr>
            </w:pPr>
            <w:r w:rsidRPr="005F69ED">
              <w:rPr>
                <w:sz w:val="21"/>
                <w:szCs w:val="21"/>
              </w:rPr>
              <w:t>PCM</w:t>
            </w:r>
          </w:p>
        </w:tc>
        <w:tc>
          <w:tcPr>
            <w:tcW w:w="6709" w:type="dxa"/>
            <w:gridSpan w:val="2"/>
          </w:tcPr>
          <w:p w14:paraId="5CABBC13" w14:textId="77777777" w:rsidR="00B47AB1" w:rsidRPr="005F69ED" w:rsidRDefault="006964C6" w:rsidP="001B3E67">
            <w:pPr>
              <w:pStyle w:val="Body01"/>
              <w:snapToGrid w:val="0"/>
              <w:ind w:leftChars="0" w:left="0" w:rightChars="0" w:right="0"/>
              <w:jc w:val="left"/>
              <w:rPr>
                <w:sz w:val="21"/>
                <w:szCs w:val="21"/>
              </w:rPr>
            </w:pPr>
            <w:r w:rsidRPr="005F69ED">
              <w:rPr>
                <w:sz w:val="21"/>
                <w:szCs w:val="21"/>
              </w:rPr>
              <w:t xml:space="preserve">Chuyển đổi tín hiệu tương tự </w:t>
            </w:r>
            <w:r w:rsidR="005C2095" w:rsidRPr="005F69ED">
              <w:rPr>
                <w:sz w:val="21"/>
                <w:szCs w:val="21"/>
              </w:rPr>
              <w:t xml:space="preserve">(như âm thanh) </w:t>
            </w:r>
            <w:r w:rsidRPr="005F69ED">
              <w:rPr>
                <w:sz w:val="21"/>
                <w:szCs w:val="21"/>
              </w:rPr>
              <w:t>thành tín hiệu số</w:t>
            </w:r>
          </w:p>
        </w:tc>
      </w:tr>
      <w:tr w:rsidR="00B47AB1" w:rsidRPr="005F69ED" w14:paraId="4A225599" w14:textId="77777777">
        <w:trPr>
          <w:cantSplit/>
          <w:jc w:val="center"/>
        </w:trPr>
        <w:tc>
          <w:tcPr>
            <w:tcW w:w="946" w:type="dxa"/>
            <w:vMerge/>
            <w:shd w:val="clear" w:color="auto" w:fill="E6E6E6"/>
          </w:tcPr>
          <w:p w14:paraId="18D6C390" w14:textId="77777777" w:rsidR="00B47AB1" w:rsidRPr="005F69ED" w:rsidRDefault="00B47AB1">
            <w:pPr>
              <w:pStyle w:val="Body01"/>
              <w:snapToGrid w:val="0"/>
              <w:ind w:leftChars="0" w:left="0" w:rightChars="0" w:right="0"/>
              <w:rPr>
                <w:sz w:val="21"/>
                <w:szCs w:val="21"/>
              </w:rPr>
            </w:pPr>
          </w:p>
        </w:tc>
        <w:tc>
          <w:tcPr>
            <w:tcW w:w="873" w:type="dxa"/>
            <w:shd w:val="clear" w:color="auto" w:fill="E6E6E6"/>
          </w:tcPr>
          <w:p w14:paraId="021931E6" w14:textId="77777777" w:rsidR="00B47AB1" w:rsidRPr="005F69ED" w:rsidRDefault="00B47AB1">
            <w:pPr>
              <w:pStyle w:val="Body01"/>
              <w:snapToGrid w:val="0"/>
              <w:ind w:leftChars="0" w:left="0" w:rightChars="0" w:right="0"/>
              <w:rPr>
                <w:sz w:val="21"/>
                <w:szCs w:val="21"/>
              </w:rPr>
            </w:pPr>
            <w:smartTag w:uri="urn:schemas-microsoft-com:office:smarttags" w:element="place">
              <w:r w:rsidRPr="005F69ED">
                <w:rPr>
                  <w:sz w:val="21"/>
                  <w:szCs w:val="21"/>
                </w:rPr>
                <w:t>MIDI</w:t>
              </w:r>
            </w:smartTag>
          </w:p>
        </w:tc>
        <w:tc>
          <w:tcPr>
            <w:tcW w:w="6709" w:type="dxa"/>
            <w:gridSpan w:val="2"/>
          </w:tcPr>
          <w:p w14:paraId="1B9BFC14" w14:textId="77777777" w:rsidR="00B47AB1" w:rsidRPr="005F69ED" w:rsidRDefault="00810857" w:rsidP="001B3E67">
            <w:pPr>
              <w:pStyle w:val="Body01"/>
              <w:snapToGrid w:val="0"/>
              <w:ind w:leftChars="0" w:left="0" w:rightChars="0" w:right="0"/>
              <w:jc w:val="left"/>
              <w:rPr>
                <w:sz w:val="21"/>
                <w:szCs w:val="21"/>
              </w:rPr>
            </w:pPr>
            <w:r w:rsidRPr="005F69ED">
              <w:rPr>
                <w:sz w:val="21"/>
                <w:szCs w:val="21"/>
              </w:rPr>
              <w:t>Giao diện kết nối một nhạc cụ với 1 máy tính</w:t>
            </w:r>
          </w:p>
        </w:tc>
      </w:tr>
    </w:tbl>
    <w:p w14:paraId="223AA042" w14:textId="77777777" w:rsidR="00B47AB1" w:rsidRPr="005F69ED" w:rsidRDefault="00B47AB1" w:rsidP="001C4C1C">
      <w:pPr>
        <w:pStyle w:val="Body01"/>
        <w:ind w:left="315" w:right="315"/>
      </w:pPr>
    </w:p>
    <w:p w14:paraId="3E22B701" w14:textId="77777777" w:rsidR="00B47AB1" w:rsidRPr="005F69ED" w:rsidRDefault="00B47AB1" w:rsidP="001C4C1C">
      <w:pPr>
        <w:pStyle w:val="Body01"/>
        <w:ind w:left="315" w:right="315"/>
      </w:pPr>
    </w:p>
    <w:p w14:paraId="54D36F96" w14:textId="77777777" w:rsidR="00B47AB1" w:rsidRPr="005F69ED" w:rsidRDefault="00B47AB1" w:rsidP="001C4C1C">
      <w:pPr>
        <w:pStyle w:val="Body01"/>
        <w:ind w:left="315" w:right="315"/>
      </w:pPr>
    </w:p>
    <w:p w14:paraId="4E6CBF9B" w14:textId="77777777" w:rsidR="00B47AB1" w:rsidRPr="005F69ED" w:rsidRDefault="002147AD">
      <w:pPr>
        <w:pStyle w:val="Heading4"/>
        <w:numPr>
          <w:ilvl w:val="3"/>
          <w:numId w:val="11"/>
        </w:numPr>
        <w:rPr>
          <w:rFonts w:ascii="Times New Roman" w:hAnsi="Times New Roman"/>
          <w:shd w:val="pct15" w:color="auto" w:fill="FFFFFF"/>
        </w:rPr>
      </w:pPr>
      <w:r w:rsidRPr="005F69ED">
        <w:rPr>
          <w:rFonts w:ascii="Times New Roman" w:hAnsi="Times New Roman"/>
          <w:shd w:val="pct15" w:color="auto" w:fill="FFFFFF"/>
        </w:rPr>
        <w:t xml:space="preserve">Các </w:t>
      </w:r>
      <w:r w:rsidR="001019E4" w:rsidRPr="005F69ED">
        <w:rPr>
          <w:rFonts w:ascii="Times New Roman" w:hAnsi="Times New Roman"/>
          <w:shd w:val="pct15" w:color="auto" w:fill="FFFFFF"/>
        </w:rPr>
        <w:t>phép toán</w:t>
      </w:r>
      <w:r w:rsidRPr="005F69ED">
        <w:rPr>
          <w:rFonts w:ascii="Times New Roman" w:hAnsi="Times New Roman"/>
          <w:shd w:val="pct15" w:color="auto" w:fill="FFFFFF"/>
        </w:rPr>
        <w:t xml:space="preserve"> và độ</w:t>
      </w:r>
      <w:r w:rsidR="00D10917" w:rsidRPr="005F69ED">
        <w:rPr>
          <w:rFonts w:ascii="Times New Roman" w:hAnsi="Times New Roman"/>
          <w:shd w:val="pct15" w:color="auto" w:fill="FFFFFF"/>
        </w:rPr>
        <w:t xml:space="preserve"> chính xác</w:t>
      </w: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4F0CB1A5" w14:textId="77777777">
        <w:trPr>
          <w:trHeight w:val="1200"/>
        </w:trPr>
        <w:tc>
          <w:tcPr>
            <w:tcW w:w="1260" w:type="dxa"/>
            <w:vAlign w:val="center"/>
          </w:tcPr>
          <w:p w14:paraId="3CFF8FA6"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3336B430" w14:textId="77777777" w:rsidR="00B47AB1" w:rsidRPr="005F69ED" w:rsidRDefault="001343CA" w:rsidP="001C4C1C">
            <w:pPr>
              <w:pStyle w:val="Items"/>
              <w:snapToGrid w:val="0"/>
              <w:ind w:right="315"/>
              <w:jc w:val="left"/>
              <w:rPr>
                <w:rFonts w:cs="Times New Roman"/>
                <w:lang w:eastAsia="ja-JP"/>
              </w:rPr>
            </w:pPr>
            <w:r w:rsidRPr="005F69ED">
              <w:rPr>
                <w:rFonts w:cs="Times New Roman"/>
              </w:rPr>
              <w:t>Có 2 loại phép toán dị</w:t>
            </w:r>
            <w:r w:rsidR="001A6D04" w:rsidRPr="005F69ED">
              <w:rPr>
                <w:rFonts w:cs="Times New Roman"/>
              </w:rPr>
              <w:t>ch</w:t>
            </w:r>
            <w:r w:rsidRPr="005F69ED">
              <w:rPr>
                <w:rFonts w:cs="Times New Roman"/>
              </w:rPr>
              <w:t xml:space="preserve">: dịch </w:t>
            </w:r>
            <w:r w:rsidR="006326FB" w:rsidRPr="005F69ED">
              <w:rPr>
                <w:rFonts w:cs="Times New Roman"/>
              </w:rPr>
              <w:t>số</w:t>
            </w:r>
            <w:r w:rsidRPr="005F69ED">
              <w:rPr>
                <w:rFonts w:cs="Times New Roman"/>
              </w:rPr>
              <w:t xml:space="preserve"> học và dị</w:t>
            </w:r>
            <w:r w:rsidR="00D10917" w:rsidRPr="005F69ED">
              <w:rPr>
                <w:rFonts w:cs="Times New Roman"/>
              </w:rPr>
              <w:t>ch logic.</w:t>
            </w:r>
          </w:p>
          <w:p w14:paraId="54AB69F5" w14:textId="77777777" w:rsidR="00B47AB1" w:rsidRPr="005F69ED" w:rsidRDefault="001343CA" w:rsidP="001C4C1C">
            <w:pPr>
              <w:pStyle w:val="Items"/>
              <w:snapToGrid w:val="0"/>
              <w:ind w:right="315"/>
              <w:jc w:val="left"/>
              <w:rPr>
                <w:rFonts w:cs="Times New Roman"/>
                <w:lang w:eastAsia="ja-JP"/>
              </w:rPr>
            </w:pPr>
            <w:r w:rsidRPr="005F69ED">
              <w:rPr>
                <w:rFonts w:cs="Times New Roman"/>
                <w:lang w:eastAsia="ja-JP"/>
              </w:rPr>
              <w:t xml:space="preserve">Các phép toán trong máy tính dựa trên số chữ số </w:t>
            </w:r>
            <w:r w:rsidR="00D76AA4" w:rsidRPr="005F69ED">
              <w:rPr>
                <w:rFonts w:cs="Times New Roman"/>
                <w:lang w:eastAsia="ja-JP"/>
              </w:rPr>
              <w:t xml:space="preserve">biểu diễn được, </w:t>
            </w:r>
            <w:r w:rsidR="006326FB" w:rsidRPr="005F69ED">
              <w:rPr>
                <w:rFonts w:cs="Times New Roman"/>
                <w:lang w:eastAsia="ja-JP"/>
              </w:rPr>
              <w:t xml:space="preserve">nên kết quá có thể </w:t>
            </w:r>
            <w:r w:rsidR="00D76AA4" w:rsidRPr="005F69ED">
              <w:rPr>
                <w:rFonts w:cs="Times New Roman"/>
                <w:lang w:eastAsia="ja-JP"/>
              </w:rPr>
              <w:t>xảy ra sai số tràn.</w:t>
            </w:r>
          </w:p>
        </w:tc>
      </w:tr>
    </w:tbl>
    <w:p w14:paraId="3507F862" w14:textId="77777777" w:rsidR="00B47AB1" w:rsidRPr="005F69ED" w:rsidRDefault="00B47AB1" w:rsidP="001C4C1C">
      <w:pPr>
        <w:pStyle w:val="Body01"/>
        <w:ind w:left="315" w:right="315"/>
      </w:pPr>
    </w:p>
    <w:p w14:paraId="0DD0A198" w14:textId="77777777" w:rsidR="00B47AB1" w:rsidRPr="005F69ED" w:rsidRDefault="006326FB" w:rsidP="001C4C1C">
      <w:pPr>
        <w:pStyle w:val="Body01"/>
        <w:ind w:left="315" w:right="315"/>
      </w:pPr>
      <w:r w:rsidRPr="005F69ED">
        <w:t xml:space="preserve">Máy tính được </w:t>
      </w:r>
      <w:r w:rsidR="0004526E" w:rsidRPr="005F69ED">
        <w:t xml:space="preserve">trang bị </w:t>
      </w:r>
      <w:r w:rsidR="00B812E8" w:rsidRPr="005F69ED">
        <w:t xml:space="preserve">các mạch </w:t>
      </w:r>
      <w:r w:rsidRPr="005F69ED">
        <w:t>cho phép thực hiện 4</w:t>
      </w:r>
      <w:r w:rsidR="0099294B" w:rsidRPr="005F69ED">
        <w:t xml:space="preserve"> phép toán</w:t>
      </w:r>
      <w:r w:rsidRPr="005F69ED">
        <w:t xml:space="preserve"> số học cơ bản và các phép dịch</w:t>
      </w:r>
      <w:r w:rsidR="0085039F" w:rsidRPr="005F69ED">
        <w:t>. C</w:t>
      </w:r>
      <w:r w:rsidRPr="005F69ED">
        <w:t>ác phép toán như tính 2</w:t>
      </w:r>
      <w:r w:rsidRPr="005F69ED">
        <w:rPr>
          <w:vertAlign w:val="superscript"/>
        </w:rPr>
        <w:t>n</w:t>
      </w:r>
      <w:r w:rsidRPr="005F69ED">
        <w:t>, tốc độ tính toán tăng lên do s</w:t>
      </w:r>
      <w:r w:rsidR="00246F8F" w:rsidRPr="005F69ED">
        <w:t>ử</w:t>
      </w:r>
      <w:r w:rsidRPr="005F69ED">
        <w:t xml:space="preserve"> dụng phép dịch (hay di chuyển các chữ số). Tất cả các phép toán trên máy tính được thực hiện trên thanh ghi. </w:t>
      </w:r>
      <w:r w:rsidR="00F0103B" w:rsidRPr="005F69ED">
        <w:t>Thanh ghi</w:t>
      </w:r>
      <w:r w:rsidR="003D4667" w:rsidRPr="005F69ED">
        <w:rPr>
          <w:rStyle w:val="FootnoteReference"/>
        </w:rPr>
        <w:footnoteReference w:id="13"/>
      </w:r>
      <w:r w:rsidR="003D4667" w:rsidRPr="005F69ED">
        <w:t xml:space="preserve"> </w:t>
      </w:r>
      <w:r w:rsidR="00F0103B" w:rsidRPr="005F69ED">
        <w:t xml:space="preserve"> này </w:t>
      </w:r>
      <w:r w:rsidR="00606FFA" w:rsidRPr="005F69ED">
        <w:t>chỉ có</w:t>
      </w:r>
      <w:r w:rsidR="00000119" w:rsidRPr="005F69ED">
        <w:t xml:space="preserve"> hữu hạn</w:t>
      </w:r>
      <w:r w:rsidR="00F0103B" w:rsidRPr="005F69ED">
        <w:t xml:space="preserve"> chữ số có nghĩa, do đó kết quả 1 phép toán có thể chứa lỗi</w:t>
      </w:r>
      <w:r w:rsidR="00BB0102" w:rsidRPr="005F69ED">
        <w:t xml:space="preserve"> tràn</w:t>
      </w:r>
      <w:r w:rsidR="00D44DFD" w:rsidRPr="005F69ED">
        <w:t>.</w:t>
      </w:r>
    </w:p>
    <w:p w14:paraId="17D3FD77" w14:textId="77777777" w:rsidR="00B47AB1" w:rsidRPr="005F69ED" w:rsidRDefault="00CB7807">
      <w:pPr>
        <w:pStyle w:val="Heading5"/>
        <w:rPr>
          <w:rFonts w:ascii="Times New Roman" w:hAnsi="Times New Roman"/>
        </w:rPr>
      </w:pPr>
      <w:r w:rsidRPr="005F69ED">
        <w:rPr>
          <w:rFonts w:ascii="Times New Roman" w:hAnsi="Times New Roman"/>
          <w:b w:val="0"/>
          <w:sz w:val="22"/>
          <w:szCs w:val="22"/>
        </w:rPr>
        <w:br w:type="page"/>
      </w:r>
      <w:r w:rsidR="00BF05A0" w:rsidRPr="005F69ED">
        <w:rPr>
          <w:rFonts w:ascii="Times New Roman" w:hAnsi="Times New Roman"/>
        </w:rPr>
        <w:lastRenderedPageBreak/>
        <w:t>Các phép dị</w:t>
      </w:r>
      <w:r w:rsidR="00D10917" w:rsidRPr="005F69ED">
        <w:rPr>
          <w:rFonts w:ascii="Times New Roman" w:hAnsi="Times New Roman"/>
        </w:rPr>
        <w:t>ch</w:t>
      </w:r>
    </w:p>
    <w:p w14:paraId="3AAF8F61" w14:textId="77777777" w:rsidR="00B47AB1" w:rsidRPr="005F69ED" w:rsidRDefault="00F7046B" w:rsidP="001C4C1C">
      <w:pPr>
        <w:pStyle w:val="Body01"/>
        <w:ind w:left="315" w:right="315"/>
      </w:pPr>
      <w:r w:rsidRPr="005F69ED">
        <w:t xml:space="preserve">Một </w:t>
      </w:r>
      <w:r w:rsidRPr="005F69ED">
        <w:rPr>
          <w:b/>
        </w:rPr>
        <w:t>phép dịch</w:t>
      </w:r>
      <w:r w:rsidRPr="005F69ED">
        <w:t xml:space="preserve"> là 1 thao tác di chuyển chuỗ</w:t>
      </w:r>
      <w:r w:rsidR="0050080A" w:rsidRPr="005F69ED">
        <w:t>i bit</w:t>
      </w:r>
      <w:r w:rsidRPr="005F69ED">
        <w:t xml:space="preserve"> sang bên phải hoặc bên trái</w:t>
      </w:r>
      <w:r w:rsidR="0050080A" w:rsidRPr="005F69ED">
        <w:t>. Các phương pháp dịch được phân loại như bảng dưới</w:t>
      </w:r>
      <w:r w:rsidR="00A660B1" w:rsidRPr="005F69ED">
        <w:t>.</w:t>
      </w:r>
      <w:r w:rsidR="00B47AB1" w:rsidRPr="005F69ED">
        <w:t xml:space="preserve"> </w:t>
      </w:r>
    </w:p>
    <w:p w14:paraId="7C1C4B36"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7"/>
        <w:gridCol w:w="2418"/>
        <w:gridCol w:w="2418"/>
      </w:tblGrid>
      <w:tr w:rsidR="00B47AB1" w:rsidRPr="005F69ED" w14:paraId="33C50E6A" w14:textId="77777777">
        <w:trPr>
          <w:jc w:val="center"/>
        </w:trPr>
        <w:tc>
          <w:tcPr>
            <w:tcW w:w="1627" w:type="dxa"/>
            <w:tcBorders>
              <w:top w:val="nil"/>
              <w:left w:val="nil"/>
              <w:bottom w:val="single" w:sz="4" w:space="0" w:color="auto"/>
            </w:tcBorders>
          </w:tcPr>
          <w:p w14:paraId="647E41B0" w14:textId="77777777" w:rsidR="00B47AB1" w:rsidRPr="005F69ED" w:rsidRDefault="00B47AB1">
            <w:pPr>
              <w:pStyle w:val="Body01"/>
              <w:snapToGrid w:val="0"/>
              <w:ind w:leftChars="0" w:left="0" w:rightChars="0" w:right="0"/>
            </w:pPr>
          </w:p>
        </w:tc>
        <w:tc>
          <w:tcPr>
            <w:tcW w:w="2418" w:type="dxa"/>
            <w:shd w:val="clear" w:color="auto" w:fill="E6E6E6"/>
          </w:tcPr>
          <w:p w14:paraId="5AAAEC81" w14:textId="77777777" w:rsidR="00B47AB1" w:rsidRPr="005F69ED" w:rsidRDefault="00F75FBC" w:rsidP="00255002">
            <w:pPr>
              <w:pStyle w:val="Body01"/>
              <w:snapToGrid w:val="0"/>
              <w:ind w:leftChars="0" w:left="0" w:rightChars="0" w:right="0"/>
              <w:jc w:val="center"/>
            </w:pPr>
            <w:r w:rsidRPr="005F69ED">
              <w:t xml:space="preserve">Dịch số học </w:t>
            </w:r>
          </w:p>
        </w:tc>
        <w:tc>
          <w:tcPr>
            <w:tcW w:w="2418" w:type="dxa"/>
            <w:shd w:val="clear" w:color="auto" w:fill="E6E6E6"/>
          </w:tcPr>
          <w:p w14:paraId="6A3FFC75" w14:textId="77777777" w:rsidR="00B47AB1" w:rsidRPr="005F69ED" w:rsidRDefault="00D46A2F" w:rsidP="00255002">
            <w:pPr>
              <w:pStyle w:val="Body01"/>
              <w:snapToGrid w:val="0"/>
              <w:ind w:leftChars="0" w:left="0" w:rightChars="0" w:right="0"/>
              <w:jc w:val="center"/>
            </w:pPr>
            <w:r w:rsidRPr="005F69ED">
              <w:t>Dịch logic</w:t>
            </w:r>
          </w:p>
        </w:tc>
      </w:tr>
      <w:tr w:rsidR="00B47AB1" w:rsidRPr="005F69ED" w14:paraId="6BE85E78" w14:textId="77777777">
        <w:trPr>
          <w:jc w:val="center"/>
        </w:trPr>
        <w:tc>
          <w:tcPr>
            <w:tcW w:w="1627" w:type="dxa"/>
            <w:shd w:val="clear" w:color="auto" w:fill="E6E6E6"/>
          </w:tcPr>
          <w:p w14:paraId="29C6C04A" w14:textId="77777777" w:rsidR="00B47AB1" w:rsidRPr="005F69ED" w:rsidRDefault="00D46A2F" w:rsidP="001C4C1C">
            <w:pPr>
              <w:pStyle w:val="Body01"/>
              <w:snapToGrid w:val="0"/>
              <w:ind w:leftChars="0" w:left="0" w:rightChars="0" w:right="0" w:firstLineChars="50" w:firstLine="110"/>
            </w:pPr>
            <w:r w:rsidRPr="005F69ED">
              <w:t xml:space="preserve">Dịch trái </w:t>
            </w:r>
          </w:p>
        </w:tc>
        <w:tc>
          <w:tcPr>
            <w:tcW w:w="2418" w:type="dxa"/>
          </w:tcPr>
          <w:p w14:paraId="48CBB12C" w14:textId="77777777" w:rsidR="00B47AB1" w:rsidRPr="005F69ED" w:rsidRDefault="000A3E90" w:rsidP="001C4C1C">
            <w:pPr>
              <w:pStyle w:val="Body01"/>
              <w:snapToGrid w:val="0"/>
              <w:ind w:leftChars="0" w:left="0" w:rightChars="0" w:right="0" w:firstLineChars="50" w:firstLine="110"/>
              <w:jc w:val="center"/>
            </w:pPr>
            <w:r w:rsidRPr="005F69ED">
              <w:t>Dịch số học trái</w:t>
            </w:r>
          </w:p>
        </w:tc>
        <w:tc>
          <w:tcPr>
            <w:tcW w:w="2418" w:type="dxa"/>
          </w:tcPr>
          <w:p w14:paraId="4958BA1A" w14:textId="77777777" w:rsidR="00B47AB1" w:rsidRPr="005F69ED" w:rsidRDefault="000A3E90" w:rsidP="001C4C1C">
            <w:pPr>
              <w:pStyle w:val="Body01"/>
              <w:snapToGrid w:val="0"/>
              <w:ind w:leftChars="0" w:left="0" w:rightChars="0" w:right="0" w:firstLineChars="50" w:firstLine="110"/>
              <w:jc w:val="center"/>
            </w:pPr>
            <w:r w:rsidRPr="005F69ED">
              <w:t>Dị</w:t>
            </w:r>
            <w:r w:rsidR="003D4667" w:rsidRPr="005F69ED">
              <w:t>ch logic trái</w:t>
            </w:r>
          </w:p>
        </w:tc>
      </w:tr>
      <w:tr w:rsidR="00B47AB1" w:rsidRPr="005F69ED" w14:paraId="4273EF2C" w14:textId="77777777">
        <w:trPr>
          <w:jc w:val="center"/>
        </w:trPr>
        <w:tc>
          <w:tcPr>
            <w:tcW w:w="1627" w:type="dxa"/>
            <w:shd w:val="clear" w:color="auto" w:fill="E6E6E6"/>
          </w:tcPr>
          <w:p w14:paraId="4C7D186E" w14:textId="77777777" w:rsidR="00B47AB1" w:rsidRPr="005F69ED" w:rsidRDefault="00D46A2F" w:rsidP="001C4C1C">
            <w:pPr>
              <w:pStyle w:val="Body01"/>
              <w:snapToGrid w:val="0"/>
              <w:ind w:leftChars="0" w:left="0" w:rightChars="0" w:right="0" w:firstLineChars="50" w:firstLine="110"/>
            </w:pPr>
            <w:r w:rsidRPr="005F69ED">
              <w:t xml:space="preserve">Dịch phải </w:t>
            </w:r>
          </w:p>
        </w:tc>
        <w:tc>
          <w:tcPr>
            <w:tcW w:w="2418" w:type="dxa"/>
          </w:tcPr>
          <w:p w14:paraId="761F1118" w14:textId="77777777" w:rsidR="00B47AB1" w:rsidRPr="005F69ED" w:rsidRDefault="000A3E90" w:rsidP="001C4C1C">
            <w:pPr>
              <w:pStyle w:val="Body01"/>
              <w:snapToGrid w:val="0"/>
              <w:ind w:leftChars="0" w:left="0" w:rightChars="0" w:right="0" w:firstLineChars="50" w:firstLine="110"/>
              <w:jc w:val="center"/>
            </w:pPr>
            <w:r w:rsidRPr="005F69ED">
              <w:t>Dịch số học phả</w:t>
            </w:r>
            <w:r w:rsidR="003D4667" w:rsidRPr="005F69ED">
              <w:t>i</w:t>
            </w:r>
          </w:p>
        </w:tc>
        <w:tc>
          <w:tcPr>
            <w:tcW w:w="2418" w:type="dxa"/>
          </w:tcPr>
          <w:p w14:paraId="20DFBD75" w14:textId="77777777" w:rsidR="00B47AB1" w:rsidRPr="005F69ED" w:rsidRDefault="000A3E90" w:rsidP="001C4C1C">
            <w:pPr>
              <w:pStyle w:val="Body01"/>
              <w:snapToGrid w:val="0"/>
              <w:ind w:leftChars="0" w:left="0" w:rightChars="0" w:right="0" w:firstLineChars="50" w:firstLine="110"/>
              <w:jc w:val="center"/>
            </w:pPr>
            <w:r w:rsidRPr="005F69ED">
              <w:t>Dịch logic phải</w:t>
            </w:r>
          </w:p>
        </w:tc>
      </w:tr>
    </w:tbl>
    <w:p w14:paraId="74AB3144" w14:textId="77777777" w:rsidR="00B47AB1" w:rsidRPr="005F69ED" w:rsidRDefault="00B47AB1" w:rsidP="001C4C1C">
      <w:pPr>
        <w:pStyle w:val="Body01"/>
        <w:ind w:left="315" w:right="315"/>
      </w:pPr>
    </w:p>
    <w:p w14:paraId="668DE614" w14:textId="77777777" w:rsidR="00B47AB1" w:rsidRPr="005F69ED" w:rsidRDefault="00B47AB1" w:rsidP="001C4C1C">
      <w:pPr>
        <w:pStyle w:val="Body01"/>
        <w:ind w:left="315" w:right="315"/>
      </w:pPr>
    </w:p>
    <w:p w14:paraId="6CC06827" w14:textId="77777777" w:rsidR="00B47AB1" w:rsidRPr="005F69ED" w:rsidRDefault="008A122E" w:rsidP="001C4C1C">
      <w:pPr>
        <w:pStyle w:val="Body01"/>
        <w:ind w:left="315" w:right="315"/>
        <w:rPr>
          <w:b/>
        </w:rPr>
      </w:pPr>
      <w:r w:rsidRPr="005F69ED">
        <w:rPr>
          <w:b/>
        </w:rPr>
        <w:t>Dịch số học</w:t>
      </w:r>
    </w:p>
    <w:p w14:paraId="2C6886AC" w14:textId="77777777" w:rsidR="00B47AB1" w:rsidRPr="005F69ED" w:rsidRDefault="00B47AB1" w:rsidP="001C4C1C">
      <w:pPr>
        <w:pStyle w:val="Body01"/>
        <w:ind w:left="315" w:right="315"/>
      </w:pPr>
    </w:p>
    <w:p w14:paraId="41033A8B" w14:textId="77777777" w:rsidR="00B47AB1" w:rsidRPr="005F69ED" w:rsidRDefault="00EC4519" w:rsidP="001C4C1C">
      <w:pPr>
        <w:pStyle w:val="Body01"/>
        <w:ind w:left="315" w:right="315"/>
      </w:pPr>
      <w:r w:rsidRPr="005F69ED">
        <w:t xml:space="preserve">Một phép dịch số học được sử dụng khi dữ liệu là dữ liệu số </w:t>
      </w:r>
      <w:r w:rsidR="00155D94" w:rsidRPr="005F69ED">
        <w:t xml:space="preserve">có </w:t>
      </w:r>
      <w:r w:rsidRPr="005F69ED">
        <w:t xml:space="preserve">dấu dương hoặc âm. Đó là 1 phép toán dịch </w:t>
      </w:r>
      <w:r w:rsidR="001A6D04" w:rsidRPr="005F69ED">
        <w:t>c</w:t>
      </w:r>
      <w:r w:rsidRPr="005F69ED">
        <w:t>huỗi bit, trừ bit dấu</w:t>
      </w:r>
      <w:r w:rsidR="00915CA5" w:rsidRPr="005F69ED">
        <w:t xml:space="preserve">, </w:t>
      </w:r>
      <w:r w:rsidR="004B42D1" w:rsidRPr="005F69ED">
        <w:t>dùng cho số dạng</w:t>
      </w:r>
      <w:r w:rsidR="00915CA5" w:rsidRPr="005F69ED">
        <w:t xml:space="preserve"> dấu phẩy cố định. Phép </w:t>
      </w:r>
      <w:r w:rsidR="00915CA5" w:rsidRPr="005F69ED">
        <w:rPr>
          <w:b/>
        </w:rPr>
        <w:t>dịch số học sang trái</w:t>
      </w:r>
      <w:r w:rsidR="00915CA5" w:rsidRPr="005F69ED">
        <w:t xml:space="preserve"> chèn 1 số “0” vào vị trí ngoài cùng bên phải (vị trí bị rỗng do dịch chuyển). Tổng quát, phép dịch số học sang trái n </w:t>
      </w:r>
      <w:r w:rsidR="00780024" w:rsidRPr="005F69ED">
        <w:t>bit</w:t>
      </w:r>
      <w:r w:rsidR="00915CA5" w:rsidRPr="005F69ED">
        <w:t xml:space="preserve"> tăng số đó lên 2</w:t>
      </w:r>
      <w:r w:rsidR="00915CA5" w:rsidRPr="005F69ED">
        <w:rPr>
          <w:vertAlign w:val="superscript"/>
        </w:rPr>
        <w:t>n</w:t>
      </w:r>
      <w:r w:rsidR="00915CA5" w:rsidRPr="005F69ED">
        <w:t xml:space="preserve"> l</w:t>
      </w:r>
      <w:r w:rsidR="0063078B" w:rsidRPr="005F69ED">
        <w:t>ần.</w:t>
      </w:r>
      <w:r w:rsidR="0081678D" w:rsidRPr="005F69ED">
        <w:t xml:space="preserve"> Phép </w:t>
      </w:r>
      <w:r w:rsidR="0081678D" w:rsidRPr="005F69ED">
        <w:rPr>
          <w:b/>
        </w:rPr>
        <w:t>dịch số học sang phải</w:t>
      </w:r>
      <w:r w:rsidR="0081678D" w:rsidRPr="005F69ED">
        <w:t xml:space="preserve">, </w:t>
      </w:r>
      <w:r w:rsidR="006974D7" w:rsidRPr="005F69ED">
        <w:t xml:space="preserve">chèn bit dấu vào vị trí ngoài cùng bên trái (vị trí bị rỗng do dịch chuyển). Tổng quát, phép dịch số học sang phải n </w:t>
      </w:r>
      <w:r w:rsidR="00780024" w:rsidRPr="005F69ED">
        <w:t>bit</w:t>
      </w:r>
      <w:r w:rsidR="006974D7" w:rsidRPr="005F69ED">
        <w:t xml:space="preserve"> giảm số đó đi 2</w:t>
      </w:r>
      <w:r w:rsidR="006974D7" w:rsidRPr="005F69ED">
        <w:rPr>
          <w:vertAlign w:val="superscript"/>
        </w:rPr>
        <w:t>-n</w:t>
      </w:r>
      <w:r w:rsidR="006974D7" w:rsidRPr="005F69ED">
        <w:t xml:space="preserve"> lần (1/2</w:t>
      </w:r>
      <w:r w:rsidR="006974D7" w:rsidRPr="005F69ED">
        <w:rPr>
          <w:vertAlign w:val="superscript"/>
        </w:rPr>
        <w:t>n</w:t>
      </w:r>
      <w:r w:rsidR="006974D7" w:rsidRPr="005F69ED">
        <w:t>). Ví dụ sau minh họa phép dịch số học. Dịch sang trái 1 bit nhân đôi giá trị trong khi dịch sang phải 1 bit giảm giá trị đi một nửa</w:t>
      </w:r>
      <w:r w:rsidR="00E8470D" w:rsidRPr="005F69ED">
        <w:t>.</w:t>
      </w:r>
    </w:p>
    <w:p w14:paraId="33E9B9F8" w14:textId="0BB56EE2" w:rsidR="00CF14FB" w:rsidRPr="005F69ED" w:rsidRDefault="003812B7" w:rsidP="001C4C1C">
      <w:pPr>
        <w:pStyle w:val="Body01"/>
        <w:ind w:left="315" w:right="315"/>
      </w:pPr>
      <w:r w:rsidRPr="005F69ED">
        <w:rPr>
          <w:noProof/>
          <w:sz w:val="18"/>
          <w:szCs w:val="18"/>
        </w:rPr>
        <mc:AlternateContent>
          <mc:Choice Requires="wps">
            <w:drawing>
              <wp:anchor distT="0" distB="0" distL="114300" distR="114300" simplePos="0" relativeHeight="251677184" behindDoc="0" locked="0" layoutInCell="1" allowOverlap="1" wp14:anchorId="00F1653A" wp14:editId="2AAB6103">
                <wp:simplePos x="0" y="0"/>
                <wp:positionH relativeFrom="column">
                  <wp:posOffset>2933700</wp:posOffset>
                </wp:positionH>
                <wp:positionV relativeFrom="paragraph">
                  <wp:posOffset>73025</wp:posOffset>
                </wp:positionV>
                <wp:extent cx="1591310" cy="292735"/>
                <wp:effectExtent l="0" t="0" r="0" b="0"/>
                <wp:wrapNone/>
                <wp:docPr id="2069934652" name="Text Box 1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310" cy="29273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98EE64" w14:textId="77777777" w:rsidR="001C4C1C" w:rsidRPr="00751BCE" w:rsidRDefault="001C4C1C" w:rsidP="00CF14FB">
                            <w:pPr>
                              <w:jc w:val="center"/>
                              <w:rPr>
                                <w:rFonts w:ascii="Arial" w:hAnsi="Arial" w:cs="Arial"/>
                                <w:sz w:val="22"/>
                                <w:szCs w:val="22"/>
                              </w:rPr>
                            </w:pPr>
                            <w:r w:rsidRPr="00751BCE">
                              <w:rPr>
                                <w:rFonts w:ascii="Arial" w:hAnsi="Arial" w:cs="Arial"/>
                                <w:sz w:val="22"/>
                                <w:szCs w:val="22"/>
                              </w:rPr>
                              <w:t>(</w:t>
                            </w:r>
                            <w:r>
                              <w:rPr>
                                <w:rFonts w:ascii="Arial" w:hAnsi="Arial" w:cs="Arial"/>
                                <w:sz w:val="22"/>
                                <w:szCs w:val="22"/>
                              </w:rPr>
                              <w:t>Dịch phải số học</w:t>
                            </w:r>
                            <w:r w:rsidRPr="00751BCE">
                              <w:rPr>
                                <w:rFonts w:ascii="Arial" w:hAnsi="Arial" w:cs="Arial"/>
                                <w:sz w:val="22"/>
                                <w:szCs w:val="2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1653A" id="Text Box 1042" o:spid="_x0000_s1036" type="#_x0000_t202" style="position:absolute;left:0;text-align:left;margin-left:231pt;margin-top:5.75pt;width:125.3pt;height:23.0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" stroked="f">
                <v:textbox inset="0,0,0,0">
                  <w:txbxContent>
                    <w:p w14:paraId="4C98EE64" w14:textId="77777777" w:rsidR="001C4C1C" w:rsidRPr="00751BCE" w:rsidRDefault="001C4C1C" w:rsidP="00CF14FB">
                      <w:pPr>
                        <w:jc w:val="center"/>
                        <w:rPr>
                          <w:rFonts w:ascii="Arial" w:hAnsi="Arial" w:cs="Arial"/>
                          <w:sz w:val="22"/>
                          <w:szCs w:val="22"/>
                        </w:rPr>
                      </w:pPr>
                      <w:r w:rsidRPr="00751BCE">
                        <w:rPr>
                          <w:rFonts w:ascii="Arial" w:hAnsi="Arial" w:cs="Arial"/>
                          <w:sz w:val="22"/>
                          <w:szCs w:val="22"/>
                        </w:rPr>
                        <w:t>(</w:t>
                      </w:r>
                      <w:r>
                        <w:rPr>
                          <w:rFonts w:ascii="Arial" w:hAnsi="Arial" w:cs="Arial"/>
                          <w:sz w:val="22"/>
                          <w:szCs w:val="22"/>
                        </w:rPr>
                        <w:t>Dịch phải số học</w:t>
                      </w:r>
                      <w:r w:rsidRPr="00751BCE">
                        <w:rPr>
                          <w:rFonts w:ascii="Arial" w:hAnsi="Arial" w:cs="Arial"/>
                          <w:sz w:val="22"/>
                          <w:szCs w:val="22"/>
                        </w:rPr>
                        <w:t>)</w:t>
                      </w:r>
                    </w:p>
                  </w:txbxContent>
                </v:textbox>
              </v:shape>
            </w:pict>
          </mc:Fallback>
        </mc:AlternateContent>
      </w:r>
      <w:r w:rsidRPr="005F69ED">
        <w:rPr>
          <w:noProof/>
          <w:sz w:val="18"/>
          <w:szCs w:val="18"/>
        </w:rPr>
        <mc:AlternateContent>
          <mc:Choice Requires="wps">
            <w:drawing>
              <wp:anchor distT="0" distB="0" distL="114300" distR="114300" simplePos="0" relativeHeight="251675136" behindDoc="0" locked="0" layoutInCell="1" allowOverlap="1" wp14:anchorId="47C50BE1" wp14:editId="3623102D">
                <wp:simplePos x="0" y="0"/>
                <wp:positionH relativeFrom="column">
                  <wp:posOffset>666750</wp:posOffset>
                </wp:positionH>
                <wp:positionV relativeFrom="paragraph">
                  <wp:posOffset>105410</wp:posOffset>
                </wp:positionV>
                <wp:extent cx="1383665" cy="160655"/>
                <wp:effectExtent l="0" t="0" r="0" b="0"/>
                <wp:wrapNone/>
                <wp:docPr id="348013940" name="Text Box 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1606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D0BE5F" w14:textId="77777777" w:rsidR="001C4C1C" w:rsidRPr="008B649F" w:rsidRDefault="001C4C1C" w:rsidP="00B62E0B">
                            <w:pPr>
                              <w:jc w:val="center"/>
                              <w:rPr>
                                <w:rFonts w:ascii="Arial" w:hAnsi="Arial" w:cs="Arial" w:hint="eastAsia"/>
                                <w:sz w:val="22"/>
                                <w:szCs w:val="22"/>
                              </w:rPr>
                            </w:pPr>
                            <w:r>
                              <w:rPr>
                                <w:rFonts w:ascii="Arial" w:hAnsi="Arial" w:cs="Arial" w:hint="eastAsia"/>
                                <w:sz w:val="22"/>
                                <w:szCs w:val="22"/>
                              </w:rPr>
                              <w:t>(</w:t>
                            </w:r>
                            <w:r>
                              <w:rPr>
                                <w:rFonts w:ascii="Arial" w:hAnsi="Arial" w:cs="Arial"/>
                                <w:sz w:val="22"/>
                                <w:szCs w:val="22"/>
                              </w:rPr>
                              <w:t>Dịch trái số học</w:t>
                            </w:r>
                            <w:r>
                              <w:rPr>
                                <w:rFonts w:ascii="Arial" w:hAnsi="Arial" w:cs="Arial" w:hint="eastAsia"/>
                                <w:sz w:val="22"/>
                                <w:szCs w:val="22"/>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7C50BE1" id="Text Box 1041" o:spid="_x0000_s1037" type="#_x0000_t202" style="position:absolute;left:0;text-align:left;margin-left:52.5pt;margin-top:8.3pt;width:108.95pt;height:12.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" stroked="f">
                <v:textbox style="mso-fit-shape-to-text:t" inset="0,0,0,0">
                  <w:txbxContent>
                    <w:p w14:paraId="35D0BE5F" w14:textId="77777777" w:rsidR="001C4C1C" w:rsidRPr="008B649F" w:rsidRDefault="001C4C1C" w:rsidP="00B62E0B">
                      <w:pPr>
                        <w:jc w:val="center"/>
                        <w:rPr>
                          <w:rFonts w:ascii="Arial" w:hAnsi="Arial" w:cs="Arial" w:hint="eastAsia"/>
                          <w:sz w:val="22"/>
                          <w:szCs w:val="22"/>
                        </w:rPr>
                      </w:pPr>
                      <w:r>
                        <w:rPr>
                          <w:rFonts w:ascii="Arial" w:hAnsi="Arial" w:cs="Arial" w:hint="eastAsia"/>
                          <w:sz w:val="22"/>
                          <w:szCs w:val="22"/>
                        </w:rPr>
                        <w:t>(</w:t>
                      </w:r>
                      <w:r>
                        <w:rPr>
                          <w:rFonts w:ascii="Arial" w:hAnsi="Arial" w:cs="Arial"/>
                          <w:sz w:val="22"/>
                          <w:szCs w:val="22"/>
                        </w:rPr>
                        <w:t>Dịch trái số học</w:t>
                      </w:r>
                      <w:r>
                        <w:rPr>
                          <w:rFonts w:ascii="Arial" w:hAnsi="Arial" w:cs="Arial" w:hint="eastAsia"/>
                          <w:sz w:val="22"/>
                          <w:szCs w:val="22"/>
                        </w:rPr>
                        <w:t>)</w:t>
                      </w:r>
                    </w:p>
                  </w:txbxContent>
                </v:textbox>
              </v:shape>
            </w:pict>
          </mc:Fallback>
        </mc:AlternateContent>
      </w:r>
    </w:p>
    <w:p w14:paraId="28901FE9" w14:textId="77777777" w:rsidR="008B649F" w:rsidRPr="005F69ED" w:rsidRDefault="008B649F" w:rsidP="001C4C1C">
      <w:pPr>
        <w:pStyle w:val="Body01"/>
        <w:ind w:left="315" w:right="315"/>
      </w:pPr>
    </w:p>
    <w:p w14:paraId="3C24E5B1" w14:textId="3E2DA17C" w:rsidR="00B47AB1" w:rsidRPr="005F69ED" w:rsidRDefault="003812B7" w:rsidP="001C4C1C">
      <w:pPr>
        <w:pStyle w:val="Body01"/>
        <w:ind w:left="315" w:right="315"/>
      </w:pPr>
      <w:r w:rsidRPr="005F69ED">
        <w:rPr>
          <w:noProof/>
        </w:rPr>
        <mc:AlternateContent>
          <mc:Choice Requires="wpg">
            <w:drawing>
              <wp:anchor distT="0" distB="0" distL="114300" distR="114300" simplePos="0" relativeHeight="251678208" behindDoc="0" locked="0" layoutInCell="1" allowOverlap="1" wp14:anchorId="6D659E37" wp14:editId="45CF5646">
                <wp:simplePos x="0" y="0"/>
                <wp:positionH relativeFrom="column">
                  <wp:posOffset>2928620</wp:posOffset>
                </wp:positionH>
                <wp:positionV relativeFrom="paragraph">
                  <wp:posOffset>80645</wp:posOffset>
                </wp:positionV>
                <wp:extent cx="2651760" cy="1308100"/>
                <wp:effectExtent l="0" t="0" r="0" b="0"/>
                <wp:wrapNone/>
                <wp:docPr id="1595919171" name="Group 1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1760" cy="1308100"/>
                          <a:chOff x="6010" y="8051"/>
                          <a:chExt cx="4176" cy="2060"/>
                        </a:xfrm>
                      </wpg:grpSpPr>
                      <wps:wsp>
                        <wps:cNvPr id="627352952" name="Text Box 362"/>
                        <wps:cNvSpPr txBox="1">
                          <a:spLocks noChangeArrowheads="1"/>
                        </wps:cNvSpPr>
                        <wps:spPr bwMode="auto">
                          <a:xfrm>
                            <a:off x="6116" y="8511"/>
                            <a:ext cx="4070" cy="1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AE4263" w14:textId="77777777" w:rsidR="001C4C1C" w:rsidRPr="005420F0" w:rsidRDefault="001C4C1C">
                              <w:pPr>
                                <w:rPr>
                                  <w:rFonts w:ascii="Courier New" w:hAnsi="Courier New" w:cs="Courier New"/>
                                  <w:sz w:val="22"/>
                                  <w:szCs w:val="22"/>
                                  <w:vertAlign w:val="subscript"/>
                                </w:rPr>
                              </w:pPr>
                              <w:r w:rsidRPr="005420F0">
                                <w:rPr>
                                  <w:rFonts w:ascii="Courier New" w:hAnsi="Courier New" w:cs="Courier New"/>
                                  <w:sz w:val="22"/>
                                  <w:szCs w:val="22"/>
                                </w:rPr>
                                <w:t>1</w:t>
                              </w:r>
                              <w:r>
                                <w:rPr>
                                  <w:rFonts w:ascii="Courier New" w:hAnsi="Courier New" w:cs="Courier New"/>
                                  <w:sz w:val="22"/>
                                  <w:szCs w:val="22"/>
                                </w:rPr>
                                <w:t>111101</w:t>
                              </w:r>
                              <w:r w:rsidRPr="005420F0">
                                <w:rPr>
                                  <w:rFonts w:ascii="Courier New" w:hAnsi="Courier New" w:cs="Courier New"/>
                                  <w:sz w:val="22"/>
                                  <w:szCs w:val="22"/>
                                </w:rPr>
                                <w:t>0=(-6)</w:t>
                              </w:r>
                              <w:r w:rsidRPr="005420F0">
                                <w:rPr>
                                  <w:rFonts w:ascii="Courier New" w:hAnsi="Courier New" w:cs="Courier New"/>
                                  <w:sz w:val="22"/>
                                  <w:szCs w:val="22"/>
                                  <w:vertAlign w:val="subscript"/>
                                </w:rPr>
                                <w:t>10</w:t>
                              </w:r>
                            </w:p>
                            <w:p w14:paraId="13359C52" w14:textId="77777777" w:rsidR="001C4C1C" w:rsidRPr="005420F0" w:rsidRDefault="001C4C1C">
                              <w:pPr>
                                <w:rPr>
                                  <w:rFonts w:ascii="Courier New" w:hAnsi="Courier New" w:cs="Courier New"/>
                                  <w:sz w:val="22"/>
                                  <w:szCs w:val="22"/>
                                </w:rPr>
                              </w:pPr>
                            </w:p>
                            <w:p w14:paraId="0ABAACCA" w14:textId="77777777" w:rsidR="001C4C1C" w:rsidRPr="005420F0" w:rsidRDefault="001C4C1C">
                              <w:pPr>
                                <w:rPr>
                                  <w:rFonts w:ascii="Courier New" w:hAnsi="Courier New" w:cs="Courier New"/>
                                  <w:sz w:val="22"/>
                                  <w:szCs w:val="22"/>
                                </w:rPr>
                              </w:pPr>
                              <w:r w:rsidRPr="005420F0">
                                <w:rPr>
                                  <w:rFonts w:ascii="Courier New" w:hAnsi="Courier New" w:cs="Courier New"/>
                                  <w:sz w:val="22"/>
                                  <w:szCs w:val="22"/>
                                </w:rPr>
                                <w:t>11111101=(-3)</w:t>
                              </w:r>
                              <w:r w:rsidRPr="005420F0">
                                <w:rPr>
                                  <w:rFonts w:ascii="Courier New" w:hAnsi="Courier New" w:cs="Courier New"/>
                                  <w:sz w:val="22"/>
                                  <w:szCs w:val="22"/>
                                  <w:vertAlign w:val="subscript"/>
                                </w:rPr>
                                <w:t>10</w:t>
                              </w:r>
                            </w:p>
                            <w:p w14:paraId="3683814C" w14:textId="77777777" w:rsidR="001C4C1C" w:rsidRPr="00B01BB3" w:rsidRDefault="001C4C1C" w:rsidP="00466447">
                              <w:pPr>
                                <w:spacing w:line="200" w:lineRule="exact"/>
                                <w:rPr>
                                  <w:rFonts w:ascii="Times New Roman" w:hAnsi="Times New Roman"/>
                                  <w:sz w:val="22"/>
                                  <w:szCs w:val="22"/>
                                </w:rPr>
                              </w:pPr>
                            </w:p>
                            <w:p w14:paraId="6E041820" w14:textId="77777777" w:rsidR="001C4C1C" w:rsidRPr="00B01BB3" w:rsidRDefault="001C4C1C" w:rsidP="00466447">
                              <w:pPr>
                                <w:spacing w:line="200" w:lineRule="exact"/>
                                <w:rPr>
                                  <w:rFonts w:ascii="Times New Roman" w:hAnsi="Times New Roman"/>
                                  <w:sz w:val="22"/>
                                  <w:szCs w:val="22"/>
                                </w:rPr>
                              </w:pPr>
                              <w:r>
                                <w:rPr>
                                  <w:rFonts w:ascii="Times New Roman" w:hAnsi="Times New Roman"/>
                                  <w:sz w:val="22"/>
                                  <w:szCs w:val="22"/>
                                </w:rPr>
                                <w:t xml:space="preserve">Chèn bit dấu vào đây </w:t>
                              </w:r>
                            </w:p>
                          </w:txbxContent>
                        </wps:txbx>
                        <wps:bodyPr rot="0" vert="horz" wrap="square" lIns="74295" tIns="8890" rIns="74295" bIns="8890" anchor="t" anchorCtr="0" upright="1">
                          <a:noAutofit/>
                        </wps:bodyPr>
                      </wps:wsp>
                      <wps:wsp>
                        <wps:cNvPr id="461463348" name="Line 363"/>
                        <wps:cNvCnPr>
                          <a:cxnSpLocks noChangeShapeType="1"/>
                        </wps:cNvCnPr>
                        <wps:spPr bwMode="auto">
                          <a:xfrm>
                            <a:off x="6292" y="8743"/>
                            <a:ext cx="6" cy="292"/>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8531837" name="Line 370"/>
                        <wps:cNvCnPr>
                          <a:cxnSpLocks noChangeShapeType="1"/>
                        </wps:cNvCnPr>
                        <wps:spPr bwMode="auto">
                          <a:xfrm>
                            <a:off x="6412" y="9261"/>
                            <a:ext cx="0" cy="194"/>
                          </a:xfrm>
                          <a:prstGeom prst="line">
                            <a:avLst/>
                          </a:prstGeom>
                          <a:noFill/>
                          <a:ln w="635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1418467" name="Text Box 371"/>
                        <wps:cNvSpPr txBox="1">
                          <a:spLocks noChangeArrowheads="1"/>
                        </wps:cNvSpPr>
                        <wps:spPr bwMode="auto">
                          <a:xfrm>
                            <a:off x="6010" y="8051"/>
                            <a:ext cx="816" cy="2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DA65A1" w14:textId="77777777" w:rsidR="001C4C1C" w:rsidRPr="005420F0" w:rsidRDefault="001C4C1C">
                              <w:pPr>
                                <w:jc w:val="center"/>
                                <w:rPr>
                                  <w:rFonts w:ascii="Times New Roman" w:hAnsi="Times New Roman"/>
                                  <w:sz w:val="22"/>
                                  <w:szCs w:val="22"/>
                                </w:rPr>
                              </w:pPr>
                              <w:r>
                                <w:rPr>
                                  <w:rFonts w:ascii="Times New Roman" w:hAnsi="Times New Roman"/>
                                  <w:sz w:val="22"/>
                                  <w:szCs w:val="22"/>
                                </w:rPr>
                                <w:t>Bit dấu</w:t>
                              </w:r>
                            </w:p>
                          </w:txbxContent>
                        </wps:txbx>
                        <wps:bodyPr rot="0" vert="horz" wrap="square" lIns="0" tIns="0" rIns="0" bIns="0" anchor="t" anchorCtr="0" upright="1">
                          <a:spAutoFit/>
                        </wps:bodyPr>
                      </wps:wsp>
                      <wps:wsp>
                        <wps:cNvPr id="241306821" name="Text Box 377"/>
                        <wps:cNvSpPr txBox="1">
                          <a:spLocks noChangeArrowheads="1"/>
                        </wps:cNvSpPr>
                        <wps:spPr bwMode="auto">
                          <a:xfrm>
                            <a:off x="7472" y="8163"/>
                            <a:ext cx="922" cy="2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FE810A" w14:textId="77777777" w:rsidR="001C4C1C" w:rsidRPr="005420F0" w:rsidRDefault="001C4C1C">
                              <w:pPr>
                                <w:snapToGrid w:val="0"/>
                                <w:jc w:val="center"/>
                                <w:rPr>
                                  <w:rFonts w:ascii="Times New Roman" w:hAnsi="Times New Roman"/>
                                  <w:sz w:val="22"/>
                                  <w:szCs w:val="22"/>
                                </w:rPr>
                              </w:pPr>
                              <w:r>
                                <w:rPr>
                                  <w:rFonts w:ascii="Times New Roman" w:hAnsi="Times New Roman"/>
                                  <w:sz w:val="22"/>
                                  <w:szCs w:val="22"/>
                                </w:rPr>
                                <w:t>Tràn</w:t>
                              </w:r>
                            </w:p>
                          </w:txbxContent>
                        </wps:txbx>
                        <wps:bodyPr rot="0" vert="horz" wrap="square" lIns="0" tIns="0" rIns="0" bIns="0" anchor="t" anchorCtr="0" upright="1">
                          <a:spAutoFit/>
                        </wps:bodyPr>
                      </wps:wsp>
                      <wpg:grpSp>
                        <wpg:cNvPr id="602864232" name="Group 1056"/>
                        <wpg:cNvGrpSpPr>
                          <a:grpSpLocks/>
                        </wpg:cNvGrpSpPr>
                        <wpg:grpSpPr bwMode="auto">
                          <a:xfrm>
                            <a:off x="7190" y="8305"/>
                            <a:ext cx="298" cy="236"/>
                            <a:chOff x="7390" y="8349"/>
                            <a:chExt cx="94" cy="142"/>
                          </a:xfrm>
                        </wpg:grpSpPr>
                        <wps:wsp>
                          <wps:cNvPr id="731458569" name="Line 378"/>
                          <wps:cNvCnPr>
                            <a:cxnSpLocks noChangeShapeType="1"/>
                          </wps:cNvCnPr>
                          <wps:spPr bwMode="auto">
                            <a:xfrm>
                              <a:off x="7390" y="8355"/>
                              <a:ext cx="0" cy="136"/>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016624" name="Line 379"/>
                          <wps:cNvCnPr>
                            <a:cxnSpLocks noChangeShapeType="1"/>
                          </wps:cNvCnPr>
                          <wps:spPr bwMode="auto">
                            <a:xfrm>
                              <a:off x="7394" y="8349"/>
                              <a:ext cx="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08213983" name="Line 386"/>
                        <wps:cNvCnPr>
                          <a:cxnSpLocks noChangeShapeType="1"/>
                        </wps:cNvCnPr>
                        <wps:spPr bwMode="auto">
                          <a:xfrm>
                            <a:off x="6296" y="8317"/>
                            <a:ext cx="6" cy="226"/>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1325752" name="Line 393"/>
                        <wps:cNvCnPr>
                          <a:cxnSpLocks noChangeShapeType="1"/>
                        </wps:cNvCnPr>
                        <wps:spPr bwMode="auto">
                          <a:xfrm>
                            <a:off x="6298"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4011475" name="Oval 1053"/>
                        <wps:cNvSpPr>
                          <a:spLocks noChangeArrowheads="1"/>
                        </wps:cNvSpPr>
                        <wps:spPr bwMode="auto">
                          <a:xfrm>
                            <a:off x="6222" y="8553"/>
                            <a:ext cx="154" cy="200"/>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1818251061" name="Oval 1054"/>
                        <wps:cNvSpPr>
                          <a:spLocks noChangeArrowheads="1"/>
                        </wps:cNvSpPr>
                        <wps:spPr bwMode="auto">
                          <a:xfrm>
                            <a:off x="6344" y="9051"/>
                            <a:ext cx="154" cy="200"/>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123704451" name="Oval 1055"/>
                        <wps:cNvSpPr>
                          <a:spLocks noChangeArrowheads="1"/>
                        </wps:cNvSpPr>
                        <wps:spPr bwMode="auto">
                          <a:xfrm>
                            <a:off x="7134" y="8553"/>
                            <a:ext cx="154" cy="200"/>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1381860685" name="Line 1057"/>
                        <wps:cNvCnPr>
                          <a:cxnSpLocks noChangeShapeType="1"/>
                        </wps:cNvCnPr>
                        <wps:spPr bwMode="auto">
                          <a:xfrm>
                            <a:off x="6432"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658596" name="Line 1058"/>
                        <wps:cNvCnPr>
                          <a:cxnSpLocks noChangeShapeType="1"/>
                        </wps:cNvCnPr>
                        <wps:spPr bwMode="auto">
                          <a:xfrm>
                            <a:off x="6566"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917616" name="Line 1059"/>
                        <wps:cNvCnPr>
                          <a:cxnSpLocks noChangeShapeType="1"/>
                        </wps:cNvCnPr>
                        <wps:spPr bwMode="auto">
                          <a:xfrm>
                            <a:off x="6701"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3464440" name="Line 1060"/>
                        <wps:cNvCnPr>
                          <a:cxnSpLocks noChangeShapeType="1"/>
                        </wps:cNvCnPr>
                        <wps:spPr bwMode="auto">
                          <a:xfrm>
                            <a:off x="6835"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361589" name="Line 1061"/>
                        <wps:cNvCnPr>
                          <a:cxnSpLocks noChangeShapeType="1"/>
                        </wps:cNvCnPr>
                        <wps:spPr bwMode="auto">
                          <a:xfrm>
                            <a:off x="6969"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3417863" name="Line 1062"/>
                        <wps:cNvCnPr>
                          <a:cxnSpLocks noChangeShapeType="1"/>
                        </wps:cNvCnPr>
                        <wps:spPr bwMode="auto">
                          <a:xfrm>
                            <a:off x="7104" y="8755"/>
                            <a:ext cx="122" cy="284"/>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D659E37" id="Group 1065" o:spid="_x0000_s1038" style="position:absolute;left:0;text-align:left;margin-left:230.6pt;margin-top:6.35pt;width:208.8pt;height:103pt;z-index:251678208" coordorigin="6010,8051" coordsize="417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">
                <v:shape id="Text Box 362" o:spid="_x0000_s1039" type="#_x0000_t202" style="position:absolute;left:6116;top:8511;width:407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" filled="f" stroked="f">
                  <v:textbox inset="5.85pt,.7pt,5.85pt,.7pt">
                    <w:txbxContent>
                      <w:p w14:paraId="17AE4263" w14:textId="77777777" w:rsidR="001C4C1C" w:rsidRPr="005420F0" w:rsidRDefault="001C4C1C">
                        <w:pPr>
                          <w:rPr>
                            <w:rFonts w:ascii="Courier New" w:hAnsi="Courier New" w:cs="Courier New"/>
                            <w:sz w:val="22"/>
                            <w:szCs w:val="22"/>
                            <w:vertAlign w:val="subscript"/>
                          </w:rPr>
                        </w:pPr>
                        <w:r w:rsidRPr="005420F0">
                          <w:rPr>
                            <w:rFonts w:ascii="Courier New" w:hAnsi="Courier New" w:cs="Courier New"/>
                            <w:sz w:val="22"/>
                            <w:szCs w:val="22"/>
                          </w:rPr>
                          <w:t>1</w:t>
                        </w:r>
                        <w:r>
                          <w:rPr>
                            <w:rFonts w:ascii="Courier New" w:hAnsi="Courier New" w:cs="Courier New"/>
                            <w:sz w:val="22"/>
                            <w:szCs w:val="22"/>
                          </w:rPr>
                          <w:t>111101</w:t>
                        </w:r>
                        <w:r w:rsidRPr="005420F0">
                          <w:rPr>
                            <w:rFonts w:ascii="Courier New" w:hAnsi="Courier New" w:cs="Courier New"/>
                            <w:sz w:val="22"/>
                            <w:szCs w:val="22"/>
                          </w:rPr>
                          <w:t>0=(-6)</w:t>
                        </w:r>
                        <w:r w:rsidRPr="005420F0">
                          <w:rPr>
                            <w:rFonts w:ascii="Courier New" w:hAnsi="Courier New" w:cs="Courier New"/>
                            <w:sz w:val="22"/>
                            <w:szCs w:val="22"/>
                            <w:vertAlign w:val="subscript"/>
                          </w:rPr>
                          <w:t>10</w:t>
                        </w:r>
                      </w:p>
                      <w:p w14:paraId="13359C52" w14:textId="77777777" w:rsidR="001C4C1C" w:rsidRPr="005420F0" w:rsidRDefault="001C4C1C">
                        <w:pPr>
                          <w:rPr>
                            <w:rFonts w:ascii="Courier New" w:hAnsi="Courier New" w:cs="Courier New"/>
                            <w:sz w:val="22"/>
                            <w:szCs w:val="22"/>
                          </w:rPr>
                        </w:pPr>
                      </w:p>
                      <w:p w14:paraId="0ABAACCA" w14:textId="77777777" w:rsidR="001C4C1C" w:rsidRPr="005420F0" w:rsidRDefault="001C4C1C">
                        <w:pPr>
                          <w:rPr>
                            <w:rFonts w:ascii="Courier New" w:hAnsi="Courier New" w:cs="Courier New"/>
                            <w:sz w:val="22"/>
                            <w:szCs w:val="22"/>
                          </w:rPr>
                        </w:pPr>
                        <w:r w:rsidRPr="005420F0">
                          <w:rPr>
                            <w:rFonts w:ascii="Courier New" w:hAnsi="Courier New" w:cs="Courier New"/>
                            <w:sz w:val="22"/>
                            <w:szCs w:val="22"/>
                          </w:rPr>
                          <w:t>11111101=(-3)</w:t>
                        </w:r>
                        <w:r w:rsidRPr="005420F0">
                          <w:rPr>
                            <w:rFonts w:ascii="Courier New" w:hAnsi="Courier New" w:cs="Courier New"/>
                            <w:sz w:val="22"/>
                            <w:szCs w:val="22"/>
                            <w:vertAlign w:val="subscript"/>
                          </w:rPr>
                          <w:t>10</w:t>
                        </w:r>
                      </w:p>
                      <w:p w14:paraId="3683814C" w14:textId="77777777" w:rsidR="001C4C1C" w:rsidRPr="00B01BB3" w:rsidRDefault="001C4C1C" w:rsidP="00466447">
                        <w:pPr>
                          <w:spacing w:line="200" w:lineRule="exact"/>
                          <w:rPr>
                            <w:rFonts w:ascii="Times New Roman" w:hAnsi="Times New Roman"/>
                            <w:sz w:val="22"/>
                            <w:szCs w:val="22"/>
                          </w:rPr>
                        </w:pPr>
                      </w:p>
                      <w:p w14:paraId="6E041820" w14:textId="77777777" w:rsidR="001C4C1C" w:rsidRPr="00B01BB3" w:rsidRDefault="001C4C1C" w:rsidP="00466447">
                        <w:pPr>
                          <w:spacing w:line="200" w:lineRule="exact"/>
                          <w:rPr>
                            <w:rFonts w:ascii="Times New Roman" w:hAnsi="Times New Roman"/>
                            <w:sz w:val="22"/>
                            <w:szCs w:val="22"/>
                          </w:rPr>
                        </w:pPr>
                        <w:r>
                          <w:rPr>
                            <w:rFonts w:ascii="Times New Roman" w:hAnsi="Times New Roman"/>
                            <w:sz w:val="22"/>
                            <w:szCs w:val="22"/>
                          </w:rPr>
                          <w:t xml:space="preserve">Chèn bit dấu vào đây </w:t>
                        </w:r>
                      </w:p>
                    </w:txbxContent>
                  </v:textbox>
                </v:shape>
                <v:line id="Line 363" o:spid="_x0000_s1040" style="position:absolute;visibility:visible;mso-wrap-style:square" from="6292,8743" to="6298,9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" strokeweight=".5pt">
                  <v:stroke endarrow="block" endarrowwidth="narrow" endarrowlength="short"/>
                </v:line>
                <v:line id="Line 370" o:spid="_x0000_s1041" style="position:absolute;visibility:visible;mso-wrap-style:square" from="6412,9261" to="6412,9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" strokeweight=".5pt">
                  <v:stroke startarrow="block" startarrowwidth="narrow" startarrowlength="short" endarrowwidth="narrow" endarrowlength="short"/>
                </v:line>
                <v:shape id="Text Box 371" o:spid="_x0000_s1042" type="#_x0000_t202" style="position:absolute;left:6010;top:8051;width:816;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" filled="f" stroked="f">
                  <v:textbox style="mso-fit-shape-to-text:t" inset="0,0,0,0">
                    <w:txbxContent>
                      <w:p w14:paraId="5EDA65A1" w14:textId="77777777" w:rsidR="001C4C1C" w:rsidRPr="005420F0" w:rsidRDefault="001C4C1C">
                        <w:pPr>
                          <w:jc w:val="center"/>
                          <w:rPr>
                            <w:rFonts w:ascii="Times New Roman" w:hAnsi="Times New Roman"/>
                            <w:sz w:val="22"/>
                            <w:szCs w:val="22"/>
                          </w:rPr>
                        </w:pPr>
                        <w:r>
                          <w:rPr>
                            <w:rFonts w:ascii="Times New Roman" w:hAnsi="Times New Roman"/>
                            <w:sz w:val="22"/>
                            <w:szCs w:val="22"/>
                          </w:rPr>
                          <w:t>Bit dấu</w:t>
                        </w:r>
                      </w:p>
                    </w:txbxContent>
                  </v:textbox>
                </v:shape>
                <v:shape id="Text Box 377" o:spid="_x0000_s1043" type="#_x0000_t202" style="position:absolute;left:7472;top:8163;width:922;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" filled="f" stroked="f">
                  <v:textbox style="mso-fit-shape-to-text:t" inset="0,0,0,0">
                    <w:txbxContent>
                      <w:p w14:paraId="08FE810A" w14:textId="77777777" w:rsidR="001C4C1C" w:rsidRPr="005420F0" w:rsidRDefault="001C4C1C">
                        <w:pPr>
                          <w:snapToGrid w:val="0"/>
                          <w:jc w:val="center"/>
                          <w:rPr>
                            <w:rFonts w:ascii="Times New Roman" w:hAnsi="Times New Roman"/>
                            <w:sz w:val="22"/>
                            <w:szCs w:val="22"/>
                          </w:rPr>
                        </w:pPr>
                        <w:r>
                          <w:rPr>
                            <w:rFonts w:ascii="Times New Roman" w:hAnsi="Times New Roman"/>
                            <w:sz w:val="22"/>
                            <w:szCs w:val="22"/>
                          </w:rPr>
                          <w:t>Tràn</w:t>
                        </w:r>
                      </w:p>
                    </w:txbxContent>
                  </v:textbox>
                </v:shape>
                <v:group id="Group 1056" o:spid="_x0000_s1044" style="position:absolute;left:7190;top:8305;width:298;height:236" coordorigin="7390,8349" coordsize="9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">
                  <v:line id="Line 378" o:spid="_x0000_s1045" style="position:absolute;visibility:visible;mso-wrap-style:square" from="7390,8355" to="7390,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" strokeweight=".5pt">
                    <v:stroke endarrow="block" endarrowwidth="narrow" endarrowlength="short"/>
                  </v:line>
                  <v:line id="Line 379" o:spid="_x0000_s1046" style="position:absolute;visibility:visible;mso-wrap-style:square" from="7394,8349" to="7484,8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"/>
                </v:group>
                <v:line id="Line 386" o:spid="_x0000_s1047" style="position:absolute;visibility:visible;mso-wrap-style:square" from="6296,8317" to="6302,8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" strokeweight=".5pt">
                  <v:stroke endarrow="block" endarrowwidth="narrow" endarrowlength="short"/>
                </v:line>
                <v:line id="Line 393" o:spid="_x0000_s1048" style="position:absolute;visibility:visible;mso-wrap-style:square" from="6298,8755" to="6420,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" strokeweight=".5pt">
                  <v:stroke endarrow="block" endarrowwidth="narrow" endarrowlength="short"/>
                </v:line>
                <v:oval id="Oval 1053" o:spid="_x0000_s1049" style="position:absolute;left:6222;top:8553;width:15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" filled="f">
                  <v:textbox inset="5.85pt,.7pt,5.85pt,.7pt"/>
                </v:oval>
                <v:oval id="Oval 1054" o:spid="_x0000_s1050" style="position:absolute;left:6344;top:9051;width:15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" filled="f">
                  <v:textbox inset="5.85pt,.7pt,5.85pt,.7pt"/>
                </v:oval>
                <v:oval id="Oval 1055" o:spid="_x0000_s1051" style="position:absolute;left:7134;top:8553;width:15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" filled="f">
                  <v:textbox inset="5.85pt,.7pt,5.85pt,.7pt"/>
                </v:oval>
                <v:line id="Line 1057" o:spid="_x0000_s1052" style="position:absolute;visibility:visible;mso-wrap-style:square" from="6432,8755" to="6554,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" strokeweight=".5pt">
                  <v:stroke endarrow="block" endarrowwidth="narrow" endarrowlength="short"/>
                </v:line>
                <v:line id="Line 1058" o:spid="_x0000_s1053" style="position:absolute;visibility:visible;mso-wrap-style:square" from="6566,8755" to="6688,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" strokeweight=".5pt">
                  <v:stroke endarrow="block" endarrowwidth="narrow" endarrowlength="short"/>
                </v:line>
                <v:line id="Line 1059" o:spid="_x0000_s1054" style="position:absolute;visibility:visible;mso-wrap-style:square" from="6701,8755" to="6823,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" strokeweight=".5pt">
                  <v:stroke endarrow="block" endarrowwidth="narrow" endarrowlength="short"/>
                </v:line>
                <v:line id="Line 1060" o:spid="_x0000_s1055" style="position:absolute;visibility:visible;mso-wrap-style:square" from="6835,8755" to="6957,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" strokeweight=".5pt">
                  <v:stroke endarrow="block" endarrowwidth="narrow" endarrowlength="short"/>
                </v:line>
                <v:line id="Line 1061" o:spid="_x0000_s1056" style="position:absolute;visibility:visible;mso-wrap-style:square" from="6969,8755" to="7091,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" strokeweight=".5pt">
                  <v:stroke endarrow="block" endarrowwidth="narrow" endarrowlength="short"/>
                </v:line>
                <v:line id="Line 1062" o:spid="_x0000_s1057" style="position:absolute;visibility:visible;mso-wrap-style:square" from="7104,8755" to="7226,9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" strokeweight=".5pt">
                  <v:stroke endarrow="block" endarrowwidth="narrow" endarrowlength="short"/>
                </v:line>
              </v:group>
            </w:pict>
          </mc:Fallback>
        </mc:AlternateContent>
      </w:r>
      <w:r w:rsidRPr="005F69ED">
        <w:rPr>
          <w:noProof/>
        </w:rPr>
        <mc:AlternateContent>
          <mc:Choice Requires="wpg">
            <w:drawing>
              <wp:anchor distT="0" distB="0" distL="114300" distR="114300" simplePos="0" relativeHeight="251676160" behindDoc="0" locked="0" layoutInCell="1" allowOverlap="1" wp14:anchorId="6E73835D" wp14:editId="717725F8">
                <wp:simplePos x="0" y="0"/>
                <wp:positionH relativeFrom="column">
                  <wp:posOffset>153670</wp:posOffset>
                </wp:positionH>
                <wp:positionV relativeFrom="paragraph">
                  <wp:posOffset>99695</wp:posOffset>
                </wp:positionV>
                <wp:extent cx="2580640" cy="1263650"/>
                <wp:effectExtent l="0" t="0" r="0" b="0"/>
                <wp:wrapNone/>
                <wp:docPr id="1484373795"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0640" cy="1263650"/>
                          <a:chOff x="1674" y="8096"/>
                          <a:chExt cx="4064" cy="1990"/>
                        </a:xfrm>
                      </wpg:grpSpPr>
                      <wps:wsp>
                        <wps:cNvPr id="114003364" name="Text Box 344"/>
                        <wps:cNvSpPr txBox="1">
                          <a:spLocks noChangeArrowheads="1"/>
                        </wps:cNvSpPr>
                        <wps:spPr bwMode="auto">
                          <a:xfrm>
                            <a:off x="2438" y="8468"/>
                            <a:ext cx="3300" cy="16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967FEE" w14:textId="77777777" w:rsidR="001C4C1C" w:rsidRPr="00B01BB3" w:rsidRDefault="001C4C1C">
                              <w:pPr>
                                <w:rPr>
                                  <w:rFonts w:ascii="Courier New" w:hAnsi="Courier New" w:cs="Courier New"/>
                                  <w:sz w:val="22"/>
                                  <w:szCs w:val="22"/>
                                  <w:vertAlign w:val="subscript"/>
                                </w:rPr>
                              </w:pPr>
                              <w:r w:rsidRPr="00B01BB3">
                                <w:rPr>
                                  <w:rFonts w:ascii="Courier New" w:hAnsi="Courier New" w:cs="Courier New"/>
                                  <w:sz w:val="22"/>
                                  <w:szCs w:val="22"/>
                                </w:rPr>
                                <w:t>11111010=(-6)</w:t>
                              </w:r>
                              <w:r w:rsidRPr="00B01BB3">
                                <w:rPr>
                                  <w:rFonts w:ascii="Courier New" w:hAnsi="Courier New" w:cs="Courier New"/>
                                  <w:sz w:val="22"/>
                                  <w:szCs w:val="22"/>
                                  <w:vertAlign w:val="subscript"/>
                                </w:rPr>
                                <w:t>10</w:t>
                              </w:r>
                            </w:p>
                            <w:p w14:paraId="68B69205" w14:textId="77777777" w:rsidR="001C4C1C" w:rsidRPr="00B01BB3" w:rsidRDefault="001C4C1C">
                              <w:pPr>
                                <w:rPr>
                                  <w:rFonts w:ascii="Courier New" w:hAnsi="Courier New" w:cs="Courier New"/>
                                  <w:sz w:val="22"/>
                                  <w:szCs w:val="22"/>
                                </w:rPr>
                              </w:pPr>
                            </w:p>
                            <w:p w14:paraId="3F0CAB60" w14:textId="77777777" w:rsidR="001C4C1C" w:rsidRPr="00B01BB3" w:rsidRDefault="001C4C1C">
                              <w:pPr>
                                <w:rPr>
                                  <w:rFonts w:ascii="Courier New" w:hAnsi="Courier New" w:cs="Courier New"/>
                                  <w:sz w:val="22"/>
                                  <w:szCs w:val="22"/>
                                </w:rPr>
                              </w:pPr>
                              <w:r w:rsidRPr="00B01BB3">
                                <w:rPr>
                                  <w:rFonts w:ascii="Courier New" w:hAnsi="Courier New" w:cs="Courier New"/>
                                  <w:sz w:val="22"/>
                                  <w:szCs w:val="22"/>
                                </w:rPr>
                                <w:t>11110100=(-12)</w:t>
                              </w:r>
                              <w:r w:rsidRPr="00B01BB3">
                                <w:rPr>
                                  <w:rFonts w:ascii="Courier New" w:hAnsi="Courier New" w:cs="Courier New"/>
                                  <w:sz w:val="22"/>
                                  <w:szCs w:val="22"/>
                                  <w:vertAlign w:val="subscript"/>
                                </w:rPr>
                                <w:t>10</w:t>
                              </w:r>
                            </w:p>
                            <w:p w14:paraId="64174861" w14:textId="77777777" w:rsidR="001C4C1C" w:rsidRDefault="001C4C1C" w:rsidP="002C70BF">
                              <w:pPr>
                                <w:spacing w:line="200" w:lineRule="exact"/>
                                <w:rPr>
                                  <w:rFonts w:ascii="Times New Roman" w:hAnsi="Times New Roman"/>
                                  <w:sz w:val="22"/>
                                  <w:szCs w:val="22"/>
                                </w:rPr>
                              </w:pPr>
                            </w:p>
                            <w:p w14:paraId="6C40AE84" w14:textId="77777777" w:rsidR="001C4C1C" w:rsidRPr="00B01BB3" w:rsidRDefault="001C4C1C" w:rsidP="002C70BF">
                              <w:pPr>
                                <w:spacing w:line="200" w:lineRule="exact"/>
                                <w:rPr>
                                  <w:rFonts w:ascii="Times New Roman" w:hAnsi="Times New Roman"/>
                                  <w:sz w:val="22"/>
                                  <w:szCs w:val="22"/>
                                </w:rPr>
                              </w:pPr>
                            </w:p>
                            <w:p w14:paraId="0873F2C5" w14:textId="77777777" w:rsidR="001C4C1C" w:rsidRPr="00B01BB3" w:rsidRDefault="001C4C1C" w:rsidP="002C70BF">
                              <w:pPr>
                                <w:spacing w:line="200" w:lineRule="exact"/>
                                <w:rPr>
                                  <w:rFonts w:ascii="Times New Roman" w:hAnsi="Times New Roman"/>
                                  <w:sz w:val="22"/>
                                  <w:szCs w:val="22"/>
                                </w:rPr>
                              </w:pPr>
                              <w:r>
                                <w:rPr>
                                  <w:rFonts w:ascii="Times New Roman" w:hAnsi="Times New Roman"/>
                                  <w:sz w:val="22"/>
                                  <w:szCs w:val="22"/>
                                </w:rPr>
                                <w:t>Chèn “0” vào chỗ trống</w:t>
                              </w:r>
                            </w:p>
                          </w:txbxContent>
                        </wps:txbx>
                        <wps:bodyPr rot="0" vert="horz" wrap="square" lIns="74295" tIns="8890" rIns="74295" bIns="8890" anchor="t" anchorCtr="0" upright="1">
                          <a:noAutofit/>
                        </wps:bodyPr>
                      </wps:wsp>
                      <wps:wsp>
                        <wps:cNvPr id="574208654" name="Line 347"/>
                        <wps:cNvCnPr>
                          <a:cxnSpLocks noChangeShapeType="1"/>
                        </wps:cNvCnPr>
                        <wps:spPr bwMode="auto">
                          <a:xfrm>
                            <a:off x="2608" y="8721"/>
                            <a:ext cx="2" cy="25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7189160" name="Line 354"/>
                        <wps:cNvCnPr>
                          <a:cxnSpLocks noChangeShapeType="1"/>
                        </wps:cNvCnPr>
                        <wps:spPr bwMode="auto">
                          <a:xfrm>
                            <a:off x="3552" y="9199"/>
                            <a:ext cx="0" cy="240"/>
                          </a:xfrm>
                          <a:prstGeom prst="line">
                            <a:avLst/>
                          </a:prstGeom>
                          <a:noFill/>
                          <a:ln w="635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3667335" name="Text Box 356"/>
                        <wps:cNvSpPr txBox="1">
                          <a:spLocks noChangeArrowheads="1"/>
                        </wps:cNvSpPr>
                        <wps:spPr bwMode="auto">
                          <a:xfrm>
                            <a:off x="1674" y="8736"/>
                            <a:ext cx="816" cy="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96A2C6" w14:textId="77777777" w:rsidR="001C4C1C" w:rsidRPr="00B01BB3" w:rsidRDefault="001C4C1C">
                              <w:pPr>
                                <w:jc w:val="center"/>
                                <w:rPr>
                                  <w:rFonts w:ascii="Times New Roman" w:hAnsi="Times New Roman"/>
                                  <w:sz w:val="22"/>
                                  <w:szCs w:val="22"/>
                                </w:rPr>
                              </w:pPr>
                              <w:r>
                                <w:rPr>
                                  <w:rFonts w:ascii="Times New Roman" w:hAnsi="Times New Roman"/>
                                  <w:sz w:val="22"/>
                                  <w:szCs w:val="22"/>
                                </w:rPr>
                                <w:t>Bit dấu</w:t>
                              </w:r>
                            </w:p>
                          </w:txbxContent>
                        </wps:txbx>
                        <wps:bodyPr rot="0" vert="horz" wrap="square" lIns="0" tIns="0" rIns="0" bIns="0" anchor="t" anchorCtr="0" upright="1">
                          <a:noAutofit/>
                        </wps:bodyPr>
                      </wps:wsp>
                      <wps:wsp>
                        <wps:cNvPr id="2123275109" name="Line 357"/>
                        <wps:cNvCnPr>
                          <a:cxnSpLocks noChangeShapeType="1"/>
                        </wps:cNvCnPr>
                        <wps:spPr bwMode="auto">
                          <a:xfrm>
                            <a:off x="2162" y="8582"/>
                            <a:ext cx="0" cy="1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1986696" name="Line 358"/>
                        <wps:cNvCnPr>
                          <a:cxnSpLocks noChangeShapeType="1"/>
                        </wps:cNvCnPr>
                        <wps:spPr bwMode="auto">
                          <a:xfrm>
                            <a:off x="2162" y="8582"/>
                            <a:ext cx="360" cy="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0124740" name="Text Box 374"/>
                        <wps:cNvSpPr txBox="1">
                          <a:spLocks noChangeArrowheads="1"/>
                        </wps:cNvSpPr>
                        <wps:spPr bwMode="auto">
                          <a:xfrm>
                            <a:off x="2858" y="8096"/>
                            <a:ext cx="1418" cy="3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155578" w14:textId="77777777" w:rsidR="001C4C1C" w:rsidRPr="00B01BB3" w:rsidRDefault="001C4C1C">
                              <w:pPr>
                                <w:snapToGrid w:val="0"/>
                                <w:jc w:val="center"/>
                                <w:rPr>
                                  <w:rFonts w:ascii="Times New Roman" w:hAnsi="Times New Roman"/>
                                  <w:sz w:val="22"/>
                                  <w:szCs w:val="22"/>
                                </w:rPr>
                              </w:pPr>
                              <w:r>
                                <w:rPr>
                                  <w:rFonts w:ascii="Times New Roman" w:hAnsi="Times New Roman"/>
                                  <w:sz w:val="22"/>
                                  <w:szCs w:val="22"/>
                                </w:rPr>
                                <w:t>Tràn</w:t>
                              </w:r>
                            </w:p>
                          </w:txbxContent>
                        </wps:txbx>
                        <wps:bodyPr rot="0" vert="horz" wrap="square" lIns="0" tIns="0" rIns="0" bIns="0" anchor="t" anchorCtr="0" upright="1">
                          <a:noAutofit/>
                        </wps:bodyPr>
                      </wps:wsp>
                      <wpg:grpSp>
                        <wpg:cNvPr id="683577795" name="Group 1043"/>
                        <wpg:cNvGrpSpPr>
                          <a:grpSpLocks/>
                        </wpg:cNvGrpSpPr>
                        <wpg:grpSpPr bwMode="auto">
                          <a:xfrm>
                            <a:off x="2748" y="8218"/>
                            <a:ext cx="366" cy="273"/>
                            <a:chOff x="2852" y="8096"/>
                            <a:chExt cx="94" cy="142"/>
                          </a:xfrm>
                        </wpg:grpSpPr>
                        <wps:wsp>
                          <wps:cNvPr id="394358234" name="Line 375"/>
                          <wps:cNvCnPr>
                            <a:cxnSpLocks noChangeShapeType="1"/>
                          </wps:cNvCnPr>
                          <wps:spPr bwMode="auto">
                            <a:xfrm>
                              <a:off x="2852" y="8102"/>
                              <a:ext cx="0" cy="136"/>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4603978" name="Line 376"/>
                          <wps:cNvCnPr>
                            <a:cxnSpLocks noChangeShapeType="1"/>
                          </wps:cNvCnPr>
                          <wps:spPr bwMode="auto">
                            <a:xfrm>
                              <a:off x="2856" y="8096"/>
                              <a:ext cx="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04984214" name="Line 385"/>
                        <wps:cNvCnPr>
                          <a:cxnSpLocks noChangeShapeType="1"/>
                        </wps:cNvCnPr>
                        <wps:spPr bwMode="auto">
                          <a:xfrm flipH="1">
                            <a:off x="3410"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684289" name="Line 1044"/>
                        <wps:cNvCnPr>
                          <a:cxnSpLocks noChangeShapeType="1"/>
                        </wps:cNvCnPr>
                        <wps:spPr bwMode="auto">
                          <a:xfrm flipH="1">
                            <a:off x="3270"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7973185" name="Line 1045"/>
                        <wps:cNvCnPr>
                          <a:cxnSpLocks noChangeShapeType="1"/>
                        </wps:cNvCnPr>
                        <wps:spPr bwMode="auto">
                          <a:xfrm flipH="1">
                            <a:off x="3136"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1672787" name="Line 1046"/>
                        <wps:cNvCnPr>
                          <a:cxnSpLocks noChangeShapeType="1"/>
                        </wps:cNvCnPr>
                        <wps:spPr bwMode="auto">
                          <a:xfrm flipH="1">
                            <a:off x="3012"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338883" name="Line 1047"/>
                        <wps:cNvCnPr>
                          <a:cxnSpLocks noChangeShapeType="1"/>
                        </wps:cNvCnPr>
                        <wps:spPr bwMode="auto">
                          <a:xfrm flipH="1">
                            <a:off x="2888"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5442840" name="Line 1048"/>
                        <wps:cNvCnPr>
                          <a:cxnSpLocks noChangeShapeType="1"/>
                        </wps:cNvCnPr>
                        <wps:spPr bwMode="auto">
                          <a:xfrm flipH="1">
                            <a:off x="2742" y="8717"/>
                            <a:ext cx="112" cy="268"/>
                          </a:xfrm>
                          <a:prstGeom prst="line">
                            <a:avLst/>
                          </a:prstGeom>
                          <a:noFill/>
                          <a:ln w="635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676501" name="Oval 1051"/>
                        <wps:cNvSpPr>
                          <a:spLocks noChangeArrowheads="1"/>
                        </wps:cNvSpPr>
                        <wps:spPr bwMode="auto">
                          <a:xfrm>
                            <a:off x="2512" y="8485"/>
                            <a:ext cx="200" cy="238"/>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73835D" id="Group 1064" o:spid="_x0000_s1058" style="position:absolute;left:0;text-align:left;margin-left:12.1pt;margin-top:7.85pt;width:203.2pt;height:99.5pt;z-index:251676160" coordorigin="1674,8096" coordsize="4064,1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">
                <v:shape id="Text Box 344" o:spid="_x0000_s1059" type="#_x0000_t202" style="position:absolute;left:2438;top:8468;width:3300;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" filled="f" stroked="f">
                  <v:textbox inset="5.85pt,.7pt,5.85pt,.7pt">
                    <w:txbxContent>
                      <w:p w14:paraId="40967FEE" w14:textId="77777777" w:rsidR="001C4C1C" w:rsidRPr="00B01BB3" w:rsidRDefault="001C4C1C">
                        <w:pPr>
                          <w:rPr>
                            <w:rFonts w:ascii="Courier New" w:hAnsi="Courier New" w:cs="Courier New"/>
                            <w:sz w:val="22"/>
                            <w:szCs w:val="22"/>
                            <w:vertAlign w:val="subscript"/>
                          </w:rPr>
                        </w:pPr>
                        <w:r w:rsidRPr="00B01BB3">
                          <w:rPr>
                            <w:rFonts w:ascii="Courier New" w:hAnsi="Courier New" w:cs="Courier New"/>
                            <w:sz w:val="22"/>
                            <w:szCs w:val="22"/>
                          </w:rPr>
                          <w:t>11111010=(-6)</w:t>
                        </w:r>
                        <w:r w:rsidRPr="00B01BB3">
                          <w:rPr>
                            <w:rFonts w:ascii="Courier New" w:hAnsi="Courier New" w:cs="Courier New"/>
                            <w:sz w:val="22"/>
                            <w:szCs w:val="22"/>
                            <w:vertAlign w:val="subscript"/>
                          </w:rPr>
                          <w:t>10</w:t>
                        </w:r>
                      </w:p>
                      <w:p w14:paraId="68B69205" w14:textId="77777777" w:rsidR="001C4C1C" w:rsidRPr="00B01BB3" w:rsidRDefault="001C4C1C">
                        <w:pPr>
                          <w:rPr>
                            <w:rFonts w:ascii="Courier New" w:hAnsi="Courier New" w:cs="Courier New"/>
                            <w:sz w:val="22"/>
                            <w:szCs w:val="22"/>
                          </w:rPr>
                        </w:pPr>
                      </w:p>
                      <w:p w14:paraId="3F0CAB60" w14:textId="77777777" w:rsidR="001C4C1C" w:rsidRPr="00B01BB3" w:rsidRDefault="001C4C1C">
                        <w:pPr>
                          <w:rPr>
                            <w:rFonts w:ascii="Courier New" w:hAnsi="Courier New" w:cs="Courier New"/>
                            <w:sz w:val="22"/>
                            <w:szCs w:val="22"/>
                          </w:rPr>
                        </w:pPr>
                        <w:r w:rsidRPr="00B01BB3">
                          <w:rPr>
                            <w:rFonts w:ascii="Courier New" w:hAnsi="Courier New" w:cs="Courier New"/>
                            <w:sz w:val="22"/>
                            <w:szCs w:val="22"/>
                          </w:rPr>
                          <w:t>11110100=(-12)</w:t>
                        </w:r>
                        <w:r w:rsidRPr="00B01BB3">
                          <w:rPr>
                            <w:rFonts w:ascii="Courier New" w:hAnsi="Courier New" w:cs="Courier New"/>
                            <w:sz w:val="22"/>
                            <w:szCs w:val="22"/>
                            <w:vertAlign w:val="subscript"/>
                          </w:rPr>
                          <w:t>10</w:t>
                        </w:r>
                      </w:p>
                      <w:p w14:paraId="64174861" w14:textId="77777777" w:rsidR="001C4C1C" w:rsidRDefault="001C4C1C" w:rsidP="002C70BF">
                        <w:pPr>
                          <w:spacing w:line="200" w:lineRule="exact"/>
                          <w:rPr>
                            <w:rFonts w:ascii="Times New Roman" w:hAnsi="Times New Roman"/>
                            <w:sz w:val="22"/>
                            <w:szCs w:val="22"/>
                          </w:rPr>
                        </w:pPr>
                      </w:p>
                      <w:p w14:paraId="6C40AE84" w14:textId="77777777" w:rsidR="001C4C1C" w:rsidRPr="00B01BB3" w:rsidRDefault="001C4C1C" w:rsidP="002C70BF">
                        <w:pPr>
                          <w:spacing w:line="200" w:lineRule="exact"/>
                          <w:rPr>
                            <w:rFonts w:ascii="Times New Roman" w:hAnsi="Times New Roman"/>
                            <w:sz w:val="22"/>
                            <w:szCs w:val="22"/>
                          </w:rPr>
                        </w:pPr>
                      </w:p>
                      <w:p w14:paraId="0873F2C5" w14:textId="77777777" w:rsidR="001C4C1C" w:rsidRPr="00B01BB3" w:rsidRDefault="001C4C1C" w:rsidP="002C70BF">
                        <w:pPr>
                          <w:spacing w:line="200" w:lineRule="exact"/>
                          <w:rPr>
                            <w:rFonts w:ascii="Times New Roman" w:hAnsi="Times New Roman"/>
                            <w:sz w:val="22"/>
                            <w:szCs w:val="22"/>
                          </w:rPr>
                        </w:pPr>
                        <w:r>
                          <w:rPr>
                            <w:rFonts w:ascii="Times New Roman" w:hAnsi="Times New Roman"/>
                            <w:sz w:val="22"/>
                            <w:szCs w:val="22"/>
                          </w:rPr>
                          <w:t>Chèn “0” vào chỗ trống</w:t>
                        </w:r>
                      </w:p>
                    </w:txbxContent>
                  </v:textbox>
                </v:shape>
                <v:line id="Line 347" o:spid="_x0000_s1060" style="position:absolute;visibility:visible;mso-wrap-style:square" from="2608,8721" to="2610,8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" strokeweight=".5pt">
                  <v:stroke endarrow="block" endarrowwidth="narrow" endarrowlength="short"/>
                </v:line>
                <v:line id="Line 354" o:spid="_x0000_s1061" style="position:absolute;visibility:visible;mso-wrap-style:square" from="3552,9199" to="3552,9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" strokeweight=".5pt">
                  <v:stroke startarrow="block" startarrowwidth="narrow" startarrowlength="short" endarrowwidth="narrow" endarrowlength="short"/>
                </v:line>
                <v:shape id="Text Box 356" o:spid="_x0000_s1062" type="#_x0000_t202" style="position:absolute;left:1674;top:8736;width:816;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" filled="f" stroked="f">
                  <v:textbox inset="0,0,0,0">
                    <w:txbxContent>
                      <w:p w14:paraId="0996A2C6" w14:textId="77777777" w:rsidR="001C4C1C" w:rsidRPr="00B01BB3" w:rsidRDefault="001C4C1C">
                        <w:pPr>
                          <w:jc w:val="center"/>
                          <w:rPr>
                            <w:rFonts w:ascii="Times New Roman" w:hAnsi="Times New Roman"/>
                            <w:sz w:val="22"/>
                            <w:szCs w:val="22"/>
                          </w:rPr>
                        </w:pPr>
                        <w:r>
                          <w:rPr>
                            <w:rFonts w:ascii="Times New Roman" w:hAnsi="Times New Roman"/>
                            <w:sz w:val="22"/>
                            <w:szCs w:val="22"/>
                          </w:rPr>
                          <w:t>Bit dấu</w:t>
                        </w:r>
                      </w:p>
                    </w:txbxContent>
                  </v:textbox>
                </v:shape>
                <v:line id="Line 357" o:spid="_x0000_s1063" style="position:absolute;visibility:visible;mso-wrap-style:square" from="2162,8582" to="2162,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"/>
                <v:line id="Line 358" o:spid="_x0000_s1064" style="position:absolute;visibility:visible;mso-wrap-style:square" from="2162,8582" to="2522,8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">
                  <v:stroke endarrow="block" endarrowwidth="narrow" endarrowlength="short"/>
                </v:line>
                <v:shape id="Text Box 374" o:spid="_x0000_s1065" type="#_x0000_t202" style="position:absolute;left:2858;top:8096;width:1418;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" filled="f" stroked="f">
                  <v:textbox inset="0,0,0,0">
                    <w:txbxContent>
                      <w:p w14:paraId="5F155578" w14:textId="77777777" w:rsidR="001C4C1C" w:rsidRPr="00B01BB3" w:rsidRDefault="001C4C1C">
                        <w:pPr>
                          <w:snapToGrid w:val="0"/>
                          <w:jc w:val="center"/>
                          <w:rPr>
                            <w:rFonts w:ascii="Times New Roman" w:hAnsi="Times New Roman"/>
                            <w:sz w:val="22"/>
                            <w:szCs w:val="22"/>
                          </w:rPr>
                        </w:pPr>
                        <w:r>
                          <w:rPr>
                            <w:rFonts w:ascii="Times New Roman" w:hAnsi="Times New Roman"/>
                            <w:sz w:val="22"/>
                            <w:szCs w:val="22"/>
                          </w:rPr>
                          <w:t>Tràn</w:t>
                        </w:r>
                      </w:p>
                    </w:txbxContent>
                  </v:textbox>
                </v:shape>
                <v:group id="Group 1043" o:spid="_x0000_s1066" style="position:absolute;left:2748;top:8218;width:366;height:273" coordorigin="2852,8096" coordsize="9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">
                  <v:line id="Line 375" o:spid="_x0000_s1067" style="position:absolute;visibility:visible;mso-wrap-style:square" from="2852,8102" to="2852,8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" strokeweight=".5pt">
                    <v:stroke endarrow="block" endarrowwidth="narrow" endarrowlength="short"/>
                  </v:line>
                  <v:line id="Line 376" o:spid="_x0000_s1068" style="position:absolute;visibility:visible;mso-wrap-style:square" from="2856,8096" to="2946,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"/>
                </v:group>
                <v:line id="Line 385" o:spid="_x0000_s1069" style="position:absolute;flip:x;visibility:visible;mso-wrap-style:square" from="3410,8717" to="3522,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" strokeweight=".5pt">
                  <v:stroke endarrow="block" endarrowwidth="narrow" endarrowlength="short"/>
                </v:line>
                <v:line id="Line 1044" o:spid="_x0000_s1070" style="position:absolute;flip:x;visibility:visible;mso-wrap-style:square" from="3270,8717" to="3382,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" strokeweight=".5pt">
                  <v:stroke endarrow="block" endarrowwidth="narrow" endarrowlength="short"/>
                </v:line>
                <v:line id="Line 1045" o:spid="_x0000_s1071" style="position:absolute;flip:x;visibility:visible;mso-wrap-style:square" from="3136,8717" to="3248,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" strokeweight=".5pt">
                  <v:stroke endarrow="block" endarrowwidth="narrow" endarrowlength="short"/>
                </v:line>
                <v:line id="Line 1046" o:spid="_x0000_s1072" style="position:absolute;flip:x;visibility:visible;mso-wrap-style:square" from="3012,8717" to="3124,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" strokeweight=".5pt">
                  <v:stroke endarrow="block" endarrowwidth="narrow" endarrowlength="short"/>
                </v:line>
                <v:line id="Line 1047" o:spid="_x0000_s1073" style="position:absolute;flip:x;visibility:visible;mso-wrap-style:square" from="2888,8717" to="3000,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" strokeweight=".5pt">
                  <v:stroke endarrow="block" endarrowwidth="narrow" endarrowlength="short"/>
                </v:line>
                <v:line id="Line 1048" o:spid="_x0000_s1074" style="position:absolute;flip:x;visibility:visible;mso-wrap-style:square" from="2742,8717" to="2854,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" strokeweight=".5pt">
                  <v:stroke endarrow="block" endarrowwidth="narrow" endarrowlength="short"/>
                </v:line>
                <v:oval id="Oval 1051" o:spid="_x0000_s1075" style="position:absolute;left:2512;top:8485;width:200;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" filled="f">
                  <v:textbox inset="5.85pt,.7pt,5.85pt,.7pt"/>
                </v:oval>
              </v:group>
            </w:pict>
          </mc:Fallback>
        </mc:AlternateContent>
      </w:r>
    </w:p>
    <w:p w14:paraId="6E8C8C0B" w14:textId="77777777" w:rsidR="00B47AB1" w:rsidRPr="005F69ED" w:rsidRDefault="00B47AB1" w:rsidP="001C4C1C">
      <w:pPr>
        <w:pStyle w:val="Body01"/>
        <w:ind w:left="315" w:right="315"/>
      </w:pPr>
    </w:p>
    <w:p w14:paraId="20E56C8C" w14:textId="77777777" w:rsidR="00B47AB1" w:rsidRPr="005F69ED" w:rsidRDefault="00B47AB1" w:rsidP="001C4C1C">
      <w:pPr>
        <w:pStyle w:val="Body01"/>
        <w:ind w:left="315" w:right="315"/>
      </w:pPr>
    </w:p>
    <w:p w14:paraId="1C81F5BA" w14:textId="77777777" w:rsidR="00B47AB1" w:rsidRPr="005F69ED" w:rsidRDefault="00B47AB1" w:rsidP="001C4C1C">
      <w:pPr>
        <w:pStyle w:val="Body01"/>
        <w:ind w:left="315" w:right="315"/>
      </w:pPr>
    </w:p>
    <w:p w14:paraId="40BCA342" w14:textId="77777777" w:rsidR="00B47AB1" w:rsidRPr="005F69ED" w:rsidRDefault="00B47AB1" w:rsidP="001C4C1C">
      <w:pPr>
        <w:pStyle w:val="Body01"/>
        <w:ind w:left="315" w:right="315"/>
      </w:pPr>
    </w:p>
    <w:p w14:paraId="1FCFE7C8" w14:textId="77777777" w:rsidR="00B47AB1" w:rsidRPr="005F69ED" w:rsidRDefault="00B47AB1" w:rsidP="001C4C1C">
      <w:pPr>
        <w:pStyle w:val="Body01"/>
        <w:ind w:left="315" w:right="315"/>
      </w:pPr>
    </w:p>
    <w:p w14:paraId="05FB9E1B" w14:textId="77777777" w:rsidR="00B47AB1" w:rsidRPr="005F69ED" w:rsidRDefault="00B47AB1" w:rsidP="001C4C1C">
      <w:pPr>
        <w:pStyle w:val="Body01"/>
        <w:ind w:left="315" w:right="315"/>
      </w:pPr>
    </w:p>
    <w:p w14:paraId="20ED1900" w14:textId="77777777" w:rsidR="00B47AB1" w:rsidRPr="005F69ED" w:rsidRDefault="00B47AB1" w:rsidP="001C4C1C">
      <w:pPr>
        <w:pStyle w:val="Body01"/>
        <w:ind w:left="315" w:right="315"/>
        <w:rPr>
          <w:b/>
        </w:rPr>
      </w:pPr>
    </w:p>
    <w:p w14:paraId="42E4C867" w14:textId="77777777" w:rsidR="00CB7807" w:rsidRPr="005F69ED" w:rsidRDefault="00CB7807" w:rsidP="001C4C1C">
      <w:pPr>
        <w:pStyle w:val="Body01"/>
        <w:ind w:left="315" w:right="315"/>
        <w:rPr>
          <w:b/>
        </w:rPr>
      </w:pPr>
    </w:p>
    <w:p w14:paraId="5DE8E21F" w14:textId="77777777" w:rsidR="00B47AB1" w:rsidRPr="005F69ED" w:rsidRDefault="00155D94" w:rsidP="001C4C1C">
      <w:pPr>
        <w:pStyle w:val="Body01"/>
        <w:ind w:left="315" w:right="315"/>
        <w:rPr>
          <w:b/>
        </w:rPr>
      </w:pPr>
      <w:r w:rsidRPr="005F69ED">
        <w:rPr>
          <w:b/>
        </w:rPr>
        <w:t>Dịch logic</w:t>
      </w:r>
    </w:p>
    <w:p w14:paraId="4A379CC6" w14:textId="77777777" w:rsidR="00B47AB1" w:rsidRPr="005F69ED" w:rsidRDefault="00B47AB1" w:rsidP="001C4C1C">
      <w:pPr>
        <w:pStyle w:val="Body01"/>
        <w:ind w:left="315" w:right="315"/>
      </w:pPr>
    </w:p>
    <w:p w14:paraId="528625C8" w14:textId="77777777" w:rsidR="00B47AB1" w:rsidRPr="005F69ED" w:rsidRDefault="00155D94" w:rsidP="001C4C1C">
      <w:pPr>
        <w:pStyle w:val="Body01"/>
        <w:ind w:left="315" w:right="315"/>
      </w:pPr>
      <w:r w:rsidRPr="005F69ED">
        <w:t>Không giống như dịch số học, phép dịch logic k</w:t>
      </w:r>
      <w:r w:rsidR="001B002D" w:rsidRPr="005F69ED">
        <w:t>hông quan tâm dữ liệu là dạng số hay k</w:t>
      </w:r>
      <w:r w:rsidR="001A6D04" w:rsidRPr="005F69ED">
        <w:t>hông</w:t>
      </w:r>
      <w:r w:rsidR="001B002D" w:rsidRPr="005F69ED">
        <w:t xml:space="preserve">, nó chỉ coi dữ liệu là một chuỗi bit. Nó dịch chuyển toàn bộ chuỗi bit </w:t>
      </w:r>
      <w:r w:rsidR="001A6D04" w:rsidRPr="005F69ED">
        <w:t xml:space="preserve">dữ liệu </w:t>
      </w:r>
      <w:r w:rsidR="001B002D" w:rsidRPr="005F69ED">
        <w:t>và chèn 0 vào vị trí bị bỏ trống do dịch.</w:t>
      </w:r>
      <w:r w:rsidR="00FA0C94" w:rsidRPr="005F69ED">
        <w:t xml:space="preserve"> Trong phép </w:t>
      </w:r>
      <w:r w:rsidR="00FA0C94" w:rsidRPr="005F69ED">
        <w:rPr>
          <w:b/>
        </w:rPr>
        <w:t>dịch logic</w:t>
      </w:r>
      <w:r w:rsidR="0018626C" w:rsidRPr="005F69ED">
        <w:rPr>
          <w:rStyle w:val="FootnoteReference"/>
          <w:b/>
        </w:rPr>
        <w:footnoteReference w:id="14"/>
      </w:r>
      <w:r w:rsidR="00FA0C94" w:rsidRPr="005F69ED">
        <w:t>, không có mối quan hệ</w:t>
      </w:r>
      <w:r w:rsidR="00B5571D" w:rsidRPr="005F69ED">
        <w:t xml:space="preserve"> như</w:t>
      </w:r>
      <w:r w:rsidR="00FA0C94" w:rsidRPr="005F69ED">
        <w:t xml:space="preserve"> thay đổi </w:t>
      </w:r>
      <w:r w:rsidR="004E656F" w:rsidRPr="005F69ED">
        <w:t xml:space="preserve">giá trị </w:t>
      </w:r>
      <w:r w:rsidR="00FA0C94" w:rsidRPr="005F69ED">
        <w:t>2</w:t>
      </w:r>
      <w:r w:rsidR="00FA0C94" w:rsidRPr="005F69ED">
        <w:rPr>
          <w:vertAlign w:val="superscript"/>
        </w:rPr>
        <w:t xml:space="preserve">n </w:t>
      </w:r>
      <w:r w:rsidR="00FA0C94" w:rsidRPr="005F69ED">
        <w:t>hay 2</w:t>
      </w:r>
      <w:r w:rsidR="00FA0C94" w:rsidRPr="005F69ED">
        <w:rPr>
          <w:vertAlign w:val="superscript"/>
        </w:rPr>
        <w:t>-n</w:t>
      </w:r>
      <w:r w:rsidR="00FA0C94" w:rsidRPr="005F69ED">
        <w:t xml:space="preserve"> lần </w:t>
      </w:r>
      <w:r w:rsidR="0017397A" w:rsidRPr="005F69ED">
        <w:t>trong</w:t>
      </w:r>
      <w:r w:rsidR="00FA0C94" w:rsidRPr="005F69ED">
        <w:t xml:space="preserve"> phép dịch số học. Ví dụ dưới đây minh học phép dịch logic 1 bit</w:t>
      </w:r>
      <w:r w:rsidR="00A65C07" w:rsidRPr="005F69ED">
        <w:t>:</w:t>
      </w:r>
    </w:p>
    <w:p w14:paraId="7F6438ED" w14:textId="77777777" w:rsidR="00B47AB1" w:rsidRPr="005F69ED" w:rsidRDefault="00B47AB1" w:rsidP="001C4C1C">
      <w:pPr>
        <w:pStyle w:val="Body01"/>
        <w:ind w:left="315" w:right="315"/>
      </w:pPr>
    </w:p>
    <w:p w14:paraId="42E8E30B" w14:textId="2BBCCB2F" w:rsidR="00B47AB1" w:rsidRPr="005F69ED" w:rsidRDefault="003812B7" w:rsidP="001C4C1C">
      <w:pPr>
        <w:pStyle w:val="Body01"/>
        <w:ind w:left="315" w:right="315"/>
        <w:rPr>
          <w:color w:val="FF0000"/>
        </w:rPr>
      </w:pPr>
      <w:r w:rsidRPr="005F69ED">
        <w:rPr>
          <w:noProof/>
          <w:color w:val="FF0000"/>
        </w:rPr>
        <mc:AlternateContent>
          <mc:Choice Requires="wpg">
            <w:drawing>
              <wp:anchor distT="0" distB="0" distL="114300" distR="114300" simplePos="0" relativeHeight="251679232" behindDoc="0" locked="0" layoutInCell="1" allowOverlap="1" wp14:anchorId="60836977" wp14:editId="64C9C5F9">
                <wp:simplePos x="0" y="0"/>
                <wp:positionH relativeFrom="column">
                  <wp:posOffset>363220</wp:posOffset>
                </wp:positionH>
                <wp:positionV relativeFrom="paragraph">
                  <wp:posOffset>40640</wp:posOffset>
                </wp:positionV>
                <wp:extent cx="4575810" cy="1233170"/>
                <wp:effectExtent l="0" t="0" r="0" b="0"/>
                <wp:wrapNone/>
                <wp:docPr id="1276656694"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5810" cy="1233170"/>
                          <a:chOff x="1990" y="12007"/>
                          <a:chExt cx="7206" cy="1942"/>
                        </a:xfrm>
                      </wpg:grpSpPr>
                      <wps:wsp>
                        <wps:cNvPr id="968811072" name="Text Box 396"/>
                        <wps:cNvSpPr txBox="1">
                          <a:spLocks noChangeArrowheads="1"/>
                        </wps:cNvSpPr>
                        <wps:spPr bwMode="auto">
                          <a:xfrm>
                            <a:off x="6592" y="12009"/>
                            <a:ext cx="1672" cy="175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838594" w14:textId="77777777" w:rsidR="001C4C1C" w:rsidRPr="00F36FF2" w:rsidRDefault="001C4C1C" w:rsidP="00561F1F">
                              <w:pPr>
                                <w:spacing w:line="200" w:lineRule="exact"/>
                                <w:rPr>
                                  <w:rFonts w:ascii="Times New Roman" w:hAnsi="Times New Roman"/>
                                  <w:sz w:val="22"/>
                                  <w:szCs w:val="22"/>
                                </w:rPr>
                              </w:pPr>
                              <w:r>
                                <w:rPr>
                                  <w:rFonts w:ascii="Times New Roman" w:hAnsi="Times New Roman"/>
                                  <w:sz w:val="22"/>
                                  <w:szCs w:val="22"/>
                                </w:rPr>
                                <w:t>Tràn</w:t>
                              </w:r>
                            </w:p>
                            <w:p w14:paraId="3CA87288" w14:textId="77777777" w:rsidR="001C4C1C" w:rsidRPr="00F36FF2" w:rsidRDefault="001C4C1C" w:rsidP="007E1689">
                              <w:pPr>
                                <w:spacing w:line="200" w:lineRule="exact"/>
                                <w:rPr>
                                  <w:rFonts w:ascii="Times New Roman" w:hAnsi="Times New Roman"/>
                                  <w:sz w:val="22"/>
                                  <w:szCs w:val="22"/>
                                </w:rPr>
                              </w:pPr>
                            </w:p>
                            <w:p w14:paraId="253E973C" w14:textId="77777777" w:rsidR="001C4C1C" w:rsidRPr="00F36FF2" w:rsidRDefault="001C4C1C">
                              <w:pPr>
                                <w:rPr>
                                  <w:rFonts w:ascii="Courier New" w:hAnsi="Courier New" w:cs="Courier New" w:hint="eastAsia"/>
                                  <w:sz w:val="22"/>
                                  <w:szCs w:val="22"/>
                                </w:rPr>
                              </w:pPr>
                              <w:r w:rsidRPr="00F36FF2">
                                <w:rPr>
                                  <w:rFonts w:ascii="Courier New" w:hAnsi="Courier New" w:cs="Courier New"/>
                                  <w:sz w:val="22"/>
                                  <w:szCs w:val="22"/>
                                </w:rPr>
                                <w:t>1001100</w:t>
                              </w:r>
                              <w:r>
                                <w:rPr>
                                  <w:rFonts w:ascii="Courier New" w:hAnsi="Courier New" w:cs="Courier New"/>
                                  <w:sz w:val="22"/>
                                  <w:szCs w:val="22"/>
                                </w:rPr>
                                <w:t>1</w:t>
                              </w:r>
                            </w:p>
                            <w:p w14:paraId="6D3CABBD" w14:textId="77777777" w:rsidR="001C4C1C" w:rsidRPr="00F36FF2" w:rsidRDefault="001C4C1C">
                              <w:pPr>
                                <w:rPr>
                                  <w:rFonts w:ascii="Courier New" w:hAnsi="Courier New" w:cs="Courier New"/>
                                  <w:sz w:val="22"/>
                                  <w:szCs w:val="22"/>
                                </w:rPr>
                              </w:pPr>
                            </w:p>
                            <w:p w14:paraId="4B9574C9"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01001100</w:t>
                              </w:r>
                            </w:p>
                          </w:txbxContent>
                        </wps:txbx>
                        <wps:bodyPr rot="0" vert="horz" wrap="square" lIns="74295" tIns="8890" rIns="74295" bIns="8890" anchor="t" anchorCtr="0" upright="1">
                          <a:noAutofit/>
                        </wps:bodyPr>
                      </wps:wsp>
                      <wps:wsp>
                        <wps:cNvPr id="715243714" name="Line 405"/>
                        <wps:cNvCnPr>
                          <a:cxnSpLocks noChangeShapeType="1"/>
                        </wps:cNvCnPr>
                        <wps:spPr bwMode="auto">
                          <a:xfrm>
                            <a:off x="6786"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7327858" name="Text Box 395"/>
                        <wps:cNvSpPr txBox="1">
                          <a:spLocks noChangeArrowheads="1"/>
                        </wps:cNvSpPr>
                        <wps:spPr bwMode="auto">
                          <a:xfrm>
                            <a:off x="2730" y="12007"/>
                            <a:ext cx="2210" cy="194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DDFDE0" w14:textId="77777777" w:rsidR="001C4C1C" w:rsidRPr="00F36FF2" w:rsidRDefault="001C4C1C" w:rsidP="001C4C1C">
                              <w:pPr>
                                <w:spacing w:line="200" w:lineRule="exact"/>
                                <w:ind w:firstLineChars="150" w:firstLine="330"/>
                                <w:rPr>
                                  <w:rFonts w:ascii="Times New Roman" w:hAnsi="Times New Roman"/>
                                  <w:sz w:val="22"/>
                                  <w:szCs w:val="22"/>
                                </w:rPr>
                              </w:pPr>
                              <w:r>
                                <w:rPr>
                                  <w:rFonts w:ascii="Times New Roman" w:hAnsi="Times New Roman"/>
                                  <w:sz w:val="22"/>
                                  <w:szCs w:val="22"/>
                                </w:rPr>
                                <w:t>Tràn</w:t>
                              </w:r>
                            </w:p>
                            <w:p w14:paraId="2361289C" w14:textId="77777777" w:rsidR="001C4C1C" w:rsidRDefault="001C4C1C" w:rsidP="00F36FF2">
                              <w:pPr>
                                <w:spacing w:line="200" w:lineRule="exact"/>
                                <w:rPr>
                                  <w:rFonts w:ascii="Courier New" w:hAnsi="Courier New" w:cs="Courier New" w:hint="eastAsia"/>
                                  <w:sz w:val="22"/>
                                  <w:szCs w:val="22"/>
                                </w:rPr>
                              </w:pPr>
                            </w:p>
                            <w:p w14:paraId="615F9EEB"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01111010</w:t>
                              </w:r>
                            </w:p>
                            <w:p w14:paraId="2C608AB1" w14:textId="77777777" w:rsidR="001C4C1C" w:rsidRPr="00F36FF2" w:rsidRDefault="001C4C1C">
                              <w:pPr>
                                <w:rPr>
                                  <w:rFonts w:ascii="Courier New" w:hAnsi="Courier New" w:cs="Courier New"/>
                                  <w:sz w:val="22"/>
                                  <w:szCs w:val="22"/>
                                </w:rPr>
                              </w:pPr>
                            </w:p>
                            <w:p w14:paraId="0EB582AB"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11110100</w:t>
                              </w:r>
                            </w:p>
                            <w:p w14:paraId="64628FD8" w14:textId="77777777" w:rsidR="001C4C1C" w:rsidRPr="00F36FF2" w:rsidRDefault="001C4C1C">
                              <w:pPr>
                                <w:rPr>
                                  <w:rFonts w:ascii="Times New Roman" w:hAnsi="Times New Roman" w:hint="eastAsia"/>
                                  <w:sz w:val="22"/>
                                  <w:szCs w:val="22"/>
                                </w:rPr>
                              </w:pPr>
                            </w:p>
                          </w:txbxContent>
                        </wps:txbx>
                        <wps:bodyPr rot="0" vert="horz" wrap="square" lIns="74295" tIns="8890" rIns="74295" bIns="8890" anchor="t" anchorCtr="0" upright="1">
                          <a:noAutofit/>
                        </wps:bodyPr>
                      </wps:wsp>
                      <wps:wsp>
                        <wps:cNvPr id="701622295" name="Text Box 397"/>
                        <wps:cNvSpPr txBox="1">
                          <a:spLocks noChangeArrowheads="1"/>
                        </wps:cNvSpPr>
                        <wps:spPr bwMode="auto">
                          <a:xfrm>
                            <a:off x="3908" y="13295"/>
                            <a:ext cx="275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717B8" w14:textId="77777777" w:rsidR="001C4C1C" w:rsidRPr="00751BCE" w:rsidRDefault="001C4C1C">
                              <w:pPr>
                                <w:pStyle w:val="Body01"/>
                                <w:snapToGrid w:val="0"/>
                                <w:ind w:leftChars="0" w:left="0" w:rightChars="0" w:right="0"/>
                                <w:jc w:val="center"/>
                              </w:pPr>
                              <w:r>
                                <w:t>Chèn 0 vào chỗ trống</w:t>
                              </w:r>
                            </w:p>
                          </w:txbxContent>
                        </wps:txbx>
                        <wps:bodyPr rot="0" vert="horz" wrap="square" lIns="0" tIns="0" rIns="0" bIns="0" anchor="t" anchorCtr="0" upright="1">
                          <a:spAutoFit/>
                        </wps:bodyPr>
                      </wps:wsp>
                      <wps:wsp>
                        <wps:cNvPr id="2035938223" name="Line 398"/>
                        <wps:cNvCnPr>
                          <a:cxnSpLocks noChangeShapeType="1"/>
                        </wps:cNvCnPr>
                        <wps:spPr bwMode="auto">
                          <a:xfrm flipH="1">
                            <a:off x="2898"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84109156" name="Group 1066"/>
                        <wpg:cNvGrpSpPr>
                          <a:grpSpLocks/>
                        </wpg:cNvGrpSpPr>
                        <wpg:grpSpPr bwMode="auto">
                          <a:xfrm>
                            <a:off x="2904" y="12117"/>
                            <a:ext cx="260" cy="298"/>
                            <a:chOff x="3460" y="12609"/>
                            <a:chExt cx="366" cy="330"/>
                          </a:xfrm>
                        </wpg:grpSpPr>
                        <wps:wsp>
                          <wps:cNvPr id="630129657" name="Line 412"/>
                          <wps:cNvCnPr>
                            <a:cxnSpLocks noChangeShapeType="1"/>
                          </wps:cNvCnPr>
                          <wps:spPr bwMode="auto">
                            <a:xfrm>
                              <a:off x="3460" y="12609"/>
                              <a:ext cx="36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5800296" name="Line 414"/>
                          <wps:cNvCnPr>
                            <a:cxnSpLocks noChangeShapeType="1"/>
                          </wps:cNvCnPr>
                          <wps:spPr bwMode="auto">
                            <a:xfrm flipV="1">
                              <a:off x="3466" y="12615"/>
                              <a:ext cx="0" cy="324"/>
                            </a:xfrm>
                            <a:prstGeom prst="line">
                              <a:avLst/>
                            </a:prstGeom>
                            <a:noFill/>
                            <a:ln w="9525">
                              <a:solidFill>
                                <a:srgbClr val="000000"/>
                              </a:solidFill>
                              <a:round/>
                              <a:headEnd type="triangle" w="sm" len="sm"/>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950432943" name="Group 1075"/>
                        <wpg:cNvGrpSpPr>
                          <a:grpSpLocks/>
                        </wpg:cNvGrpSpPr>
                        <wpg:grpSpPr bwMode="auto">
                          <a:xfrm>
                            <a:off x="3946" y="13015"/>
                            <a:ext cx="480" cy="314"/>
                            <a:chOff x="4322" y="13287"/>
                            <a:chExt cx="322" cy="338"/>
                          </a:xfrm>
                        </wpg:grpSpPr>
                        <wps:wsp>
                          <wps:cNvPr id="574853657" name="Line 417"/>
                          <wps:cNvCnPr>
                            <a:cxnSpLocks noChangeShapeType="1"/>
                          </wps:cNvCnPr>
                          <wps:spPr bwMode="auto">
                            <a:xfrm>
                              <a:off x="4322" y="13287"/>
                              <a:ext cx="322" cy="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5098794" name="Line 418"/>
                          <wps:cNvCnPr>
                            <a:cxnSpLocks noChangeShapeType="1"/>
                          </wps:cNvCnPr>
                          <wps:spPr bwMode="auto">
                            <a:xfrm>
                              <a:off x="4638" y="13293"/>
                              <a:ext cx="0" cy="3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27548781" name="Oval 1067"/>
                        <wps:cNvSpPr>
                          <a:spLocks noChangeArrowheads="1"/>
                        </wps:cNvSpPr>
                        <wps:spPr bwMode="auto">
                          <a:xfrm>
                            <a:off x="2800" y="12425"/>
                            <a:ext cx="196" cy="242"/>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1984615366" name="Line 1068"/>
                        <wps:cNvCnPr>
                          <a:cxnSpLocks noChangeShapeType="1"/>
                        </wps:cNvCnPr>
                        <wps:spPr bwMode="auto">
                          <a:xfrm flipH="1">
                            <a:off x="3024"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1404546" name="Line 1069"/>
                        <wps:cNvCnPr>
                          <a:cxnSpLocks noChangeShapeType="1"/>
                        </wps:cNvCnPr>
                        <wps:spPr bwMode="auto">
                          <a:xfrm flipH="1">
                            <a:off x="3168"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145058" name="Line 1070"/>
                        <wps:cNvCnPr>
                          <a:cxnSpLocks noChangeShapeType="1"/>
                        </wps:cNvCnPr>
                        <wps:spPr bwMode="auto">
                          <a:xfrm flipH="1">
                            <a:off x="3300"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971374" name="Line 1071"/>
                        <wps:cNvCnPr>
                          <a:cxnSpLocks noChangeShapeType="1"/>
                        </wps:cNvCnPr>
                        <wps:spPr bwMode="auto">
                          <a:xfrm flipH="1">
                            <a:off x="3414"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2148606" name="Line 1072"/>
                        <wps:cNvCnPr>
                          <a:cxnSpLocks noChangeShapeType="1"/>
                        </wps:cNvCnPr>
                        <wps:spPr bwMode="auto">
                          <a:xfrm flipH="1">
                            <a:off x="3570"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7126577" name="Line 1073"/>
                        <wps:cNvCnPr>
                          <a:cxnSpLocks noChangeShapeType="1"/>
                        </wps:cNvCnPr>
                        <wps:spPr bwMode="auto">
                          <a:xfrm flipH="1">
                            <a:off x="3702" y="12649"/>
                            <a:ext cx="13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0908802" name="Oval 1074"/>
                        <wps:cNvSpPr>
                          <a:spLocks noChangeArrowheads="1"/>
                        </wps:cNvSpPr>
                        <wps:spPr bwMode="auto">
                          <a:xfrm>
                            <a:off x="3754" y="12941"/>
                            <a:ext cx="172" cy="200"/>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203956131" name="Text Box 1076"/>
                        <wps:cNvSpPr txBox="1">
                          <a:spLocks noChangeArrowheads="1"/>
                        </wps:cNvSpPr>
                        <wps:spPr bwMode="auto">
                          <a:xfrm>
                            <a:off x="1990" y="13163"/>
                            <a:ext cx="227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BB4D4" w14:textId="77777777" w:rsidR="001C4C1C" w:rsidRPr="00751BCE" w:rsidRDefault="001C4C1C" w:rsidP="00751BCE">
                              <w:pPr>
                                <w:rPr>
                                  <w:rFonts w:ascii="Arial" w:hAnsi="Arial" w:cs="Arial"/>
                                  <w:szCs w:val="18"/>
                                </w:rPr>
                              </w:pPr>
                              <w:r w:rsidRPr="00751BCE">
                                <w:rPr>
                                  <w:rFonts w:ascii="Arial" w:hAnsi="Arial" w:cs="Arial"/>
                                  <w:sz w:val="22"/>
                                  <w:szCs w:val="22"/>
                                </w:rPr>
                                <w:t>(</w:t>
                              </w:r>
                              <w:r>
                                <w:rPr>
                                  <w:rFonts w:ascii="Arial" w:hAnsi="Arial" w:cs="Arial"/>
                                  <w:sz w:val="22"/>
                                  <w:szCs w:val="22"/>
                                </w:rPr>
                                <w:t>Dịch trái logic</w:t>
                              </w:r>
                              <w:r w:rsidRPr="00751BCE">
                                <w:rPr>
                                  <w:rFonts w:ascii="Arial" w:hAnsi="Arial" w:cs="Arial"/>
                                  <w:sz w:val="22"/>
                                  <w:szCs w:val="22"/>
                                </w:rPr>
                                <w:t>)</w:t>
                              </w:r>
                            </w:p>
                          </w:txbxContent>
                        </wps:txbx>
                        <wps:bodyPr rot="0" vert="horz" wrap="square" lIns="0" tIns="0" rIns="0" bIns="0" anchor="t" anchorCtr="0" upright="1">
                          <a:spAutoFit/>
                        </wps:bodyPr>
                      </wps:wsp>
                      <wps:wsp>
                        <wps:cNvPr id="370486214" name="Oval 1080"/>
                        <wps:cNvSpPr>
                          <a:spLocks noChangeArrowheads="1"/>
                        </wps:cNvSpPr>
                        <wps:spPr bwMode="auto">
                          <a:xfrm>
                            <a:off x="7630" y="12413"/>
                            <a:ext cx="162" cy="252"/>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958643557" name="Text Box 1082"/>
                        <wps:cNvSpPr txBox="1">
                          <a:spLocks noChangeArrowheads="1"/>
                        </wps:cNvSpPr>
                        <wps:spPr bwMode="auto">
                          <a:xfrm>
                            <a:off x="6922" y="13163"/>
                            <a:ext cx="227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7849A" w14:textId="77777777" w:rsidR="001C4C1C" w:rsidRPr="00751BCE" w:rsidRDefault="001C4C1C" w:rsidP="007E1689">
                              <w:pPr>
                                <w:rPr>
                                  <w:rFonts w:ascii="Arial" w:hAnsi="Arial" w:cs="Arial"/>
                                  <w:szCs w:val="18"/>
                                </w:rPr>
                              </w:pPr>
                              <w:r w:rsidRPr="00751BCE">
                                <w:rPr>
                                  <w:rFonts w:ascii="Arial" w:hAnsi="Arial" w:cs="Arial"/>
                                  <w:sz w:val="22"/>
                                  <w:szCs w:val="22"/>
                                </w:rPr>
                                <w:t>(</w:t>
                              </w:r>
                              <w:r>
                                <w:rPr>
                                  <w:rFonts w:ascii="Arial" w:hAnsi="Arial" w:cs="Arial"/>
                                  <w:sz w:val="22"/>
                                  <w:szCs w:val="22"/>
                                </w:rPr>
                                <w:t>Dịch phải logic)</w:t>
                              </w:r>
                            </w:p>
                          </w:txbxContent>
                        </wps:txbx>
                        <wps:bodyPr rot="0" vert="horz" wrap="square" lIns="0" tIns="0" rIns="0" bIns="0" anchor="t" anchorCtr="0" upright="1">
                          <a:spAutoFit/>
                        </wps:bodyPr>
                      </wps:wsp>
                      <wps:wsp>
                        <wps:cNvPr id="894561558" name="Oval 1083"/>
                        <wps:cNvSpPr>
                          <a:spLocks noChangeArrowheads="1"/>
                        </wps:cNvSpPr>
                        <wps:spPr bwMode="auto">
                          <a:xfrm>
                            <a:off x="6688" y="12911"/>
                            <a:ext cx="162" cy="252"/>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1737240750" name="Line 1084"/>
                        <wps:cNvCnPr>
                          <a:cxnSpLocks noChangeShapeType="1"/>
                        </wps:cNvCnPr>
                        <wps:spPr bwMode="auto">
                          <a:xfrm>
                            <a:off x="6918"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4284849" name="Line 1085"/>
                        <wps:cNvCnPr>
                          <a:cxnSpLocks noChangeShapeType="1"/>
                        </wps:cNvCnPr>
                        <wps:spPr bwMode="auto">
                          <a:xfrm>
                            <a:off x="7056"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0658969" name="Line 1086"/>
                        <wps:cNvCnPr>
                          <a:cxnSpLocks noChangeShapeType="1"/>
                        </wps:cNvCnPr>
                        <wps:spPr bwMode="auto">
                          <a:xfrm>
                            <a:off x="7188"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228000" name="Line 1087"/>
                        <wps:cNvCnPr>
                          <a:cxnSpLocks noChangeShapeType="1"/>
                        </wps:cNvCnPr>
                        <wps:spPr bwMode="auto">
                          <a:xfrm>
                            <a:off x="7320"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1588654" name="Line 1088"/>
                        <wps:cNvCnPr>
                          <a:cxnSpLocks noChangeShapeType="1"/>
                        </wps:cNvCnPr>
                        <wps:spPr bwMode="auto">
                          <a:xfrm>
                            <a:off x="7440"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0749541" name="Line 1089"/>
                        <wps:cNvCnPr>
                          <a:cxnSpLocks noChangeShapeType="1"/>
                        </wps:cNvCnPr>
                        <wps:spPr bwMode="auto">
                          <a:xfrm>
                            <a:off x="7584" y="12641"/>
                            <a:ext cx="110" cy="29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6860453" name="Group 1091"/>
                        <wpg:cNvGrpSpPr>
                          <a:grpSpLocks/>
                        </wpg:cNvGrpSpPr>
                        <wpg:grpSpPr bwMode="auto">
                          <a:xfrm flipH="1">
                            <a:off x="7580" y="12135"/>
                            <a:ext cx="136" cy="262"/>
                            <a:chOff x="3460" y="12609"/>
                            <a:chExt cx="366" cy="330"/>
                          </a:xfrm>
                        </wpg:grpSpPr>
                        <wps:wsp>
                          <wps:cNvPr id="997560644" name="Line 1092"/>
                          <wps:cNvCnPr>
                            <a:cxnSpLocks noChangeShapeType="1"/>
                          </wps:cNvCnPr>
                          <wps:spPr bwMode="auto">
                            <a:xfrm>
                              <a:off x="3460" y="12609"/>
                              <a:ext cx="36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9822927" name="Line 1093"/>
                          <wps:cNvCnPr>
                            <a:cxnSpLocks noChangeShapeType="1"/>
                          </wps:cNvCnPr>
                          <wps:spPr bwMode="auto">
                            <a:xfrm flipV="1">
                              <a:off x="3466" y="12615"/>
                              <a:ext cx="0" cy="324"/>
                            </a:xfrm>
                            <a:prstGeom prst="line">
                              <a:avLst/>
                            </a:prstGeom>
                            <a:noFill/>
                            <a:ln w="9525">
                              <a:solidFill>
                                <a:srgbClr val="000000"/>
                              </a:solidFill>
                              <a:round/>
                              <a:headEnd type="triangle" w="sm" len="sm"/>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488931998" name="Group 1094"/>
                        <wpg:cNvGrpSpPr>
                          <a:grpSpLocks/>
                        </wpg:cNvGrpSpPr>
                        <wpg:grpSpPr bwMode="auto">
                          <a:xfrm flipH="1">
                            <a:off x="6138" y="13025"/>
                            <a:ext cx="532" cy="322"/>
                            <a:chOff x="4322" y="13287"/>
                            <a:chExt cx="322" cy="338"/>
                          </a:xfrm>
                        </wpg:grpSpPr>
                        <wps:wsp>
                          <wps:cNvPr id="15783977" name="Line 1095"/>
                          <wps:cNvCnPr>
                            <a:cxnSpLocks noChangeShapeType="1"/>
                          </wps:cNvCnPr>
                          <wps:spPr bwMode="auto">
                            <a:xfrm>
                              <a:off x="4322" y="13287"/>
                              <a:ext cx="322" cy="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409602" name="Line 1096"/>
                          <wps:cNvCnPr>
                            <a:cxnSpLocks noChangeShapeType="1"/>
                          </wps:cNvCnPr>
                          <wps:spPr bwMode="auto">
                            <a:xfrm>
                              <a:off x="4638" y="13293"/>
                              <a:ext cx="0" cy="3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0836977" id="Group 1097" o:spid="_x0000_s1076" style="position:absolute;left:0;text-align:left;margin-left:28.6pt;margin-top:3.2pt;width:360.3pt;height:97.1pt;z-index:251679232" coordorigin="1990,12007" coordsize="7206,1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">
                <v:shape id="Text Box 396" o:spid="_x0000_s1077" type="#_x0000_t202" style="position:absolute;left:6592;top:12009;width:167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" filled="f" stroked="f">
                  <v:textbox inset="5.85pt,.7pt,5.85pt,.7pt">
                    <w:txbxContent>
                      <w:p w14:paraId="5C838594" w14:textId="77777777" w:rsidR="001C4C1C" w:rsidRPr="00F36FF2" w:rsidRDefault="001C4C1C" w:rsidP="00561F1F">
                        <w:pPr>
                          <w:spacing w:line="200" w:lineRule="exact"/>
                          <w:rPr>
                            <w:rFonts w:ascii="Times New Roman" w:hAnsi="Times New Roman"/>
                            <w:sz w:val="22"/>
                            <w:szCs w:val="22"/>
                          </w:rPr>
                        </w:pPr>
                        <w:r>
                          <w:rPr>
                            <w:rFonts w:ascii="Times New Roman" w:hAnsi="Times New Roman"/>
                            <w:sz w:val="22"/>
                            <w:szCs w:val="22"/>
                          </w:rPr>
                          <w:t>Tràn</w:t>
                        </w:r>
                      </w:p>
                      <w:p w14:paraId="3CA87288" w14:textId="77777777" w:rsidR="001C4C1C" w:rsidRPr="00F36FF2" w:rsidRDefault="001C4C1C" w:rsidP="007E1689">
                        <w:pPr>
                          <w:spacing w:line="200" w:lineRule="exact"/>
                          <w:rPr>
                            <w:rFonts w:ascii="Times New Roman" w:hAnsi="Times New Roman"/>
                            <w:sz w:val="22"/>
                            <w:szCs w:val="22"/>
                          </w:rPr>
                        </w:pPr>
                      </w:p>
                      <w:p w14:paraId="253E973C" w14:textId="77777777" w:rsidR="001C4C1C" w:rsidRPr="00F36FF2" w:rsidRDefault="001C4C1C">
                        <w:pPr>
                          <w:rPr>
                            <w:rFonts w:ascii="Courier New" w:hAnsi="Courier New" w:cs="Courier New" w:hint="eastAsia"/>
                            <w:sz w:val="22"/>
                            <w:szCs w:val="22"/>
                          </w:rPr>
                        </w:pPr>
                        <w:r w:rsidRPr="00F36FF2">
                          <w:rPr>
                            <w:rFonts w:ascii="Courier New" w:hAnsi="Courier New" w:cs="Courier New"/>
                            <w:sz w:val="22"/>
                            <w:szCs w:val="22"/>
                          </w:rPr>
                          <w:t>1001100</w:t>
                        </w:r>
                        <w:r>
                          <w:rPr>
                            <w:rFonts w:ascii="Courier New" w:hAnsi="Courier New" w:cs="Courier New"/>
                            <w:sz w:val="22"/>
                            <w:szCs w:val="22"/>
                          </w:rPr>
                          <w:t>1</w:t>
                        </w:r>
                      </w:p>
                      <w:p w14:paraId="6D3CABBD" w14:textId="77777777" w:rsidR="001C4C1C" w:rsidRPr="00F36FF2" w:rsidRDefault="001C4C1C">
                        <w:pPr>
                          <w:rPr>
                            <w:rFonts w:ascii="Courier New" w:hAnsi="Courier New" w:cs="Courier New"/>
                            <w:sz w:val="22"/>
                            <w:szCs w:val="22"/>
                          </w:rPr>
                        </w:pPr>
                      </w:p>
                      <w:p w14:paraId="4B9574C9"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01001100</w:t>
                        </w:r>
                      </w:p>
                    </w:txbxContent>
                  </v:textbox>
                </v:shape>
                <v:line id="Line 405" o:spid="_x0000_s1078" style="position:absolute;visibility:visible;mso-wrap-style:square" from="6786,12641" to="6896,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">
                  <v:stroke endarrow="block" endarrowwidth="narrow" endarrowlength="short"/>
                </v:line>
                <v:shape id="Text Box 395" o:spid="_x0000_s1079" type="#_x0000_t202" style="position:absolute;left:2730;top:12007;width:2210;height:1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" filled="f" stroked="f">
                  <v:textbox inset="5.85pt,.7pt,5.85pt,.7pt">
                    <w:txbxContent>
                      <w:p w14:paraId="14DDFDE0" w14:textId="77777777" w:rsidR="001C4C1C" w:rsidRPr="00F36FF2" w:rsidRDefault="001C4C1C" w:rsidP="001C4C1C">
                        <w:pPr>
                          <w:spacing w:line="200" w:lineRule="exact"/>
                          <w:ind w:firstLineChars="150" w:firstLine="330"/>
                          <w:rPr>
                            <w:rFonts w:ascii="Times New Roman" w:hAnsi="Times New Roman"/>
                            <w:sz w:val="22"/>
                            <w:szCs w:val="22"/>
                          </w:rPr>
                        </w:pPr>
                        <w:r>
                          <w:rPr>
                            <w:rFonts w:ascii="Times New Roman" w:hAnsi="Times New Roman"/>
                            <w:sz w:val="22"/>
                            <w:szCs w:val="22"/>
                          </w:rPr>
                          <w:t>Tràn</w:t>
                        </w:r>
                      </w:p>
                      <w:p w14:paraId="2361289C" w14:textId="77777777" w:rsidR="001C4C1C" w:rsidRDefault="001C4C1C" w:rsidP="00F36FF2">
                        <w:pPr>
                          <w:spacing w:line="200" w:lineRule="exact"/>
                          <w:rPr>
                            <w:rFonts w:ascii="Courier New" w:hAnsi="Courier New" w:cs="Courier New" w:hint="eastAsia"/>
                            <w:sz w:val="22"/>
                            <w:szCs w:val="22"/>
                          </w:rPr>
                        </w:pPr>
                      </w:p>
                      <w:p w14:paraId="615F9EEB"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01111010</w:t>
                        </w:r>
                      </w:p>
                      <w:p w14:paraId="2C608AB1" w14:textId="77777777" w:rsidR="001C4C1C" w:rsidRPr="00F36FF2" w:rsidRDefault="001C4C1C">
                        <w:pPr>
                          <w:rPr>
                            <w:rFonts w:ascii="Courier New" w:hAnsi="Courier New" w:cs="Courier New"/>
                            <w:sz w:val="22"/>
                            <w:szCs w:val="22"/>
                          </w:rPr>
                        </w:pPr>
                      </w:p>
                      <w:p w14:paraId="0EB582AB" w14:textId="77777777" w:rsidR="001C4C1C" w:rsidRPr="00F36FF2" w:rsidRDefault="001C4C1C">
                        <w:pPr>
                          <w:rPr>
                            <w:rFonts w:ascii="Courier New" w:hAnsi="Courier New" w:cs="Courier New"/>
                            <w:sz w:val="22"/>
                            <w:szCs w:val="22"/>
                          </w:rPr>
                        </w:pPr>
                        <w:r w:rsidRPr="00F36FF2">
                          <w:rPr>
                            <w:rFonts w:ascii="Courier New" w:hAnsi="Courier New" w:cs="Courier New"/>
                            <w:sz w:val="22"/>
                            <w:szCs w:val="22"/>
                          </w:rPr>
                          <w:t>11110100</w:t>
                        </w:r>
                      </w:p>
                      <w:p w14:paraId="64628FD8" w14:textId="77777777" w:rsidR="001C4C1C" w:rsidRPr="00F36FF2" w:rsidRDefault="001C4C1C">
                        <w:pPr>
                          <w:rPr>
                            <w:rFonts w:ascii="Times New Roman" w:hAnsi="Times New Roman" w:hint="eastAsia"/>
                            <w:sz w:val="22"/>
                            <w:szCs w:val="22"/>
                          </w:rPr>
                        </w:pPr>
                      </w:p>
                    </w:txbxContent>
                  </v:textbox>
                </v:shape>
                <v:shape id="Text Box 397" o:spid="_x0000_s1080" type="#_x0000_t202" style="position:absolute;left:3908;top:13295;width:2754;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" filled="f" stroked="f">
                  <v:textbox style="mso-fit-shape-to-text:t" inset="0,0,0,0">
                    <w:txbxContent>
                      <w:p w14:paraId="782717B8" w14:textId="77777777" w:rsidR="001C4C1C" w:rsidRPr="00751BCE" w:rsidRDefault="001C4C1C">
                        <w:pPr>
                          <w:pStyle w:val="Body01"/>
                          <w:snapToGrid w:val="0"/>
                          <w:ind w:leftChars="0" w:left="0" w:rightChars="0" w:right="0"/>
                          <w:jc w:val="center"/>
                        </w:pPr>
                        <w:r>
                          <w:t>Chèn 0 vào chỗ trống</w:t>
                        </w:r>
                      </w:p>
                    </w:txbxContent>
                  </v:textbox>
                </v:shape>
                <v:line id="Line 398" o:spid="_x0000_s1081" style="position:absolute;flip:x;visibility:visible;mso-wrap-style:square" from="2898,12649" to="3028,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">
                  <v:stroke endarrow="block" endarrowwidth="narrow" endarrowlength="short"/>
                </v:line>
                <v:group id="Group 1066" o:spid="_x0000_s1082" style="position:absolute;left:2904;top:12117;width:260;height:298" coordorigin="3460,12609" coordsize="3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">
                  <v:line id="Line 412" o:spid="_x0000_s1083" style="position:absolute;visibility:visible;mso-wrap-style:square" from="3460,12609" to="3826,1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"/>
                  <v:line id="Line 414" o:spid="_x0000_s1084" style="position:absolute;flip:y;visibility:visible;mso-wrap-style:square" from="3466,12615" to="3466,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">
                    <v:stroke startarrow="block" startarrowwidth="narrow" startarrowlength="short"/>
                  </v:line>
                </v:group>
                <v:group id="Group 1075" o:spid="_x0000_s1085" style="position:absolute;left:3946;top:13015;width:480;height:314" coordorigin="4322,13287" coordsize="32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">
                  <v:line id="Line 417" o:spid="_x0000_s1086" style="position:absolute;visibility:visible;mso-wrap-style:square" from="4322,13287" to="4644,13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">
                    <v:stroke startarrow="block" startarrowwidth="narrow" startarrowlength="short" endarrowwidth="narrow" endarrowlength="short"/>
                  </v:line>
                  <v:line id="Line 418" o:spid="_x0000_s1087" style="position:absolute;visibility:visible;mso-wrap-style:square" from="4638,13293" to="4638,1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"/>
                </v:group>
                <v:oval id="Oval 1067" o:spid="_x0000_s1088" style="position:absolute;left:2800;top:12425;width:196;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" filled="f">
                  <v:textbox inset="5.85pt,.7pt,5.85pt,.7pt"/>
                </v:oval>
                <v:line id="Line 1068" o:spid="_x0000_s1089" style="position:absolute;flip:x;visibility:visible;mso-wrap-style:square" from="3024,12649" to="3154,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">
                  <v:stroke endarrow="block" endarrowwidth="narrow" endarrowlength="short"/>
                </v:line>
                <v:line id="Line 1069" o:spid="_x0000_s1090" style="position:absolute;flip:x;visibility:visible;mso-wrap-style:square" from="3168,12649" to="3298,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">
                  <v:stroke endarrow="block" endarrowwidth="narrow" endarrowlength="short"/>
                </v:line>
                <v:line id="Line 1070" o:spid="_x0000_s1091" style="position:absolute;flip:x;visibility:visible;mso-wrap-style:square" from="3300,12649" to="3430,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">
                  <v:stroke endarrow="block" endarrowwidth="narrow" endarrowlength="short"/>
                </v:line>
                <v:line id="Line 1071" o:spid="_x0000_s1092" style="position:absolute;flip:x;visibility:visible;mso-wrap-style:square" from="3414,12649" to="3544,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">
                  <v:stroke endarrow="block" endarrowwidth="narrow" endarrowlength="short"/>
                </v:line>
                <v:line id="Line 1072" o:spid="_x0000_s1093" style="position:absolute;flip:x;visibility:visible;mso-wrap-style:square" from="3570,12649" to="3700,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">
                  <v:stroke endarrow="block" endarrowwidth="narrow" endarrowlength="short"/>
                </v:line>
                <v:line id="Line 1073" o:spid="_x0000_s1094" style="position:absolute;flip:x;visibility:visible;mso-wrap-style:square" from="3702,12649" to="3832,1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">
                  <v:stroke endarrow="block" endarrowwidth="narrow" endarrowlength="short"/>
                </v:line>
                <v:oval id="Oval 1074" o:spid="_x0000_s1095" style="position:absolute;left:3754;top:12941;width:17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" filled="f">
                  <v:textbox inset="5.85pt,.7pt,5.85pt,.7pt"/>
                </v:oval>
                <v:shape id="Text Box 1076" o:spid="_x0000_s1096" type="#_x0000_t202" style="position:absolute;left:1990;top:13163;width:2274;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" filled="f" stroked="f">
                  <v:textbox style="mso-fit-shape-to-text:t" inset="0,0,0,0">
                    <w:txbxContent>
                      <w:p w14:paraId="5A3BB4D4" w14:textId="77777777" w:rsidR="001C4C1C" w:rsidRPr="00751BCE" w:rsidRDefault="001C4C1C" w:rsidP="00751BCE">
                        <w:pPr>
                          <w:rPr>
                            <w:rFonts w:ascii="Arial" w:hAnsi="Arial" w:cs="Arial"/>
                            <w:szCs w:val="18"/>
                          </w:rPr>
                        </w:pPr>
                        <w:r w:rsidRPr="00751BCE">
                          <w:rPr>
                            <w:rFonts w:ascii="Arial" w:hAnsi="Arial" w:cs="Arial"/>
                            <w:sz w:val="22"/>
                            <w:szCs w:val="22"/>
                          </w:rPr>
                          <w:t>(</w:t>
                        </w:r>
                        <w:r>
                          <w:rPr>
                            <w:rFonts w:ascii="Arial" w:hAnsi="Arial" w:cs="Arial"/>
                            <w:sz w:val="22"/>
                            <w:szCs w:val="22"/>
                          </w:rPr>
                          <w:t>Dịch trái logic</w:t>
                        </w:r>
                        <w:r w:rsidRPr="00751BCE">
                          <w:rPr>
                            <w:rFonts w:ascii="Arial" w:hAnsi="Arial" w:cs="Arial"/>
                            <w:sz w:val="22"/>
                            <w:szCs w:val="22"/>
                          </w:rPr>
                          <w:t>)</w:t>
                        </w:r>
                      </w:p>
                    </w:txbxContent>
                  </v:textbox>
                </v:shape>
                <v:oval id="Oval 1080" o:spid="_x0000_s1097" style="position:absolute;left:7630;top:12413;width:162;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" filled="f">
                  <v:textbox inset="5.85pt,.7pt,5.85pt,.7pt"/>
                </v:oval>
                <v:shape id="Text Box 1082" o:spid="_x0000_s1098" type="#_x0000_t202" style="position:absolute;left:6922;top:13163;width:2274;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" filled="f" stroked="f">
                  <v:textbox style="mso-fit-shape-to-text:t" inset="0,0,0,0">
                    <w:txbxContent>
                      <w:p w14:paraId="51F7849A" w14:textId="77777777" w:rsidR="001C4C1C" w:rsidRPr="00751BCE" w:rsidRDefault="001C4C1C" w:rsidP="007E1689">
                        <w:pPr>
                          <w:rPr>
                            <w:rFonts w:ascii="Arial" w:hAnsi="Arial" w:cs="Arial"/>
                            <w:szCs w:val="18"/>
                          </w:rPr>
                        </w:pPr>
                        <w:r w:rsidRPr="00751BCE">
                          <w:rPr>
                            <w:rFonts w:ascii="Arial" w:hAnsi="Arial" w:cs="Arial"/>
                            <w:sz w:val="22"/>
                            <w:szCs w:val="22"/>
                          </w:rPr>
                          <w:t>(</w:t>
                        </w:r>
                        <w:r>
                          <w:rPr>
                            <w:rFonts w:ascii="Arial" w:hAnsi="Arial" w:cs="Arial"/>
                            <w:sz w:val="22"/>
                            <w:szCs w:val="22"/>
                          </w:rPr>
                          <w:t>Dịch phải logic)</w:t>
                        </w:r>
                      </w:p>
                    </w:txbxContent>
                  </v:textbox>
                </v:shape>
                <v:oval id="Oval 1083" o:spid="_x0000_s1099" style="position:absolute;left:6688;top:12911;width:162;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" filled="f">
                  <v:textbox inset="5.85pt,.7pt,5.85pt,.7pt"/>
                </v:oval>
                <v:line id="Line 1084" o:spid="_x0000_s1100" style="position:absolute;visibility:visible;mso-wrap-style:square" from="6918,12641" to="7028,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">
                  <v:stroke endarrow="block" endarrowwidth="narrow" endarrowlength="short"/>
                </v:line>
                <v:line id="Line 1085" o:spid="_x0000_s1101" style="position:absolute;visibility:visible;mso-wrap-style:square" from="7056,12641" to="7166,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">
                  <v:stroke endarrow="block" endarrowwidth="narrow" endarrowlength="short"/>
                </v:line>
                <v:line id="Line 1086" o:spid="_x0000_s1102" style="position:absolute;visibility:visible;mso-wrap-style:square" from="7188,12641" to="7298,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">
                  <v:stroke endarrow="block" endarrowwidth="narrow" endarrowlength="short"/>
                </v:line>
                <v:line id="Line 1087" o:spid="_x0000_s1103" style="position:absolute;visibility:visible;mso-wrap-style:square" from="7320,12641" to="7430,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">
                  <v:stroke endarrow="block" endarrowwidth="narrow" endarrowlength="short"/>
                </v:line>
                <v:line id="Line 1088" o:spid="_x0000_s1104" style="position:absolute;visibility:visible;mso-wrap-style:square" from="7440,12641" to="7550,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">
                  <v:stroke endarrow="block" endarrowwidth="narrow" endarrowlength="short"/>
                </v:line>
                <v:line id="Line 1089" o:spid="_x0000_s1105" style="position:absolute;visibility:visible;mso-wrap-style:square" from="7584,12641" to="7694,1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">
                  <v:stroke endarrow="block" endarrowwidth="narrow" endarrowlength="short"/>
                </v:line>
                <v:group id="Group 1091" o:spid="_x0000_s1106" style="position:absolute;left:7580;top:12135;width:136;height:262;flip:x" coordorigin="3460,12609" coordsize="3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">
                  <v:line id="Line 1092" o:spid="_x0000_s1107" style="position:absolute;visibility:visible;mso-wrap-style:square" from="3460,12609" to="3826,1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"/>
                  <v:line id="Line 1093" o:spid="_x0000_s1108" style="position:absolute;flip:y;visibility:visible;mso-wrap-style:square" from="3466,12615" to="3466,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">
                    <v:stroke startarrow="block" startarrowwidth="narrow" startarrowlength="short"/>
                  </v:line>
                </v:group>
                <v:group id="Group 1094" o:spid="_x0000_s1109" style="position:absolute;left:6138;top:13025;width:532;height:322;flip:x" coordorigin="4322,13287" coordsize="32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">
                  <v:line id="Line 1095" o:spid="_x0000_s1110" style="position:absolute;visibility:visible;mso-wrap-style:square" from="4322,13287" to="4644,13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">
                    <v:stroke startarrow="block" startarrowwidth="narrow" startarrowlength="short" endarrowwidth="narrow" endarrowlength="short"/>
                  </v:line>
                  <v:line id="Line 1096" o:spid="_x0000_s1111" style="position:absolute;visibility:visible;mso-wrap-style:square" from="4638,13293" to="4638,1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"/>
                </v:group>
              </v:group>
            </w:pict>
          </mc:Fallback>
        </mc:AlternateContent>
      </w:r>
    </w:p>
    <w:p w14:paraId="7B5AFC14" w14:textId="77777777" w:rsidR="00B47AB1" w:rsidRPr="005F69ED" w:rsidRDefault="00B47AB1" w:rsidP="001C4C1C">
      <w:pPr>
        <w:pStyle w:val="Body01"/>
        <w:ind w:left="315" w:right="315"/>
        <w:rPr>
          <w:color w:val="FF0000"/>
        </w:rPr>
      </w:pPr>
    </w:p>
    <w:p w14:paraId="6C85785C" w14:textId="77777777" w:rsidR="00B47AB1" w:rsidRPr="005F69ED" w:rsidRDefault="00B47AB1" w:rsidP="001C4C1C">
      <w:pPr>
        <w:pStyle w:val="Body01"/>
        <w:ind w:left="315" w:right="315"/>
        <w:rPr>
          <w:color w:val="FF0000"/>
        </w:rPr>
      </w:pPr>
    </w:p>
    <w:p w14:paraId="57674D3E" w14:textId="77777777" w:rsidR="00B47AB1" w:rsidRPr="005F69ED" w:rsidRDefault="00B47AB1" w:rsidP="001C4C1C">
      <w:pPr>
        <w:pStyle w:val="Body01"/>
        <w:ind w:left="315" w:right="315"/>
        <w:rPr>
          <w:color w:val="FF0000"/>
        </w:rPr>
      </w:pPr>
    </w:p>
    <w:p w14:paraId="310B2C0D" w14:textId="77777777" w:rsidR="00B47AB1" w:rsidRPr="005F69ED" w:rsidRDefault="00B47AB1" w:rsidP="001C4C1C">
      <w:pPr>
        <w:pStyle w:val="Body01"/>
        <w:ind w:left="315" w:right="315"/>
        <w:rPr>
          <w:color w:val="FF0000"/>
        </w:rPr>
      </w:pPr>
    </w:p>
    <w:p w14:paraId="14A5B11D" w14:textId="77777777" w:rsidR="00B47AB1" w:rsidRPr="005F69ED" w:rsidRDefault="00B47AB1" w:rsidP="001C4C1C">
      <w:pPr>
        <w:pStyle w:val="Body01"/>
        <w:ind w:left="315" w:right="315"/>
        <w:rPr>
          <w:color w:val="FF0000"/>
        </w:rPr>
      </w:pPr>
    </w:p>
    <w:p w14:paraId="33885677" w14:textId="77777777" w:rsidR="00B47AB1" w:rsidRPr="005F69ED" w:rsidRDefault="00B47AB1" w:rsidP="001C4C1C">
      <w:pPr>
        <w:pStyle w:val="Body01"/>
        <w:ind w:left="315" w:right="315"/>
        <w:rPr>
          <w:color w:val="FF0000"/>
        </w:rPr>
      </w:pPr>
    </w:p>
    <w:p w14:paraId="1069DE29" w14:textId="77777777" w:rsidR="00B47AB1" w:rsidRPr="005F69ED" w:rsidRDefault="00A50F53">
      <w:pPr>
        <w:pStyle w:val="Heading5"/>
        <w:rPr>
          <w:rFonts w:ascii="Times New Roman" w:hAnsi="Times New Roman"/>
        </w:rPr>
      </w:pPr>
      <w:r w:rsidRPr="005F69ED">
        <w:rPr>
          <w:rFonts w:ascii="Times New Roman" w:hAnsi="Times New Roman"/>
          <w:b w:val="0"/>
          <w:sz w:val="22"/>
          <w:szCs w:val="22"/>
        </w:rPr>
        <w:br w:type="page"/>
      </w:r>
      <w:r w:rsidR="00AD0820" w:rsidRPr="005F69ED">
        <w:rPr>
          <w:rFonts w:ascii="Times New Roman" w:hAnsi="Times New Roman"/>
        </w:rPr>
        <w:lastRenderedPageBreak/>
        <w:t xml:space="preserve"> Sai Số</w:t>
      </w:r>
    </w:p>
    <w:p w14:paraId="487C96F2" w14:textId="77777777" w:rsidR="00B47AB1" w:rsidRPr="005F69ED" w:rsidRDefault="00F33E14" w:rsidP="001C4C1C">
      <w:pPr>
        <w:pStyle w:val="Body01"/>
        <w:ind w:left="315" w:right="315"/>
      </w:pPr>
      <w:r w:rsidRPr="005F69ED">
        <w:t>Khi các phép toán được thực hiện bởi các thanh ghi của máy tính với số chữ số giới hạn,</w:t>
      </w:r>
      <w:r w:rsidR="00D8440A" w:rsidRPr="005F69ED">
        <w:t xml:space="preserve"> các giá trị số không thể chứa trong thanh ghi </w:t>
      </w:r>
      <w:r w:rsidR="00AD0820" w:rsidRPr="005F69ED">
        <w:t xml:space="preserve">sẽ </w:t>
      </w:r>
      <w:r w:rsidR="00D8440A" w:rsidRPr="005F69ED">
        <w:t xml:space="preserve">bị bỏ qua, dẫn tới sự khác nhau giữa kết quả tính toán và kết quả thật. Sự khác nhau đó được gọi là </w:t>
      </w:r>
      <w:r w:rsidR="003A39F7" w:rsidRPr="005F69ED">
        <w:rPr>
          <w:b/>
        </w:rPr>
        <w:t>sai số</w:t>
      </w:r>
      <w:r w:rsidR="00B47AB1" w:rsidRPr="005F69ED">
        <w:t xml:space="preserve">. </w:t>
      </w:r>
    </w:p>
    <w:p w14:paraId="6EB7A9C3" w14:textId="77777777" w:rsidR="00B47AB1" w:rsidRPr="005F69ED" w:rsidRDefault="00B47AB1" w:rsidP="001C4C1C">
      <w:pPr>
        <w:pStyle w:val="Body01"/>
        <w:ind w:left="315" w:right="315"/>
      </w:pPr>
      <w:r w:rsidRPr="005F69ED">
        <w:t xml:space="preserve"> </w:t>
      </w:r>
    </w:p>
    <w:p w14:paraId="16F8949B" w14:textId="77777777" w:rsidR="00B47AB1" w:rsidRPr="005F69ED" w:rsidRDefault="00C22EB5" w:rsidP="001C4C1C">
      <w:pPr>
        <w:pStyle w:val="Body01"/>
        <w:ind w:left="315" w:right="315"/>
        <w:rPr>
          <w:b/>
        </w:rPr>
      </w:pPr>
      <w:r w:rsidRPr="005F69ED">
        <w:rPr>
          <w:b/>
        </w:rPr>
        <w:t>Sai số</w:t>
      </w:r>
      <w:r w:rsidR="00761CCA" w:rsidRPr="005F69ED">
        <w:rPr>
          <w:b/>
        </w:rPr>
        <w:t xml:space="preserve"> làm tròn</w:t>
      </w:r>
    </w:p>
    <w:p w14:paraId="5969AE09" w14:textId="77777777" w:rsidR="00B47AB1" w:rsidRPr="005F69ED" w:rsidRDefault="00B47AB1" w:rsidP="001C4C1C">
      <w:pPr>
        <w:pStyle w:val="Body01"/>
        <w:ind w:left="315" w:right="315"/>
      </w:pPr>
    </w:p>
    <w:p w14:paraId="46468428" w14:textId="77777777" w:rsidR="00B47AB1" w:rsidRPr="005F69ED" w:rsidRDefault="00D8440A" w:rsidP="001C4C1C">
      <w:pPr>
        <w:pStyle w:val="Body01"/>
        <w:ind w:left="315" w:right="315"/>
      </w:pPr>
      <w:r w:rsidRPr="005F69ED">
        <w:t xml:space="preserve">Do máy tính không thể </w:t>
      </w:r>
      <w:r w:rsidR="0031133C" w:rsidRPr="005F69ED">
        <w:t xml:space="preserve">xử lý </w:t>
      </w:r>
      <w:r w:rsidR="00165380" w:rsidRPr="005F69ED">
        <w:t xml:space="preserve">số thập </w:t>
      </w:r>
      <w:r w:rsidRPr="005F69ED">
        <w:t>phân vô hạn, các bit nhỏ hơn bit xác định độ chính xác đều bị cắt bỏ, làm tròn lên hoặc làm tròn xuống tới giá trị giới hạn của số chữ số có nghĩa.</w:t>
      </w:r>
      <w:r w:rsidR="002F1304" w:rsidRPr="005F69ED">
        <w:t xml:space="preserve"> Chênh lệch giữa giá trị thật và kết quả của phép làm tròn gọi là </w:t>
      </w:r>
      <w:r w:rsidR="002F1304" w:rsidRPr="005F69ED">
        <w:rPr>
          <w:b/>
        </w:rPr>
        <w:t>sai số làm tròn</w:t>
      </w:r>
      <w:r w:rsidR="00761CCA" w:rsidRPr="005F69ED">
        <w:rPr>
          <w:rStyle w:val="FootnoteReference"/>
          <w:b/>
        </w:rPr>
        <w:footnoteReference w:id="15"/>
      </w:r>
      <w:r w:rsidR="002F1304" w:rsidRPr="005F69ED">
        <w:t>.</w:t>
      </w:r>
      <w:r w:rsidRPr="005F69ED">
        <w:t xml:space="preserve"> </w:t>
      </w:r>
    </w:p>
    <w:p w14:paraId="1A48DA29" w14:textId="77777777" w:rsidR="00CB7807" w:rsidRPr="005F69ED" w:rsidRDefault="00CB7807" w:rsidP="001C4C1C">
      <w:pPr>
        <w:pStyle w:val="Body01"/>
        <w:ind w:left="315" w:right="315"/>
      </w:pPr>
    </w:p>
    <w:p w14:paraId="77E61262" w14:textId="77777777" w:rsidR="00B47AB1" w:rsidRPr="005F69ED" w:rsidRDefault="008B7DFB" w:rsidP="001C4C1C">
      <w:pPr>
        <w:pStyle w:val="Body01"/>
        <w:ind w:left="315" w:right="315"/>
        <w:rPr>
          <w:b/>
        </w:rPr>
      </w:pPr>
      <w:r w:rsidRPr="005F69ED">
        <w:rPr>
          <w:b/>
        </w:rPr>
        <w:t>Mất chữ số có nghĩa</w:t>
      </w:r>
    </w:p>
    <w:p w14:paraId="505C4258" w14:textId="77777777" w:rsidR="00B47AB1" w:rsidRPr="005F69ED" w:rsidRDefault="00B47AB1" w:rsidP="001C4C1C">
      <w:pPr>
        <w:pStyle w:val="Body01"/>
        <w:ind w:left="315" w:right="315"/>
      </w:pPr>
    </w:p>
    <w:p w14:paraId="7E6A16D6" w14:textId="77777777" w:rsidR="008B7DFB" w:rsidRPr="005F69ED" w:rsidRDefault="008B7DFB" w:rsidP="001C4C1C">
      <w:pPr>
        <w:pStyle w:val="Body01"/>
        <w:ind w:left="315" w:right="315"/>
      </w:pPr>
      <w:r w:rsidRPr="005F69ED">
        <w:t xml:space="preserve">Khi một số trừ đi </w:t>
      </w:r>
      <w:r w:rsidR="005D1FF4" w:rsidRPr="005F69ED">
        <w:t xml:space="preserve">một </w:t>
      </w:r>
      <w:r w:rsidRPr="005F69ED">
        <w:t>số khác xấp xỉ nó hay khi 2 số, 1 số dương và 1 số âm có giá trị tuyệt đối xấp xỉ nhau cộng lại, số lượng chữ số</w:t>
      </w:r>
      <w:r w:rsidR="00C92119" w:rsidRPr="005F69ED">
        <w:t xml:space="preserve"> có nghĩa có thể </w:t>
      </w:r>
      <w:r w:rsidR="009C2747" w:rsidRPr="005F69ED">
        <w:t>bị mất rất nhiều</w:t>
      </w:r>
      <w:r w:rsidR="00C92119" w:rsidRPr="005F69ED">
        <w:t>, đó là lỗi mất chữ số có nghĩa</w:t>
      </w:r>
      <w:r w:rsidR="00761CCA" w:rsidRPr="005F69ED">
        <w:t>.</w:t>
      </w:r>
    </w:p>
    <w:p w14:paraId="46FB0D06" w14:textId="77777777" w:rsidR="00B47AB1" w:rsidRPr="005F69ED" w:rsidRDefault="00B47AB1" w:rsidP="001C4C1C">
      <w:pPr>
        <w:pStyle w:val="Body01"/>
        <w:ind w:left="315" w:right="315"/>
      </w:pPr>
    </w:p>
    <w:p w14:paraId="282F6DA2" w14:textId="77777777" w:rsidR="00B47AB1" w:rsidRPr="005F69ED" w:rsidRDefault="00B47AB1" w:rsidP="001C4C1C">
      <w:pPr>
        <w:pStyle w:val="Body01"/>
        <w:ind w:left="315" w:right="315"/>
      </w:pPr>
      <w:r w:rsidRPr="005F69ED">
        <w:t xml:space="preserve">   356.3622</w:t>
      </w:r>
    </w:p>
    <w:p w14:paraId="3E8D9A25" w14:textId="34540CDB" w:rsidR="00B47AB1" w:rsidRPr="005F69ED" w:rsidRDefault="003812B7" w:rsidP="001C4C1C">
      <w:pPr>
        <w:pStyle w:val="Body01"/>
        <w:ind w:left="315" w:right="315"/>
      </w:pPr>
      <w:r w:rsidRPr="005F69ED">
        <w:rPr>
          <w:noProof/>
        </w:rPr>
        <mc:AlternateContent>
          <mc:Choice Requires="wpg">
            <w:drawing>
              <wp:anchor distT="0" distB="0" distL="114300" distR="114300" simplePos="0" relativeHeight="251613696" behindDoc="0" locked="1" layoutInCell="1" allowOverlap="1" wp14:anchorId="2C71DC9D" wp14:editId="70EFA32E">
                <wp:simplePos x="0" y="0"/>
                <wp:positionH relativeFrom="column">
                  <wp:posOffset>280670</wp:posOffset>
                </wp:positionH>
                <wp:positionV relativeFrom="paragraph">
                  <wp:posOffset>-151130</wp:posOffset>
                </wp:positionV>
                <wp:extent cx="657225" cy="701675"/>
                <wp:effectExtent l="0" t="0" r="0" b="0"/>
                <wp:wrapNone/>
                <wp:docPr id="1167972681"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 cy="701675"/>
                          <a:chOff x="2143" y="2000"/>
                          <a:chExt cx="1035" cy="1105"/>
                        </a:xfrm>
                      </wpg:grpSpPr>
                      <pic:pic xmlns:pic="http://schemas.openxmlformats.org/drawingml/2006/picture">
                        <pic:nvPicPr>
                          <pic:cNvPr id="1889615731" name="Picture 4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143" y="2000"/>
                            <a:ext cx="103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60267880" name="Line 426"/>
                        <wps:cNvCnPr>
                          <a:cxnSpLocks noChangeShapeType="1"/>
                        </wps:cNvCnPr>
                        <wps:spPr bwMode="auto">
                          <a:xfrm flipH="1">
                            <a:off x="2855" y="3105"/>
                            <a:ext cx="254"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737929" name="Line 427"/>
                        <wps:cNvCnPr>
                          <a:cxnSpLocks noChangeShapeType="1"/>
                        </wps:cNvCnPr>
                        <wps:spPr bwMode="auto">
                          <a:xfrm flipV="1">
                            <a:off x="2855" y="2715"/>
                            <a:ext cx="0" cy="39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385BBF" id="Group 432" o:spid="_x0000_s1026" style="position:absolute;margin-left:22.1pt;margin-top:-11.9pt;width:51.75pt;height:55.25pt;z-index:251613696" coordorigin="2143,2000" coordsize="1035,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">
                <v:shape id="Picture 425" o:spid="_x0000_s1027" type="#_x0000_t75" style="position:absolute;left:2143;top:2000;width:1035;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">
                  <v:imagedata r:id="rId21" o:title=""/>
                </v:shape>
                <v:line id="Line 426" o:spid="_x0000_s1028" style="position:absolute;flip:x;visibility:visible;mso-wrap-style:square" from="2855,3105" to="3109,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"/>
                <v:line id="Line 427" o:spid="_x0000_s1029" style="position:absolute;flip:y;visibility:visible;mso-wrap-style:square" from="2855,2715" to="2855,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">
                  <v:stroke endarrow="block"/>
                </v:line>
                <w10:anchorlock/>
              </v:group>
            </w:pict>
          </mc:Fallback>
        </mc:AlternateContent>
      </w:r>
      <w:r w:rsidR="00B47AB1" w:rsidRPr="005F69ED">
        <w:t>-  356.3579</w:t>
      </w:r>
    </w:p>
    <w:p w14:paraId="595F636B" w14:textId="77777777" w:rsidR="00B47AB1" w:rsidRPr="005F69ED" w:rsidRDefault="00B47AB1" w:rsidP="001C4C1C">
      <w:pPr>
        <w:pStyle w:val="Body01"/>
        <w:ind w:left="315" w:right="315"/>
      </w:pPr>
      <w:r w:rsidRPr="005F69ED">
        <w:t xml:space="preserve">     0.</w:t>
      </w:r>
      <w:r w:rsidRPr="005F69ED">
        <w:rPr>
          <w:u w:val="single"/>
        </w:rPr>
        <w:t>00</w:t>
      </w:r>
      <w:r w:rsidRPr="005F69ED">
        <w:t>43</w:t>
      </w:r>
    </w:p>
    <w:p w14:paraId="3B75E1E1" w14:textId="77777777" w:rsidR="00B47AB1" w:rsidRPr="005F69ED" w:rsidRDefault="00B47AB1" w:rsidP="001C4C1C">
      <w:pPr>
        <w:pStyle w:val="Body01"/>
        <w:ind w:left="315" w:right="315"/>
        <w:rPr>
          <w:color w:val="FF0000"/>
        </w:rPr>
      </w:pPr>
    </w:p>
    <w:p w14:paraId="34673EB2" w14:textId="77777777" w:rsidR="00B47AB1" w:rsidRPr="005F69ED" w:rsidRDefault="00FB277F" w:rsidP="001C4C1C">
      <w:pPr>
        <w:pStyle w:val="Body01"/>
        <w:ind w:leftChars="719" w:left="1510" w:right="315"/>
      </w:pPr>
      <w:r w:rsidRPr="005F69ED">
        <w:t>Khi kết quả gần bằng 0, số chữ số có nghĩa suy giảm trầm trọng</w:t>
      </w:r>
      <w:r w:rsidR="00B47AB1" w:rsidRPr="005F69ED">
        <w:t>.</w:t>
      </w:r>
    </w:p>
    <w:p w14:paraId="77DCF0DA" w14:textId="77777777" w:rsidR="00B47AB1" w:rsidRPr="005F69ED" w:rsidRDefault="00B47AB1" w:rsidP="001C4C1C">
      <w:pPr>
        <w:pStyle w:val="Body01"/>
        <w:ind w:left="315" w:right="315"/>
      </w:pPr>
    </w:p>
    <w:p w14:paraId="7210D241" w14:textId="77777777" w:rsidR="00CB7807" w:rsidRPr="005F69ED" w:rsidRDefault="00CB7807" w:rsidP="001C4C1C">
      <w:pPr>
        <w:pStyle w:val="Body01"/>
        <w:ind w:left="315" w:right="315"/>
      </w:pPr>
    </w:p>
    <w:p w14:paraId="0A5EF995" w14:textId="77777777" w:rsidR="00B47AB1" w:rsidRPr="005F69ED" w:rsidRDefault="00B771DC" w:rsidP="001C4C1C">
      <w:pPr>
        <w:pStyle w:val="Body01"/>
        <w:ind w:left="315" w:right="315"/>
        <w:rPr>
          <w:b/>
        </w:rPr>
      </w:pPr>
      <w:r w:rsidRPr="005F69ED">
        <w:rPr>
          <w:b/>
        </w:rPr>
        <w:t>Mất</w:t>
      </w:r>
      <w:r w:rsidR="00E675CA" w:rsidRPr="005F69ED">
        <w:rPr>
          <w:b/>
        </w:rPr>
        <w:t xml:space="preserve"> chữ số đuôi</w:t>
      </w:r>
    </w:p>
    <w:p w14:paraId="7899873E" w14:textId="77777777" w:rsidR="00B47AB1" w:rsidRPr="005F69ED" w:rsidRDefault="00B47AB1" w:rsidP="001C4C1C">
      <w:pPr>
        <w:pStyle w:val="Body01"/>
        <w:ind w:left="315" w:right="315"/>
      </w:pPr>
    </w:p>
    <w:p w14:paraId="34E6459E" w14:textId="77777777" w:rsidR="00B47AB1" w:rsidRPr="005F69ED" w:rsidRDefault="00B771DC" w:rsidP="001C4C1C">
      <w:pPr>
        <w:pStyle w:val="Body01"/>
        <w:ind w:left="315" w:right="315"/>
      </w:pPr>
      <w:r w:rsidRPr="005F69ED">
        <w:t>Khi 1 số rất lớn cộng với 1 số rất nhỏ hoặc 1 số</w:t>
      </w:r>
      <w:r w:rsidR="00146C40" w:rsidRPr="005F69ED">
        <w:t xml:space="preserve"> trừ đi 1 số khác, </w:t>
      </w:r>
      <w:r w:rsidR="00F43FFD" w:rsidRPr="005F69ED">
        <w:t xml:space="preserve">phần </w:t>
      </w:r>
      <w:r w:rsidR="00146C40" w:rsidRPr="005F69ED">
        <w:t>thông tin trong</w:t>
      </w:r>
      <w:r w:rsidR="00F43FFD" w:rsidRPr="005F69ED">
        <w:t xml:space="preserve"> những bit thấ</w:t>
      </w:r>
      <w:r w:rsidR="00F54687" w:rsidRPr="005F69ED">
        <w:t xml:space="preserve">p, không được chứa trong </w:t>
      </w:r>
      <w:r w:rsidR="00643A5D" w:rsidRPr="005F69ED">
        <w:t xml:space="preserve">vùng biểu diễn, </w:t>
      </w:r>
      <w:r w:rsidR="005C73BE" w:rsidRPr="005F69ED">
        <w:t xml:space="preserve">có thể bị mất do </w:t>
      </w:r>
      <w:r w:rsidR="008A2E01" w:rsidRPr="005F69ED">
        <w:t>giới hạn độ dài của số.</w:t>
      </w:r>
      <w:r w:rsidR="00761CCA" w:rsidRPr="005F69ED">
        <w:t xml:space="preserve"> Hiện tượng này được gọi là </w:t>
      </w:r>
      <w:r w:rsidR="00761CCA" w:rsidRPr="005F69ED">
        <w:rPr>
          <w:b/>
        </w:rPr>
        <w:t>mất chữ số đuôi</w:t>
      </w:r>
      <w:r w:rsidR="00761CCA" w:rsidRPr="005F69ED">
        <w:t>. Để</w:t>
      </w:r>
      <w:r w:rsidR="00356ABC" w:rsidRPr="005F69ED">
        <w:t xml:space="preserve"> tránh sai số do mất chữ số đuôi, </w:t>
      </w:r>
      <w:r w:rsidR="00C12655" w:rsidRPr="005F69ED">
        <w:t>cần phải thực hiện các phép cộng, trừ theo thứ tự ưu tiên cho các số có trị tuyệt đối nhỏ</w:t>
      </w:r>
      <w:r w:rsidR="004D3F86" w:rsidRPr="005F69ED">
        <w:t>.</w:t>
      </w:r>
      <w:r w:rsidR="00B47AB1" w:rsidRPr="005F69ED">
        <w:t xml:space="preserve"> </w:t>
      </w:r>
    </w:p>
    <w:p w14:paraId="01098E0D" w14:textId="77777777" w:rsidR="00B47AB1" w:rsidRPr="005F69ED" w:rsidRDefault="00B47AB1" w:rsidP="001C4C1C">
      <w:pPr>
        <w:pStyle w:val="Body01"/>
        <w:ind w:left="315" w:right="315"/>
      </w:pPr>
    </w:p>
    <w:p w14:paraId="669B3F6B" w14:textId="2E909EDA" w:rsidR="00B47AB1" w:rsidRPr="005F69ED" w:rsidRDefault="003812B7" w:rsidP="001C4C1C">
      <w:pPr>
        <w:pStyle w:val="Body01"/>
        <w:ind w:left="315" w:right="315"/>
      </w:pPr>
      <w:r w:rsidRPr="005F69ED">
        <w:rPr>
          <w:noProof/>
          <w:lang w:eastAsia="en-US"/>
        </w:rPr>
        <mc:AlternateContent>
          <mc:Choice Requires="wpg">
            <w:drawing>
              <wp:anchor distT="0" distB="0" distL="114300" distR="114300" simplePos="0" relativeHeight="251614720" behindDoc="0" locked="0" layoutInCell="1" allowOverlap="1" wp14:anchorId="27293978" wp14:editId="3EBB3297">
                <wp:simplePos x="0" y="0"/>
                <wp:positionH relativeFrom="column">
                  <wp:posOffset>280670</wp:posOffset>
                </wp:positionH>
                <wp:positionV relativeFrom="paragraph">
                  <wp:posOffset>151130</wp:posOffset>
                </wp:positionV>
                <wp:extent cx="4090035" cy="462915"/>
                <wp:effectExtent l="0" t="0" r="0" b="0"/>
                <wp:wrapNone/>
                <wp:docPr id="1219026133" name="Group 1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035" cy="462915"/>
                          <a:chOff x="1860" y="3708"/>
                          <a:chExt cx="6441" cy="729"/>
                        </a:xfrm>
                      </wpg:grpSpPr>
                      <pic:pic xmlns:pic="http://schemas.openxmlformats.org/drawingml/2006/picture">
                        <pic:nvPicPr>
                          <pic:cNvPr id="122216251" name="Picture 429"/>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860" y="3723"/>
                            <a:ext cx="1242"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59836303" name="Text Box 430"/>
                        <wps:cNvSpPr txBox="1">
                          <a:spLocks noChangeArrowheads="1"/>
                        </wps:cNvSpPr>
                        <wps:spPr bwMode="auto">
                          <a:xfrm>
                            <a:off x="3594" y="3708"/>
                            <a:ext cx="4707" cy="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48651" w14:textId="77777777" w:rsidR="001C4C1C" w:rsidRDefault="001C4C1C">
                              <w:pPr>
                                <w:pStyle w:val="Body01"/>
                                <w:snapToGrid w:val="0"/>
                                <w:ind w:leftChars="0" w:left="0" w:rightChars="0" w:right="0"/>
                              </w:pPr>
                              <w:r>
                                <w:t>Các chữ số có giá trị cực nhỏ có thể bị bỏ qua.</w:t>
                              </w:r>
                            </w:p>
                          </w:txbxContent>
                        </wps:txbx>
                        <wps:bodyPr rot="0" vert="horz" wrap="square" lIns="74295" tIns="8890" rIns="74295" bIns="8890" anchor="t" anchorCtr="0" upright="1">
                          <a:noAutofit/>
                        </wps:bodyPr>
                      </wps:wsp>
                      <wps:wsp>
                        <wps:cNvPr id="812879816" name="Line 431"/>
                        <wps:cNvCnPr>
                          <a:cxnSpLocks noChangeShapeType="1"/>
                        </wps:cNvCnPr>
                        <wps:spPr bwMode="auto">
                          <a:xfrm flipH="1">
                            <a:off x="3242" y="3862"/>
                            <a:ext cx="34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7293978" id="Group 1187" o:spid="_x0000_s1112" style="position:absolute;left:0;text-align:left;margin-left:22.1pt;margin-top:11.9pt;width:322.05pt;height:36.45pt;z-index:251614720" coordorigin="1860,3708" coordsize="6441,72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">
                <v:shape id="Picture 429" o:spid="_x0000_s1113" type="#_x0000_t75" style="position:absolute;left:1860;top:3723;width:1242;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">
                  <v:imagedata r:id="rId21" o:title=""/>
                  <o:lock v:ext="edit" aspectratio="f"/>
                </v:shape>
                <v:shape id="Text Box 430" o:spid="_x0000_s1114" type="#_x0000_t202" style="position:absolute;left:3594;top:3708;width:4707;height: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" filled="f" stroked="f">
                  <v:textbox inset="5.85pt,.7pt,5.85pt,.7pt">
                    <w:txbxContent>
                      <w:p w14:paraId="60D48651" w14:textId="77777777" w:rsidR="001C4C1C" w:rsidRDefault="001C4C1C">
                        <w:pPr>
                          <w:pStyle w:val="Body01"/>
                          <w:snapToGrid w:val="0"/>
                          <w:ind w:leftChars="0" w:left="0" w:rightChars="0" w:right="0"/>
                        </w:pPr>
                        <w:r>
                          <w:t>Các chữ số có giá trị cực nhỏ có thể bị bỏ qua.</w:t>
                        </w:r>
                      </w:p>
                    </w:txbxContent>
                  </v:textbox>
                </v:shape>
                <v:line id="Line 431" o:spid="_x0000_s1115" style="position:absolute;flip:x;visibility:visible;mso-wrap-style:square" from="3242,3862" to="3586,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">
                  <v:stroke endarrow="block"/>
                </v:line>
              </v:group>
            </w:pict>
          </mc:Fallback>
        </mc:AlternateContent>
      </w:r>
      <w:r w:rsidR="00B47AB1" w:rsidRPr="005F69ED">
        <w:t xml:space="preserve">   356.3622</w:t>
      </w:r>
    </w:p>
    <w:p w14:paraId="6CDCDCA3" w14:textId="77777777" w:rsidR="00B47AB1" w:rsidRPr="005F69ED" w:rsidRDefault="00B47AB1" w:rsidP="001C4C1C">
      <w:pPr>
        <w:pStyle w:val="Body01"/>
        <w:ind w:left="315" w:right="315"/>
      </w:pPr>
      <w:r w:rsidRPr="005F69ED">
        <w:t>-    0.000015</w:t>
      </w:r>
    </w:p>
    <w:p w14:paraId="70094CAD" w14:textId="77777777" w:rsidR="00B47AB1" w:rsidRPr="005F69ED" w:rsidRDefault="00B47AB1" w:rsidP="001C4C1C">
      <w:pPr>
        <w:pStyle w:val="Body01"/>
        <w:ind w:left="315" w:right="315"/>
      </w:pPr>
      <w:r w:rsidRPr="005F69ED">
        <w:t xml:space="preserve">   356.3622</w:t>
      </w:r>
    </w:p>
    <w:p w14:paraId="2FCF859B" w14:textId="492EF41B" w:rsidR="00B47AB1" w:rsidRPr="005F69ED" w:rsidRDefault="00CB7807">
      <w:pPr>
        <w:rPr>
          <w:rFonts w:ascii="Times New Roman" w:hAnsi="Times New Roman"/>
        </w:rPr>
      </w:pPr>
      <w:r w:rsidRPr="005F69ED">
        <w:rPr>
          <w:rFonts w:ascii="Times New Roman" w:hAnsi="Times New Roman"/>
        </w:rPr>
        <w:br w:type="page"/>
      </w:r>
      <w:r w:rsidR="003812B7" w:rsidRPr="005F69ED">
        <w:rPr>
          <w:rFonts w:ascii="Times New Roman" w:hAnsi="Times New Roman"/>
          <w:noProof/>
        </w:rPr>
        <w:lastRenderedPageBreak/>
        <mc:AlternateContent>
          <mc:Choice Requires="wpg">
            <w:drawing>
              <wp:inline distT="0" distB="0" distL="0" distR="0" wp14:anchorId="738E808A" wp14:editId="482B88E1">
                <wp:extent cx="2174875" cy="320675"/>
                <wp:effectExtent l="5080" t="13335" r="10795" b="8890"/>
                <wp:docPr id="2055545204"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4875" cy="320675"/>
                          <a:chOff x="2427" y="1686"/>
                          <a:chExt cx="1379" cy="463"/>
                        </a:xfrm>
                      </wpg:grpSpPr>
                      <wps:wsp>
                        <wps:cNvPr id="274120896" name="Oval 92"/>
                        <wps:cNvSpPr>
                          <a:spLocks noChangeArrowheads="1"/>
                        </wps:cNvSpPr>
                        <wps:spPr bwMode="auto">
                          <a:xfrm>
                            <a:off x="2427" y="1686"/>
                            <a:ext cx="1379" cy="463"/>
                          </a:xfrm>
                          <a:prstGeom prst="ellipse">
                            <a:avLst/>
                          </a:prstGeom>
                          <a:solidFill>
                            <a:srgbClr val="C0C0C0"/>
                          </a:solidFill>
                          <a:ln w="9525">
                            <a:solidFill>
                              <a:srgbClr val="000000"/>
                            </a:solidFill>
                            <a:round/>
                            <a:headEnd/>
                            <a:tailEnd/>
                          </a:ln>
                        </wps:spPr>
                        <wps:bodyPr rot="0" vert="horz" wrap="square" lIns="74295" tIns="8890" rIns="74295" bIns="8890" anchor="t" anchorCtr="0" upright="1">
                          <a:noAutofit/>
                        </wps:bodyPr>
                      </wps:wsp>
                      <wps:wsp>
                        <wps:cNvPr id="830024021" name="Text Box 93"/>
                        <wps:cNvSpPr txBox="1">
                          <a:spLocks noChangeArrowheads="1"/>
                        </wps:cNvSpPr>
                        <wps:spPr bwMode="auto">
                          <a:xfrm>
                            <a:off x="2686" y="1686"/>
                            <a:ext cx="917"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D8816" w14:textId="77777777" w:rsidR="001C4C1C" w:rsidRPr="003B1184" w:rsidRDefault="001C4C1C" w:rsidP="003B1184">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wps:txbx>
                        <wps:bodyPr rot="0" vert="horz" wrap="square" lIns="74295" tIns="37800" rIns="74295" bIns="8890" anchor="t" anchorCtr="0" upright="1">
                          <a:noAutofit/>
                        </wps:bodyPr>
                      </wps:wsp>
                    </wpg:wgp>
                  </a:graphicData>
                </a:graphic>
              </wp:inline>
            </w:drawing>
          </mc:Choice>
          <mc:Fallback>
            <w:pict>
              <v:group w14:anchorId="738E808A" id="Group 91" o:spid="_x0000_s1116" style="width:171.25pt;height:25.25pt;mso-position-horizontal-relative:char;mso-position-vertical-relative:line" coordorigin="2427,1686" coordsize="13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">
                <v:oval id="Oval 92" o:spid="_x0000_s1117" style="position:absolute;left:2427;top:1686;width:13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" fillcolor="silver">
                  <v:textbox inset="5.85pt,.7pt,5.85pt,.7pt"/>
                </v:oval>
                <v:shape id="Text Box 93" o:spid="_x0000_s1118" type="#_x0000_t202" style="position:absolute;left:2686;top:1686;width:917;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" filled="f" stroked="f">
                  <v:textbox inset="5.85pt,1.05mm,5.85pt,.7pt">
                    <w:txbxContent>
                      <w:p w14:paraId="157D8816" w14:textId="77777777" w:rsidR="001C4C1C" w:rsidRPr="003B1184" w:rsidRDefault="001C4C1C" w:rsidP="003B1184">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v:textbox>
                </v:shape>
                <w10:anchorlock/>
              </v:group>
            </w:pict>
          </mc:Fallback>
        </mc:AlternateContent>
      </w:r>
    </w:p>
    <w:p w14:paraId="47454F6B" w14:textId="0E5D6A91" w:rsidR="00B47AB1" w:rsidRPr="005F69ED" w:rsidRDefault="003812B7">
      <w:pPr>
        <w:rPr>
          <w:rFonts w:ascii="Times New Roman" w:hAnsi="Times New Roman"/>
          <w:sz w:val="22"/>
          <w:szCs w:val="22"/>
        </w:rPr>
      </w:pPr>
      <w:r w:rsidRPr="005F69ED">
        <w:rPr>
          <w:rFonts w:ascii="Times New Roman" w:hAnsi="Times New Roman"/>
          <w:noProof/>
          <w:sz w:val="22"/>
          <w:szCs w:val="22"/>
        </w:rPr>
        <mc:AlternateContent>
          <mc:Choice Requires="wps">
            <w:drawing>
              <wp:anchor distT="0" distB="0" distL="114300" distR="114300" simplePos="0" relativeHeight="251662848" behindDoc="0" locked="0" layoutInCell="1" allowOverlap="1" wp14:anchorId="3CE62711" wp14:editId="22ED8D96">
                <wp:simplePos x="0" y="0"/>
                <wp:positionH relativeFrom="column">
                  <wp:posOffset>-102870</wp:posOffset>
                </wp:positionH>
                <wp:positionV relativeFrom="paragraph">
                  <wp:posOffset>125730</wp:posOffset>
                </wp:positionV>
                <wp:extent cx="5956300" cy="1137920"/>
                <wp:effectExtent l="0" t="0" r="0" b="0"/>
                <wp:wrapNone/>
                <wp:docPr id="1459670851" name="Rectangl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0" cy="1137920"/>
                        </a:xfrm>
                        <a:prstGeom prst="rect">
                          <a:avLst/>
                        </a:prstGeom>
                        <a:noFill/>
                        <a:ln w="19050" cap="rnd" algn="ctr">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680E1" id="Rectangle 926" o:spid="_x0000_s1026" style="position:absolute;margin-left:-8.1pt;margin-top:9.9pt;width:469pt;height:89.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" filled="f" strokeweight="1.5pt">
                <v:stroke dashstyle="1 1" endcap="round"/>
                <v:textbox inset="5.85pt,.7pt,5.85pt,.7pt"/>
              </v:rect>
            </w:pict>
          </mc:Fallback>
        </mc:AlternateContent>
      </w:r>
    </w:p>
    <w:p w14:paraId="490499FB" w14:textId="77777777" w:rsidR="00CB7807" w:rsidRPr="005F69ED" w:rsidRDefault="00B47AB1" w:rsidP="001C4C1C">
      <w:pPr>
        <w:pStyle w:val="Question"/>
        <w:ind w:left="640" w:hanging="640"/>
      </w:pPr>
      <w:r w:rsidRPr="005F69ED">
        <w:rPr>
          <w:rStyle w:val="QuestionArial11ptChar"/>
          <w:rFonts w:ascii="Times New Roman" w:hAnsi="Times New Roman" w:cs="Times New Roman"/>
        </w:rPr>
        <w:t>Q1</w:t>
      </w:r>
      <w:r w:rsidRPr="005F69ED">
        <w:rPr>
          <w:rFonts w:eastAsia="MS Mincho"/>
        </w:rPr>
        <w:tab/>
      </w:r>
      <w:r w:rsidR="00146C40" w:rsidRPr="005F69ED">
        <w:rPr>
          <w:rFonts w:eastAsia="MS Mincho"/>
        </w:rPr>
        <w:t xml:space="preserve">Biểu diễn số thập phân 100 trong hệ nhị phân, hệ cơ số 8 và hệ </w:t>
      </w:r>
      <w:r w:rsidR="0041296C" w:rsidRPr="005F69ED">
        <w:rPr>
          <w:rFonts w:eastAsia="MS Mincho"/>
        </w:rPr>
        <w:t xml:space="preserve">cơ số </w:t>
      </w:r>
      <w:r w:rsidR="00146C40" w:rsidRPr="005F69ED">
        <w:rPr>
          <w:rFonts w:eastAsia="MS Mincho"/>
        </w:rPr>
        <w:t>16</w:t>
      </w:r>
      <w:r w:rsidRPr="005F69ED">
        <w:t>.</w:t>
      </w:r>
    </w:p>
    <w:p w14:paraId="5094116B" w14:textId="77777777" w:rsidR="00CB7807" w:rsidRPr="005F69ED" w:rsidRDefault="00B47AB1" w:rsidP="001C4C1C">
      <w:pPr>
        <w:pStyle w:val="Question"/>
        <w:ind w:left="640" w:hanging="640"/>
      </w:pPr>
      <w:r w:rsidRPr="005F69ED">
        <w:rPr>
          <w:rStyle w:val="QuestionArial11ptChar"/>
          <w:rFonts w:ascii="Times New Roman" w:hAnsi="Times New Roman" w:cs="Times New Roman"/>
        </w:rPr>
        <w:t>Q2</w:t>
      </w:r>
      <w:r w:rsidRPr="005F69ED">
        <w:rPr>
          <w:rFonts w:eastAsia="MS Mincho"/>
        </w:rPr>
        <w:tab/>
      </w:r>
      <w:r w:rsidR="00146C40" w:rsidRPr="005F69ED">
        <w:rPr>
          <w:rFonts w:eastAsia="MS Mincho"/>
        </w:rPr>
        <w:t xml:space="preserve">Thực hiện phép dịch chuyển số học và dịch chuyển logic sang phải 3 bit trên số nhị phân 8 bit </w:t>
      </w:r>
      <w:r w:rsidRPr="005F69ED">
        <w:t>11001100.</w:t>
      </w:r>
    </w:p>
    <w:p w14:paraId="5B6D0A8A" w14:textId="77777777" w:rsidR="003B3EB1" w:rsidRPr="005F69ED" w:rsidRDefault="00B47AB1" w:rsidP="001C4C1C">
      <w:pPr>
        <w:pStyle w:val="Question"/>
        <w:ind w:left="640" w:hanging="640"/>
        <w:rPr>
          <w:rFonts w:eastAsia="MS Mincho"/>
        </w:rPr>
      </w:pPr>
      <w:r w:rsidRPr="005F69ED">
        <w:rPr>
          <w:rStyle w:val="QuestionArial11ptChar"/>
          <w:rFonts w:ascii="Times New Roman" w:hAnsi="Times New Roman" w:cs="Times New Roman"/>
        </w:rPr>
        <w:t>Q3</w:t>
      </w:r>
      <w:r w:rsidRPr="005F69ED">
        <w:rPr>
          <w:rFonts w:eastAsia="MS Mincho"/>
          <w:sz w:val="22"/>
          <w:szCs w:val="22"/>
        </w:rPr>
        <w:tab/>
      </w:r>
      <w:r w:rsidR="003B3EB1" w:rsidRPr="005F69ED">
        <w:rPr>
          <w:rFonts w:eastAsia="MS Mincho"/>
        </w:rPr>
        <w:t>Giả</w:t>
      </w:r>
      <w:r w:rsidR="00C122DB" w:rsidRPr="005F69ED">
        <w:rPr>
          <w:rFonts w:eastAsia="MS Mincho"/>
        </w:rPr>
        <w:t>i thích</w:t>
      </w:r>
      <w:r w:rsidR="003B3EB1" w:rsidRPr="005F69ED">
        <w:rPr>
          <w:rFonts w:eastAsia="MS Mincho"/>
        </w:rPr>
        <w:t xml:space="preserve"> khái niệm “triệt tiêu chữ số có nghĩa” và “mất chữ số đuôi”</w:t>
      </w:r>
    </w:p>
    <w:p w14:paraId="013A33B7" w14:textId="77777777" w:rsidR="00B47AB1" w:rsidRPr="005F69ED" w:rsidRDefault="00B47AB1">
      <w:pPr>
        <w:rPr>
          <w:rFonts w:ascii="Times New Roman" w:hAnsi="Times New Roman"/>
          <w:sz w:val="22"/>
          <w:szCs w:val="22"/>
        </w:rPr>
      </w:pPr>
    </w:p>
    <w:p w14:paraId="30DEB651" w14:textId="77777777" w:rsidR="00B47AB1" w:rsidRPr="005F69ED" w:rsidRDefault="00B47AB1">
      <w:pPr>
        <w:rPr>
          <w:rFonts w:ascii="Times New Roman" w:hAnsi="Times New Roman"/>
          <w:sz w:val="22"/>
          <w:szCs w:val="22"/>
        </w:rPr>
      </w:pPr>
    </w:p>
    <w:p w14:paraId="6B051C2A" w14:textId="77777777" w:rsidR="00CB7807" w:rsidRPr="005F69ED" w:rsidRDefault="00CB7807">
      <w:pPr>
        <w:rPr>
          <w:rFonts w:ascii="Times New Roman" w:hAnsi="Times New Roman"/>
          <w:sz w:val="22"/>
          <w:szCs w:val="22"/>
        </w:rPr>
      </w:pPr>
    </w:p>
    <w:p w14:paraId="3E165B53" w14:textId="77777777" w:rsidR="00B47AB1" w:rsidRPr="005F69ED" w:rsidRDefault="00B47AB1" w:rsidP="001C4C1C">
      <w:pPr>
        <w:pStyle w:val="Body01"/>
        <w:tabs>
          <w:tab w:val="left" w:pos="644"/>
        </w:tabs>
        <w:ind w:leftChars="0" w:left="0" w:right="315"/>
      </w:pPr>
      <w:r w:rsidRPr="005F69ED">
        <w:rPr>
          <w:rStyle w:val="QuestionChar1"/>
          <w:rFonts w:eastAsia="MS Mincho"/>
          <w:b/>
          <w:bCs/>
          <w:sz w:val="22"/>
        </w:rPr>
        <w:t>A1</w:t>
      </w:r>
      <w:r w:rsidRPr="005F69ED">
        <w:rPr>
          <w:rFonts w:eastAsia="MS Mincho"/>
          <w:b/>
        </w:rPr>
        <w:tab/>
      </w:r>
      <w:r w:rsidR="008967E3" w:rsidRPr="005F69ED">
        <w:t>Trong hệ nhị phân</w:t>
      </w:r>
      <w:r w:rsidRPr="005F69ED">
        <w:t>: (1100100)</w:t>
      </w:r>
      <w:r w:rsidRPr="005F69ED">
        <w:rPr>
          <w:vertAlign w:val="subscript"/>
        </w:rPr>
        <w:t>2</w:t>
      </w:r>
      <w:r w:rsidRPr="005F69ED">
        <w:t xml:space="preserve"> </w:t>
      </w:r>
    </w:p>
    <w:p w14:paraId="7ABA5C23" w14:textId="77777777" w:rsidR="00B47AB1" w:rsidRPr="005F69ED" w:rsidRDefault="00B47AB1" w:rsidP="001C4C1C">
      <w:pPr>
        <w:pStyle w:val="Body01"/>
        <w:tabs>
          <w:tab w:val="left" w:pos="644"/>
        </w:tabs>
        <w:ind w:left="315" w:right="315"/>
      </w:pPr>
      <w:r w:rsidRPr="005F69ED">
        <w:tab/>
      </w:r>
      <w:r w:rsidR="008967E3" w:rsidRPr="005F69ED">
        <w:t>Trong hệ cơ số 8</w:t>
      </w:r>
      <w:r w:rsidRPr="005F69ED">
        <w:t>: (144)</w:t>
      </w:r>
      <w:r w:rsidRPr="005F69ED">
        <w:rPr>
          <w:vertAlign w:val="subscript"/>
        </w:rPr>
        <w:t>8</w:t>
      </w:r>
      <w:r w:rsidRPr="005F69ED">
        <w:t xml:space="preserve"> </w:t>
      </w:r>
    </w:p>
    <w:p w14:paraId="5A6D9483" w14:textId="77777777" w:rsidR="00B47AB1" w:rsidRPr="005F69ED" w:rsidRDefault="00B47AB1" w:rsidP="001C4C1C">
      <w:pPr>
        <w:pStyle w:val="Body01"/>
        <w:tabs>
          <w:tab w:val="left" w:pos="644"/>
        </w:tabs>
        <w:ind w:left="315" w:right="315"/>
      </w:pPr>
      <w:r w:rsidRPr="005F69ED">
        <w:tab/>
      </w:r>
      <w:r w:rsidR="008967E3" w:rsidRPr="005F69ED">
        <w:t>Trong hệ 16</w:t>
      </w:r>
      <w:r w:rsidRPr="005F69ED">
        <w:t>: (64)</w:t>
      </w:r>
      <w:r w:rsidRPr="005F69ED">
        <w:rPr>
          <w:vertAlign w:val="subscript"/>
        </w:rPr>
        <w:t>16</w:t>
      </w:r>
    </w:p>
    <w:p w14:paraId="38E751B6" w14:textId="77777777" w:rsidR="00B51CEC" w:rsidRPr="005F69ED" w:rsidRDefault="00B47AB1" w:rsidP="001C4C1C">
      <w:pPr>
        <w:pStyle w:val="Body01"/>
        <w:tabs>
          <w:tab w:val="left" w:pos="644"/>
        </w:tabs>
        <w:ind w:left="315" w:right="315"/>
      </w:pPr>
      <w:r w:rsidRPr="005F69ED">
        <w:tab/>
      </w:r>
      <w:r w:rsidR="008967E3" w:rsidRPr="005F69ED">
        <w:t>Chuyển sang hệ nhị phân</w:t>
      </w:r>
      <w:r w:rsidR="0096080C" w:rsidRPr="005F69ED">
        <w:t>:</w:t>
      </w:r>
    </w:p>
    <w:p w14:paraId="1D369114" w14:textId="77777777" w:rsidR="00B47AB1" w:rsidRPr="005F69ED" w:rsidRDefault="00B47AB1" w:rsidP="001C4C1C">
      <w:pPr>
        <w:pStyle w:val="Body01"/>
        <w:ind w:leftChars="607" w:left="1275" w:right="315"/>
        <w:rPr>
          <w:lang w:val="nb-NO"/>
        </w:rPr>
      </w:pPr>
      <w:r w:rsidRPr="005F69ED">
        <w:rPr>
          <w:lang w:val="nb-NO"/>
        </w:rPr>
        <w:t>100</w:t>
      </w:r>
      <w:r w:rsidR="00B51CEC" w:rsidRPr="005F69ED">
        <w:rPr>
          <w:lang w:val="nb-NO"/>
        </w:rPr>
        <w:t xml:space="preserve"> </w:t>
      </w:r>
      <w:r w:rsidRPr="005F69ED">
        <w:rPr>
          <w:lang w:val="nb-NO"/>
        </w:rPr>
        <w:t>=</w:t>
      </w:r>
      <w:r w:rsidR="00B51CEC" w:rsidRPr="005F69ED">
        <w:rPr>
          <w:lang w:val="nb-NO"/>
        </w:rPr>
        <w:t xml:space="preserve"> </w:t>
      </w:r>
      <w:r w:rsidRPr="005F69ED">
        <w:rPr>
          <w:lang w:val="nb-NO"/>
        </w:rPr>
        <w:t>64</w:t>
      </w:r>
      <w:r w:rsidR="00B51CEC" w:rsidRPr="005F69ED">
        <w:rPr>
          <w:lang w:val="nb-NO"/>
        </w:rPr>
        <w:t xml:space="preserve"> </w:t>
      </w:r>
      <w:r w:rsidRPr="005F69ED">
        <w:rPr>
          <w:lang w:val="nb-NO"/>
        </w:rPr>
        <w:t>+</w:t>
      </w:r>
      <w:r w:rsidR="00B51CEC" w:rsidRPr="005F69ED">
        <w:rPr>
          <w:lang w:val="nb-NO"/>
        </w:rPr>
        <w:t xml:space="preserve"> </w:t>
      </w:r>
      <w:r w:rsidRPr="005F69ED">
        <w:rPr>
          <w:lang w:val="nb-NO"/>
        </w:rPr>
        <w:t>32</w:t>
      </w:r>
      <w:r w:rsidR="00B51CEC" w:rsidRPr="005F69ED">
        <w:rPr>
          <w:lang w:val="nb-NO"/>
        </w:rPr>
        <w:t xml:space="preserve"> </w:t>
      </w:r>
      <w:r w:rsidRPr="005F69ED">
        <w:rPr>
          <w:lang w:val="nb-NO"/>
        </w:rPr>
        <w:t>+</w:t>
      </w:r>
      <w:r w:rsidR="00B51CEC" w:rsidRPr="005F69ED">
        <w:rPr>
          <w:lang w:val="nb-NO"/>
        </w:rPr>
        <w:t xml:space="preserve"> </w:t>
      </w:r>
      <w:r w:rsidRPr="005F69ED">
        <w:rPr>
          <w:lang w:val="nb-NO"/>
        </w:rPr>
        <w:t>4</w:t>
      </w:r>
    </w:p>
    <w:p w14:paraId="51687D90" w14:textId="77777777" w:rsidR="00B47AB1" w:rsidRPr="005F69ED" w:rsidRDefault="00B47AB1" w:rsidP="001C4C1C">
      <w:pPr>
        <w:pStyle w:val="Body01"/>
        <w:ind w:leftChars="790" w:left="1659" w:right="315"/>
        <w:rPr>
          <w:lang w:val="nb-NO"/>
        </w:rPr>
      </w:pPr>
      <w:r w:rsidRPr="005F69ED">
        <w:rPr>
          <w:lang w:val="nb-NO"/>
        </w:rPr>
        <w:t>=</w:t>
      </w:r>
      <w:r w:rsidR="00B51CEC" w:rsidRPr="005F69ED">
        <w:rPr>
          <w:lang w:val="nb-NO"/>
        </w:rPr>
        <w:t xml:space="preserve"> </w:t>
      </w:r>
      <w:r w:rsidRPr="005F69ED">
        <w:rPr>
          <w:lang w:val="nb-NO"/>
        </w:rPr>
        <w:t>2</w:t>
      </w:r>
      <w:r w:rsidRPr="005F69ED">
        <w:rPr>
          <w:vertAlign w:val="superscript"/>
          <w:lang w:val="nb-NO"/>
        </w:rPr>
        <w:t>6</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2</w:t>
      </w:r>
      <w:r w:rsidRPr="005F69ED">
        <w:rPr>
          <w:vertAlign w:val="superscript"/>
          <w:lang w:val="nb-NO"/>
        </w:rPr>
        <w:t>5</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2</w:t>
      </w:r>
      <w:r w:rsidRPr="005F69ED">
        <w:rPr>
          <w:vertAlign w:val="superscript"/>
          <w:lang w:val="nb-NO"/>
        </w:rPr>
        <w:t>2</w:t>
      </w:r>
    </w:p>
    <w:p w14:paraId="30A5DA3A" w14:textId="77777777" w:rsidR="00B47AB1" w:rsidRPr="005F69ED" w:rsidRDefault="00B47AB1" w:rsidP="001C4C1C">
      <w:pPr>
        <w:pStyle w:val="Body01"/>
        <w:ind w:leftChars="790" w:left="1659" w:right="315"/>
        <w:rPr>
          <w:lang w:val="nb-NO"/>
        </w:rPr>
      </w:pPr>
      <w:r w:rsidRPr="005F69ED">
        <w:rPr>
          <w:lang w:val="nb-NO"/>
        </w:rPr>
        <w:t>=</w:t>
      </w:r>
      <w:r w:rsidR="00B51CEC" w:rsidRPr="005F69ED">
        <w:rPr>
          <w:lang w:val="nb-NO"/>
        </w:rPr>
        <w:t xml:space="preserve"> </w:t>
      </w:r>
      <w:r w:rsidRPr="005F69ED">
        <w:rPr>
          <w:lang w:val="nb-NO"/>
        </w:rPr>
        <w:t xml:space="preserve">1 </w:t>
      </w:r>
      <w:r w:rsidR="00212CDF" w:rsidRPr="005F69ED">
        <w:rPr>
          <w:lang w:val="nb-NO"/>
        </w:rPr>
        <w:t>×</w:t>
      </w:r>
      <w:r w:rsidRPr="005F69ED">
        <w:rPr>
          <w:lang w:val="nb-NO"/>
        </w:rPr>
        <w:t xml:space="preserve"> 2</w:t>
      </w:r>
      <w:r w:rsidRPr="005F69ED">
        <w:rPr>
          <w:vertAlign w:val="superscript"/>
          <w:lang w:val="nb-NO"/>
        </w:rPr>
        <w:t>6</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1 </w:t>
      </w:r>
      <w:r w:rsidR="00212CDF" w:rsidRPr="005F69ED">
        <w:rPr>
          <w:lang w:val="nb-NO"/>
        </w:rPr>
        <w:t>×</w:t>
      </w:r>
      <w:r w:rsidRPr="005F69ED">
        <w:rPr>
          <w:lang w:val="nb-NO"/>
        </w:rPr>
        <w:t xml:space="preserve"> 2</w:t>
      </w:r>
      <w:r w:rsidRPr="005F69ED">
        <w:rPr>
          <w:vertAlign w:val="superscript"/>
          <w:lang w:val="nb-NO"/>
        </w:rPr>
        <w:t>5</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0 </w:t>
      </w:r>
      <w:r w:rsidR="00212CDF" w:rsidRPr="005F69ED">
        <w:rPr>
          <w:lang w:val="nb-NO"/>
        </w:rPr>
        <w:t>×</w:t>
      </w:r>
      <w:r w:rsidRPr="005F69ED">
        <w:rPr>
          <w:lang w:val="nb-NO"/>
        </w:rPr>
        <w:t xml:space="preserve"> 2</w:t>
      </w:r>
      <w:r w:rsidRPr="005F69ED">
        <w:rPr>
          <w:vertAlign w:val="superscript"/>
          <w:lang w:val="nb-NO"/>
        </w:rPr>
        <w:t>4</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0 </w:t>
      </w:r>
      <w:r w:rsidR="00212CDF" w:rsidRPr="005F69ED">
        <w:rPr>
          <w:lang w:val="nb-NO"/>
        </w:rPr>
        <w:t>×</w:t>
      </w:r>
      <w:r w:rsidRPr="005F69ED">
        <w:rPr>
          <w:lang w:val="nb-NO"/>
        </w:rPr>
        <w:t xml:space="preserve"> 2</w:t>
      </w:r>
      <w:r w:rsidRPr="005F69ED">
        <w:rPr>
          <w:vertAlign w:val="superscript"/>
          <w:lang w:val="nb-NO"/>
        </w:rPr>
        <w:t>3</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1 </w:t>
      </w:r>
      <w:r w:rsidR="00212CDF" w:rsidRPr="005F69ED">
        <w:rPr>
          <w:lang w:val="nb-NO"/>
        </w:rPr>
        <w:t>×</w:t>
      </w:r>
      <w:r w:rsidRPr="005F69ED">
        <w:rPr>
          <w:lang w:val="nb-NO"/>
        </w:rPr>
        <w:t xml:space="preserve"> 2</w:t>
      </w:r>
      <w:r w:rsidRPr="005F69ED">
        <w:rPr>
          <w:vertAlign w:val="superscript"/>
          <w:lang w:val="nb-NO"/>
        </w:rPr>
        <w:t>2</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0 </w:t>
      </w:r>
      <w:r w:rsidR="00212CDF" w:rsidRPr="005F69ED">
        <w:rPr>
          <w:lang w:val="nb-NO"/>
        </w:rPr>
        <w:t>×</w:t>
      </w:r>
      <w:r w:rsidRPr="005F69ED">
        <w:rPr>
          <w:lang w:val="nb-NO"/>
        </w:rPr>
        <w:t xml:space="preserve"> 2</w:t>
      </w:r>
      <w:r w:rsidRPr="005F69ED">
        <w:rPr>
          <w:vertAlign w:val="superscript"/>
          <w:lang w:val="nb-NO"/>
        </w:rPr>
        <w:t>1</w:t>
      </w:r>
      <w:r w:rsidR="00B51CEC" w:rsidRPr="005F69ED">
        <w:rPr>
          <w:vertAlign w:val="superscript"/>
          <w:lang w:val="nb-NO"/>
        </w:rPr>
        <w:t xml:space="preserve"> </w:t>
      </w:r>
      <w:r w:rsidRPr="005F69ED">
        <w:rPr>
          <w:lang w:val="nb-NO"/>
        </w:rPr>
        <w:t>+</w:t>
      </w:r>
      <w:r w:rsidR="00B51CEC" w:rsidRPr="005F69ED">
        <w:rPr>
          <w:lang w:val="nb-NO"/>
        </w:rPr>
        <w:t xml:space="preserve"> </w:t>
      </w:r>
      <w:r w:rsidRPr="005F69ED">
        <w:rPr>
          <w:lang w:val="nb-NO"/>
        </w:rPr>
        <w:t xml:space="preserve">0 </w:t>
      </w:r>
      <w:r w:rsidR="00212CDF" w:rsidRPr="005F69ED">
        <w:rPr>
          <w:lang w:val="nb-NO"/>
        </w:rPr>
        <w:t>×</w:t>
      </w:r>
      <w:r w:rsidRPr="005F69ED">
        <w:rPr>
          <w:lang w:val="nb-NO"/>
        </w:rPr>
        <w:t xml:space="preserve"> 2</w:t>
      </w:r>
      <w:r w:rsidRPr="005F69ED">
        <w:rPr>
          <w:vertAlign w:val="superscript"/>
          <w:lang w:val="nb-NO"/>
        </w:rPr>
        <w:t>0</w:t>
      </w:r>
    </w:p>
    <w:p w14:paraId="65B19F89" w14:textId="77777777" w:rsidR="00B47AB1" w:rsidRPr="005F69ED" w:rsidRDefault="00B47AB1" w:rsidP="001C4C1C">
      <w:pPr>
        <w:pStyle w:val="Body01"/>
        <w:ind w:leftChars="790" w:left="1659" w:right="315"/>
        <w:rPr>
          <w:lang w:val="nb-NO"/>
        </w:rPr>
      </w:pPr>
      <w:r w:rsidRPr="005F69ED">
        <w:rPr>
          <w:lang w:val="nb-NO"/>
        </w:rPr>
        <w:t>=</w:t>
      </w:r>
      <w:r w:rsidR="00B51CEC" w:rsidRPr="005F69ED">
        <w:rPr>
          <w:lang w:val="nb-NO"/>
        </w:rPr>
        <w:t xml:space="preserve"> </w:t>
      </w:r>
      <w:r w:rsidRPr="005F69ED">
        <w:rPr>
          <w:lang w:val="nb-NO"/>
        </w:rPr>
        <w:t>(1100100)</w:t>
      </w:r>
      <w:r w:rsidRPr="005F69ED">
        <w:rPr>
          <w:vertAlign w:val="subscript"/>
          <w:lang w:val="nb-NO"/>
        </w:rPr>
        <w:t>2</w:t>
      </w:r>
    </w:p>
    <w:p w14:paraId="6A423B03" w14:textId="77777777" w:rsidR="00B47AB1" w:rsidRPr="005F69ED" w:rsidRDefault="00B47AB1" w:rsidP="001C4C1C">
      <w:pPr>
        <w:pStyle w:val="Body01"/>
        <w:ind w:left="315" w:right="315"/>
        <w:rPr>
          <w:lang w:val="nb-NO"/>
        </w:rPr>
      </w:pPr>
    </w:p>
    <w:p w14:paraId="09DEBFAE" w14:textId="77777777" w:rsidR="00B47AB1" w:rsidRPr="005F69ED" w:rsidRDefault="00B47AB1" w:rsidP="001C4C1C">
      <w:pPr>
        <w:pStyle w:val="Body01"/>
        <w:tabs>
          <w:tab w:val="left" w:pos="622"/>
        </w:tabs>
        <w:ind w:left="315" w:right="315"/>
        <w:rPr>
          <w:lang w:val="nb-NO"/>
        </w:rPr>
      </w:pPr>
      <w:r w:rsidRPr="005F69ED">
        <w:rPr>
          <w:lang w:val="nb-NO"/>
        </w:rPr>
        <w:tab/>
      </w:r>
      <w:r w:rsidR="008967E3" w:rsidRPr="005F69ED">
        <w:rPr>
          <w:lang w:val="nb-NO"/>
        </w:rPr>
        <w:t>Chuyển sang hệ 8</w:t>
      </w:r>
      <w:r w:rsidRPr="005F69ED">
        <w:rPr>
          <w:lang w:val="nb-NO"/>
        </w:rPr>
        <w:t xml:space="preserve">:    </w:t>
      </w:r>
      <w:r w:rsidR="008967E3" w:rsidRPr="005F69ED">
        <w:rPr>
          <w:lang w:val="nb-NO"/>
        </w:rPr>
        <w:t>Chuyển sang hệ 16</w:t>
      </w:r>
      <w:r w:rsidRPr="005F69ED">
        <w:rPr>
          <w:lang w:val="nb-NO"/>
        </w:rPr>
        <w:t>:</w:t>
      </w:r>
    </w:p>
    <w:p w14:paraId="416C24AB" w14:textId="77777777" w:rsidR="00B47AB1" w:rsidRPr="005F69ED" w:rsidRDefault="00B47AB1" w:rsidP="001C4C1C">
      <w:pPr>
        <w:pStyle w:val="Body01"/>
        <w:ind w:leftChars="404" w:left="848" w:right="315"/>
      </w:pPr>
      <w:r w:rsidRPr="005F69ED">
        <w:rPr>
          <w:u w:val="single"/>
        </w:rPr>
        <w:t>1</w:t>
      </w:r>
      <w:r w:rsidRPr="005F69ED">
        <w:t xml:space="preserve">   </w:t>
      </w:r>
      <w:r w:rsidRPr="005F69ED">
        <w:rPr>
          <w:u w:val="single"/>
        </w:rPr>
        <w:t>100</w:t>
      </w:r>
      <w:r w:rsidRPr="005F69ED">
        <w:t xml:space="preserve">   </w:t>
      </w:r>
      <w:r w:rsidRPr="005F69ED">
        <w:rPr>
          <w:u w:val="single"/>
        </w:rPr>
        <w:t>100</w:t>
      </w:r>
      <w:r w:rsidRPr="005F69ED">
        <w:t xml:space="preserve">          </w:t>
      </w:r>
      <w:r w:rsidRPr="005F69ED">
        <w:rPr>
          <w:u w:val="single"/>
        </w:rPr>
        <w:t>110</w:t>
      </w:r>
      <w:r w:rsidRPr="005F69ED">
        <w:t xml:space="preserve">   </w:t>
      </w:r>
      <w:r w:rsidRPr="005F69ED">
        <w:rPr>
          <w:u w:val="single"/>
        </w:rPr>
        <w:t>0100</w:t>
      </w:r>
    </w:p>
    <w:p w14:paraId="6CC77F46" w14:textId="5BD68DB4" w:rsidR="00B47AB1" w:rsidRPr="005F69ED" w:rsidRDefault="003812B7" w:rsidP="001C4C1C">
      <w:pPr>
        <w:pStyle w:val="Body01"/>
        <w:ind w:leftChars="404" w:left="848" w:right="315"/>
      </w:pPr>
      <w:r w:rsidRPr="005F69ED">
        <w:rPr>
          <w:noProof/>
        </w:rPr>
        <mc:AlternateContent>
          <mc:Choice Requires="wps">
            <w:drawing>
              <wp:anchor distT="0" distB="0" distL="114300" distR="114300" simplePos="0" relativeHeight="251619840" behindDoc="0" locked="1" layoutInCell="1" allowOverlap="1" wp14:anchorId="6475979B" wp14:editId="0B8DD950">
                <wp:simplePos x="0" y="0"/>
                <wp:positionH relativeFrom="column">
                  <wp:posOffset>2691130</wp:posOffset>
                </wp:positionH>
                <wp:positionV relativeFrom="paragraph">
                  <wp:posOffset>13335</wp:posOffset>
                </wp:positionV>
                <wp:extent cx="0" cy="138430"/>
                <wp:effectExtent l="0" t="0" r="0" b="0"/>
                <wp:wrapNone/>
                <wp:docPr id="1663676658"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EC5242" id="Line 438"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9pt,1.05pt" to="211.9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18816" behindDoc="0" locked="1" layoutInCell="1" allowOverlap="1" wp14:anchorId="0E460CBF" wp14:editId="289FB74D">
                <wp:simplePos x="0" y="0"/>
                <wp:positionH relativeFrom="column">
                  <wp:posOffset>2239010</wp:posOffset>
                </wp:positionH>
                <wp:positionV relativeFrom="paragraph">
                  <wp:posOffset>13335</wp:posOffset>
                </wp:positionV>
                <wp:extent cx="0" cy="138430"/>
                <wp:effectExtent l="0" t="0" r="0" b="0"/>
                <wp:wrapNone/>
                <wp:docPr id="466307460"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7063C6" id="Line 437"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1.05pt" to="176.3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17792" behindDoc="0" locked="1" layoutInCell="1" allowOverlap="1" wp14:anchorId="3063C365" wp14:editId="08DE5D5F">
                <wp:simplePos x="0" y="0"/>
                <wp:positionH relativeFrom="column">
                  <wp:posOffset>1338580</wp:posOffset>
                </wp:positionH>
                <wp:positionV relativeFrom="paragraph">
                  <wp:posOffset>13335</wp:posOffset>
                </wp:positionV>
                <wp:extent cx="0" cy="138430"/>
                <wp:effectExtent l="0" t="0" r="0" b="0"/>
                <wp:wrapNone/>
                <wp:docPr id="212308223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5B5C48" id="Line 436"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4pt,1.05pt" to="105.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16768" behindDoc="0" locked="1" layoutInCell="1" allowOverlap="1" wp14:anchorId="7E4BC285" wp14:editId="0FE7F62F">
                <wp:simplePos x="0" y="0"/>
                <wp:positionH relativeFrom="column">
                  <wp:posOffset>919480</wp:posOffset>
                </wp:positionH>
                <wp:positionV relativeFrom="paragraph">
                  <wp:posOffset>13335</wp:posOffset>
                </wp:positionV>
                <wp:extent cx="0" cy="138430"/>
                <wp:effectExtent l="0" t="0" r="0" b="0"/>
                <wp:wrapNone/>
                <wp:docPr id="685214966"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C179FE" id="Line 435"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pt,1.05pt" to="72.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15744" behindDoc="0" locked="1" layoutInCell="1" allowOverlap="1" wp14:anchorId="3B725770" wp14:editId="5E3235C6">
                <wp:simplePos x="0" y="0"/>
                <wp:positionH relativeFrom="column">
                  <wp:posOffset>567690</wp:posOffset>
                </wp:positionH>
                <wp:positionV relativeFrom="paragraph">
                  <wp:posOffset>13335</wp:posOffset>
                </wp:positionV>
                <wp:extent cx="0" cy="138430"/>
                <wp:effectExtent l="0" t="0" r="0" b="0"/>
                <wp:wrapNone/>
                <wp:docPr id="1353811911"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8F5C27" id="Line 434"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pt,1.05pt" to="44.7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">
                <v:stroke endarrow="block" endarrowwidth="narrow" endarrowlength="short"/>
                <w10:anchorlock/>
              </v:line>
            </w:pict>
          </mc:Fallback>
        </mc:AlternateContent>
      </w:r>
    </w:p>
    <w:p w14:paraId="3C6A8163" w14:textId="77777777" w:rsidR="00B47AB1" w:rsidRPr="005F69ED" w:rsidRDefault="00B47AB1" w:rsidP="001C4C1C">
      <w:pPr>
        <w:pStyle w:val="Body01"/>
        <w:ind w:leftChars="404" w:left="848" w:right="315"/>
      </w:pPr>
      <w:r w:rsidRPr="005F69ED">
        <w:t>1    4     4</w:t>
      </w:r>
      <w:r w:rsidRPr="005F69ED">
        <w:rPr>
          <w:vertAlign w:val="subscript"/>
        </w:rPr>
        <w:t>8</w:t>
      </w:r>
      <w:r w:rsidRPr="005F69ED">
        <w:t xml:space="preserve">           6     4</w:t>
      </w:r>
      <w:r w:rsidRPr="005F69ED">
        <w:rPr>
          <w:vertAlign w:val="subscript"/>
        </w:rPr>
        <w:t>16</w:t>
      </w:r>
    </w:p>
    <w:p w14:paraId="5CF28E9A" w14:textId="77777777" w:rsidR="00B47AB1" w:rsidRPr="005F69ED" w:rsidRDefault="00B47AB1" w:rsidP="001C4C1C">
      <w:pPr>
        <w:pStyle w:val="Body01"/>
        <w:ind w:left="315" w:right="315"/>
      </w:pPr>
    </w:p>
    <w:p w14:paraId="60558967" w14:textId="77777777" w:rsidR="00B47AB1" w:rsidRPr="005F69ED" w:rsidRDefault="00B47AB1" w:rsidP="001C4C1C">
      <w:pPr>
        <w:pStyle w:val="Body01"/>
        <w:tabs>
          <w:tab w:val="left" w:pos="610"/>
        </w:tabs>
        <w:ind w:leftChars="0" w:left="0" w:right="315"/>
      </w:pPr>
      <w:r w:rsidRPr="005F69ED">
        <w:rPr>
          <w:rStyle w:val="QuestionArial11ptChar"/>
          <w:rFonts w:ascii="Times New Roman" w:hAnsi="Times New Roman" w:cs="Times New Roman"/>
        </w:rPr>
        <w:t>A2</w:t>
      </w:r>
      <w:r w:rsidRPr="005F69ED">
        <w:rPr>
          <w:rFonts w:eastAsia="MS Mincho"/>
          <w:b/>
        </w:rPr>
        <w:tab/>
      </w:r>
      <w:r w:rsidR="00D230A5" w:rsidRPr="005F69ED">
        <w:t>Dịch số học</w:t>
      </w:r>
      <w:r w:rsidRPr="005F69ED">
        <w:t>:</w:t>
      </w:r>
      <w:r w:rsidR="00A50F53" w:rsidRPr="005F69ED">
        <w:tab/>
      </w:r>
      <w:r w:rsidRPr="005F69ED">
        <w:t>11111001</w:t>
      </w:r>
    </w:p>
    <w:p w14:paraId="4C851DFE" w14:textId="77777777" w:rsidR="00B47AB1" w:rsidRPr="005F69ED" w:rsidRDefault="00B47AB1" w:rsidP="001C4C1C">
      <w:pPr>
        <w:pStyle w:val="Body01"/>
        <w:tabs>
          <w:tab w:val="left" w:pos="632"/>
        </w:tabs>
        <w:ind w:left="315" w:right="315"/>
      </w:pPr>
      <w:r w:rsidRPr="005F69ED">
        <w:tab/>
      </w:r>
      <w:r w:rsidR="00D230A5" w:rsidRPr="005F69ED">
        <w:t>Dịch logic</w:t>
      </w:r>
      <w:r w:rsidRPr="005F69ED">
        <w:t>:</w:t>
      </w:r>
      <w:r w:rsidR="00A50F53" w:rsidRPr="005F69ED">
        <w:tab/>
      </w:r>
      <w:r w:rsidR="00761CCA" w:rsidRPr="005F69ED">
        <w:tab/>
      </w:r>
      <w:r w:rsidRPr="005F69ED">
        <w:t>00011001</w:t>
      </w:r>
    </w:p>
    <w:p w14:paraId="29DC707E" w14:textId="77777777" w:rsidR="00B47AB1" w:rsidRPr="005F69ED" w:rsidRDefault="00B47AB1" w:rsidP="001C4C1C">
      <w:pPr>
        <w:pStyle w:val="Body01"/>
        <w:ind w:leftChars="0" w:left="0" w:right="315"/>
      </w:pPr>
    </w:p>
    <w:p w14:paraId="08D455BD" w14:textId="77777777" w:rsidR="00B47AB1" w:rsidRPr="005F69ED" w:rsidRDefault="00B47AB1" w:rsidP="001C4C1C">
      <w:pPr>
        <w:pStyle w:val="Body01"/>
        <w:ind w:left="315" w:right="315" w:firstLine="536"/>
      </w:pPr>
      <w:r w:rsidRPr="005F69ED">
        <w:t>(</w:t>
      </w:r>
      <w:r w:rsidR="00D230A5" w:rsidRPr="005F69ED">
        <w:t>Dịch số học</w:t>
      </w:r>
      <w:r w:rsidRPr="005F69ED">
        <w:t xml:space="preserve">)       </w:t>
      </w:r>
      <w:r w:rsidR="00761CCA" w:rsidRPr="005F69ED">
        <w:tab/>
      </w:r>
      <w:r w:rsidRPr="005F69ED">
        <w:t>(</w:t>
      </w:r>
      <w:r w:rsidR="00D230A5" w:rsidRPr="005F69ED">
        <w:t>Dịch logic</w:t>
      </w:r>
      <w:r w:rsidRPr="005F69ED">
        <w:t>)</w:t>
      </w:r>
    </w:p>
    <w:p w14:paraId="54E9DD78" w14:textId="60EC2BE3" w:rsidR="00B47AB1" w:rsidRPr="005F69ED" w:rsidRDefault="003812B7" w:rsidP="001C4C1C">
      <w:pPr>
        <w:pStyle w:val="Body01"/>
        <w:ind w:left="315" w:right="315"/>
      </w:pPr>
      <w:r w:rsidRPr="005F69ED">
        <w:rPr>
          <w:noProof/>
        </w:rPr>
        <mc:AlternateContent>
          <mc:Choice Requires="wps">
            <w:drawing>
              <wp:anchor distT="0" distB="0" distL="114300" distR="114300" simplePos="0" relativeHeight="251694592" behindDoc="0" locked="1" layoutInCell="1" allowOverlap="1" wp14:anchorId="2C91258D" wp14:editId="370549C7">
                <wp:simplePos x="0" y="0"/>
                <wp:positionH relativeFrom="column">
                  <wp:posOffset>2510790</wp:posOffset>
                </wp:positionH>
                <wp:positionV relativeFrom="paragraph">
                  <wp:posOffset>132715</wp:posOffset>
                </wp:positionV>
                <wp:extent cx="240030" cy="201930"/>
                <wp:effectExtent l="0" t="0" r="0" b="0"/>
                <wp:wrapNone/>
                <wp:docPr id="686090569" name="Line 1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2019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BB042F" id="Line 1185" o:spid="_x0000_s1026"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7pt,10.45pt" to="216.6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93568" behindDoc="0" locked="1" layoutInCell="1" allowOverlap="1" wp14:anchorId="575A5F19" wp14:editId="19B39AD5">
                <wp:simplePos x="0" y="0"/>
                <wp:positionH relativeFrom="column">
                  <wp:posOffset>2424430</wp:posOffset>
                </wp:positionH>
                <wp:positionV relativeFrom="paragraph">
                  <wp:posOffset>137795</wp:posOffset>
                </wp:positionV>
                <wp:extent cx="240030" cy="201930"/>
                <wp:effectExtent l="0" t="0" r="0" b="0"/>
                <wp:wrapNone/>
                <wp:docPr id="1385353491" name="Line 1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2019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7478C3" id="Line 1184"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9pt,10.85pt" to="209.8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92544" behindDoc="0" locked="1" layoutInCell="1" allowOverlap="1" wp14:anchorId="40FF29DC" wp14:editId="6315C078">
                <wp:simplePos x="0" y="0"/>
                <wp:positionH relativeFrom="column">
                  <wp:posOffset>2345690</wp:posOffset>
                </wp:positionH>
                <wp:positionV relativeFrom="paragraph">
                  <wp:posOffset>135255</wp:posOffset>
                </wp:positionV>
                <wp:extent cx="240030" cy="201930"/>
                <wp:effectExtent l="0" t="0" r="0" b="0"/>
                <wp:wrapNone/>
                <wp:docPr id="686412787" name="Line 1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2019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35C932" id="Line 1183"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7pt,10.65pt" to="203.6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">
                <v:stroke endarrow="block" endarrowwidth="narrow" endarrowlength="short"/>
                <w10:anchorlock/>
              </v:line>
            </w:pict>
          </mc:Fallback>
        </mc:AlternateContent>
      </w:r>
      <w:r w:rsidRPr="005F69ED">
        <w:rPr>
          <w:noProof/>
        </w:rPr>
        <mc:AlternateContent>
          <mc:Choice Requires="wps">
            <w:drawing>
              <wp:anchor distT="0" distB="0" distL="114300" distR="114300" simplePos="0" relativeHeight="251691520" behindDoc="0" locked="1" layoutInCell="1" allowOverlap="1" wp14:anchorId="17F5A65B" wp14:editId="37C8E68F">
                <wp:simplePos x="0" y="0"/>
                <wp:positionH relativeFrom="column">
                  <wp:posOffset>2255520</wp:posOffset>
                </wp:positionH>
                <wp:positionV relativeFrom="paragraph">
                  <wp:posOffset>140335</wp:posOffset>
                </wp:positionV>
                <wp:extent cx="240030" cy="201930"/>
                <wp:effectExtent l="0" t="0" r="0" b="0"/>
                <wp:wrapNone/>
                <wp:docPr id="1595616595" name="Line 1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2019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3AA218" id="Line 1182" o:spid="_x0000_s1026" style="position:absolute;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6pt,11.05pt" to="196.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">
                <v:stroke endarrow="block" endarrowwidth="narrow" endarrowlength="short"/>
                <w10:anchorlock/>
              </v:line>
            </w:pict>
          </mc:Fallback>
        </mc:AlternateContent>
      </w:r>
      <w:r w:rsidRPr="005F69ED">
        <w:rPr>
          <w:noProof/>
        </w:rPr>
        <mc:AlternateContent>
          <mc:Choice Requires="wpg">
            <w:drawing>
              <wp:anchor distT="0" distB="0" distL="114300" distR="114300" simplePos="0" relativeHeight="251690496" behindDoc="0" locked="0" layoutInCell="1" allowOverlap="1" wp14:anchorId="45FBA4D6" wp14:editId="00D154E6">
                <wp:simplePos x="0" y="0"/>
                <wp:positionH relativeFrom="column">
                  <wp:posOffset>577850</wp:posOffset>
                </wp:positionH>
                <wp:positionV relativeFrom="paragraph">
                  <wp:posOffset>133985</wp:posOffset>
                </wp:positionV>
                <wp:extent cx="584200" cy="208280"/>
                <wp:effectExtent l="0" t="0" r="0" b="0"/>
                <wp:wrapNone/>
                <wp:docPr id="1808676576" name="Group 1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200" cy="208280"/>
                          <a:chOff x="2328" y="9727"/>
                          <a:chExt cx="920" cy="328"/>
                        </a:xfrm>
                      </wpg:grpSpPr>
                      <wps:wsp>
                        <wps:cNvPr id="811140143" name="Line 446"/>
                        <wps:cNvCnPr>
                          <a:cxnSpLocks noChangeShapeType="1"/>
                        </wps:cNvCnPr>
                        <wps:spPr bwMode="auto">
                          <a:xfrm>
                            <a:off x="2876" y="9735"/>
                            <a:ext cx="372" cy="30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259692" name="Line 1174"/>
                        <wps:cNvCnPr>
                          <a:cxnSpLocks noChangeShapeType="1"/>
                        </wps:cNvCnPr>
                        <wps:spPr bwMode="auto">
                          <a:xfrm>
                            <a:off x="2764" y="9735"/>
                            <a:ext cx="372" cy="30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287041" name="Line 1175"/>
                        <wps:cNvCnPr>
                          <a:cxnSpLocks noChangeShapeType="1"/>
                        </wps:cNvCnPr>
                        <wps:spPr bwMode="auto">
                          <a:xfrm>
                            <a:off x="2630" y="9735"/>
                            <a:ext cx="372" cy="30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3964223" name="Line 1176"/>
                        <wps:cNvCnPr>
                          <a:cxnSpLocks noChangeShapeType="1"/>
                        </wps:cNvCnPr>
                        <wps:spPr bwMode="auto">
                          <a:xfrm>
                            <a:off x="2496" y="9735"/>
                            <a:ext cx="372" cy="30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1132997" name="Line 1177"/>
                        <wps:cNvCnPr>
                          <a:cxnSpLocks noChangeShapeType="1"/>
                        </wps:cNvCnPr>
                        <wps:spPr bwMode="auto">
                          <a:xfrm>
                            <a:off x="2354" y="9749"/>
                            <a:ext cx="372" cy="306"/>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8530288" name="Line 1178"/>
                        <wps:cNvCnPr>
                          <a:cxnSpLocks noChangeShapeType="1"/>
                        </wps:cNvCnPr>
                        <wps:spPr bwMode="auto">
                          <a:xfrm flipH="1">
                            <a:off x="2328" y="9747"/>
                            <a:ext cx="2" cy="30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7969468" name="Line 1179"/>
                        <wps:cNvCnPr>
                          <a:cxnSpLocks noChangeShapeType="1"/>
                        </wps:cNvCnPr>
                        <wps:spPr bwMode="auto">
                          <a:xfrm>
                            <a:off x="2328" y="9727"/>
                            <a:ext cx="138" cy="328"/>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5295876" name="Line 1180"/>
                        <wps:cNvCnPr>
                          <a:cxnSpLocks noChangeShapeType="1"/>
                        </wps:cNvCnPr>
                        <wps:spPr bwMode="auto">
                          <a:xfrm>
                            <a:off x="2338" y="9737"/>
                            <a:ext cx="254" cy="308"/>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17CFBA1" id="Group 1181" o:spid="_x0000_s1026" style="position:absolute;margin-left:45.5pt;margin-top:10.55pt;width:46pt;height:16.4pt;z-index:251690496" coordorigin="2328,9727" coordsize="920,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">
                <v:line id="Line 446" o:spid="_x0000_s1027" style="position:absolute;visibility:visible;mso-wrap-style:square" from="2876,9735" to="3248,1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">
                  <v:stroke endarrow="block" endarrowwidth="narrow" endarrowlength="short"/>
                </v:line>
                <v:line id="Line 1174" o:spid="_x0000_s1028" style="position:absolute;visibility:visible;mso-wrap-style:square" from="2764,9735" to="3136,1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">
                  <v:stroke endarrow="block" endarrowwidth="narrow" endarrowlength="short"/>
                </v:line>
                <v:line id="Line 1175" o:spid="_x0000_s1029" style="position:absolute;visibility:visible;mso-wrap-style:square" from="2630,9735" to="3002,1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">
                  <v:stroke endarrow="block" endarrowwidth="narrow" endarrowlength="short"/>
                </v:line>
                <v:line id="Line 1176" o:spid="_x0000_s1030" style="position:absolute;visibility:visible;mso-wrap-style:square" from="2496,9735" to="2868,1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">
                  <v:stroke endarrow="block" endarrowwidth="narrow" endarrowlength="short"/>
                </v:line>
                <v:line id="Line 1177" o:spid="_x0000_s1031" style="position:absolute;visibility:visible;mso-wrap-style:square" from="2354,9749" to="2726,10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">
                  <v:stroke endarrow="block" endarrowwidth="narrow" endarrowlength="short"/>
                </v:line>
                <v:line id="Line 1178" o:spid="_x0000_s1032" style="position:absolute;flip:x;visibility:visible;mso-wrap-style:square" from="2328,9747" to="2330,10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">
                  <v:stroke endarrow="block" endarrowwidth="narrow" endarrowlength="short"/>
                </v:line>
                <v:line id="Line 1179" o:spid="_x0000_s1033" style="position:absolute;visibility:visible;mso-wrap-style:square" from="2328,9727" to="2466,10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">
                  <v:stroke endarrow="block" endarrowwidth="narrow" endarrowlength="short"/>
                </v:line>
                <v:line id="Line 1180" o:spid="_x0000_s1034" style="position:absolute;visibility:visible;mso-wrap-style:square" from="2338,9737" to="2592,10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">
                  <v:stroke endarrow="block" endarrowwidth="narrow" endarrowlength="short"/>
                </v:line>
              </v:group>
            </w:pict>
          </mc:Fallback>
        </mc:AlternateContent>
      </w:r>
      <w:r w:rsidRPr="005F69ED">
        <w:rPr>
          <w:noProof/>
        </w:rPr>
        <mc:AlternateContent>
          <mc:Choice Requires="wps">
            <w:drawing>
              <wp:anchor distT="0" distB="0" distL="114300" distR="114300" simplePos="0" relativeHeight="251620864" behindDoc="0" locked="1" layoutInCell="1" allowOverlap="1" wp14:anchorId="61EF6CEC" wp14:editId="6A343963">
                <wp:simplePos x="0" y="0"/>
                <wp:positionH relativeFrom="column">
                  <wp:posOffset>2169160</wp:posOffset>
                </wp:positionH>
                <wp:positionV relativeFrom="paragraph">
                  <wp:posOffset>141605</wp:posOffset>
                </wp:positionV>
                <wp:extent cx="240030" cy="201930"/>
                <wp:effectExtent l="0" t="0" r="0" b="0"/>
                <wp:wrapNone/>
                <wp:docPr id="1729948880"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 cy="20193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53BD01" id="Line 447"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8pt,11.15pt" to="189.7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">
                <v:stroke endarrow="block" endarrowwidth="narrow" endarrowlength="short"/>
                <w10:anchorlock/>
              </v:line>
            </w:pict>
          </mc:Fallback>
        </mc:AlternateContent>
      </w:r>
      <w:r w:rsidR="00B47AB1" w:rsidRPr="005F69ED">
        <w:tab/>
        <w:t>11001100             11001100</w:t>
      </w:r>
    </w:p>
    <w:p w14:paraId="2AE22C12" w14:textId="77777777" w:rsidR="00B47AB1" w:rsidRPr="005F69ED" w:rsidRDefault="00B47AB1" w:rsidP="001C4C1C">
      <w:pPr>
        <w:pStyle w:val="Body01"/>
        <w:ind w:leftChars="0" w:left="0" w:right="315"/>
      </w:pPr>
    </w:p>
    <w:p w14:paraId="41C18275" w14:textId="77777777" w:rsidR="00B47AB1" w:rsidRPr="005F69ED" w:rsidRDefault="00B47AB1" w:rsidP="001C4C1C">
      <w:pPr>
        <w:pStyle w:val="Body01"/>
        <w:ind w:left="315" w:right="315" w:firstLine="536"/>
      </w:pPr>
      <w:r w:rsidRPr="005F69ED">
        <w:t>11111001             00011001</w:t>
      </w:r>
    </w:p>
    <w:p w14:paraId="37B6AD21" w14:textId="77777777" w:rsidR="00B47AB1" w:rsidRPr="005F69ED" w:rsidRDefault="00B47AB1" w:rsidP="001C4C1C">
      <w:pPr>
        <w:pStyle w:val="Question"/>
        <w:ind w:left="289" w:hangingChars="120" w:hanging="289"/>
        <w:rPr>
          <w:rFonts w:eastAsia="MS Mincho"/>
          <w:b/>
        </w:rPr>
      </w:pPr>
    </w:p>
    <w:p w14:paraId="761C90AB" w14:textId="77777777" w:rsidR="00B47AB1" w:rsidRPr="005F69ED" w:rsidRDefault="00B47AB1" w:rsidP="001C4C1C">
      <w:pPr>
        <w:pStyle w:val="Body01"/>
        <w:tabs>
          <w:tab w:val="left" w:pos="472"/>
        </w:tabs>
        <w:ind w:leftChars="0" w:left="855" w:right="315" w:hangingChars="387" w:hanging="855"/>
      </w:pPr>
      <w:r w:rsidRPr="005F69ED">
        <w:rPr>
          <w:rStyle w:val="QuestionArial11ptChar"/>
          <w:rFonts w:ascii="Times New Roman" w:hAnsi="Times New Roman" w:cs="Times New Roman"/>
        </w:rPr>
        <w:t>A3</w:t>
      </w:r>
      <w:r w:rsidRPr="005F69ED">
        <w:rPr>
          <w:rFonts w:eastAsia="MS Mincho"/>
          <w:b/>
        </w:rPr>
        <w:tab/>
      </w:r>
      <w:r w:rsidR="00F7780C" w:rsidRPr="005F69ED">
        <w:t>Triệt tiêu chữ số có nghĩa</w:t>
      </w:r>
      <w:r w:rsidRPr="005F69ED">
        <w:t>:</w:t>
      </w:r>
      <w:r w:rsidR="00B0453A" w:rsidRPr="005F69ED">
        <w:t xml:space="preserve"> </w:t>
      </w:r>
      <w:r w:rsidR="003D4610" w:rsidRPr="005F69ED">
        <w:t xml:space="preserve">1 hiện tượng xảy ra khi số chữ số có nghĩa giảm trầm trọng khi 1 số trừ đi 1 số khác gần bằng nó, hoặc </w:t>
      </w:r>
      <w:r w:rsidR="007D2A0A" w:rsidRPr="005F69ED">
        <w:t xml:space="preserve">khi cộng </w:t>
      </w:r>
      <w:r w:rsidR="003D4610" w:rsidRPr="005F69ED">
        <w:t>1 số dương v</w:t>
      </w:r>
      <w:r w:rsidR="007D2A0A" w:rsidRPr="005F69ED">
        <w:t>ới</w:t>
      </w:r>
      <w:r w:rsidR="003D4610" w:rsidRPr="005F69ED">
        <w:t xml:space="preserve"> 1 số âm có giá trị tuyệt đối gần bằ</w:t>
      </w:r>
      <w:r w:rsidR="005E2330" w:rsidRPr="005F69ED">
        <w:t>ng.</w:t>
      </w:r>
      <w:r w:rsidR="003D4610" w:rsidRPr="005F69ED">
        <w:rPr>
          <w:rStyle w:val="QuestionArial11ptChar"/>
          <w:rFonts w:ascii="Times New Roman" w:hAnsi="Times New Roman" w:cs="Times New Roman"/>
        </w:rPr>
        <w:tab/>
      </w:r>
      <w:r w:rsidR="003D4610" w:rsidRPr="005F69ED">
        <w:rPr>
          <w:rStyle w:val="QuestionArial11ptChar"/>
          <w:rFonts w:ascii="Times New Roman" w:hAnsi="Times New Roman" w:cs="Times New Roman"/>
        </w:rPr>
        <w:tab/>
      </w:r>
    </w:p>
    <w:p w14:paraId="40E6ED7A" w14:textId="77777777" w:rsidR="00B0453A" w:rsidRPr="005F69ED" w:rsidRDefault="00B0453A" w:rsidP="001C4C1C">
      <w:pPr>
        <w:pStyle w:val="Body01"/>
        <w:tabs>
          <w:tab w:val="left" w:pos="472"/>
          <w:tab w:val="left" w:pos="3702"/>
        </w:tabs>
        <w:ind w:leftChars="0" w:left="851" w:right="315" w:hangingChars="387" w:hanging="851"/>
        <w:rPr>
          <w:rFonts w:eastAsia="MS Mincho"/>
        </w:rPr>
      </w:pPr>
    </w:p>
    <w:p w14:paraId="763136CF" w14:textId="77777777" w:rsidR="003E17D2" w:rsidRPr="005F69ED" w:rsidRDefault="003E17D2" w:rsidP="001C4C1C">
      <w:pPr>
        <w:pStyle w:val="Body01"/>
        <w:tabs>
          <w:tab w:val="left" w:pos="3702"/>
        </w:tabs>
        <w:ind w:leftChars="225" w:left="851" w:right="315" w:hangingChars="172" w:hanging="378"/>
      </w:pPr>
      <w:r w:rsidRPr="005F69ED">
        <w:t>Mất chữ số</w:t>
      </w:r>
      <w:r w:rsidR="00761CCA" w:rsidRPr="005F69ED">
        <w:t xml:space="preserve"> đuôi</w:t>
      </w:r>
      <w:r w:rsidR="00B47AB1" w:rsidRPr="005F69ED">
        <w:t>:</w:t>
      </w:r>
      <w:r w:rsidR="00B0453A" w:rsidRPr="005F69ED">
        <w:t xml:space="preserve"> </w:t>
      </w:r>
      <w:r w:rsidR="00BC30BA" w:rsidRPr="005F69ED">
        <w:t>Hi</w:t>
      </w:r>
      <w:r w:rsidR="008773AA" w:rsidRPr="005F69ED">
        <w:t>ện tượng khi phần thông tin trong những bit thấp, không được chứa trong vùng biểu diễn, có thể bị mất do giới hạn độ dài của số, k</w:t>
      </w:r>
      <w:r w:rsidRPr="005F69ED">
        <w:t xml:space="preserve">hi 1 số rất lớn cộng với 1 số rất nhỏ hoặc 1 số trừ đi 1 số khác, </w:t>
      </w:r>
    </w:p>
    <w:p w14:paraId="5910AD11" w14:textId="77777777" w:rsidR="00B47AB1" w:rsidRPr="005F69ED" w:rsidRDefault="007B4F2B" w:rsidP="007B4F2B">
      <w:pPr>
        <w:pStyle w:val="3"/>
        <w:numPr>
          <w:ilvl w:val="1"/>
          <w:numId w:val="20"/>
        </w:numPr>
        <w:rPr>
          <w:rFonts w:ascii="Times New Roman" w:eastAsia="MS Mincho" w:hAnsi="Times New Roman" w:cs="Times New Roman"/>
        </w:rPr>
      </w:pPr>
      <w:r w:rsidRPr="005F69ED">
        <w:rPr>
          <w:rFonts w:ascii="Times New Roman" w:eastAsia="MS Mincho" w:hAnsi="Times New Roman" w:cs="Times New Roman"/>
          <w:b w:val="0"/>
          <w:sz w:val="21"/>
          <w:szCs w:val="24"/>
        </w:rPr>
        <w:br w:type="page"/>
      </w:r>
      <w:r w:rsidR="003D4610" w:rsidRPr="005F69ED">
        <w:rPr>
          <w:rFonts w:ascii="Times New Roman" w:hAnsi="Times New Roman" w:cs="Times New Roman"/>
        </w:rPr>
        <w:lastRenderedPageBreak/>
        <w:t xml:space="preserve">Thông tin và logic </w:t>
      </w:r>
    </w:p>
    <w:p w14:paraId="6FCC4767" w14:textId="6C7724E8" w:rsidR="007B4F2B" w:rsidRPr="005F69ED" w:rsidRDefault="003812B7" w:rsidP="007B4F2B">
      <w:pPr>
        <w:pStyle w:val="BodyText3"/>
        <w:rPr>
          <w:rFonts w:ascii="Times New Roman" w:hAnsi="Times New Roman"/>
        </w:rPr>
      </w:pPr>
      <w:r w:rsidRPr="005F69ED">
        <w:rPr>
          <w:rFonts w:ascii="Times New Roman" w:hAnsi="Times New Roman"/>
          <w:noProof/>
        </w:rPr>
        <mc:AlternateContent>
          <mc:Choice Requires="wpg">
            <w:drawing>
              <wp:anchor distT="0" distB="0" distL="114300" distR="114300" simplePos="0" relativeHeight="251663872" behindDoc="1" locked="0" layoutInCell="1" allowOverlap="1" wp14:anchorId="39328901" wp14:editId="5E15269C">
                <wp:simplePos x="0" y="0"/>
                <wp:positionH relativeFrom="column">
                  <wp:posOffset>-226060</wp:posOffset>
                </wp:positionH>
                <wp:positionV relativeFrom="paragraph">
                  <wp:posOffset>-652780</wp:posOffset>
                </wp:positionV>
                <wp:extent cx="6221730" cy="501650"/>
                <wp:effectExtent l="0" t="0" r="0" b="0"/>
                <wp:wrapNone/>
                <wp:docPr id="336100903" name="Group 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501650"/>
                          <a:chOff x="1058" y="1827"/>
                          <a:chExt cx="9798" cy="790"/>
                        </a:xfrm>
                      </wpg:grpSpPr>
                      <wps:wsp>
                        <wps:cNvPr id="923090150" name="Rectangle 931"/>
                        <wps:cNvSpPr>
                          <a:spLocks noChangeArrowheads="1"/>
                        </wps:cNvSpPr>
                        <wps:spPr bwMode="auto">
                          <a:xfrm>
                            <a:off x="1058" y="1987"/>
                            <a:ext cx="9798" cy="497"/>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D7DC1" w14:textId="77777777" w:rsidR="001C4C1C" w:rsidRPr="00C7782D" w:rsidRDefault="001C4C1C" w:rsidP="007B4F2B">
                              <w:pPr>
                                <w:rPr>
                                  <w:rFonts w:ascii="Impact" w:hAnsi="Impact" w:cs="Arial"/>
                                  <w:sz w:val="28"/>
                                  <w:szCs w:val="28"/>
                                </w:rPr>
                              </w:pPr>
                            </w:p>
                          </w:txbxContent>
                        </wps:txbx>
                        <wps:bodyPr rot="0" vert="horz" wrap="square" lIns="0" tIns="0" rIns="0" bIns="0" anchor="t" anchorCtr="0" upright="1">
                          <a:noAutofit/>
                        </wps:bodyPr>
                      </wps:wsp>
                      <wps:wsp>
                        <wps:cNvPr id="859269755" name="AutoShape 932"/>
                        <wps:cNvSpPr>
                          <a:spLocks noChangeArrowheads="1"/>
                        </wps:cNvSpPr>
                        <wps:spPr bwMode="auto">
                          <a:xfrm>
                            <a:off x="1376" y="1827"/>
                            <a:ext cx="770" cy="790"/>
                          </a:xfrm>
                          <a:prstGeom prst="roundRect">
                            <a:avLst>
                              <a:gd name="adj" fmla="val 16667"/>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E4B3A83" w14:textId="77777777" w:rsidR="001C4C1C" w:rsidRPr="00C7782D" w:rsidRDefault="001C4C1C" w:rsidP="007B4F2B">
                              <w:pPr>
                                <w:spacing w:line="500" w:lineRule="exact"/>
                                <w:jc w:val="center"/>
                                <w:rPr>
                                  <w:rFonts w:ascii="Impact" w:hAnsi="Impact"/>
                                  <w:color w:val="FFFFFF"/>
                                  <w:sz w:val="36"/>
                                  <w:szCs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328901" id="Group 930" o:spid="_x0000_s1119" style="position:absolute;left:0;text-align:left;margin-left:-17.8pt;margin-top:-51.4pt;width:489.9pt;height:39.5pt;z-index:-251652608;mso-position-horizontal-relative:text;mso-position-vertical-relative:text" coordorigin="1058,1827" coordsize="979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">
                <v:rect id="Rectangle 931" o:spid="_x0000_s1120" style="position:absolute;left:1058;top:1987;width:9798;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" fillcolor="silver" stroked="f">
                  <v:textbox inset="0,0,0,0">
                    <w:txbxContent>
                      <w:p w14:paraId="570D7DC1" w14:textId="77777777" w:rsidR="001C4C1C" w:rsidRPr="00C7782D" w:rsidRDefault="001C4C1C" w:rsidP="007B4F2B">
                        <w:pPr>
                          <w:rPr>
                            <w:rFonts w:ascii="Impact" w:hAnsi="Impact" w:cs="Arial"/>
                            <w:sz w:val="28"/>
                            <w:szCs w:val="28"/>
                          </w:rPr>
                        </w:pPr>
                      </w:p>
                    </w:txbxContent>
                  </v:textbox>
                </v:rect>
                <v:roundrect id="AutoShape 932" o:spid="_x0000_s1121" style="position:absolute;left:1376;top:1827;width:770;height:7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" fillcolor="black" stroked="f">
                  <v:textbox inset="0,0,0,0">
                    <w:txbxContent>
                      <w:p w14:paraId="3E4B3A83" w14:textId="77777777" w:rsidR="001C4C1C" w:rsidRPr="00C7782D" w:rsidRDefault="001C4C1C" w:rsidP="007B4F2B">
                        <w:pPr>
                          <w:spacing w:line="500" w:lineRule="exact"/>
                          <w:jc w:val="center"/>
                          <w:rPr>
                            <w:rFonts w:ascii="Impact" w:hAnsi="Impact"/>
                            <w:color w:val="FFFFFF"/>
                            <w:sz w:val="36"/>
                            <w:szCs w:val="36"/>
                          </w:rPr>
                        </w:pPr>
                      </w:p>
                    </w:txbxContent>
                  </v:textbox>
                </v:roundrect>
              </v:group>
            </w:pict>
          </mc:Fallback>
        </mc:AlternateContent>
      </w:r>
    </w:p>
    <w:p w14:paraId="0ADC3FA5" w14:textId="77777777" w:rsidR="00B47AB1" w:rsidRPr="005F69ED" w:rsidRDefault="00745DFA" w:rsidP="001C4C1C">
      <w:pPr>
        <w:pStyle w:val="Intro"/>
        <w:ind w:left="315"/>
        <w:outlineLvl w:val="0"/>
        <w:rPr>
          <w:rFonts w:ascii="Times New Roman" w:hAnsi="Times New Roman"/>
        </w:rPr>
      </w:pPr>
      <w:r w:rsidRPr="005F69ED">
        <w:rPr>
          <w:rFonts w:ascii="Times New Roman" w:hAnsi="Times New Roman"/>
        </w:rPr>
        <w:t>Mở đầu</w:t>
      </w:r>
    </w:p>
    <w:p w14:paraId="3E824EEB" w14:textId="77777777" w:rsidR="00B47AB1" w:rsidRPr="005F69ED" w:rsidRDefault="00CE47F0" w:rsidP="001C4C1C">
      <w:pPr>
        <w:pStyle w:val="Body01"/>
        <w:ind w:left="315" w:right="315"/>
      </w:pPr>
      <w:r w:rsidRPr="005F69ED">
        <w:t xml:space="preserve">Để làm cho 1 máy tính thực hiện 1 nhiệm vụ, cần 1 chương trình được viết theo các luật. Chúng ta sẽ học về các phép toán logic, BNF và kí pháp Ba Lan </w:t>
      </w:r>
      <w:r w:rsidR="0019299D" w:rsidRPr="005F69ED">
        <w:t>ngược</w:t>
      </w:r>
      <w:r w:rsidR="0085021A" w:rsidRPr="005F69ED">
        <w:t xml:space="preserve">. Các phép toán logic là cơ sở cho phép toán cơ khí. BNF là các luật về cú pháp để viết chương trình. Kí pháp Ba Lan </w:t>
      </w:r>
      <w:r w:rsidR="00AF7DEF" w:rsidRPr="005F69ED">
        <w:t>ngược</w:t>
      </w:r>
      <w:r w:rsidR="0085021A" w:rsidRPr="005F69ED">
        <w:t xml:space="preserve"> được s</w:t>
      </w:r>
      <w:r w:rsidR="00A649FD" w:rsidRPr="005F69ED">
        <w:t>ử</w:t>
      </w:r>
      <w:r w:rsidR="0085021A" w:rsidRPr="005F69ED">
        <w:t xml:space="preserve"> dụng để dịch các công thức toán học được viết trong chương trình</w:t>
      </w:r>
      <w:r w:rsidR="00E51106" w:rsidRPr="005F69ED">
        <w:t>.</w:t>
      </w:r>
      <w:r w:rsidR="00B47AB1" w:rsidRPr="005F69ED">
        <w:t xml:space="preserve"> </w:t>
      </w:r>
    </w:p>
    <w:p w14:paraId="281A6D22" w14:textId="77777777" w:rsidR="00B47AB1" w:rsidRPr="005F69ED" w:rsidRDefault="00B47AB1" w:rsidP="001C4C1C">
      <w:pPr>
        <w:pStyle w:val="Body01"/>
        <w:ind w:left="315" w:right="315"/>
      </w:pPr>
    </w:p>
    <w:p w14:paraId="18D96A13"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 xml:space="preserve">1.2.1 </w:t>
      </w:r>
      <w:r w:rsidR="00D10917" w:rsidRPr="005F69ED">
        <w:rPr>
          <w:b/>
          <w:sz w:val="40"/>
          <w:szCs w:val="40"/>
          <w:shd w:val="pct15" w:color="auto" w:fill="FFFFFF"/>
        </w:rPr>
        <w:t>Các phép toán logic</w:t>
      </w:r>
    </w:p>
    <w:p w14:paraId="67C721A2" w14:textId="77777777" w:rsidR="00B47AB1" w:rsidRPr="005F69ED" w:rsidRDefault="00B47AB1" w:rsidP="001C4C1C">
      <w:pPr>
        <w:pStyle w:val="Body01"/>
        <w:ind w:leftChars="0" w:left="314" w:right="315"/>
        <w:rPr>
          <w:b/>
          <w:sz w:val="24"/>
          <w:szCs w:val="24"/>
        </w:rPr>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2CB848B9" w14:textId="77777777">
        <w:trPr>
          <w:trHeight w:val="982"/>
        </w:trPr>
        <w:tc>
          <w:tcPr>
            <w:tcW w:w="1260" w:type="dxa"/>
            <w:vAlign w:val="center"/>
          </w:tcPr>
          <w:p w14:paraId="5D622FAC"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1ACBC1F0" w14:textId="77777777" w:rsidR="00B47AB1" w:rsidRPr="005F69ED" w:rsidRDefault="00CC2FFD" w:rsidP="001C4C1C">
            <w:pPr>
              <w:pStyle w:val="Items"/>
              <w:snapToGrid w:val="0"/>
              <w:ind w:right="315"/>
              <w:rPr>
                <w:rFonts w:cs="Times New Roman"/>
                <w:lang w:eastAsia="ja-JP"/>
              </w:rPr>
            </w:pPr>
            <w:r w:rsidRPr="005F69ED">
              <w:rPr>
                <w:rFonts w:cs="Times New Roman"/>
              </w:rPr>
              <w:t xml:space="preserve">Các phép toán logic cơ bản: </w:t>
            </w:r>
            <w:r w:rsidR="00126669" w:rsidRPr="005F69ED">
              <w:rPr>
                <w:rFonts w:cs="Times New Roman"/>
              </w:rPr>
              <w:t>tổ</w:t>
            </w:r>
            <w:r w:rsidR="00C32E2B" w:rsidRPr="005F69ED">
              <w:rPr>
                <w:rFonts w:cs="Times New Roman"/>
              </w:rPr>
              <w:t>ng</w:t>
            </w:r>
            <w:r w:rsidR="008C431F" w:rsidRPr="005F69ED">
              <w:rPr>
                <w:rFonts w:cs="Times New Roman"/>
              </w:rPr>
              <w:t xml:space="preserve"> logic</w:t>
            </w:r>
            <w:r w:rsidRPr="005F69ED">
              <w:rPr>
                <w:rFonts w:cs="Times New Roman"/>
              </w:rPr>
              <w:t xml:space="preserve">, </w:t>
            </w:r>
            <w:r w:rsidR="00126669" w:rsidRPr="005F69ED">
              <w:rPr>
                <w:rFonts w:cs="Times New Roman"/>
              </w:rPr>
              <w:t>tích</w:t>
            </w:r>
            <w:r w:rsidR="008C431F" w:rsidRPr="005F69ED">
              <w:rPr>
                <w:rFonts w:cs="Times New Roman"/>
              </w:rPr>
              <w:t xml:space="preserve"> logic</w:t>
            </w:r>
            <w:r w:rsidRPr="005F69ED">
              <w:rPr>
                <w:rFonts w:cs="Times New Roman"/>
              </w:rPr>
              <w:t>, phủ đị</w:t>
            </w:r>
            <w:r w:rsidR="00EC28F7" w:rsidRPr="005F69ED">
              <w:rPr>
                <w:rFonts w:cs="Times New Roman"/>
              </w:rPr>
              <w:t>nh</w:t>
            </w:r>
            <w:r w:rsidR="008C431F" w:rsidRPr="005F69ED">
              <w:rPr>
                <w:rFonts w:cs="Times New Roman"/>
              </w:rPr>
              <w:t xml:space="preserve"> logic</w:t>
            </w:r>
            <w:r w:rsidR="00EC28F7" w:rsidRPr="005F69ED">
              <w:rPr>
                <w:rFonts w:cs="Times New Roman"/>
              </w:rPr>
              <w:t>, tổng</w:t>
            </w:r>
            <w:r w:rsidRPr="005F69ED">
              <w:rPr>
                <w:rFonts w:cs="Times New Roman"/>
              </w:rPr>
              <w:t xml:space="preserve"> loại trừ logic</w:t>
            </w:r>
            <w:r w:rsidR="00B47AB1" w:rsidRPr="005F69ED">
              <w:rPr>
                <w:rFonts w:cs="Times New Roman"/>
              </w:rPr>
              <w:t>.</w:t>
            </w:r>
          </w:p>
          <w:p w14:paraId="15DBCF9C" w14:textId="77777777" w:rsidR="00B47AB1" w:rsidRPr="005F69ED" w:rsidRDefault="009E39C3" w:rsidP="001C4C1C">
            <w:pPr>
              <w:pStyle w:val="Items"/>
              <w:snapToGrid w:val="0"/>
              <w:ind w:right="315"/>
              <w:rPr>
                <w:rFonts w:cs="Times New Roman"/>
                <w:lang w:eastAsia="ja-JP"/>
              </w:rPr>
            </w:pPr>
            <w:r w:rsidRPr="005F69ED">
              <w:rPr>
                <w:rFonts w:cs="Times New Roman"/>
              </w:rPr>
              <w:t>Ngữ pháp của 1 chương trình được viết trong BNF</w:t>
            </w:r>
            <w:r w:rsidR="00B47AB1" w:rsidRPr="005F69ED">
              <w:rPr>
                <w:rFonts w:cs="Times New Roman"/>
              </w:rPr>
              <w:t xml:space="preserve">. </w:t>
            </w:r>
          </w:p>
        </w:tc>
      </w:tr>
    </w:tbl>
    <w:p w14:paraId="34CAABC3" w14:textId="77777777" w:rsidR="00B47AB1" w:rsidRPr="005F69ED" w:rsidRDefault="00B47AB1" w:rsidP="001C4C1C">
      <w:pPr>
        <w:pStyle w:val="Body01"/>
        <w:ind w:leftChars="0" w:left="360" w:right="315"/>
      </w:pPr>
    </w:p>
    <w:p w14:paraId="5E2C276A" w14:textId="77777777" w:rsidR="00B47AB1" w:rsidRPr="005F69ED" w:rsidRDefault="00FE3003" w:rsidP="001C4C1C">
      <w:pPr>
        <w:pStyle w:val="Body01"/>
        <w:ind w:left="315" w:right="315"/>
      </w:pPr>
      <w:r w:rsidRPr="005F69ED">
        <w:t xml:space="preserve">Các phép toán logic cơ bản gồm: </w:t>
      </w:r>
      <w:r w:rsidR="00161DFA" w:rsidRPr="005F69ED">
        <w:rPr>
          <w:b/>
        </w:rPr>
        <w:t>tích</w:t>
      </w:r>
      <w:r w:rsidRPr="005F69ED">
        <w:rPr>
          <w:b/>
        </w:rPr>
        <w:t xml:space="preserve"> logic</w:t>
      </w:r>
      <w:r w:rsidRPr="005F69ED">
        <w:rPr>
          <w:b/>
          <w:bCs/>
        </w:rPr>
        <w:t xml:space="preserve"> (AND)</w:t>
      </w:r>
      <w:r w:rsidRPr="005F69ED">
        <w:rPr>
          <w:b/>
        </w:rPr>
        <w:t xml:space="preserve">, </w:t>
      </w:r>
      <w:r w:rsidR="00161DFA" w:rsidRPr="005F69ED">
        <w:rPr>
          <w:b/>
        </w:rPr>
        <w:t>tổn</w:t>
      </w:r>
      <w:r w:rsidR="00A80253" w:rsidRPr="005F69ED">
        <w:rPr>
          <w:b/>
        </w:rPr>
        <w:t>g</w:t>
      </w:r>
      <w:r w:rsidRPr="005F69ED">
        <w:rPr>
          <w:b/>
        </w:rPr>
        <w:t xml:space="preserve"> logic</w:t>
      </w:r>
      <w:r w:rsidRPr="005F69ED">
        <w:rPr>
          <w:b/>
          <w:bCs/>
        </w:rPr>
        <w:t xml:space="preserve"> (OR)</w:t>
      </w:r>
      <w:r w:rsidRPr="005F69ED">
        <w:rPr>
          <w:b/>
        </w:rPr>
        <w:t>, phủ định logic</w:t>
      </w:r>
      <w:r w:rsidRPr="005F69ED">
        <w:rPr>
          <w:b/>
          <w:bCs/>
        </w:rPr>
        <w:t xml:space="preserve"> (NOT)</w:t>
      </w:r>
      <w:r w:rsidRPr="005F69ED">
        <w:rPr>
          <w:b/>
        </w:rPr>
        <w:t xml:space="preserve">, và </w:t>
      </w:r>
      <w:r w:rsidR="00165D54" w:rsidRPr="005F69ED">
        <w:rPr>
          <w:b/>
        </w:rPr>
        <w:t>tổng</w:t>
      </w:r>
      <w:r w:rsidRPr="005F69ED">
        <w:rPr>
          <w:b/>
        </w:rPr>
        <w:t xml:space="preserve"> loại trừ logic</w:t>
      </w:r>
      <w:r w:rsidRPr="005F69ED">
        <w:rPr>
          <w:b/>
          <w:bCs/>
        </w:rPr>
        <w:t xml:space="preserve"> (EOR, XOR)</w:t>
      </w:r>
      <w:r w:rsidRPr="005F69ED">
        <w:t>.</w:t>
      </w:r>
      <w:r w:rsidR="00B47AB1" w:rsidRPr="005F69ED">
        <w:t xml:space="preserve"> </w:t>
      </w:r>
    </w:p>
    <w:p w14:paraId="5EF0E399" w14:textId="77777777" w:rsidR="00B47AB1" w:rsidRPr="005F69ED" w:rsidRDefault="00B47AB1" w:rsidP="001C4C1C">
      <w:pPr>
        <w:pStyle w:val="Body01"/>
        <w:ind w:leftChars="0" w:left="360" w:right="315"/>
      </w:pPr>
    </w:p>
    <w:p w14:paraId="5A585978" w14:textId="77777777" w:rsidR="00B47AB1" w:rsidRPr="005F69ED" w:rsidRDefault="00430270">
      <w:pPr>
        <w:pStyle w:val="Heading5"/>
        <w:rPr>
          <w:rFonts w:ascii="Times New Roman" w:hAnsi="Times New Roman"/>
        </w:rPr>
      </w:pPr>
      <w:r w:rsidRPr="005F69ED">
        <w:rPr>
          <w:rFonts w:ascii="Times New Roman" w:hAnsi="Times New Roman"/>
        </w:rPr>
        <w:t>Định nghĩa củ</w:t>
      </w:r>
      <w:r w:rsidR="00761CCA" w:rsidRPr="005F69ED">
        <w:rPr>
          <w:rFonts w:ascii="Times New Roman" w:hAnsi="Times New Roman"/>
        </w:rPr>
        <w:t>a các phép toán logic</w:t>
      </w:r>
    </w:p>
    <w:p w14:paraId="0A6D3839" w14:textId="77777777" w:rsidR="00D94D5D" w:rsidRPr="005F69ED" w:rsidRDefault="007F7580" w:rsidP="001C4C1C">
      <w:pPr>
        <w:pStyle w:val="Body01"/>
        <w:ind w:left="315" w:right="315"/>
      </w:pPr>
      <w:r w:rsidRPr="005F69ED">
        <w:t>Dưới đây là bảng kí hiệu</w:t>
      </w:r>
      <w:r w:rsidR="00F84149" w:rsidRPr="005F69ED">
        <w:t xml:space="preserve"> và ý nghĩa</w:t>
      </w:r>
      <w:r w:rsidRPr="005F69ED">
        <w:t xml:space="preserve"> các phép toán</w:t>
      </w:r>
      <w:r w:rsidR="00192429" w:rsidRPr="005F69ED">
        <w:rPr>
          <w:rStyle w:val="FootnoteReference"/>
        </w:rPr>
        <w:footnoteReference w:id="16"/>
      </w:r>
      <w:r w:rsidRPr="005F69ED">
        <w:t xml:space="preserve"> logic đối với 2 biến logic A và B. Mỗi biến logic là số nhị phân 1 bit, nhận giá trị “1” hoặc “0”</w:t>
      </w:r>
      <w:r w:rsidR="00192429" w:rsidRPr="005F69ED">
        <w:t>.</w:t>
      </w:r>
    </w:p>
    <w:p w14:paraId="1B129E34"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4"/>
        <w:gridCol w:w="1300"/>
        <w:gridCol w:w="4550"/>
      </w:tblGrid>
      <w:tr w:rsidR="00B47AB1" w:rsidRPr="005F69ED" w14:paraId="3F87D88D" w14:textId="77777777">
        <w:trPr>
          <w:jc w:val="center"/>
        </w:trPr>
        <w:tc>
          <w:tcPr>
            <w:tcW w:w="2514" w:type="dxa"/>
            <w:shd w:val="clear" w:color="auto" w:fill="E6E6E6"/>
          </w:tcPr>
          <w:p w14:paraId="344BECE9" w14:textId="77777777" w:rsidR="00B47AB1" w:rsidRPr="005F69ED" w:rsidRDefault="00A80253" w:rsidP="001C4C1C">
            <w:pPr>
              <w:pStyle w:val="Body01"/>
              <w:ind w:leftChars="0" w:left="0" w:right="315"/>
              <w:rPr>
                <w:sz w:val="20"/>
                <w:szCs w:val="20"/>
              </w:rPr>
            </w:pPr>
            <w:r w:rsidRPr="005F69ED">
              <w:rPr>
                <w:sz w:val="20"/>
                <w:szCs w:val="20"/>
              </w:rPr>
              <w:t>Phép toán logic</w:t>
            </w:r>
          </w:p>
        </w:tc>
        <w:tc>
          <w:tcPr>
            <w:tcW w:w="1300" w:type="dxa"/>
            <w:shd w:val="clear" w:color="auto" w:fill="E6E6E6"/>
          </w:tcPr>
          <w:p w14:paraId="5FCC6D13" w14:textId="77777777" w:rsidR="00B47AB1" w:rsidRPr="005F69ED" w:rsidRDefault="00A80253" w:rsidP="001C4C1C">
            <w:pPr>
              <w:pStyle w:val="Body01"/>
              <w:ind w:leftChars="0" w:left="0" w:right="315"/>
              <w:rPr>
                <w:sz w:val="20"/>
                <w:szCs w:val="20"/>
              </w:rPr>
            </w:pPr>
            <w:r w:rsidRPr="005F69ED">
              <w:rPr>
                <w:sz w:val="20"/>
                <w:szCs w:val="20"/>
              </w:rPr>
              <w:t xml:space="preserve">Kí hiệu </w:t>
            </w:r>
          </w:p>
        </w:tc>
        <w:tc>
          <w:tcPr>
            <w:tcW w:w="4550" w:type="dxa"/>
            <w:shd w:val="clear" w:color="auto" w:fill="E6E6E6"/>
          </w:tcPr>
          <w:p w14:paraId="40816837" w14:textId="77777777" w:rsidR="00B47AB1" w:rsidRPr="005F69ED" w:rsidRDefault="00A80253" w:rsidP="001C4C1C">
            <w:pPr>
              <w:pStyle w:val="Body01"/>
              <w:ind w:leftChars="0" w:left="0" w:right="315"/>
              <w:rPr>
                <w:sz w:val="20"/>
                <w:szCs w:val="20"/>
              </w:rPr>
            </w:pPr>
            <w:r w:rsidRPr="005F69ED">
              <w:rPr>
                <w:sz w:val="20"/>
                <w:szCs w:val="20"/>
              </w:rPr>
              <w:t>Ý nghĩa</w:t>
            </w:r>
          </w:p>
        </w:tc>
      </w:tr>
      <w:tr w:rsidR="00B47AB1" w:rsidRPr="005F69ED" w14:paraId="399DEC5A" w14:textId="77777777">
        <w:trPr>
          <w:jc w:val="center"/>
        </w:trPr>
        <w:tc>
          <w:tcPr>
            <w:tcW w:w="2514" w:type="dxa"/>
          </w:tcPr>
          <w:p w14:paraId="598B7981" w14:textId="77777777" w:rsidR="00B47AB1" w:rsidRPr="005F69ED" w:rsidRDefault="00067334" w:rsidP="001C4C1C">
            <w:pPr>
              <w:pStyle w:val="Body01"/>
              <w:ind w:leftChars="0" w:left="0" w:right="315"/>
              <w:rPr>
                <w:sz w:val="20"/>
                <w:szCs w:val="20"/>
              </w:rPr>
            </w:pPr>
            <w:r w:rsidRPr="005F69ED">
              <w:rPr>
                <w:sz w:val="20"/>
                <w:szCs w:val="20"/>
              </w:rPr>
              <w:t>Tích</w:t>
            </w:r>
            <w:r w:rsidR="00A80253" w:rsidRPr="005F69ED">
              <w:rPr>
                <w:sz w:val="20"/>
                <w:szCs w:val="20"/>
              </w:rPr>
              <w:t xml:space="preserve"> logic </w:t>
            </w:r>
            <w:r w:rsidR="00B47AB1" w:rsidRPr="005F69ED">
              <w:rPr>
                <w:sz w:val="20"/>
                <w:szCs w:val="20"/>
              </w:rPr>
              <w:t>(AND)</w:t>
            </w:r>
          </w:p>
        </w:tc>
        <w:tc>
          <w:tcPr>
            <w:tcW w:w="1300" w:type="dxa"/>
          </w:tcPr>
          <w:p w14:paraId="56C1335C" w14:textId="77777777" w:rsidR="00B47AB1" w:rsidRPr="005F69ED" w:rsidRDefault="00C55B84" w:rsidP="001C4C1C">
            <w:pPr>
              <w:pStyle w:val="Body01"/>
              <w:ind w:leftChars="0" w:left="0" w:right="315"/>
              <w:rPr>
                <w:sz w:val="20"/>
                <w:szCs w:val="20"/>
              </w:rPr>
            </w:pPr>
            <w:r w:rsidRPr="005F69ED">
              <w:rPr>
                <w:position w:val="-4"/>
                <w:sz w:val="20"/>
                <w:szCs w:val="20"/>
              </w:rPr>
              <w:object w:dxaOrig="520" w:dyaOrig="260" w14:anchorId="120EF33E">
                <v:shape id="_x0000_i1032" type="#_x0000_t75" style="width:26.35pt;height:11.8pt" o:ole="">
                  <v:imagedata r:id="rId22" o:title=""/>
                </v:shape>
                <o:OLEObject Type="Embed" ProgID="Equation.3" ShapeID="_x0000_i1032" DrawAspect="Content" ObjectID="_1842869990" r:id="rId23"/>
              </w:object>
            </w:r>
          </w:p>
        </w:tc>
        <w:tc>
          <w:tcPr>
            <w:tcW w:w="4550" w:type="dxa"/>
          </w:tcPr>
          <w:p w14:paraId="4CDC4708" w14:textId="77777777" w:rsidR="00B47AB1" w:rsidRPr="005F69ED" w:rsidRDefault="00EA465C" w:rsidP="001C4C1C">
            <w:pPr>
              <w:pStyle w:val="Body01"/>
              <w:ind w:leftChars="0" w:left="0" w:right="315"/>
              <w:rPr>
                <w:sz w:val="20"/>
                <w:szCs w:val="20"/>
              </w:rPr>
            </w:pPr>
            <w:r w:rsidRPr="005F69ED">
              <w:rPr>
                <w:sz w:val="20"/>
                <w:szCs w:val="20"/>
              </w:rPr>
              <w:t>Kết quả là 1 khi cả 2 bit là 1</w:t>
            </w:r>
            <w:r w:rsidR="00B47AB1" w:rsidRPr="005F69ED">
              <w:rPr>
                <w:sz w:val="20"/>
                <w:szCs w:val="20"/>
              </w:rPr>
              <w:t>.</w:t>
            </w:r>
          </w:p>
        </w:tc>
      </w:tr>
      <w:tr w:rsidR="00B47AB1" w:rsidRPr="005F69ED" w14:paraId="0A26A51C" w14:textId="77777777">
        <w:trPr>
          <w:jc w:val="center"/>
        </w:trPr>
        <w:tc>
          <w:tcPr>
            <w:tcW w:w="2514" w:type="dxa"/>
          </w:tcPr>
          <w:p w14:paraId="7A81087E" w14:textId="77777777" w:rsidR="00B47AB1" w:rsidRPr="005F69ED" w:rsidRDefault="00067334" w:rsidP="001C4C1C">
            <w:pPr>
              <w:pStyle w:val="Body01"/>
              <w:ind w:leftChars="0" w:left="0" w:right="315"/>
              <w:rPr>
                <w:sz w:val="20"/>
                <w:szCs w:val="20"/>
              </w:rPr>
            </w:pPr>
            <w:r w:rsidRPr="005F69ED">
              <w:rPr>
                <w:sz w:val="20"/>
                <w:szCs w:val="20"/>
              </w:rPr>
              <w:t>Tổng</w:t>
            </w:r>
            <w:r w:rsidR="00A80253" w:rsidRPr="005F69ED">
              <w:rPr>
                <w:sz w:val="20"/>
                <w:szCs w:val="20"/>
              </w:rPr>
              <w:t xml:space="preserve"> logic</w:t>
            </w:r>
            <w:r w:rsidR="00B47AB1" w:rsidRPr="005F69ED">
              <w:rPr>
                <w:sz w:val="20"/>
                <w:szCs w:val="20"/>
              </w:rPr>
              <w:t xml:space="preserve"> (OR)</w:t>
            </w:r>
          </w:p>
        </w:tc>
        <w:tc>
          <w:tcPr>
            <w:tcW w:w="1300" w:type="dxa"/>
          </w:tcPr>
          <w:p w14:paraId="432FB4C5" w14:textId="77777777" w:rsidR="00B47AB1" w:rsidRPr="005F69ED" w:rsidRDefault="00FF2396" w:rsidP="001C4C1C">
            <w:pPr>
              <w:pStyle w:val="Body01"/>
              <w:ind w:leftChars="0" w:left="0" w:right="315"/>
              <w:rPr>
                <w:sz w:val="20"/>
                <w:szCs w:val="20"/>
              </w:rPr>
            </w:pPr>
            <w:r w:rsidRPr="005F69ED">
              <w:rPr>
                <w:position w:val="-4"/>
                <w:sz w:val="20"/>
                <w:szCs w:val="20"/>
              </w:rPr>
              <w:object w:dxaOrig="240" w:dyaOrig="260" w14:anchorId="62965EEC">
                <v:shape id="_x0000_i1033" type="#_x0000_t75" style="width:11.8pt;height:12.9pt" o:ole="">
                  <v:imagedata r:id="rId24" o:title=""/>
                </v:shape>
                <o:OLEObject Type="Embed" ProgID="Equation.3" ShapeID="_x0000_i1033" DrawAspect="Content" ObjectID="_1842869991" r:id="rId25"/>
              </w:object>
            </w:r>
            <w:r w:rsidRPr="005F69ED">
              <w:rPr>
                <w:sz w:val="20"/>
                <w:szCs w:val="20"/>
              </w:rPr>
              <w:t>+</w:t>
            </w:r>
            <w:r w:rsidRPr="005F69ED">
              <w:rPr>
                <w:position w:val="-4"/>
                <w:sz w:val="20"/>
                <w:szCs w:val="20"/>
              </w:rPr>
              <w:object w:dxaOrig="240" w:dyaOrig="260" w14:anchorId="3DC475ED">
                <v:shape id="_x0000_i1034" type="#_x0000_t75" style="width:11.8pt;height:12.9pt" o:ole="">
                  <v:imagedata r:id="rId26" o:title=""/>
                </v:shape>
                <o:OLEObject Type="Embed" ProgID="Equation.3" ShapeID="_x0000_i1034" DrawAspect="Content" ObjectID="_1842869992" r:id="rId27"/>
              </w:object>
            </w:r>
          </w:p>
        </w:tc>
        <w:tc>
          <w:tcPr>
            <w:tcW w:w="4550" w:type="dxa"/>
          </w:tcPr>
          <w:p w14:paraId="1836D218" w14:textId="77777777" w:rsidR="00B47AB1" w:rsidRPr="005F69ED" w:rsidRDefault="00EA465C" w:rsidP="001C4C1C">
            <w:pPr>
              <w:pStyle w:val="Body01"/>
              <w:ind w:leftChars="0" w:left="0" w:right="315"/>
              <w:rPr>
                <w:sz w:val="20"/>
                <w:szCs w:val="20"/>
              </w:rPr>
            </w:pPr>
            <w:r w:rsidRPr="005F69ED">
              <w:rPr>
                <w:sz w:val="20"/>
                <w:szCs w:val="20"/>
              </w:rPr>
              <w:t>Kết quả là 1 khi ít nhất 1 bit là 1</w:t>
            </w:r>
            <w:r w:rsidR="00B47AB1" w:rsidRPr="005F69ED">
              <w:rPr>
                <w:sz w:val="20"/>
                <w:szCs w:val="20"/>
              </w:rPr>
              <w:t>.</w:t>
            </w:r>
          </w:p>
        </w:tc>
      </w:tr>
      <w:tr w:rsidR="00B47AB1" w:rsidRPr="005F69ED" w14:paraId="268A75F3" w14:textId="77777777">
        <w:trPr>
          <w:jc w:val="center"/>
        </w:trPr>
        <w:tc>
          <w:tcPr>
            <w:tcW w:w="2514" w:type="dxa"/>
          </w:tcPr>
          <w:p w14:paraId="0798D41B" w14:textId="77777777" w:rsidR="00B47AB1" w:rsidRPr="005F69ED" w:rsidRDefault="000A6211" w:rsidP="001C4C1C">
            <w:pPr>
              <w:pStyle w:val="Body01"/>
              <w:ind w:leftChars="0" w:left="0" w:right="315"/>
              <w:rPr>
                <w:sz w:val="20"/>
                <w:szCs w:val="20"/>
              </w:rPr>
            </w:pPr>
            <w:r w:rsidRPr="005F69ED">
              <w:rPr>
                <w:sz w:val="20"/>
                <w:szCs w:val="20"/>
              </w:rPr>
              <w:t>Phủ định logic</w:t>
            </w:r>
            <w:r w:rsidR="00B47AB1" w:rsidRPr="005F69ED">
              <w:rPr>
                <w:sz w:val="20"/>
                <w:szCs w:val="20"/>
              </w:rPr>
              <w:t xml:space="preserve"> (NOT)</w:t>
            </w:r>
          </w:p>
        </w:tc>
        <w:tc>
          <w:tcPr>
            <w:tcW w:w="1300" w:type="dxa"/>
          </w:tcPr>
          <w:p w14:paraId="0D0DB461" w14:textId="77777777" w:rsidR="00B47AB1" w:rsidRPr="005F69ED" w:rsidRDefault="00B47AB1" w:rsidP="001C4C1C">
            <w:pPr>
              <w:pStyle w:val="Body01"/>
              <w:ind w:leftChars="0" w:left="0" w:right="315"/>
              <w:rPr>
                <w:sz w:val="20"/>
                <w:szCs w:val="20"/>
              </w:rPr>
            </w:pPr>
            <w:r w:rsidRPr="005F69ED">
              <w:rPr>
                <w:position w:val="-4"/>
                <w:sz w:val="20"/>
                <w:szCs w:val="20"/>
              </w:rPr>
              <w:object w:dxaOrig="240" w:dyaOrig="320" w14:anchorId="34ECD80B">
                <v:shape id="_x0000_i1035" type="#_x0000_t75" style="width:11.8pt;height:16.1pt" o:ole="">
                  <v:imagedata r:id="rId28" o:title=""/>
                </v:shape>
                <o:OLEObject Type="Embed" ProgID="Equation.3" ShapeID="_x0000_i1035" DrawAspect="Content" ObjectID="_1842869993" r:id="rId29"/>
              </w:object>
            </w:r>
          </w:p>
        </w:tc>
        <w:tc>
          <w:tcPr>
            <w:tcW w:w="4550" w:type="dxa"/>
          </w:tcPr>
          <w:p w14:paraId="61CD92ED" w14:textId="77777777" w:rsidR="00B47AB1" w:rsidRPr="005F69ED" w:rsidRDefault="00473B59" w:rsidP="001C4C1C">
            <w:pPr>
              <w:pStyle w:val="Body01"/>
              <w:ind w:leftChars="0" w:left="0" w:right="315"/>
              <w:rPr>
                <w:sz w:val="20"/>
                <w:szCs w:val="20"/>
              </w:rPr>
            </w:pPr>
            <w:r w:rsidRPr="005F69ED">
              <w:rPr>
                <w:sz w:val="20"/>
                <w:szCs w:val="20"/>
              </w:rPr>
              <w:t>Đảo bit (0 thành 1, 1 thành 0</w:t>
            </w:r>
            <w:r w:rsidR="00B66159" w:rsidRPr="005F69ED">
              <w:rPr>
                <w:sz w:val="20"/>
                <w:szCs w:val="20"/>
              </w:rPr>
              <w:t>)</w:t>
            </w:r>
          </w:p>
        </w:tc>
      </w:tr>
      <w:tr w:rsidR="00B47AB1" w:rsidRPr="005F69ED" w14:paraId="14A20BA4" w14:textId="77777777">
        <w:trPr>
          <w:jc w:val="center"/>
        </w:trPr>
        <w:tc>
          <w:tcPr>
            <w:tcW w:w="2514" w:type="dxa"/>
          </w:tcPr>
          <w:p w14:paraId="28DBBBAD" w14:textId="77777777" w:rsidR="00B47AB1" w:rsidRPr="005F69ED" w:rsidRDefault="009352CD" w:rsidP="001C4C1C">
            <w:pPr>
              <w:pStyle w:val="Body01"/>
              <w:ind w:leftChars="0" w:left="0" w:right="315"/>
              <w:rPr>
                <w:sz w:val="20"/>
                <w:szCs w:val="20"/>
                <w:lang w:val="fr-FR"/>
              </w:rPr>
            </w:pPr>
            <w:r w:rsidRPr="005F69ED">
              <w:rPr>
                <w:sz w:val="20"/>
                <w:szCs w:val="20"/>
                <w:lang w:val="fr-FR"/>
              </w:rPr>
              <w:t>Tổng</w:t>
            </w:r>
            <w:r w:rsidR="00EB02F3" w:rsidRPr="005F69ED">
              <w:rPr>
                <w:sz w:val="20"/>
                <w:szCs w:val="20"/>
                <w:lang w:val="fr-FR"/>
              </w:rPr>
              <w:t xml:space="preserve"> loại trừ logic </w:t>
            </w:r>
            <w:r w:rsidR="00B47AB1" w:rsidRPr="005F69ED">
              <w:rPr>
                <w:sz w:val="20"/>
                <w:szCs w:val="20"/>
                <w:lang w:val="fr-FR"/>
              </w:rPr>
              <w:t>(EOR, XOR)</w:t>
            </w:r>
          </w:p>
        </w:tc>
        <w:tc>
          <w:tcPr>
            <w:tcW w:w="1300" w:type="dxa"/>
          </w:tcPr>
          <w:p w14:paraId="10BBB1DE" w14:textId="77777777" w:rsidR="00B47AB1" w:rsidRPr="005F69ED" w:rsidRDefault="00B47AB1" w:rsidP="001C4C1C">
            <w:pPr>
              <w:pStyle w:val="Body01"/>
              <w:ind w:leftChars="0" w:left="0" w:right="315"/>
              <w:rPr>
                <w:sz w:val="20"/>
                <w:szCs w:val="20"/>
              </w:rPr>
            </w:pPr>
            <w:r w:rsidRPr="005F69ED">
              <w:rPr>
                <w:position w:val="-6"/>
                <w:sz w:val="20"/>
                <w:szCs w:val="20"/>
              </w:rPr>
              <w:object w:dxaOrig="680" w:dyaOrig="279" w14:anchorId="7D28FAC1">
                <v:shape id="_x0000_i1036" type="#_x0000_t75" style="width:33.85pt;height:13.95pt" o:ole="">
                  <v:imagedata r:id="rId30" o:title=""/>
                </v:shape>
                <o:OLEObject Type="Embed" ProgID="Equation.3" ShapeID="_x0000_i1036" DrawAspect="Content" ObjectID="_1842869994" r:id="rId31"/>
              </w:object>
            </w:r>
          </w:p>
        </w:tc>
        <w:tc>
          <w:tcPr>
            <w:tcW w:w="4550" w:type="dxa"/>
          </w:tcPr>
          <w:p w14:paraId="0BA35935" w14:textId="77777777" w:rsidR="00B47AB1" w:rsidRPr="005F69ED" w:rsidRDefault="00A519DB" w:rsidP="001C4C1C">
            <w:pPr>
              <w:pStyle w:val="Body01"/>
              <w:ind w:leftChars="0" w:left="0" w:right="315"/>
              <w:rPr>
                <w:sz w:val="20"/>
                <w:szCs w:val="20"/>
              </w:rPr>
            </w:pPr>
            <w:r w:rsidRPr="005F69ED">
              <w:rPr>
                <w:sz w:val="20"/>
                <w:szCs w:val="20"/>
              </w:rPr>
              <w:t>Kết quả bằng 0 nếu 2 bit giống nhau và bằng 1 nếu 2 bit khác nhau</w:t>
            </w:r>
            <w:r w:rsidR="00B47AB1" w:rsidRPr="005F69ED">
              <w:rPr>
                <w:sz w:val="20"/>
                <w:szCs w:val="20"/>
              </w:rPr>
              <w:t xml:space="preserve"> </w:t>
            </w:r>
          </w:p>
        </w:tc>
      </w:tr>
    </w:tbl>
    <w:p w14:paraId="27A54DB3" w14:textId="77777777" w:rsidR="00B47AB1" w:rsidRPr="005F69ED" w:rsidRDefault="00B47AB1" w:rsidP="001C4C1C">
      <w:pPr>
        <w:pStyle w:val="Body01"/>
        <w:ind w:left="315" w:right="315"/>
      </w:pPr>
    </w:p>
    <w:p w14:paraId="0BA28B92" w14:textId="77777777" w:rsidR="00B47AB1" w:rsidRPr="005F69ED" w:rsidRDefault="007B4F2B">
      <w:pPr>
        <w:pStyle w:val="Heading5"/>
        <w:rPr>
          <w:rFonts w:ascii="Times New Roman" w:hAnsi="Times New Roman"/>
        </w:rPr>
      </w:pPr>
      <w:r w:rsidRPr="005F69ED">
        <w:rPr>
          <w:rFonts w:ascii="Times New Roman" w:hAnsi="Times New Roman"/>
          <w:b w:val="0"/>
          <w:sz w:val="22"/>
          <w:szCs w:val="22"/>
        </w:rPr>
        <w:br w:type="page"/>
      </w:r>
      <w:r w:rsidR="00D94D5D" w:rsidRPr="005F69ED">
        <w:rPr>
          <w:rFonts w:ascii="Times New Roman" w:hAnsi="Times New Roman"/>
        </w:rPr>
        <w:lastRenderedPageBreak/>
        <w:t>Bả</w:t>
      </w:r>
      <w:r w:rsidR="00915184" w:rsidRPr="005F69ED">
        <w:rPr>
          <w:rFonts w:ascii="Times New Roman" w:hAnsi="Times New Roman"/>
        </w:rPr>
        <w:t>ng chân lý</w:t>
      </w:r>
      <w:r w:rsidR="00EA695D" w:rsidRPr="005F69ED">
        <w:rPr>
          <w:rFonts w:ascii="Times New Roman" w:hAnsi="Times New Roman"/>
        </w:rPr>
        <w:t xml:space="preserve"> </w:t>
      </w:r>
      <w:r w:rsidR="00D94D5D" w:rsidRPr="005F69ED">
        <w:rPr>
          <w:rFonts w:ascii="Times New Roman" w:hAnsi="Times New Roman"/>
        </w:rPr>
        <w:t>/ Các phép toán logic</w:t>
      </w:r>
      <w:r w:rsidR="00B47AB1" w:rsidRPr="005F69ED">
        <w:rPr>
          <w:rStyle w:val="FootnoteReference"/>
          <w:rFonts w:ascii="Times New Roman" w:hAnsi="Times New Roman"/>
        </w:rPr>
        <w:footnoteReference w:id="17"/>
      </w:r>
    </w:p>
    <w:p w14:paraId="75D114B6" w14:textId="77777777" w:rsidR="00B47AB1" w:rsidRPr="005F69ED" w:rsidRDefault="00D94D5D" w:rsidP="001C4C1C">
      <w:pPr>
        <w:pStyle w:val="Body01"/>
        <w:ind w:left="315" w:right="315"/>
      </w:pPr>
      <w:r w:rsidRPr="005F69ED">
        <w:t xml:space="preserve">Bảng tổng hợp kết quả của các phép toán logic gọi là bảng </w:t>
      </w:r>
      <w:r w:rsidR="00851D85" w:rsidRPr="005F69ED">
        <w:t>chân lý</w:t>
      </w:r>
      <w:r w:rsidR="00192429" w:rsidRPr="005F69ED">
        <w:rPr>
          <w:rStyle w:val="FootnoteReference"/>
        </w:rPr>
        <w:footnoteReference w:id="18"/>
      </w:r>
      <w:r w:rsidRPr="005F69ED">
        <w:t xml:space="preserve">. </w:t>
      </w:r>
      <w:r w:rsidR="00851D85" w:rsidRPr="005F69ED">
        <w:t>Đ</w:t>
      </w:r>
      <w:r w:rsidRPr="005F69ED">
        <w:t xml:space="preserve">ây là bảng </w:t>
      </w:r>
      <w:r w:rsidR="00851D85" w:rsidRPr="005F69ED">
        <w:t>chân lý</w:t>
      </w:r>
      <w:r w:rsidRPr="005F69ED">
        <w:t xml:space="preserve"> của các phép toán logic: </w:t>
      </w:r>
      <w:r w:rsidR="00444006" w:rsidRPr="005F69ED">
        <w:t>tích</w:t>
      </w:r>
      <w:r w:rsidR="009259C4" w:rsidRPr="005F69ED">
        <w:t xml:space="preserve"> logic, </w:t>
      </w:r>
      <w:r w:rsidR="00444006" w:rsidRPr="005F69ED">
        <w:t>tổ</w:t>
      </w:r>
      <w:r w:rsidR="00AD4BE6" w:rsidRPr="005F69ED">
        <w:t>ng</w:t>
      </w:r>
      <w:r w:rsidR="009259C4" w:rsidRPr="005F69ED">
        <w:t xml:space="preserve"> logic</w:t>
      </w:r>
      <w:r w:rsidRPr="005F69ED">
        <w:t xml:space="preserve">, </w:t>
      </w:r>
      <w:r w:rsidR="00444006" w:rsidRPr="005F69ED">
        <w:t>tổng</w:t>
      </w:r>
      <w:r w:rsidRPr="005F69ED">
        <w:t xml:space="preserve"> loại trừ</w:t>
      </w:r>
      <w:r w:rsidR="009259C4" w:rsidRPr="005F69ED">
        <w:t xml:space="preserve"> logic</w:t>
      </w:r>
      <w:r w:rsidRPr="005F69ED">
        <w:t>, phủ đị</w:t>
      </w:r>
      <w:r w:rsidR="00192429" w:rsidRPr="005F69ED">
        <w:t>nh logic</w:t>
      </w:r>
      <w:r w:rsidR="00B47AB1" w:rsidRPr="005F69ED">
        <w:t xml:space="preserve">. </w:t>
      </w:r>
    </w:p>
    <w:p w14:paraId="71147E8E"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
        <w:gridCol w:w="519"/>
        <w:gridCol w:w="1576"/>
        <w:gridCol w:w="1334"/>
        <w:gridCol w:w="2267"/>
        <w:gridCol w:w="1243"/>
        <w:gridCol w:w="1244"/>
      </w:tblGrid>
      <w:tr w:rsidR="00FF2396" w:rsidRPr="005F69ED" w14:paraId="7EDA2AD3" w14:textId="77777777">
        <w:trPr>
          <w:jc w:val="center"/>
        </w:trPr>
        <w:tc>
          <w:tcPr>
            <w:tcW w:w="519" w:type="dxa"/>
            <w:vMerge w:val="restart"/>
            <w:vAlign w:val="center"/>
          </w:tcPr>
          <w:p w14:paraId="3A47F1EA" w14:textId="77777777" w:rsidR="00FF2396" w:rsidRPr="005F69ED" w:rsidRDefault="00FF2396">
            <w:pPr>
              <w:pStyle w:val="Body01"/>
              <w:snapToGrid w:val="0"/>
              <w:ind w:leftChars="0" w:left="0" w:rightChars="0" w:right="0"/>
              <w:jc w:val="center"/>
              <w:rPr>
                <w:i/>
              </w:rPr>
            </w:pPr>
            <w:r w:rsidRPr="005F69ED">
              <w:rPr>
                <w:i/>
              </w:rPr>
              <w:t>A</w:t>
            </w:r>
          </w:p>
        </w:tc>
        <w:tc>
          <w:tcPr>
            <w:tcW w:w="519" w:type="dxa"/>
            <w:vMerge w:val="restart"/>
            <w:tcBorders>
              <w:right w:val="double" w:sz="4" w:space="0" w:color="auto"/>
            </w:tcBorders>
            <w:vAlign w:val="center"/>
          </w:tcPr>
          <w:p w14:paraId="7518803C" w14:textId="77777777" w:rsidR="00FF2396" w:rsidRPr="005F69ED" w:rsidRDefault="00FF2396">
            <w:pPr>
              <w:pStyle w:val="Body01"/>
              <w:snapToGrid w:val="0"/>
              <w:ind w:leftChars="0" w:left="0" w:rightChars="0" w:right="0"/>
              <w:jc w:val="center"/>
              <w:rPr>
                <w:i/>
              </w:rPr>
            </w:pPr>
            <w:r w:rsidRPr="005F69ED">
              <w:rPr>
                <w:i/>
              </w:rPr>
              <w:t>B</w:t>
            </w:r>
          </w:p>
        </w:tc>
        <w:tc>
          <w:tcPr>
            <w:tcW w:w="1576" w:type="dxa"/>
            <w:tcBorders>
              <w:left w:val="double" w:sz="4" w:space="0" w:color="auto"/>
            </w:tcBorders>
            <w:shd w:val="clear" w:color="auto" w:fill="E6E6E6"/>
            <w:vAlign w:val="center"/>
          </w:tcPr>
          <w:p w14:paraId="47FC8305" w14:textId="77777777" w:rsidR="00FF2396" w:rsidRPr="005F69ED" w:rsidRDefault="007F7580">
            <w:pPr>
              <w:pStyle w:val="Body01"/>
              <w:snapToGrid w:val="0"/>
              <w:ind w:leftChars="0" w:left="0" w:rightChars="0" w:right="0"/>
              <w:jc w:val="center"/>
            </w:pPr>
            <w:r w:rsidRPr="005F69ED">
              <w:t>T</w:t>
            </w:r>
            <w:r w:rsidR="00BA5C89" w:rsidRPr="005F69ED">
              <w:t>ích</w:t>
            </w:r>
            <w:r w:rsidRPr="005F69ED">
              <w:t xml:space="preserve"> logic</w:t>
            </w:r>
          </w:p>
        </w:tc>
        <w:tc>
          <w:tcPr>
            <w:tcW w:w="1334" w:type="dxa"/>
            <w:shd w:val="clear" w:color="auto" w:fill="E6E6E6"/>
            <w:vAlign w:val="center"/>
          </w:tcPr>
          <w:p w14:paraId="3D3B2F28" w14:textId="77777777" w:rsidR="00FF2396" w:rsidRPr="005F69ED" w:rsidRDefault="00BA5C89">
            <w:pPr>
              <w:pStyle w:val="Body01"/>
              <w:snapToGrid w:val="0"/>
              <w:ind w:leftChars="0" w:left="0" w:rightChars="0" w:right="0"/>
              <w:jc w:val="center"/>
            </w:pPr>
            <w:r w:rsidRPr="005F69ED">
              <w:t>Tổng logic</w:t>
            </w:r>
          </w:p>
        </w:tc>
        <w:tc>
          <w:tcPr>
            <w:tcW w:w="2267" w:type="dxa"/>
            <w:shd w:val="clear" w:color="auto" w:fill="E6E6E6"/>
            <w:vAlign w:val="center"/>
          </w:tcPr>
          <w:p w14:paraId="228CF14B" w14:textId="77777777" w:rsidR="00FF2396" w:rsidRPr="005F69ED" w:rsidRDefault="00BA5C89">
            <w:pPr>
              <w:pStyle w:val="Body01"/>
              <w:snapToGrid w:val="0"/>
              <w:ind w:leftChars="0" w:left="0" w:rightChars="0" w:right="0"/>
              <w:jc w:val="center"/>
            </w:pPr>
            <w:r w:rsidRPr="005F69ED">
              <w:t>Tổng loại trừ logic</w:t>
            </w:r>
          </w:p>
        </w:tc>
        <w:tc>
          <w:tcPr>
            <w:tcW w:w="2487" w:type="dxa"/>
            <w:gridSpan w:val="2"/>
            <w:shd w:val="clear" w:color="auto" w:fill="E6E6E6"/>
            <w:vAlign w:val="center"/>
          </w:tcPr>
          <w:p w14:paraId="141182F8" w14:textId="77777777" w:rsidR="00FF2396" w:rsidRPr="005F69ED" w:rsidRDefault="00BA5C89">
            <w:pPr>
              <w:pStyle w:val="Body01"/>
              <w:snapToGrid w:val="0"/>
              <w:ind w:leftChars="0" w:left="0" w:rightChars="0" w:right="0"/>
              <w:jc w:val="center"/>
            </w:pPr>
            <w:r w:rsidRPr="005F69ED">
              <w:t>Phủ định logic</w:t>
            </w:r>
          </w:p>
        </w:tc>
      </w:tr>
      <w:tr w:rsidR="00FF2396" w:rsidRPr="005F69ED" w14:paraId="09303998" w14:textId="77777777">
        <w:trPr>
          <w:jc w:val="center"/>
        </w:trPr>
        <w:tc>
          <w:tcPr>
            <w:tcW w:w="519" w:type="dxa"/>
            <w:vMerge/>
            <w:vAlign w:val="center"/>
          </w:tcPr>
          <w:p w14:paraId="12A9CC7A" w14:textId="77777777" w:rsidR="00FF2396" w:rsidRPr="005F69ED" w:rsidRDefault="00FF2396">
            <w:pPr>
              <w:pStyle w:val="Body01"/>
              <w:snapToGrid w:val="0"/>
              <w:ind w:leftChars="0" w:left="0" w:rightChars="0" w:right="0"/>
              <w:jc w:val="center"/>
            </w:pPr>
          </w:p>
        </w:tc>
        <w:tc>
          <w:tcPr>
            <w:tcW w:w="519" w:type="dxa"/>
            <w:vMerge/>
            <w:tcBorders>
              <w:right w:val="double" w:sz="4" w:space="0" w:color="auto"/>
            </w:tcBorders>
            <w:vAlign w:val="center"/>
          </w:tcPr>
          <w:p w14:paraId="1716267C" w14:textId="77777777" w:rsidR="00FF2396" w:rsidRPr="005F69ED" w:rsidRDefault="00FF2396">
            <w:pPr>
              <w:pStyle w:val="Body01"/>
              <w:snapToGrid w:val="0"/>
              <w:ind w:leftChars="0" w:left="0" w:rightChars="0" w:right="0"/>
              <w:jc w:val="center"/>
            </w:pPr>
          </w:p>
        </w:tc>
        <w:tc>
          <w:tcPr>
            <w:tcW w:w="1576" w:type="dxa"/>
            <w:tcBorders>
              <w:left w:val="double" w:sz="4" w:space="0" w:color="auto"/>
            </w:tcBorders>
            <w:shd w:val="clear" w:color="auto" w:fill="E6E6E6"/>
            <w:vAlign w:val="center"/>
          </w:tcPr>
          <w:p w14:paraId="47CF256F" w14:textId="77777777" w:rsidR="00FF2396" w:rsidRPr="005F69ED" w:rsidRDefault="00FF2396">
            <w:pPr>
              <w:pStyle w:val="Body01"/>
              <w:snapToGrid w:val="0"/>
              <w:ind w:leftChars="0" w:left="0" w:rightChars="0" w:right="0"/>
              <w:jc w:val="center"/>
            </w:pPr>
            <w:r w:rsidRPr="005F69ED">
              <w:rPr>
                <w:position w:val="-4"/>
                <w:sz w:val="20"/>
                <w:szCs w:val="20"/>
              </w:rPr>
              <w:object w:dxaOrig="520" w:dyaOrig="260" w14:anchorId="2828B95F">
                <v:shape id="_x0000_i1037" type="#_x0000_t75" style="width:25.8pt;height:12.9pt" o:ole="">
                  <v:imagedata r:id="rId22" o:title=""/>
                </v:shape>
                <o:OLEObject Type="Embed" ProgID="Equation.3" ShapeID="_x0000_i1037" DrawAspect="Content" ObjectID="_1842869995" r:id="rId32"/>
              </w:object>
            </w:r>
          </w:p>
        </w:tc>
        <w:tc>
          <w:tcPr>
            <w:tcW w:w="1334" w:type="dxa"/>
            <w:shd w:val="clear" w:color="auto" w:fill="E6E6E6"/>
            <w:vAlign w:val="center"/>
          </w:tcPr>
          <w:p w14:paraId="70DBEA9D" w14:textId="77777777" w:rsidR="00FF2396" w:rsidRPr="005F69ED" w:rsidRDefault="00FF2396">
            <w:pPr>
              <w:pStyle w:val="Body01"/>
              <w:snapToGrid w:val="0"/>
              <w:ind w:leftChars="0" w:left="0" w:rightChars="0" w:right="0"/>
              <w:jc w:val="center"/>
            </w:pPr>
            <w:r w:rsidRPr="005F69ED">
              <w:rPr>
                <w:position w:val="-4"/>
                <w:sz w:val="20"/>
                <w:szCs w:val="20"/>
              </w:rPr>
              <w:object w:dxaOrig="240" w:dyaOrig="260" w14:anchorId="3D5C43B5">
                <v:shape id="_x0000_i1038" type="#_x0000_t75" style="width:11.8pt;height:12.9pt" o:ole="">
                  <v:imagedata r:id="rId33" o:title=""/>
                </v:shape>
                <o:OLEObject Type="Embed" ProgID="Equation.3" ShapeID="_x0000_i1038" DrawAspect="Content" ObjectID="_1842869996" r:id="rId34"/>
              </w:object>
            </w:r>
            <w:r w:rsidRPr="005F69ED">
              <w:rPr>
                <w:sz w:val="20"/>
                <w:szCs w:val="20"/>
              </w:rPr>
              <w:t>+</w:t>
            </w:r>
            <w:r w:rsidRPr="005F69ED">
              <w:rPr>
                <w:position w:val="-4"/>
                <w:sz w:val="20"/>
                <w:szCs w:val="20"/>
              </w:rPr>
              <w:object w:dxaOrig="240" w:dyaOrig="260" w14:anchorId="179E5A90">
                <v:shape id="_x0000_i1039" type="#_x0000_t75" style="width:11.8pt;height:12.9pt" o:ole="">
                  <v:imagedata r:id="rId35" o:title=""/>
                </v:shape>
                <o:OLEObject Type="Embed" ProgID="Equation.3" ShapeID="_x0000_i1039" DrawAspect="Content" ObjectID="_1842869997" r:id="rId36"/>
              </w:object>
            </w:r>
          </w:p>
        </w:tc>
        <w:tc>
          <w:tcPr>
            <w:tcW w:w="2267" w:type="dxa"/>
            <w:shd w:val="clear" w:color="auto" w:fill="E6E6E6"/>
            <w:vAlign w:val="center"/>
          </w:tcPr>
          <w:p w14:paraId="3FC47A54" w14:textId="77777777" w:rsidR="00FF2396" w:rsidRPr="005F69ED" w:rsidRDefault="00FF2396">
            <w:pPr>
              <w:pStyle w:val="Body01"/>
              <w:snapToGrid w:val="0"/>
              <w:ind w:leftChars="0" w:left="0" w:rightChars="0" w:right="0"/>
              <w:jc w:val="center"/>
            </w:pPr>
            <w:r w:rsidRPr="005F69ED">
              <w:rPr>
                <w:position w:val="-6"/>
                <w:sz w:val="20"/>
                <w:szCs w:val="20"/>
              </w:rPr>
              <w:object w:dxaOrig="680" w:dyaOrig="279" w14:anchorId="3104F7B1">
                <v:shape id="_x0000_i1040" type="#_x0000_t75" style="width:33.85pt;height:13.95pt" o:ole="">
                  <v:imagedata r:id="rId30" o:title=""/>
                </v:shape>
                <o:OLEObject Type="Embed" ProgID="Equation.3" ShapeID="_x0000_i1040" DrawAspect="Content" ObjectID="_1842869998" r:id="rId37"/>
              </w:object>
            </w:r>
          </w:p>
        </w:tc>
        <w:tc>
          <w:tcPr>
            <w:tcW w:w="1243" w:type="dxa"/>
            <w:shd w:val="clear" w:color="auto" w:fill="E6E6E6"/>
            <w:vAlign w:val="center"/>
          </w:tcPr>
          <w:p w14:paraId="6F95B491" w14:textId="77777777" w:rsidR="00FF2396" w:rsidRPr="005F69ED" w:rsidRDefault="00FF2396">
            <w:pPr>
              <w:pStyle w:val="Body01"/>
              <w:snapToGrid w:val="0"/>
              <w:ind w:leftChars="0" w:left="0" w:rightChars="0" w:right="0"/>
              <w:jc w:val="center"/>
            </w:pPr>
            <w:r w:rsidRPr="005F69ED">
              <w:rPr>
                <w:position w:val="-4"/>
                <w:sz w:val="20"/>
                <w:szCs w:val="20"/>
              </w:rPr>
              <w:object w:dxaOrig="240" w:dyaOrig="320" w14:anchorId="269F0FAD">
                <v:shape id="_x0000_i1041" type="#_x0000_t75" style="width:11.8pt;height:16.1pt" o:ole="">
                  <v:imagedata r:id="rId28" o:title=""/>
                </v:shape>
                <o:OLEObject Type="Embed" ProgID="Equation.3" ShapeID="_x0000_i1041" DrawAspect="Content" ObjectID="_1842869999" r:id="rId38"/>
              </w:object>
            </w:r>
          </w:p>
        </w:tc>
        <w:tc>
          <w:tcPr>
            <w:tcW w:w="1244" w:type="dxa"/>
            <w:shd w:val="clear" w:color="auto" w:fill="E6E6E6"/>
            <w:vAlign w:val="center"/>
          </w:tcPr>
          <w:p w14:paraId="5D3D0686" w14:textId="77777777" w:rsidR="00FF2396" w:rsidRPr="005F69ED" w:rsidRDefault="00FF2396">
            <w:pPr>
              <w:pStyle w:val="Body01"/>
              <w:snapToGrid w:val="0"/>
              <w:ind w:leftChars="0" w:left="0" w:rightChars="0" w:right="0"/>
              <w:jc w:val="center"/>
              <w:rPr>
                <w:sz w:val="21"/>
                <w:szCs w:val="21"/>
              </w:rPr>
            </w:pPr>
            <w:r w:rsidRPr="005F69ED">
              <w:rPr>
                <w:position w:val="-4"/>
                <w:sz w:val="20"/>
                <w:szCs w:val="20"/>
              </w:rPr>
              <w:object w:dxaOrig="240" w:dyaOrig="320" w14:anchorId="3F29398A">
                <v:shape id="_x0000_i1042" type="#_x0000_t75" style="width:11.8pt;height:16.1pt" o:ole="">
                  <v:imagedata r:id="rId39" o:title=""/>
                </v:shape>
                <o:OLEObject Type="Embed" ProgID="Equation.3" ShapeID="_x0000_i1042" DrawAspect="Content" ObjectID="_1842870000" r:id="rId40"/>
              </w:object>
            </w:r>
          </w:p>
        </w:tc>
      </w:tr>
      <w:tr w:rsidR="00B47AB1" w:rsidRPr="005F69ED" w14:paraId="3F6635A1" w14:textId="77777777">
        <w:trPr>
          <w:jc w:val="center"/>
        </w:trPr>
        <w:tc>
          <w:tcPr>
            <w:tcW w:w="519" w:type="dxa"/>
            <w:vAlign w:val="center"/>
          </w:tcPr>
          <w:p w14:paraId="1A1E39D0" w14:textId="77777777" w:rsidR="00B47AB1" w:rsidRPr="005F69ED" w:rsidRDefault="00B47AB1">
            <w:pPr>
              <w:pStyle w:val="Body01"/>
              <w:snapToGrid w:val="0"/>
              <w:ind w:leftChars="0" w:left="0" w:rightChars="0" w:right="0"/>
              <w:jc w:val="center"/>
            </w:pPr>
            <w:r w:rsidRPr="005F69ED">
              <w:t>0</w:t>
            </w:r>
          </w:p>
        </w:tc>
        <w:tc>
          <w:tcPr>
            <w:tcW w:w="519" w:type="dxa"/>
            <w:tcBorders>
              <w:right w:val="double" w:sz="4" w:space="0" w:color="auto"/>
            </w:tcBorders>
            <w:vAlign w:val="center"/>
          </w:tcPr>
          <w:p w14:paraId="149C9FE1" w14:textId="77777777" w:rsidR="00B47AB1" w:rsidRPr="005F69ED" w:rsidRDefault="00B47AB1">
            <w:pPr>
              <w:pStyle w:val="Body01"/>
              <w:snapToGrid w:val="0"/>
              <w:ind w:leftChars="0" w:left="0" w:rightChars="0" w:right="0"/>
              <w:jc w:val="center"/>
            </w:pPr>
            <w:r w:rsidRPr="005F69ED">
              <w:t>0</w:t>
            </w:r>
          </w:p>
        </w:tc>
        <w:tc>
          <w:tcPr>
            <w:tcW w:w="1576" w:type="dxa"/>
            <w:tcBorders>
              <w:left w:val="double" w:sz="4" w:space="0" w:color="auto"/>
            </w:tcBorders>
            <w:vAlign w:val="center"/>
          </w:tcPr>
          <w:p w14:paraId="57AE40DF" w14:textId="77777777" w:rsidR="00B47AB1" w:rsidRPr="005F69ED" w:rsidRDefault="00B47AB1">
            <w:pPr>
              <w:pStyle w:val="Body01"/>
              <w:snapToGrid w:val="0"/>
              <w:ind w:leftChars="0" w:left="0" w:rightChars="0" w:right="0"/>
              <w:jc w:val="center"/>
            </w:pPr>
            <w:r w:rsidRPr="005F69ED">
              <w:t>0</w:t>
            </w:r>
          </w:p>
        </w:tc>
        <w:tc>
          <w:tcPr>
            <w:tcW w:w="1334" w:type="dxa"/>
            <w:vAlign w:val="center"/>
          </w:tcPr>
          <w:p w14:paraId="52FB8573" w14:textId="77777777" w:rsidR="00B47AB1" w:rsidRPr="005F69ED" w:rsidRDefault="00B47AB1">
            <w:pPr>
              <w:pStyle w:val="Body01"/>
              <w:snapToGrid w:val="0"/>
              <w:ind w:leftChars="0" w:left="0" w:rightChars="0" w:right="0"/>
              <w:jc w:val="center"/>
            </w:pPr>
            <w:r w:rsidRPr="005F69ED">
              <w:t>0</w:t>
            </w:r>
          </w:p>
        </w:tc>
        <w:tc>
          <w:tcPr>
            <w:tcW w:w="2267" w:type="dxa"/>
            <w:vAlign w:val="center"/>
          </w:tcPr>
          <w:p w14:paraId="163B6FD6" w14:textId="77777777" w:rsidR="00B47AB1" w:rsidRPr="005F69ED" w:rsidRDefault="00B47AB1">
            <w:pPr>
              <w:pStyle w:val="Body01"/>
              <w:snapToGrid w:val="0"/>
              <w:ind w:leftChars="0" w:left="0" w:rightChars="0" w:right="0"/>
              <w:jc w:val="center"/>
            </w:pPr>
            <w:r w:rsidRPr="005F69ED">
              <w:t>0</w:t>
            </w:r>
          </w:p>
        </w:tc>
        <w:tc>
          <w:tcPr>
            <w:tcW w:w="1243" w:type="dxa"/>
            <w:vAlign w:val="center"/>
          </w:tcPr>
          <w:p w14:paraId="013E1D2B" w14:textId="77777777" w:rsidR="00B47AB1" w:rsidRPr="005F69ED" w:rsidRDefault="00B47AB1">
            <w:pPr>
              <w:pStyle w:val="Body01"/>
              <w:snapToGrid w:val="0"/>
              <w:ind w:leftChars="0" w:left="0" w:rightChars="0" w:right="0"/>
              <w:jc w:val="center"/>
            </w:pPr>
            <w:r w:rsidRPr="005F69ED">
              <w:t>1</w:t>
            </w:r>
          </w:p>
        </w:tc>
        <w:tc>
          <w:tcPr>
            <w:tcW w:w="1244" w:type="dxa"/>
            <w:vAlign w:val="center"/>
          </w:tcPr>
          <w:p w14:paraId="46F1A57B" w14:textId="77777777" w:rsidR="00B47AB1" w:rsidRPr="005F69ED" w:rsidRDefault="00B47AB1">
            <w:pPr>
              <w:pStyle w:val="Body01"/>
              <w:snapToGrid w:val="0"/>
              <w:ind w:leftChars="0" w:left="0" w:rightChars="0" w:right="0"/>
              <w:jc w:val="center"/>
            </w:pPr>
            <w:r w:rsidRPr="005F69ED">
              <w:t>1</w:t>
            </w:r>
          </w:p>
        </w:tc>
      </w:tr>
      <w:tr w:rsidR="00B47AB1" w:rsidRPr="005F69ED" w14:paraId="30F3C473" w14:textId="77777777">
        <w:trPr>
          <w:jc w:val="center"/>
        </w:trPr>
        <w:tc>
          <w:tcPr>
            <w:tcW w:w="519" w:type="dxa"/>
            <w:vAlign w:val="center"/>
          </w:tcPr>
          <w:p w14:paraId="4F242D8A" w14:textId="77777777" w:rsidR="00B47AB1" w:rsidRPr="005F69ED" w:rsidRDefault="00B47AB1">
            <w:pPr>
              <w:pStyle w:val="Body01"/>
              <w:snapToGrid w:val="0"/>
              <w:ind w:leftChars="0" w:left="0" w:rightChars="0" w:right="0"/>
              <w:jc w:val="center"/>
            </w:pPr>
            <w:r w:rsidRPr="005F69ED">
              <w:t>0</w:t>
            </w:r>
          </w:p>
        </w:tc>
        <w:tc>
          <w:tcPr>
            <w:tcW w:w="519" w:type="dxa"/>
            <w:tcBorders>
              <w:right w:val="double" w:sz="4" w:space="0" w:color="auto"/>
            </w:tcBorders>
            <w:vAlign w:val="center"/>
          </w:tcPr>
          <w:p w14:paraId="39F3EEFC" w14:textId="77777777" w:rsidR="00B47AB1" w:rsidRPr="005F69ED" w:rsidRDefault="00B47AB1">
            <w:pPr>
              <w:pStyle w:val="Body01"/>
              <w:snapToGrid w:val="0"/>
              <w:ind w:leftChars="0" w:left="0" w:rightChars="0" w:right="0"/>
              <w:jc w:val="center"/>
            </w:pPr>
            <w:r w:rsidRPr="005F69ED">
              <w:t>1</w:t>
            </w:r>
          </w:p>
        </w:tc>
        <w:tc>
          <w:tcPr>
            <w:tcW w:w="1576" w:type="dxa"/>
            <w:tcBorders>
              <w:left w:val="double" w:sz="4" w:space="0" w:color="auto"/>
            </w:tcBorders>
            <w:vAlign w:val="center"/>
          </w:tcPr>
          <w:p w14:paraId="5E2409F2" w14:textId="77777777" w:rsidR="00B47AB1" w:rsidRPr="005F69ED" w:rsidRDefault="00B47AB1">
            <w:pPr>
              <w:pStyle w:val="Body01"/>
              <w:snapToGrid w:val="0"/>
              <w:ind w:leftChars="0" w:left="0" w:rightChars="0" w:right="0"/>
              <w:jc w:val="center"/>
            </w:pPr>
            <w:r w:rsidRPr="005F69ED">
              <w:t>0</w:t>
            </w:r>
          </w:p>
        </w:tc>
        <w:tc>
          <w:tcPr>
            <w:tcW w:w="1334" w:type="dxa"/>
            <w:vAlign w:val="center"/>
          </w:tcPr>
          <w:p w14:paraId="279E5EEF" w14:textId="77777777" w:rsidR="00B47AB1" w:rsidRPr="005F69ED" w:rsidRDefault="00B47AB1">
            <w:pPr>
              <w:pStyle w:val="Body01"/>
              <w:snapToGrid w:val="0"/>
              <w:ind w:leftChars="0" w:left="0" w:rightChars="0" w:right="0"/>
              <w:jc w:val="center"/>
            </w:pPr>
            <w:r w:rsidRPr="005F69ED">
              <w:t>1</w:t>
            </w:r>
          </w:p>
        </w:tc>
        <w:tc>
          <w:tcPr>
            <w:tcW w:w="2267" w:type="dxa"/>
            <w:vAlign w:val="center"/>
          </w:tcPr>
          <w:p w14:paraId="01ACBE63" w14:textId="77777777" w:rsidR="00B47AB1" w:rsidRPr="005F69ED" w:rsidRDefault="00B47AB1">
            <w:pPr>
              <w:pStyle w:val="Body01"/>
              <w:snapToGrid w:val="0"/>
              <w:ind w:leftChars="0" w:left="0" w:rightChars="0" w:right="0"/>
              <w:jc w:val="center"/>
            </w:pPr>
            <w:r w:rsidRPr="005F69ED">
              <w:t>1</w:t>
            </w:r>
          </w:p>
        </w:tc>
        <w:tc>
          <w:tcPr>
            <w:tcW w:w="1243" w:type="dxa"/>
            <w:vAlign w:val="center"/>
          </w:tcPr>
          <w:p w14:paraId="5B107AFC" w14:textId="77777777" w:rsidR="00B47AB1" w:rsidRPr="005F69ED" w:rsidRDefault="00B47AB1">
            <w:pPr>
              <w:pStyle w:val="Body01"/>
              <w:snapToGrid w:val="0"/>
              <w:ind w:leftChars="0" w:left="0" w:rightChars="0" w:right="0"/>
              <w:jc w:val="center"/>
            </w:pPr>
            <w:r w:rsidRPr="005F69ED">
              <w:t>1</w:t>
            </w:r>
          </w:p>
        </w:tc>
        <w:tc>
          <w:tcPr>
            <w:tcW w:w="1244" w:type="dxa"/>
            <w:vAlign w:val="center"/>
          </w:tcPr>
          <w:p w14:paraId="224AF708" w14:textId="77777777" w:rsidR="00B47AB1" w:rsidRPr="005F69ED" w:rsidRDefault="00B47AB1">
            <w:pPr>
              <w:pStyle w:val="Body01"/>
              <w:snapToGrid w:val="0"/>
              <w:ind w:leftChars="0" w:left="0" w:rightChars="0" w:right="0"/>
              <w:jc w:val="center"/>
            </w:pPr>
            <w:r w:rsidRPr="005F69ED">
              <w:t>0</w:t>
            </w:r>
          </w:p>
        </w:tc>
      </w:tr>
      <w:tr w:rsidR="00B47AB1" w:rsidRPr="005F69ED" w14:paraId="4A540C71" w14:textId="77777777">
        <w:trPr>
          <w:jc w:val="center"/>
        </w:trPr>
        <w:tc>
          <w:tcPr>
            <w:tcW w:w="519" w:type="dxa"/>
            <w:vAlign w:val="center"/>
          </w:tcPr>
          <w:p w14:paraId="12C441C1" w14:textId="77777777" w:rsidR="00B47AB1" w:rsidRPr="005F69ED" w:rsidRDefault="00B47AB1">
            <w:pPr>
              <w:pStyle w:val="Body01"/>
              <w:snapToGrid w:val="0"/>
              <w:ind w:leftChars="0" w:left="0" w:rightChars="0" w:right="0"/>
              <w:jc w:val="center"/>
            </w:pPr>
            <w:r w:rsidRPr="005F69ED">
              <w:t>1</w:t>
            </w:r>
          </w:p>
        </w:tc>
        <w:tc>
          <w:tcPr>
            <w:tcW w:w="519" w:type="dxa"/>
            <w:tcBorders>
              <w:right w:val="double" w:sz="4" w:space="0" w:color="auto"/>
            </w:tcBorders>
            <w:vAlign w:val="center"/>
          </w:tcPr>
          <w:p w14:paraId="0E1B31A7" w14:textId="77777777" w:rsidR="00B47AB1" w:rsidRPr="005F69ED" w:rsidRDefault="00B47AB1">
            <w:pPr>
              <w:pStyle w:val="Body01"/>
              <w:snapToGrid w:val="0"/>
              <w:ind w:leftChars="0" w:left="0" w:rightChars="0" w:right="0"/>
              <w:jc w:val="center"/>
            </w:pPr>
            <w:r w:rsidRPr="005F69ED">
              <w:t>0</w:t>
            </w:r>
          </w:p>
        </w:tc>
        <w:tc>
          <w:tcPr>
            <w:tcW w:w="1576" w:type="dxa"/>
            <w:tcBorders>
              <w:left w:val="double" w:sz="4" w:space="0" w:color="auto"/>
            </w:tcBorders>
            <w:vAlign w:val="center"/>
          </w:tcPr>
          <w:p w14:paraId="444C9169" w14:textId="77777777" w:rsidR="00B47AB1" w:rsidRPr="005F69ED" w:rsidRDefault="00B47AB1">
            <w:pPr>
              <w:pStyle w:val="Body01"/>
              <w:snapToGrid w:val="0"/>
              <w:ind w:leftChars="0" w:left="0" w:rightChars="0" w:right="0"/>
              <w:jc w:val="center"/>
            </w:pPr>
            <w:r w:rsidRPr="005F69ED">
              <w:t>0</w:t>
            </w:r>
          </w:p>
        </w:tc>
        <w:tc>
          <w:tcPr>
            <w:tcW w:w="1334" w:type="dxa"/>
            <w:vAlign w:val="center"/>
          </w:tcPr>
          <w:p w14:paraId="48733665" w14:textId="77777777" w:rsidR="00B47AB1" w:rsidRPr="005F69ED" w:rsidRDefault="00B47AB1">
            <w:pPr>
              <w:pStyle w:val="Body01"/>
              <w:snapToGrid w:val="0"/>
              <w:ind w:leftChars="0" w:left="0" w:rightChars="0" w:right="0"/>
              <w:jc w:val="center"/>
            </w:pPr>
            <w:r w:rsidRPr="005F69ED">
              <w:t>1</w:t>
            </w:r>
          </w:p>
        </w:tc>
        <w:tc>
          <w:tcPr>
            <w:tcW w:w="2267" w:type="dxa"/>
            <w:vAlign w:val="center"/>
          </w:tcPr>
          <w:p w14:paraId="06FAA4F3" w14:textId="77777777" w:rsidR="00B47AB1" w:rsidRPr="005F69ED" w:rsidRDefault="00B47AB1">
            <w:pPr>
              <w:pStyle w:val="Body01"/>
              <w:snapToGrid w:val="0"/>
              <w:ind w:leftChars="0" w:left="0" w:rightChars="0" w:right="0"/>
              <w:jc w:val="center"/>
            </w:pPr>
            <w:r w:rsidRPr="005F69ED">
              <w:t>1</w:t>
            </w:r>
          </w:p>
        </w:tc>
        <w:tc>
          <w:tcPr>
            <w:tcW w:w="1243" w:type="dxa"/>
            <w:vAlign w:val="center"/>
          </w:tcPr>
          <w:p w14:paraId="5896B31A" w14:textId="77777777" w:rsidR="00B47AB1" w:rsidRPr="005F69ED" w:rsidRDefault="00B47AB1">
            <w:pPr>
              <w:pStyle w:val="Body01"/>
              <w:snapToGrid w:val="0"/>
              <w:ind w:leftChars="0" w:left="0" w:rightChars="0" w:right="0"/>
              <w:jc w:val="center"/>
            </w:pPr>
            <w:r w:rsidRPr="005F69ED">
              <w:t>0</w:t>
            </w:r>
          </w:p>
        </w:tc>
        <w:tc>
          <w:tcPr>
            <w:tcW w:w="1244" w:type="dxa"/>
            <w:vAlign w:val="center"/>
          </w:tcPr>
          <w:p w14:paraId="2861C876" w14:textId="77777777" w:rsidR="00B47AB1" w:rsidRPr="005F69ED" w:rsidRDefault="00B47AB1">
            <w:pPr>
              <w:pStyle w:val="Body01"/>
              <w:snapToGrid w:val="0"/>
              <w:ind w:leftChars="0" w:left="0" w:rightChars="0" w:right="0"/>
              <w:jc w:val="center"/>
            </w:pPr>
            <w:r w:rsidRPr="005F69ED">
              <w:t>1</w:t>
            </w:r>
          </w:p>
        </w:tc>
      </w:tr>
      <w:tr w:rsidR="00B47AB1" w:rsidRPr="005F69ED" w14:paraId="03ACF850" w14:textId="77777777">
        <w:trPr>
          <w:jc w:val="center"/>
        </w:trPr>
        <w:tc>
          <w:tcPr>
            <w:tcW w:w="519" w:type="dxa"/>
            <w:vAlign w:val="center"/>
          </w:tcPr>
          <w:p w14:paraId="156E2006" w14:textId="77777777" w:rsidR="00B47AB1" w:rsidRPr="005F69ED" w:rsidRDefault="00B47AB1">
            <w:pPr>
              <w:pStyle w:val="Body01"/>
              <w:snapToGrid w:val="0"/>
              <w:ind w:leftChars="0" w:left="0" w:rightChars="0" w:right="0"/>
              <w:jc w:val="center"/>
            </w:pPr>
            <w:r w:rsidRPr="005F69ED">
              <w:t>1</w:t>
            </w:r>
          </w:p>
        </w:tc>
        <w:tc>
          <w:tcPr>
            <w:tcW w:w="519" w:type="dxa"/>
            <w:tcBorders>
              <w:right w:val="double" w:sz="4" w:space="0" w:color="auto"/>
            </w:tcBorders>
            <w:vAlign w:val="center"/>
          </w:tcPr>
          <w:p w14:paraId="3CCF38E8" w14:textId="77777777" w:rsidR="00B47AB1" w:rsidRPr="005F69ED" w:rsidRDefault="00B47AB1">
            <w:pPr>
              <w:pStyle w:val="Body01"/>
              <w:snapToGrid w:val="0"/>
              <w:ind w:leftChars="0" w:left="0" w:rightChars="0" w:right="0"/>
              <w:jc w:val="center"/>
            </w:pPr>
            <w:r w:rsidRPr="005F69ED">
              <w:t>1</w:t>
            </w:r>
          </w:p>
        </w:tc>
        <w:tc>
          <w:tcPr>
            <w:tcW w:w="1576" w:type="dxa"/>
            <w:tcBorders>
              <w:left w:val="double" w:sz="4" w:space="0" w:color="auto"/>
            </w:tcBorders>
            <w:vAlign w:val="center"/>
          </w:tcPr>
          <w:p w14:paraId="74C6F4FE" w14:textId="77777777" w:rsidR="00B47AB1" w:rsidRPr="005F69ED" w:rsidRDefault="00B47AB1">
            <w:pPr>
              <w:pStyle w:val="Body01"/>
              <w:snapToGrid w:val="0"/>
              <w:ind w:leftChars="0" w:left="0" w:rightChars="0" w:right="0"/>
              <w:jc w:val="center"/>
            </w:pPr>
            <w:r w:rsidRPr="005F69ED">
              <w:t>1</w:t>
            </w:r>
          </w:p>
        </w:tc>
        <w:tc>
          <w:tcPr>
            <w:tcW w:w="1334" w:type="dxa"/>
            <w:vAlign w:val="center"/>
          </w:tcPr>
          <w:p w14:paraId="0FB1B6E0" w14:textId="77777777" w:rsidR="00B47AB1" w:rsidRPr="005F69ED" w:rsidRDefault="00B47AB1">
            <w:pPr>
              <w:pStyle w:val="Body01"/>
              <w:snapToGrid w:val="0"/>
              <w:ind w:leftChars="0" w:left="0" w:rightChars="0" w:right="0"/>
              <w:jc w:val="center"/>
            </w:pPr>
            <w:r w:rsidRPr="005F69ED">
              <w:t>1</w:t>
            </w:r>
          </w:p>
        </w:tc>
        <w:tc>
          <w:tcPr>
            <w:tcW w:w="2267" w:type="dxa"/>
            <w:vAlign w:val="center"/>
          </w:tcPr>
          <w:p w14:paraId="2FC179EE" w14:textId="77777777" w:rsidR="00B47AB1" w:rsidRPr="005F69ED" w:rsidRDefault="00B47AB1">
            <w:pPr>
              <w:pStyle w:val="Body01"/>
              <w:snapToGrid w:val="0"/>
              <w:ind w:leftChars="0" w:left="0" w:rightChars="0" w:right="0"/>
              <w:jc w:val="center"/>
            </w:pPr>
            <w:r w:rsidRPr="005F69ED">
              <w:t>0</w:t>
            </w:r>
          </w:p>
        </w:tc>
        <w:tc>
          <w:tcPr>
            <w:tcW w:w="1243" w:type="dxa"/>
            <w:vAlign w:val="center"/>
          </w:tcPr>
          <w:p w14:paraId="2C6F6F09" w14:textId="77777777" w:rsidR="00B47AB1" w:rsidRPr="005F69ED" w:rsidRDefault="00B47AB1">
            <w:pPr>
              <w:pStyle w:val="Body01"/>
              <w:snapToGrid w:val="0"/>
              <w:ind w:leftChars="0" w:left="0" w:rightChars="0" w:right="0"/>
              <w:jc w:val="center"/>
            </w:pPr>
            <w:r w:rsidRPr="005F69ED">
              <w:t>0</w:t>
            </w:r>
          </w:p>
        </w:tc>
        <w:tc>
          <w:tcPr>
            <w:tcW w:w="1244" w:type="dxa"/>
            <w:vAlign w:val="center"/>
          </w:tcPr>
          <w:p w14:paraId="4A03825D" w14:textId="77777777" w:rsidR="00B47AB1" w:rsidRPr="005F69ED" w:rsidRDefault="00B47AB1">
            <w:pPr>
              <w:pStyle w:val="Body01"/>
              <w:snapToGrid w:val="0"/>
              <w:ind w:leftChars="0" w:left="0" w:rightChars="0" w:right="0"/>
              <w:jc w:val="center"/>
            </w:pPr>
            <w:r w:rsidRPr="005F69ED">
              <w:t>0</w:t>
            </w:r>
          </w:p>
        </w:tc>
      </w:tr>
    </w:tbl>
    <w:p w14:paraId="1DBED654" w14:textId="77777777" w:rsidR="00B47AB1" w:rsidRPr="005F69ED" w:rsidRDefault="00B47AB1" w:rsidP="001C4C1C">
      <w:pPr>
        <w:pStyle w:val="Body01"/>
        <w:ind w:left="315" w:right="315"/>
      </w:pPr>
    </w:p>
    <w:p w14:paraId="3D311002" w14:textId="77777777" w:rsidR="00B47AB1" w:rsidRPr="005F69ED" w:rsidRDefault="00DA7165" w:rsidP="001C4C1C">
      <w:pPr>
        <w:pStyle w:val="Body01"/>
        <w:ind w:left="315" w:right="315"/>
      </w:pPr>
      <w:r w:rsidRPr="005F69ED">
        <w:t>Tổng</w:t>
      </w:r>
      <w:r w:rsidR="00A46768" w:rsidRPr="005F69ED">
        <w:t xml:space="preserve"> loại trừ logic có thể khai triển như sau. Nhiều câu hỏi có thể trả lời dễ dàng nếu biết dạng khai triển của </w:t>
      </w:r>
      <w:r w:rsidR="00253C78" w:rsidRPr="005F69ED">
        <w:t>tổng</w:t>
      </w:r>
      <w:r w:rsidR="00A46768" w:rsidRPr="005F69ED">
        <w:t xml:space="preserve"> loại trừ logic, do đó cần </w:t>
      </w:r>
      <w:r w:rsidR="003E28F9" w:rsidRPr="005F69ED">
        <w:t xml:space="preserve">nắm được </w:t>
      </w:r>
      <w:r w:rsidR="00A46768" w:rsidRPr="005F69ED">
        <w:t>công thức khai triển này</w:t>
      </w:r>
      <w:r w:rsidR="00B47AB1" w:rsidRPr="005F69ED">
        <w:t xml:space="preserve">. </w:t>
      </w:r>
    </w:p>
    <w:p w14:paraId="1E3FFF1C" w14:textId="77777777" w:rsidR="00B47AB1" w:rsidRPr="005F69ED" w:rsidRDefault="00B47AB1" w:rsidP="001C4C1C">
      <w:pPr>
        <w:pStyle w:val="Body01"/>
        <w:ind w:left="315" w:right="315"/>
      </w:pPr>
    </w:p>
    <w:p w14:paraId="182A9B9B" w14:textId="77777777" w:rsidR="00B47AB1" w:rsidRPr="005F69ED" w:rsidRDefault="00FF2396" w:rsidP="001C4C1C">
      <w:pPr>
        <w:pStyle w:val="Body01"/>
        <w:ind w:leftChars="300" w:left="630" w:right="315"/>
      </w:pPr>
      <w:r w:rsidRPr="005F69ED">
        <w:rPr>
          <w:position w:val="-6"/>
          <w:sz w:val="20"/>
          <w:szCs w:val="20"/>
        </w:rPr>
        <w:object w:dxaOrig="2040" w:dyaOrig="340" w14:anchorId="2B9126DF">
          <v:shape id="_x0000_i1043" type="#_x0000_t75" style="width:102.1pt;height:17.2pt" o:ole="">
            <v:imagedata r:id="rId41" o:title=""/>
          </v:shape>
          <o:OLEObject Type="Embed" ProgID="Equation.3" ShapeID="_x0000_i1043" DrawAspect="Content" ObjectID="_1842870001" r:id="rId42"/>
        </w:object>
      </w:r>
    </w:p>
    <w:p w14:paraId="35A05942"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511"/>
        <w:gridCol w:w="511"/>
        <w:gridCol w:w="511"/>
        <w:gridCol w:w="1664"/>
        <w:gridCol w:w="1665"/>
        <w:gridCol w:w="1664"/>
        <w:gridCol w:w="1665"/>
      </w:tblGrid>
      <w:tr w:rsidR="00B47AB1" w:rsidRPr="005F69ED" w14:paraId="3873F2FF" w14:textId="77777777">
        <w:trPr>
          <w:jc w:val="center"/>
        </w:trPr>
        <w:tc>
          <w:tcPr>
            <w:tcW w:w="511" w:type="dxa"/>
            <w:vAlign w:val="center"/>
          </w:tcPr>
          <w:p w14:paraId="638D0B8C" w14:textId="77777777" w:rsidR="00B47AB1" w:rsidRPr="005F69ED" w:rsidRDefault="00B47AB1">
            <w:pPr>
              <w:pStyle w:val="Body01"/>
              <w:snapToGrid w:val="0"/>
              <w:ind w:leftChars="0" w:left="0" w:rightChars="0" w:right="0"/>
              <w:jc w:val="center"/>
              <w:rPr>
                <w:i/>
              </w:rPr>
            </w:pPr>
            <w:r w:rsidRPr="005F69ED">
              <w:rPr>
                <w:i/>
              </w:rPr>
              <w:t>A</w:t>
            </w:r>
          </w:p>
        </w:tc>
        <w:tc>
          <w:tcPr>
            <w:tcW w:w="511" w:type="dxa"/>
            <w:vAlign w:val="center"/>
          </w:tcPr>
          <w:p w14:paraId="3500DA25" w14:textId="77777777" w:rsidR="00B47AB1" w:rsidRPr="005F69ED" w:rsidRDefault="00B47AB1">
            <w:pPr>
              <w:pStyle w:val="Body01"/>
              <w:snapToGrid w:val="0"/>
              <w:ind w:leftChars="0" w:left="0" w:rightChars="0" w:right="0"/>
              <w:jc w:val="center"/>
              <w:rPr>
                <w:i/>
              </w:rPr>
            </w:pPr>
            <w:r w:rsidRPr="005F69ED">
              <w:rPr>
                <w:i/>
              </w:rPr>
              <w:t>B</w:t>
            </w:r>
          </w:p>
        </w:tc>
        <w:tc>
          <w:tcPr>
            <w:tcW w:w="511" w:type="dxa"/>
            <w:vAlign w:val="center"/>
          </w:tcPr>
          <w:p w14:paraId="7CBD8093" w14:textId="77777777" w:rsidR="00B47AB1" w:rsidRPr="005F69ED" w:rsidRDefault="00FF2396">
            <w:pPr>
              <w:pStyle w:val="Body01"/>
              <w:snapToGrid w:val="0"/>
              <w:ind w:leftChars="0" w:left="0" w:rightChars="0" w:right="0"/>
              <w:jc w:val="center"/>
            </w:pPr>
            <w:r w:rsidRPr="005F69ED">
              <w:rPr>
                <w:position w:val="-4"/>
                <w:sz w:val="20"/>
                <w:szCs w:val="20"/>
              </w:rPr>
              <w:object w:dxaOrig="240" w:dyaOrig="320" w14:anchorId="7A8CF447">
                <v:shape id="_x0000_i1044" type="#_x0000_t75" style="width:11.8pt;height:16.1pt" o:ole="">
                  <v:imagedata r:id="rId28" o:title=""/>
                </v:shape>
                <o:OLEObject Type="Embed" ProgID="Equation.3" ShapeID="_x0000_i1044" DrawAspect="Content" ObjectID="_1842870002" r:id="rId43"/>
              </w:object>
            </w:r>
          </w:p>
        </w:tc>
        <w:tc>
          <w:tcPr>
            <w:tcW w:w="511" w:type="dxa"/>
            <w:vAlign w:val="center"/>
          </w:tcPr>
          <w:p w14:paraId="0CFA7E04" w14:textId="77777777" w:rsidR="00B47AB1" w:rsidRPr="005F69ED" w:rsidRDefault="00FF2396">
            <w:pPr>
              <w:pStyle w:val="Body01"/>
              <w:snapToGrid w:val="0"/>
              <w:ind w:leftChars="0" w:left="0" w:rightChars="0" w:right="0"/>
              <w:jc w:val="center"/>
            </w:pPr>
            <w:r w:rsidRPr="005F69ED">
              <w:rPr>
                <w:position w:val="-4"/>
                <w:sz w:val="20"/>
                <w:szCs w:val="20"/>
              </w:rPr>
              <w:object w:dxaOrig="240" w:dyaOrig="320" w14:anchorId="0C843BA3">
                <v:shape id="_x0000_i1045" type="#_x0000_t75" style="width:11.8pt;height:16.1pt" o:ole="">
                  <v:imagedata r:id="rId39" o:title=""/>
                </v:shape>
                <o:OLEObject Type="Embed" ProgID="Equation.3" ShapeID="_x0000_i1045" DrawAspect="Content" ObjectID="_1842870003" r:id="rId44"/>
              </w:object>
            </w:r>
          </w:p>
        </w:tc>
        <w:tc>
          <w:tcPr>
            <w:tcW w:w="1664" w:type="dxa"/>
            <w:shd w:val="clear" w:color="auto" w:fill="E6E6E6"/>
            <w:vAlign w:val="center"/>
          </w:tcPr>
          <w:p w14:paraId="00C1279D" w14:textId="77777777" w:rsidR="00B47AB1" w:rsidRPr="005F69ED" w:rsidRDefault="00FF2396">
            <w:pPr>
              <w:pStyle w:val="Body01"/>
              <w:snapToGrid w:val="0"/>
              <w:ind w:leftChars="0" w:left="0" w:rightChars="0" w:right="0"/>
              <w:jc w:val="center"/>
            </w:pPr>
            <w:r w:rsidRPr="005F69ED">
              <w:rPr>
                <w:position w:val="-6"/>
                <w:sz w:val="20"/>
                <w:szCs w:val="20"/>
              </w:rPr>
              <w:object w:dxaOrig="680" w:dyaOrig="279" w14:anchorId="47F088CC">
                <v:shape id="_x0000_i1046" type="#_x0000_t75" style="width:33.85pt;height:13.95pt" o:ole="">
                  <v:imagedata r:id="rId30" o:title=""/>
                </v:shape>
                <o:OLEObject Type="Embed" ProgID="Equation.3" ShapeID="_x0000_i1046" DrawAspect="Content" ObjectID="_1842870004" r:id="rId45"/>
              </w:object>
            </w:r>
          </w:p>
        </w:tc>
        <w:tc>
          <w:tcPr>
            <w:tcW w:w="1665" w:type="dxa"/>
            <w:vAlign w:val="center"/>
          </w:tcPr>
          <w:p w14:paraId="0D196271" w14:textId="77777777" w:rsidR="00B47AB1" w:rsidRPr="005F69ED" w:rsidRDefault="00882A70">
            <w:pPr>
              <w:pStyle w:val="Body01"/>
              <w:snapToGrid w:val="0"/>
              <w:ind w:leftChars="0" w:left="0" w:rightChars="0" w:right="0"/>
              <w:jc w:val="center"/>
            </w:pPr>
            <w:r w:rsidRPr="005F69ED">
              <w:rPr>
                <w:position w:val="-4"/>
                <w:sz w:val="20"/>
                <w:szCs w:val="20"/>
              </w:rPr>
              <w:object w:dxaOrig="520" w:dyaOrig="320" w14:anchorId="71BCD6DE">
                <v:shape id="_x0000_i1047" type="#_x0000_t75" style="width:25.8pt;height:16.1pt" o:ole="">
                  <v:imagedata r:id="rId46" o:title=""/>
                </v:shape>
                <o:OLEObject Type="Embed" ProgID="Equation.3" ShapeID="_x0000_i1047" DrawAspect="Content" ObjectID="_1842870005" r:id="rId47"/>
              </w:object>
            </w:r>
          </w:p>
        </w:tc>
        <w:tc>
          <w:tcPr>
            <w:tcW w:w="1664" w:type="dxa"/>
            <w:vAlign w:val="center"/>
          </w:tcPr>
          <w:p w14:paraId="21E24991" w14:textId="77777777" w:rsidR="00B47AB1" w:rsidRPr="005F69ED" w:rsidRDefault="00882A70">
            <w:pPr>
              <w:pStyle w:val="Body01"/>
              <w:snapToGrid w:val="0"/>
              <w:ind w:leftChars="0" w:left="0" w:rightChars="0" w:right="0"/>
              <w:jc w:val="center"/>
              <w:rPr>
                <w:b/>
              </w:rPr>
            </w:pPr>
            <w:r w:rsidRPr="005F69ED">
              <w:rPr>
                <w:position w:val="-4"/>
                <w:sz w:val="20"/>
                <w:szCs w:val="20"/>
              </w:rPr>
              <w:object w:dxaOrig="520" w:dyaOrig="320" w14:anchorId="748BFDE7">
                <v:shape id="_x0000_i1048" type="#_x0000_t75" style="width:25.8pt;height:16.1pt" o:ole="">
                  <v:imagedata r:id="rId48" o:title=""/>
                </v:shape>
                <o:OLEObject Type="Embed" ProgID="Equation.3" ShapeID="_x0000_i1048" DrawAspect="Content" ObjectID="_1842870006" r:id="rId49"/>
              </w:object>
            </w:r>
          </w:p>
        </w:tc>
        <w:tc>
          <w:tcPr>
            <w:tcW w:w="1665" w:type="dxa"/>
            <w:shd w:val="clear" w:color="auto" w:fill="E6E6E6"/>
            <w:vAlign w:val="center"/>
          </w:tcPr>
          <w:p w14:paraId="012D0DB8" w14:textId="77777777" w:rsidR="00B47AB1" w:rsidRPr="005F69ED" w:rsidRDefault="00882A70">
            <w:pPr>
              <w:pStyle w:val="Body01"/>
              <w:snapToGrid w:val="0"/>
              <w:ind w:leftChars="0" w:left="0" w:rightChars="0" w:right="0"/>
              <w:jc w:val="center"/>
            </w:pPr>
            <w:r w:rsidRPr="005F69ED">
              <w:rPr>
                <w:position w:val="-4"/>
                <w:sz w:val="20"/>
                <w:szCs w:val="20"/>
              </w:rPr>
              <w:object w:dxaOrig="1200" w:dyaOrig="320" w14:anchorId="39987F7A">
                <v:shape id="_x0000_i1049" type="#_x0000_t75" style="width:60.2pt;height:16.1pt" o:ole="">
                  <v:imagedata r:id="rId50" o:title=""/>
                </v:shape>
                <o:OLEObject Type="Embed" ProgID="Equation.3" ShapeID="_x0000_i1049" DrawAspect="Content" ObjectID="_1842870007" r:id="rId51"/>
              </w:object>
            </w:r>
          </w:p>
        </w:tc>
      </w:tr>
      <w:tr w:rsidR="00B47AB1" w:rsidRPr="005F69ED" w14:paraId="0BFAF7B8" w14:textId="77777777">
        <w:trPr>
          <w:jc w:val="center"/>
        </w:trPr>
        <w:tc>
          <w:tcPr>
            <w:tcW w:w="511" w:type="dxa"/>
            <w:vAlign w:val="center"/>
          </w:tcPr>
          <w:p w14:paraId="533DE3BC"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08568EBF"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7BAEFAFE"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02DFD8AA" w14:textId="77777777" w:rsidR="00B47AB1" w:rsidRPr="005F69ED" w:rsidRDefault="00B47AB1">
            <w:pPr>
              <w:pStyle w:val="Body01"/>
              <w:snapToGrid w:val="0"/>
              <w:ind w:leftChars="0" w:left="0" w:rightChars="0" w:right="0"/>
              <w:jc w:val="center"/>
            </w:pPr>
            <w:r w:rsidRPr="005F69ED">
              <w:t>1</w:t>
            </w:r>
          </w:p>
        </w:tc>
        <w:tc>
          <w:tcPr>
            <w:tcW w:w="1664" w:type="dxa"/>
            <w:shd w:val="clear" w:color="auto" w:fill="E6E6E6"/>
            <w:vAlign w:val="center"/>
          </w:tcPr>
          <w:p w14:paraId="6087A4EF" w14:textId="77777777" w:rsidR="00B47AB1" w:rsidRPr="005F69ED" w:rsidRDefault="00B47AB1">
            <w:pPr>
              <w:pStyle w:val="Body01"/>
              <w:snapToGrid w:val="0"/>
              <w:ind w:leftChars="0" w:left="0" w:rightChars="0" w:right="0"/>
              <w:jc w:val="center"/>
            </w:pPr>
            <w:r w:rsidRPr="005F69ED">
              <w:t>0</w:t>
            </w:r>
          </w:p>
        </w:tc>
        <w:tc>
          <w:tcPr>
            <w:tcW w:w="1665" w:type="dxa"/>
            <w:vAlign w:val="center"/>
          </w:tcPr>
          <w:p w14:paraId="4ECF40FD" w14:textId="77777777" w:rsidR="00B47AB1" w:rsidRPr="005F69ED" w:rsidRDefault="00B47AB1">
            <w:pPr>
              <w:pStyle w:val="Body01"/>
              <w:snapToGrid w:val="0"/>
              <w:ind w:leftChars="0" w:left="0" w:rightChars="0" w:right="0"/>
              <w:jc w:val="center"/>
            </w:pPr>
            <w:r w:rsidRPr="005F69ED">
              <w:t>0</w:t>
            </w:r>
          </w:p>
        </w:tc>
        <w:tc>
          <w:tcPr>
            <w:tcW w:w="1664" w:type="dxa"/>
            <w:vAlign w:val="center"/>
          </w:tcPr>
          <w:p w14:paraId="7FFD046C" w14:textId="77777777" w:rsidR="00B47AB1" w:rsidRPr="005F69ED" w:rsidRDefault="00B47AB1">
            <w:pPr>
              <w:pStyle w:val="Body01"/>
              <w:snapToGrid w:val="0"/>
              <w:ind w:leftChars="0" w:left="0" w:rightChars="0" w:right="0"/>
              <w:jc w:val="center"/>
            </w:pPr>
            <w:r w:rsidRPr="005F69ED">
              <w:t>0</w:t>
            </w:r>
          </w:p>
        </w:tc>
        <w:tc>
          <w:tcPr>
            <w:tcW w:w="1665" w:type="dxa"/>
            <w:shd w:val="clear" w:color="auto" w:fill="E6E6E6"/>
            <w:vAlign w:val="center"/>
          </w:tcPr>
          <w:p w14:paraId="289F8D42" w14:textId="77777777" w:rsidR="00B47AB1" w:rsidRPr="005F69ED" w:rsidRDefault="00B47AB1">
            <w:pPr>
              <w:pStyle w:val="Body01"/>
              <w:snapToGrid w:val="0"/>
              <w:ind w:leftChars="0" w:left="0" w:rightChars="0" w:right="0"/>
              <w:jc w:val="center"/>
            </w:pPr>
            <w:r w:rsidRPr="005F69ED">
              <w:t>0</w:t>
            </w:r>
          </w:p>
        </w:tc>
      </w:tr>
      <w:tr w:rsidR="00B47AB1" w:rsidRPr="005F69ED" w14:paraId="6783F052" w14:textId="77777777">
        <w:trPr>
          <w:jc w:val="center"/>
        </w:trPr>
        <w:tc>
          <w:tcPr>
            <w:tcW w:w="511" w:type="dxa"/>
            <w:vAlign w:val="center"/>
          </w:tcPr>
          <w:p w14:paraId="35FE000C"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6C549AA8"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04BE181F"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0BAFFEC2" w14:textId="77777777" w:rsidR="00B47AB1" w:rsidRPr="005F69ED" w:rsidRDefault="00B47AB1">
            <w:pPr>
              <w:pStyle w:val="Body01"/>
              <w:snapToGrid w:val="0"/>
              <w:ind w:leftChars="0" w:left="0" w:rightChars="0" w:right="0"/>
              <w:jc w:val="center"/>
            </w:pPr>
            <w:r w:rsidRPr="005F69ED">
              <w:t>0</w:t>
            </w:r>
          </w:p>
        </w:tc>
        <w:tc>
          <w:tcPr>
            <w:tcW w:w="1664" w:type="dxa"/>
            <w:shd w:val="clear" w:color="auto" w:fill="E6E6E6"/>
            <w:vAlign w:val="center"/>
          </w:tcPr>
          <w:p w14:paraId="79CD135E" w14:textId="77777777" w:rsidR="00B47AB1" w:rsidRPr="005F69ED" w:rsidRDefault="00B47AB1">
            <w:pPr>
              <w:pStyle w:val="Body01"/>
              <w:snapToGrid w:val="0"/>
              <w:ind w:leftChars="0" w:left="0" w:rightChars="0" w:right="0"/>
              <w:jc w:val="center"/>
            </w:pPr>
            <w:r w:rsidRPr="005F69ED">
              <w:t>1</w:t>
            </w:r>
          </w:p>
        </w:tc>
        <w:tc>
          <w:tcPr>
            <w:tcW w:w="1665" w:type="dxa"/>
            <w:vAlign w:val="center"/>
          </w:tcPr>
          <w:p w14:paraId="4B6CF482" w14:textId="77777777" w:rsidR="00B47AB1" w:rsidRPr="005F69ED" w:rsidRDefault="00B47AB1">
            <w:pPr>
              <w:pStyle w:val="Body01"/>
              <w:snapToGrid w:val="0"/>
              <w:ind w:leftChars="0" w:left="0" w:rightChars="0" w:right="0"/>
              <w:jc w:val="center"/>
            </w:pPr>
            <w:r w:rsidRPr="005F69ED">
              <w:t>0</w:t>
            </w:r>
          </w:p>
        </w:tc>
        <w:tc>
          <w:tcPr>
            <w:tcW w:w="1664" w:type="dxa"/>
            <w:vAlign w:val="center"/>
          </w:tcPr>
          <w:p w14:paraId="2DED06B4" w14:textId="77777777" w:rsidR="00B47AB1" w:rsidRPr="005F69ED" w:rsidRDefault="00B47AB1">
            <w:pPr>
              <w:pStyle w:val="Body01"/>
              <w:snapToGrid w:val="0"/>
              <w:ind w:leftChars="0" w:left="0" w:rightChars="0" w:right="0"/>
              <w:jc w:val="center"/>
            </w:pPr>
            <w:r w:rsidRPr="005F69ED">
              <w:t>1</w:t>
            </w:r>
          </w:p>
        </w:tc>
        <w:tc>
          <w:tcPr>
            <w:tcW w:w="1665" w:type="dxa"/>
            <w:shd w:val="clear" w:color="auto" w:fill="E6E6E6"/>
            <w:vAlign w:val="center"/>
          </w:tcPr>
          <w:p w14:paraId="7926FB4F" w14:textId="77777777" w:rsidR="00B47AB1" w:rsidRPr="005F69ED" w:rsidRDefault="00B47AB1">
            <w:pPr>
              <w:pStyle w:val="Body01"/>
              <w:snapToGrid w:val="0"/>
              <w:ind w:leftChars="0" w:left="0" w:rightChars="0" w:right="0"/>
              <w:jc w:val="center"/>
            </w:pPr>
            <w:r w:rsidRPr="005F69ED">
              <w:t>1</w:t>
            </w:r>
          </w:p>
        </w:tc>
      </w:tr>
      <w:tr w:rsidR="00B47AB1" w:rsidRPr="005F69ED" w14:paraId="43C63DFF" w14:textId="77777777">
        <w:trPr>
          <w:jc w:val="center"/>
        </w:trPr>
        <w:tc>
          <w:tcPr>
            <w:tcW w:w="511" w:type="dxa"/>
            <w:vAlign w:val="center"/>
          </w:tcPr>
          <w:p w14:paraId="4BA765E9"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6FFD799A"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6A2F009B"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2837174C" w14:textId="77777777" w:rsidR="00B47AB1" w:rsidRPr="005F69ED" w:rsidRDefault="00B47AB1">
            <w:pPr>
              <w:pStyle w:val="Body01"/>
              <w:snapToGrid w:val="0"/>
              <w:ind w:leftChars="0" w:left="0" w:rightChars="0" w:right="0"/>
              <w:jc w:val="center"/>
            </w:pPr>
            <w:r w:rsidRPr="005F69ED">
              <w:t>1</w:t>
            </w:r>
          </w:p>
        </w:tc>
        <w:tc>
          <w:tcPr>
            <w:tcW w:w="1664" w:type="dxa"/>
            <w:shd w:val="clear" w:color="auto" w:fill="E6E6E6"/>
            <w:vAlign w:val="center"/>
          </w:tcPr>
          <w:p w14:paraId="6485820B" w14:textId="77777777" w:rsidR="00B47AB1" w:rsidRPr="005F69ED" w:rsidRDefault="00B47AB1">
            <w:pPr>
              <w:pStyle w:val="Body01"/>
              <w:snapToGrid w:val="0"/>
              <w:ind w:leftChars="0" w:left="0" w:rightChars="0" w:right="0"/>
              <w:jc w:val="center"/>
            </w:pPr>
            <w:r w:rsidRPr="005F69ED">
              <w:t>1</w:t>
            </w:r>
          </w:p>
        </w:tc>
        <w:tc>
          <w:tcPr>
            <w:tcW w:w="1665" w:type="dxa"/>
            <w:vAlign w:val="center"/>
          </w:tcPr>
          <w:p w14:paraId="70DACC1D" w14:textId="77777777" w:rsidR="00B47AB1" w:rsidRPr="005F69ED" w:rsidRDefault="00B47AB1">
            <w:pPr>
              <w:pStyle w:val="Body01"/>
              <w:snapToGrid w:val="0"/>
              <w:ind w:leftChars="0" w:left="0" w:rightChars="0" w:right="0"/>
              <w:jc w:val="center"/>
            </w:pPr>
            <w:r w:rsidRPr="005F69ED">
              <w:t>1</w:t>
            </w:r>
          </w:p>
        </w:tc>
        <w:tc>
          <w:tcPr>
            <w:tcW w:w="1664" w:type="dxa"/>
            <w:vAlign w:val="center"/>
          </w:tcPr>
          <w:p w14:paraId="14D578DD" w14:textId="77777777" w:rsidR="00B47AB1" w:rsidRPr="005F69ED" w:rsidRDefault="00B47AB1">
            <w:pPr>
              <w:pStyle w:val="Body01"/>
              <w:snapToGrid w:val="0"/>
              <w:ind w:leftChars="0" w:left="0" w:rightChars="0" w:right="0"/>
              <w:jc w:val="center"/>
            </w:pPr>
            <w:r w:rsidRPr="005F69ED">
              <w:t>0</w:t>
            </w:r>
          </w:p>
        </w:tc>
        <w:tc>
          <w:tcPr>
            <w:tcW w:w="1665" w:type="dxa"/>
            <w:shd w:val="clear" w:color="auto" w:fill="E6E6E6"/>
            <w:vAlign w:val="center"/>
          </w:tcPr>
          <w:p w14:paraId="5C8A615E" w14:textId="77777777" w:rsidR="00B47AB1" w:rsidRPr="005F69ED" w:rsidRDefault="00B47AB1">
            <w:pPr>
              <w:pStyle w:val="Body01"/>
              <w:snapToGrid w:val="0"/>
              <w:ind w:leftChars="0" w:left="0" w:rightChars="0" w:right="0"/>
              <w:jc w:val="center"/>
            </w:pPr>
            <w:r w:rsidRPr="005F69ED">
              <w:t>1</w:t>
            </w:r>
          </w:p>
        </w:tc>
      </w:tr>
      <w:tr w:rsidR="00B47AB1" w:rsidRPr="005F69ED" w14:paraId="3E20B400" w14:textId="77777777">
        <w:trPr>
          <w:jc w:val="center"/>
        </w:trPr>
        <w:tc>
          <w:tcPr>
            <w:tcW w:w="511" w:type="dxa"/>
            <w:vAlign w:val="center"/>
          </w:tcPr>
          <w:p w14:paraId="27453A3A"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25D78DB3" w14:textId="77777777" w:rsidR="00B47AB1" w:rsidRPr="005F69ED" w:rsidRDefault="00B47AB1">
            <w:pPr>
              <w:pStyle w:val="Body01"/>
              <w:snapToGrid w:val="0"/>
              <w:ind w:leftChars="0" w:left="0" w:rightChars="0" w:right="0"/>
              <w:jc w:val="center"/>
            </w:pPr>
            <w:r w:rsidRPr="005F69ED">
              <w:t>1</w:t>
            </w:r>
          </w:p>
        </w:tc>
        <w:tc>
          <w:tcPr>
            <w:tcW w:w="511" w:type="dxa"/>
            <w:vAlign w:val="center"/>
          </w:tcPr>
          <w:p w14:paraId="5963E291" w14:textId="77777777" w:rsidR="00B47AB1" w:rsidRPr="005F69ED" w:rsidRDefault="00B47AB1">
            <w:pPr>
              <w:pStyle w:val="Body01"/>
              <w:snapToGrid w:val="0"/>
              <w:ind w:leftChars="0" w:left="0" w:rightChars="0" w:right="0"/>
              <w:jc w:val="center"/>
            </w:pPr>
            <w:r w:rsidRPr="005F69ED">
              <w:t>0</w:t>
            </w:r>
          </w:p>
        </w:tc>
        <w:tc>
          <w:tcPr>
            <w:tcW w:w="511" w:type="dxa"/>
            <w:vAlign w:val="center"/>
          </w:tcPr>
          <w:p w14:paraId="67F7CD02" w14:textId="77777777" w:rsidR="00B47AB1" w:rsidRPr="005F69ED" w:rsidRDefault="00B47AB1">
            <w:pPr>
              <w:pStyle w:val="Body01"/>
              <w:snapToGrid w:val="0"/>
              <w:ind w:leftChars="0" w:left="0" w:rightChars="0" w:right="0"/>
              <w:jc w:val="center"/>
            </w:pPr>
            <w:r w:rsidRPr="005F69ED">
              <w:t>0</w:t>
            </w:r>
          </w:p>
        </w:tc>
        <w:tc>
          <w:tcPr>
            <w:tcW w:w="1664" w:type="dxa"/>
            <w:shd w:val="clear" w:color="auto" w:fill="E6E6E6"/>
            <w:vAlign w:val="center"/>
          </w:tcPr>
          <w:p w14:paraId="2880BAFE" w14:textId="77777777" w:rsidR="00B47AB1" w:rsidRPr="005F69ED" w:rsidRDefault="00B47AB1">
            <w:pPr>
              <w:pStyle w:val="Body01"/>
              <w:snapToGrid w:val="0"/>
              <w:ind w:leftChars="0" w:left="0" w:rightChars="0" w:right="0"/>
              <w:jc w:val="center"/>
            </w:pPr>
            <w:r w:rsidRPr="005F69ED">
              <w:t>0</w:t>
            </w:r>
          </w:p>
        </w:tc>
        <w:tc>
          <w:tcPr>
            <w:tcW w:w="1665" w:type="dxa"/>
            <w:vAlign w:val="center"/>
          </w:tcPr>
          <w:p w14:paraId="6D926003" w14:textId="77777777" w:rsidR="00B47AB1" w:rsidRPr="005F69ED" w:rsidRDefault="00B47AB1">
            <w:pPr>
              <w:pStyle w:val="Body01"/>
              <w:snapToGrid w:val="0"/>
              <w:ind w:leftChars="0" w:left="0" w:rightChars="0" w:right="0"/>
              <w:jc w:val="center"/>
            </w:pPr>
            <w:r w:rsidRPr="005F69ED">
              <w:t>0</w:t>
            </w:r>
          </w:p>
        </w:tc>
        <w:tc>
          <w:tcPr>
            <w:tcW w:w="1664" w:type="dxa"/>
            <w:vAlign w:val="center"/>
          </w:tcPr>
          <w:p w14:paraId="237A46B5" w14:textId="77777777" w:rsidR="00B47AB1" w:rsidRPr="005F69ED" w:rsidRDefault="00B47AB1">
            <w:pPr>
              <w:pStyle w:val="Body01"/>
              <w:snapToGrid w:val="0"/>
              <w:ind w:leftChars="0" w:left="0" w:rightChars="0" w:right="0"/>
              <w:jc w:val="center"/>
            </w:pPr>
            <w:r w:rsidRPr="005F69ED">
              <w:t>0</w:t>
            </w:r>
          </w:p>
        </w:tc>
        <w:tc>
          <w:tcPr>
            <w:tcW w:w="1665" w:type="dxa"/>
            <w:shd w:val="clear" w:color="auto" w:fill="E6E6E6"/>
            <w:vAlign w:val="center"/>
          </w:tcPr>
          <w:p w14:paraId="24F74BB9" w14:textId="77777777" w:rsidR="00B47AB1" w:rsidRPr="005F69ED" w:rsidRDefault="00B47AB1">
            <w:pPr>
              <w:pStyle w:val="Body01"/>
              <w:snapToGrid w:val="0"/>
              <w:ind w:leftChars="0" w:left="0" w:rightChars="0" w:right="0"/>
              <w:jc w:val="center"/>
            </w:pPr>
            <w:r w:rsidRPr="005F69ED">
              <w:t>0</w:t>
            </w:r>
          </w:p>
        </w:tc>
      </w:tr>
    </w:tbl>
    <w:p w14:paraId="07A63BE5" w14:textId="77777777" w:rsidR="00B47AB1" w:rsidRPr="005F69ED" w:rsidRDefault="00B47AB1" w:rsidP="001C4C1C">
      <w:pPr>
        <w:pStyle w:val="Body01"/>
        <w:ind w:left="315" w:right="315"/>
      </w:pPr>
    </w:p>
    <w:p w14:paraId="0F547625" w14:textId="77777777" w:rsidR="00B47AB1" w:rsidRPr="005F69ED" w:rsidRDefault="005177EF">
      <w:pPr>
        <w:pStyle w:val="Heading5"/>
        <w:rPr>
          <w:rFonts w:ascii="Times New Roman" w:hAnsi="Times New Roman"/>
        </w:rPr>
      </w:pPr>
      <w:r w:rsidRPr="005F69ED">
        <w:rPr>
          <w:rFonts w:ascii="Times New Roman" w:hAnsi="Times New Roman"/>
        </w:rPr>
        <w:t xml:space="preserve">Định lý </w:t>
      </w:r>
      <w:r w:rsidR="00B47AB1" w:rsidRPr="005F69ED">
        <w:rPr>
          <w:rFonts w:ascii="Times New Roman" w:hAnsi="Times New Roman"/>
        </w:rPr>
        <w:t xml:space="preserve">De Morgan's </w:t>
      </w:r>
    </w:p>
    <w:p w14:paraId="36451487" w14:textId="77777777" w:rsidR="00B47AB1" w:rsidRPr="005F69ED" w:rsidRDefault="005177EF" w:rsidP="001C4C1C">
      <w:pPr>
        <w:pStyle w:val="Body01"/>
        <w:ind w:left="315" w:right="315"/>
      </w:pPr>
      <w:r w:rsidRPr="005F69ED">
        <w:t xml:space="preserve">Một tập các công thức nổi tiếng liên quan tới các phép toán logic là Định lý </w:t>
      </w:r>
      <w:r w:rsidRPr="005F69ED">
        <w:rPr>
          <w:b/>
        </w:rPr>
        <w:t xml:space="preserve">De Morgan's. </w:t>
      </w:r>
      <w:r w:rsidRPr="005F69ED">
        <w:t>Đị</w:t>
      </w:r>
      <w:r w:rsidR="00123B62" w:rsidRPr="005F69ED">
        <w:t xml:space="preserve">nh lý </w:t>
      </w:r>
      <w:r w:rsidR="003635E8" w:rsidRPr="005F69ED">
        <w:t xml:space="preserve">xác định </w:t>
      </w:r>
      <w:r w:rsidR="00123B62" w:rsidRPr="005F69ED">
        <w:t xml:space="preserve">mối quan hệ </w:t>
      </w:r>
      <w:r w:rsidR="003635E8" w:rsidRPr="005F69ED">
        <w:t>như được chỉ ra dưới đây.</w:t>
      </w:r>
      <w:r w:rsidRPr="005F69ED">
        <w:t xml:space="preserve"> </w:t>
      </w:r>
      <w:r w:rsidR="00D8522E" w:rsidRPr="005F69ED">
        <w:t>C</w:t>
      </w:r>
      <w:r w:rsidRPr="005F69ED">
        <w:t xml:space="preserve">ó thể dễ dàng ghi nhớ chúng nếu bạn nhớ sự </w:t>
      </w:r>
      <w:r w:rsidR="00AE6F63" w:rsidRPr="005F69ED">
        <w:t xml:space="preserve">hoán đổi </w:t>
      </w:r>
      <w:r w:rsidRPr="005F69ED">
        <w:t>giữa tích logic và tổng logic khi bỏ ngoặ</w:t>
      </w:r>
      <w:r w:rsidR="00AE6F63" w:rsidRPr="005F69ED">
        <w:t>c</w:t>
      </w:r>
      <w:r w:rsidRPr="005F69ED">
        <w:t xml:space="preserve">. Nhiều câu hỏi có thể trả lời dễ dàng nếu </w:t>
      </w:r>
      <w:r w:rsidR="00123B62" w:rsidRPr="005F69ED">
        <w:t xml:space="preserve">biết định lý De Morgan’s, </w:t>
      </w:r>
      <w:r w:rsidR="0066349F" w:rsidRPr="005F69ED">
        <w:t xml:space="preserve">nên </w:t>
      </w:r>
      <w:r w:rsidR="00123B62" w:rsidRPr="005F69ED">
        <w:t>hãy chắc rằng</w:t>
      </w:r>
      <w:r w:rsidR="003153DD" w:rsidRPr="005F69ED">
        <w:t xml:space="preserve"> bạn</w:t>
      </w:r>
      <w:r w:rsidR="00123B62" w:rsidRPr="005F69ED">
        <w:t xml:space="preserve"> đã </w:t>
      </w:r>
      <w:r w:rsidR="00AE6F63" w:rsidRPr="005F69ED">
        <w:t>nắm được</w:t>
      </w:r>
      <w:r w:rsidR="00123B62" w:rsidRPr="005F69ED">
        <w:t xml:space="preserve"> các công thứ</w:t>
      </w:r>
      <w:r w:rsidR="00192429" w:rsidRPr="005F69ED">
        <w:t>c</w:t>
      </w:r>
      <w:r w:rsidR="00B47AB1" w:rsidRPr="005F69ED">
        <w:t>.</w:t>
      </w:r>
      <w:r w:rsidR="00B47AB1" w:rsidRPr="005F69ED">
        <w:rPr>
          <w:rStyle w:val="FootnoteReference"/>
        </w:rPr>
        <w:footnoteReference w:id="19"/>
      </w:r>
    </w:p>
    <w:p w14:paraId="13314388" w14:textId="77777777" w:rsidR="00B47AB1" w:rsidRPr="005F69ED" w:rsidRDefault="00B47AB1" w:rsidP="001C4C1C">
      <w:pPr>
        <w:pStyle w:val="Body01"/>
        <w:ind w:left="315" w:right="315"/>
      </w:pPr>
    </w:p>
    <w:p w14:paraId="63F86CA1" w14:textId="77777777" w:rsidR="00B47AB1" w:rsidRPr="005F69ED" w:rsidRDefault="00B47AB1" w:rsidP="001C4C1C">
      <w:pPr>
        <w:pStyle w:val="Body01"/>
        <w:ind w:left="315" w:right="315"/>
      </w:pPr>
      <w:r w:rsidRPr="005F69ED">
        <w:rPr>
          <w:position w:val="-10"/>
        </w:rPr>
        <w:object w:dxaOrig="1500" w:dyaOrig="380" w14:anchorId="2A5F4F34">
          <v:shape id="_x0000_i1050" type="#_x0000_t75" style="width:75.2pt;height:18.8pt" o:ole="">
            <v:imagedata r:id="rId52" o:title=""/>
          </v:shape>
          <o:OLEObject Type="Embed" ProgID="Equation.3" ShapeID="_x0000_i1050" DrawAspect="Content" ObjectID="_1842870008" r:id="rId53"/>
        </w:object>
      </w:r>
    </w:p>
    <w:p w14:paraId="4C6C4D7B" w14:textId="77777777" w:rsidR="00B47AB1" w:rsidRPr="005F69ED" w:rsidRDefault="00B47AB1" w:rsidP="001C4C1C">
      <w:pPr>
        <w:pStyle w:val="Body01"/>
        <w:ind w:left="315" w:right="315"/>
      </w:pPr>
    </w:p>
    <w:p w14:paraId="71E53E39" w14:textId="77777777" w:rsidR="00B47AB1" w:rsidRPr="005F69ED" w:rsidRDefault="00B47AB1" w:rsidP="001C4C1C">
      <w:pPr>
        <w:pStyle w:val="Body01"/>
        <w:ind w:left="315" w:right="315"/>
      </w:pPr>
      <w:r w:rsidRPr="005F69ED">
        <w:rPr>
          <w:position w:val="-10"/>
        </w:rPr>
        <w:object w:dxaOrig="1500" w:dyaOrig="380" w14:anchorId="256E363D">
          <v:shape id="_x0000_i1051" type="#_x0000_t75" style="width:75.2pt;height:18.8pt" o:ole="">
            <v:imagedata r:id="rId54" o:title=""/>
          </v:shape>
          <o:OLEObject Type="Embed" ProgID="Equation.3" ShapeID="_x0000_i1051" DrawAspect="Content" ObjectID="_1842870009" r:id="rId55"/>
        </w:object>
      </w:r>
    </w:p>
    <w:p w14:paraId="0291090C" w14:textId="77777777" w:rsidR="00B47AB1" w:rsidRPr="005F69ED" w:rsidRDefault="00651AFA">
      <w:pPr>
        <w:pStyle w:val="Heading5"/>
        <w:rPr>
          <w:rFonts w:ascii="Times New Roman" w:hAnsi="Times New Roman"/>
        </w:rPr>
      </w:pPr>
      <w:r w:rsidRPr="005F69ED">
        <w:rPr>
          <w:rFonts w:ascii="Times New Roman" w:hAnsi="Times New Roman"/>
          <w:b w:val="0"/>
          <w:sz w:val="22"/>
          <w:szCs w:val="22"/>
        </w:rPr>
        <w:br w:type="page"/>
      </w:r>
      <w:r w:rsidR="00B83A9C" w:rsidRPr="005F69ED">
        <w:rPr>
          <w:rFonts w:ascii="Times New Roman" w:hAnsi="Times New Roman"/>
        </w:rPr>
        <w:lastRenderedPageBreak/>
        <w:t>Bộ cộ</w:t>
      </w:r>
      <w:r w:rsidR="00DF2A4F" w:rsidRPr="005F69ED">
        <w:rPr>
          <w:rFonts w:ascii="Times New Roman" w:hAnsi="Times New Roman"/>
        </w:rPr>
        <w:t>ng</w:t>
      </w:r>
    </w:p>
    <w:p w14:paraId="1114BA0C" w14:textId="77777777" w:rsidR="00B47AB1" w:rsidRPr="005F69ED" w:rsidRDefault="000003B9" w:rsidP="001C4C1C">
      <w:pPr>
        <w:pStyle w:val="Body01"/>
        <w:ind w:left="315" w:right="315"/>
      </w:pPr>
      <w:r w:rsidRPr="005F69ED">
        <w:t>Một “bộ cộng” là một mạch thực hiện phép cộng số nhị phân 1 bit, bao gồm các mạch logic: AND, OR, NOT. Có 2 loại bộ cộng: bộ bán cộ</w:t>
      </w:r>
      <w:r w:rsidR="00F54ADD" w:rsidRPr="005F69ED">
        <w:t xml:space="preserve">ng, </w:t>
      </w:r>
      <w:r w:rsidRPr="005F69ED">
        <w:t>k</w:t>
      </w:r>
      <w:r w:rsidR="00F54ADD" w:rsidRPr="005F69ED">
        <w:t xml:space="preserve">hông đưa vào tổng số nhớ từ bit thấp hơn; bộ cộng đầy đủ, đưa vào tổng số nhớ từ </w:t>
      </w:r>
      <w:r w:rsidR="00401066" w:rsidRPr="005F69ED">
        <w:t xml:space="preserve">các </w:t>
      </w:r>
      <w:r w:rsidR="00F54ADD" w:rsidRPr="005F69ED">
        <w:t>bit thấp hơn</w:t>
      </w:r>
      <w:r w:rsidR="00B47AB1" w:rsidRPr="005F69ED">
        <w:t>.</w:t>
      </w:r>
    </w:p>
    <w:p w14:paraId="63322A0A" w14:textId="77777777" w:rsidR="00B47AB1" w:rsidRPr="005F69ED" w:rsidRDefault="00B47AB1" w:rsidP="001C4C1C">
      <w:pPr>
        <w:pStyle w:val="Body01"/>
        <w:ind w:left="315" w:right="315"/>
      </w:pPr>
    </w:p>
    <w:p w14:paraId="16839DA6" w14:textId="77777777" w:rsidR="00B47AB1" w:rsidRPr="005F69ED" w:rsidRDefault="00B47AB1" w:rsidP="001C4C1C">
      <w:pPr>
        <w:pStyle w:val="Body01"/>
        <w:ind w:left="315" w:right="315"/>
      </w:pPr>
    </w:p>
    <w:p w14:paraId="52439EE1" w14:textId="77777777" w:rsidR="00B47AB1" w:rsidRPr="005F69ED" w:rsidRDefault="00790DE4" w:rsidP="001C4C1C">
      <w:pPr>
        <w:pStyle w:val="Body01"/>
        <w:ind w:left="315" w:right="315"/>
        <w:rPr>
          <w:b/>
        </w:rPr>
      </w:pPr>
      <w:r w:rsidRPr="005F69ED">
        <w:rPr>
          <w:b/>
        </w:rPr>
        <w:t>Bộ bán cộng</w:t>
      </w:r>
    </w:p>
    <w:p w14:paraId="0732F2B6" w14:textId="77777777" w:rsidR="00B47AB1" w:rsidRPr="005F69ED" w:rsidRDefault="00B47AB1" w:rsidP="001C4C1C">
      <w:pPr>
        <w:pStyle w:val="Body01"/>
        <w:ind w:left="315" w:right="315"/>
        <w:rPr>
          <w:b/>
        </w:rPr>
      </w:pPr>
    </w:p>
    <w:p w14:paraId="4895E2D8" w14:textId="77777777" w:rsidR="00B47AB1" w:rsidRPr="005F69ED" w:rsidRDefault="00790DE4" w:rsidP="001C4C1C">
      <w:pPr>
        <w:pStyle w:val="Body01"/>
        <w:ind w:left="315" w:right="315"/>
      </w:pPr>
      <w:r w:rsidRPr="005F69ED">
        <w:t xml:space="preserve">Khi một tín hiệu “0” hoặc “1” được gửi tới đầu vào A và B của mạch, kết quả </w:t>
      </w:r>
      <w:r w:rsidR="00E51C08" w:rsidRPr="005F69ED">
        <w:t xml:space="preserve">phép cộng </w:t>
      </w:r>
      <w:r w:rsidRPr="005F69ED">
        <w:t xml:space="preserve">xuất hiện ở các đầu ra C và S. Ở đây C biểu thị cờ nhớ và S là bit thấp của kết quả phép cộng. Kết quả phép cộng được </w:t>
      </w:r>
      <w:r w:rsidR="0028387B" w:rsidRPr="005F69ED">
        <w:t>thể hiện</w:t>
      </w:r>
      <w:r w:rsidRPr="005F69ED">
        <w:t xml:space="preserve"> dưới đây. Có thể thấy, C là tích logic và S là </w:t>
      </w:r>
      <w:r w:rsidR="00DF2A4F" w:rsidRPr="005F69ED">
        <w:t>“</w:t>
      </w:r>
      <w:r w:rsidRPr="005F69ED">
        <w:t xml:space="preserve">tổng loại trừ </w:t>
      </w:r>
      <w:r w:rsidR="00BB74F8" w:rsidRPr="005F69ED">
        <w:t>logic</w:t>
      </w:r>
      <w:r w:rsidR="00DF2A4F" w:rsidRPr="005F69ED">
        <w:t>”</w:t>
      </w:r>
      <w:r w:rsidR="00B47AB1" w:rsidRPr="005F69ED">
        <w:rPr>
          <w:rStyle w:val="FootnoteReference"/>
        </w:rPr>
        <w:footnoteReference w:id="20"/>
      </w:r>
      <w:r w:rsidR="00B47AB1" w:rsidRPr="005F69ED">
        <w:t xml:space="preserve"> </w:t>
      </w:r>
    </w:p>
    <w:p w14:paraId="392C512F" w14:textId="77777777" w:rsidR="00B47AB1" w:rsidRPr="005F69ED" w:rsidRDefault="00B47AB1" w:rsidP="001C4C1C">
      <w:pPr>
        <w:pStyle w:val="Body01"/>
        <w:ind w:left="315" w:right="315"/>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5"/>
        <w:gridCol w:w="343"/>
        <w:gridCol w:w="363"/>
        <w:gridCol w:w="2187"/>
        <w:gridCol w:w="363"/>
        <w:gridCol w:w="344"/>
      </w:tblGrid>
      <w:tr w:rsidR="00B47AB1" w:rsidRPr="005F69ED" w14:paraId="1F629606" w14:textId="77777777">
        <w:tc>
          <w:tcPr>
            <w:tcW w:w="375" w:type="dxa"/>
            <w:shd w:val="clear" w:color="auto" w:fill="E6E6E6"/>
            <w:vAlign w:val="center"/>
          </w:tcPr>
          <w:p w14:paraId="7433544F" w14:textId="77777777" w:rsidR="00B47AB1" w:rsidRPr="005F69ED" w:rsidRDefault="00B47AB1">
            <w:pPr>
              <w:pStyle w:val="Body01"/>
              <w:snapToGrid w:val="0"/>
              <w:ind w:leftChars="0" w:left="0" w:rightChars="0" w:right="0"/>
              <w:jc w:val="center"/>
              <w:rPr>
                <w:i/>
              </w:rPr>
            </w:pPr>
            <w:r w:rsidRPr="005F69ED">
              <w:rPr>
                <w:i/>
              </w:rPr>
              <w:t>A</w:t>
            </w:r>
          </w:p>
        </w:tc>
        <w:tc>
          <w:tcPr>
            <w:tcW w:w="343" w:type="dxa"/>
            <w:tcBorders>
              <w:top w:val="nil"/>
              <w:bottom w:val="nil"/>
            </w:tcBorders>
            <w:vAlign w:val="center"/>
          </w:tcPr>
          <w:p w14:paraId="70364B8A" w14:textId="77777777" w:rsidR="00B47AB1" w:rsidRPr="005F69ED" w:rsidRDefault="00B47AB1">
            <w:pPr>
              <w:pStyle w:val="Body01"/>
              <w:snapToGrid w:val="0"/>
              <w:ind w:leftChars="0" w:left="0" w:rightChars="0" w:right="0"/>
              <w:jc w:val="center"/>
            </w:pPr>
          </w:p>
        </w:tc>
        <w:tc>
          <w:tcPr>
            <w:tcW w:w="363" w:type="dxa"/>
            <w:shd w:val="clear" w:color="auto" w:fill="E6E6E6"/>
            <w:vAlign w:val="center"/>
          </w:tcPr>
          <w:p w14:paraId="6DFCDC40" w14:textId="77777777" w:rsidR="00B47AB1" w:rsidRPr="005F69ED" w:rsidRDefault="00B47AB1">
            <w:pPr>
              <w:pStyle w:val="Body01"/>
              <w:snapToGrid w:val="0"/>
              <w:ind w:leftChars="0" w:left="0" w:rightChars="0" w:right="0"/>
              <w:jc w:val="center"/>
              <w:rPr>
                <w:i/>
              </w:rPr>
            </w:pPr>
            <w:r w:rsidRPr="005F69ED">
              <w:rPr>
                <w:i/>
              </w:rPr>
              <w:t>B</w:t>
            </w:r>
          </w:p>
        </w:tc>
        <w:tc>
          <w:tcPr>
            <w:tcW w:w="2187" w:type="dxa"/>
            <w:tcBorders>
              <w:top w:val="nil"/>
              <w:bottom w:val="nil"/>
            </w:tcBorders>
            <w:vAlign w:val="center"/>
          </w:tcPr>
          <w:p w14:paraId="189A6B7A" w14:textId="77777777" w:rsidR="00B47AB1" w:rsidRPr="005F69ED" w:rsidRDefault="00B47AB1">
            <w:pPr>
              <w:pStyle w:val="Body01"/>
              <w:snapToGrid w:val="0"/>
              <w:ind w:leftChars="0" w:left="0" w:rightChars="0" w:right="0"/>
              <w:jc w:val="center"/>
            </w:pPr>
          </w:p>
        </w:tc>
        <w:tc>
          <w:tcPr>
            <w:tcW w:w="363" w:type="dxa"/>
            <w:tcBorders>
              <w:right w:val="double" w:sz="4" w:space="0" w:color="auto"/>
            </w:tcBorders>
            <w:shd w:val="clear" w:color="auto" w:fill="E6E6E6"/>
            <w:vAlign w:val="center"/>
          </w:tcPr>
          <w:p w14:paraId="7719F445" w14:textId="77777777" w:rsidR="00B47AB1" w:rsidRPr="005F69ED" w:rsidRDefault="00B47AB1">
            <w:pPr>
              <w:pStyle w:val="Body01"/>
              <w:snapToGrid w:val="0"/>
              <w:ind w:leftChars="0" w:left="0" w:rightChars="0" w:right="0"/>
              <w:jc w:val="center"/>
              <w:rPr>
                <w:i/>
              </w:rPr>
            </w:pPr>
            <w:r w:rsidRPr="005F69ED">
              <w:rPr>
                <w:i/>
              </w:rPr>
              <w:t>C</w:t>
            </w:r>
          </w:p>
        </w:tc>
        <w:tc>
          <w:tcPr>
            <w:tcW w:w="344" w:type="dxa"/>
            <w:tcBorders>
              <w:left w:val="double" w:sz="4" w:space="0" w:color="auto"/>
            </w:tcBorders>
            <w:shd w:val="clear" w:color="auto" w:fill="E6E6E6"/>
            <w:vAlign w:val="center"/>
          </w:tcPr>
          <w:p w14:paraId="39BCE9D0" w14:textId="77777777" w:rsidR="00B47AB1" w:rsidRPr="005F69ED" w:rsidRDefault="00B47AB1">
            <w:pPr>
              <w:pStyle w:val="Body01"/>
              <w:snapToGrid w:val="0"/>
              <w:ind w:leftChars="0" w:left="0" w:rightChars="0" w:right="0"/>
              <w:jc w:val="center"/>
              <w:rPr>
                <w:i/>
              </w:rPr>
            </w:pPr>
            <w:r w:rsidRPr="005F69ED">
              <w:rPr>
                <w:i/>
              </w:rPr>
              <w:t>S</w:t>
            </w:r>
          </w:p>
        </w:tc>
      </w:tr>
      <w:tr w:rsidR="00B47AB1" w:rsidRPr="005F69ED" w14:paraId="517635D8" w14:textId="77777777">
        <w:tc>
          <w:tcPr>
            <w:tcW w:w="375" w:type="dxa"/>
            <w:vAlign w:val="center"/>
          </w:tcPr>
          <w:p w14:paraId="24222645"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4D22E07C" w14:textId="77777777" w:rsidR="00B47AB1" w:rsidRPr="005F69ED" w:rsidRDefault="00B47AB1">
            <w:pPr>
              <w:pStyle w:val="Body01"/>
              <w:snapToGrid w:val="0"/>
              <w:ind w:leftChars="0" w:left="0" w:rightChars="0" w:right="0"/>
              <w:jc w:val="center"/>
            </w:pPr>
            <w:r w:rsidRPr="005F69ED">
              <w:t>+</w:t>
            </w:r>
          </w:p>
        </w:tc>
        <w:tc>
          <w:tcPr>
            <w:tcW w:w="363" w:type="dxa"/>
            <w:vAlign w:val="center"/>
          </w:tcPr>
          <w:p w14:paraId="4E0AD075"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0FEC096D"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6D3243CE"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3C60324B" w14:textId="77777777" w:rsidR="00B47AB1" w:rsidRPr="005F69ED" w:rsidRDefault="00B47AB1">
            <w:pPr>
              <w:pStyle w:val="Body01"/>
              <w:snapToGrid w:val="0"/>
              <w:ind w:leftChars="0" w:left="0" w:rightChars="0" w:right="0"/>
              <w:jc w:val="center"/>
            </w:pPr>
            <w:r w:rsidRPr="005F69ED">
              <w:t>0</w:t>
            </w:r>
          </w:p>
        </w:tc>
      </w:tr>
      <w:tr w:rsidR="00B47AB1" w:rsidRPr="005F69ED" w14:paraId="23229C27" w14:textId="77777777">
        <w:tc>
          <w:tcPr>
            <w:tcW w:w="375" w:type="dxa"/>
            <w:vAlign w:val="center"/>
          </w:tcPr>
          <w:p w14:paraId="3EFC8E10"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79E2D98B" w14:textId="77777777" w:rsidR="00B47AB1" w:rsidRPr="005F69ED" w:rsidRDefault="00B47AB1">
            <w:pPr>
              <w:pStyle w:val="Body01"/>
              <w:snapToGrid w:val="0"/>
              <w:ind w:leftChars="0" w:left="0" w:rightChars="0" w:right="0"/>
              <w:jc w:val="center"/>
            </w:pPr>
            <w:r w:rsidRPr="005F69ED">
              <w:t>+</w:t>
            </w:r>
          </w:p>
        </w:tc>
        <w:tc>
          <w:tcPr>
            <w:tcW w:w="363" w:type="dxa"/>
            <w:vAlign w:val="center"/>
          </w:tcPr>
          <w:p w14:paraId="0EC0B29E"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11911A76"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06B0EA27"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4C138002" w14:textId="77777777" w:rsidR="00B47AB1" w:rsidRPr="005F69ED" w:rsidRDefault="00B47AB1">
            <w:pPr>
              <w:pStyle w:val="Body01"/>
              <w:snapToGrid w:val="0"/>
              <w:ind w:leftChars="0" w:left="0" w:rightChars="0" w:right="0"/>
              <w:jc w:val="center"/>
            </w:pPr>
            <w:r w:rsidRPr="005F69ED">
              <w:t>1</w:t>
            </w:r>
          </w:p>
        </w:tc>
      </w:tr>
      <w:tr w:rsidR="00B47AB1" w:rsidRPr="005F69ED" w14:paraId="21AFE03E" w14:textId="77777777">
        <w:tc>
          <w:tcPr>
            <w:tcW w:w="375" w:type="dxa"/>
            <w:vAlign w:val="center"/>
          </w:tcPr>
          <w:p w14:paraId="01CD4C54"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3BF5E2EB" w14:textId="77777777" w:rsidR="00B47AB1" w:rsidRPr="005F69ED" w:rsidRDefault="00B47AB1">
            <w:pPr>
              <w:pStyle w:val="Body01"/>
              <w:snapToGrid w:val="0"/>
              <w:ind w:leftChars="0" w:left="0" w:rightChars="0" w:right="0"/>
              <w:jc w:val="center"/>
            </w:pPr>
            <w:r w:rsidRPr="005F69ED">
              <w:t>+</w:t>
            </w:r>
          </w:p>
        </w:tc>
        <w:tc>
          <w:tcPr>
            <w:tcW w:w="363" w:type="dxa"/>
            <w:vAlign w:val="center"/>
          </w:tcPr>
          <w:p w14:paraId="630F3840"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59EDC8CA"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123CC98C"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410CC35F" w14:textId="77777777" w:rsidR="00B47AB1" w:rsidRPr="005F69ED" w:rsidRDefault="00B47AB1">
            <w:pPr>
              <w:pStyle w:val="Body01"/>
              <w:snapToGrid w:val="0"/>
              <w:ind w:leftChars="0" w:left="0" w:rightChars="0" w:right="0"/>
              <w:jc w:val="center"/>
            </w:pPr>
            <w:r w:rsidRPr="005F69ED">
              <w:t>1</w:t>
            </w:r>
          </w:p>
        </w:tc>
      </w:tr>
      <w:tr w:rsidR="00B47AB1" w:rsidRPr="005F69ED" w14:paraId="3C27E4FC" w14:textId="77777777">
        <w:tc>
          <w:tcPr>
            <w:tcW w:w="375" w:type="dxa"/>
            <w:vAlign w:val="center"/>
          </w:tcPr>
          <w:p w14:paraId="733A5DFF"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2134F7AD" w14:textId="77777777" w:rsidR="00B47AB1" w:rsidRPr="005F69ED" w:rsidRDefault="00B47AB1">
            <w:pPr>
              <w:pStyle w:val="Body01"/>
              <w:snapToGrid w:val="0"/>
              <w:ind w:leftChars="0" w:left="0" w:rightChars="0" w:right="0"/>
              <w:jc w:val="center"/>
            </w:pPr>
            <w:r w:rsidRPr="005F69ED">
              <w:t>+</w:t>
            </w:r>
          </w:p>
        </w:tc>
        <w:tc>
          <w:tcPr>
            <w:tcW w:w="363" w:type="dxa"/>
            <w:vAlign w:val="center"/>
          </w:tcPr>
          <w:p w14:paraId="080E5B07"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29C6D158"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4B59E07B" w14:textId="77777777" w:rsidR="00B47AB1" w:rsidRPr="005F69ED" w:rsidRDefault="00B47AB1">
            <w:pPr>
              <w:pStyle w:val="Body01"/>
              <w:snapToGrid w:val="0"/>
              <w:ind w:leftChars="0" w:left="0" w:rightChars="0" w:right="0"/>
              <w:jc w:val="center"/>
            </w:pPr>
            <w:r w:rsidRPr="005F69ED">
              <w:t>1</w:t>
            </w:r>
          </w:p>
        </w:tc>
        <w:tc>
          <w:tcPr>
            <w:tcW w:w="344" w:type="dxa"/>
            <w:tcBorders>
              <w:left w:val="double" w:sz="4" w:space="0" w:color="auto"/>
            </w:tcBorders>
            <w:vAlign w:val="center"/>
          </w:tcPr>
          <w:p w14:paraId="52059B69" w14:textId="77777777" w:rsidR="00B47AB1" w:rsidRPr="005F69ED" w:rsidRDefault="00B47AB1">
            <w:pPr>
              <w:pStyle w:val="Body01"/>
              <w:snapToGrid w:val="0"/>
              <w:ind w:leftChars="0" w:left="0" w:rightChars="0" w:right="0"/>
              <w:jc w:val="center"/>
            </w:pPr>
            <w:r w:rsidRPr="005F69ED">
              <w:t>0</w:t>
            </w:r>
          </w:p>
        </w:tc>
      </w:tr>
    </w:tbl>
    <w:p w14:paraId="61886938" w14:textId="77777777" w:rsidR="00B47AB1" w:rsidRPr="005F69ED" w:rsidRDefault="00B47AB1" w:rsidP="001C4C1C">
      <w:pPr>
        <w:pStyle w:val="Body01"/>
        <w:ind w:left="315" w:right="315"/>
        <w:rPr>
          <w:color w:val="FF0000"/>
        </w:rPr>
      </w:pPr>
    </w:p>
    <w:p w14:paraId="493962BC" w14:textId="77777777" w:rsidR="00B47AB1" w:rsidRPr="005F69ED" w:rsidRDefault="0028387B" w:rsidP="001C4C1C">
      <w:pPr>
        <w:pStyle w:val="Body01"/>
        <w:ind w:left="315" w:right="315"/>
      </w:pPr>
      <w:r w:rsidRPr="005F69ED">
        <w:t xml:space="preserve">Trong hình vẽ dưới đây, cấu trúc mạch của bộ bán cộng được </w:t>
      </w:r>
      <w:r w:rsidR="000329C3" w:rsidRPr="005F69ED">
        <w:t>thể hiện ở bên trái. Hình bên phải là kí hiệu đơn giản của bộ bán cộng thường được sử dụng</w:t>
      </w:r>
      <w:r w:rsidR="005A361D" w:rsidRPr="005F69ED">
        <w:t>.</w:t>
      </w:r>
      <w:r w:rsidR="00B47AB1" w:rsidRPr="005F69ED">
        <w:t xml:space="preserve"> </w:t>
      </w:r>
    </w:p>
    <w:p w14:paraId="398D9486" w14:textId="77777777" w:rsidR="00B47AB1" w:rsidRPr="005F69ED" w:rsidRDefault="00B47AB1" w:rsidP="001C4C1C">
      <w:pPr>
        <w:pStyle w:val="Body01"/>
        <w:ind w:left="315" w:right="315"/>
      </w:pPr>
    </w:p>
    <w:p w14:paraId="0787A470" w14:textId="46BABBD3" w:rsidR="00B47AB1" w:rsidRPr="005F69ED" w:rsidRDefault="003812B7" w:rsidP="001C4C1C">
      <w:pPr>
        <w:pStyle w:val="Body01"/>
        <w:ind w:left="315" w:right="315"/>
      </w:pPr>
      <w:r w:rsidRPr="005F69ED">
        <w:rPr>
          <w:noProof/>
        </w:rPr>
        <w:drawing>
          <wp:inline distT="0" distB="0" distL="0" distR="0" wp14:anchorId="16BFFF9E" wp14:editId="33AB1E6B">
            <wp:extent cx="2497455" cy="593725"/>
            <wp:effectExtent l="0" t="0" r="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97455" cy="593725"/>
                    </a:xfrm>
                    <a:prstGeom prst="rect">
                      <a:avLst/>
                    </a:prstGeom>
                    <a:noFill/>
                    <a:ln>
                      <a:noFill/>
                    </a:ln>
                  </pic:spPr>
                </pic:pic>
              </a:graphicData>
            </a:graphic>
          </wp:inline>
        </w:drawing>
      </w:r>
    </w:p>
    <w:p w14:paraId="79BC024C" w14:textId="77777777" w:rsidR="00B47AB1" w:rsidRPr="005F69ED" w:rsidRDefault="00B1095F" w:rsidP="001C4C1C">
      <w:pPr>
        <w:pStyle w:val="Body01"/>
        <w:ind w:leftChars="960" w:left="2016" w:right="315" w:firstLine="648"/>
      </w:pPr>
      <w:r w:rsidRPr="005F69ED">
        <w:t>Kí hiệu đơn giản</w:t>
      </w:r>
      <w:r w:rsidR="00B47AB1" w:rsidRPr="005F69ED">
        <w:rPr>
          <w:rStyle w:val="FootnoteReference"/>
        </w:rPr>
        <w:footnoteReference w:id="21"/>
      </w:r>
    </w:p>
    <w:p w14:paraId="3CB124DB" w14:textId="77777777" w:rsidR="00B47AB1" w:rsidRPr="005F69ED" w:rsidRDefault="00651AFA" w:rsidP="001C4C1C">
      <w:pPr>
        <w:pStyle w:val="Body01"/>
        <w:ind w:left="315" w:right="315"/>
        <w:rPr>
          <w:b/>
        </w:rPr>
      </w:pPr>
      <w:r w:rsidRPr="005F69ED">
        <w:br w:type="page"/>
      </w:r>
      <w:r w:rsidR="00D12558" w:rsidRPr="005F69ED">
        <w:rPr>
          <w:b/>
        </w:rPr>
        <w:lastRenderedPageBreak/>
        <w:t>Bộ cộng đầy đủ</w:t>
      </w:r>
    </w:p>
    <w:p w14:paraId="72DFBA26" w14:textId="77777777" w:rsidR="00B47AB1" w:rsidRPr="005F69ED" w:rsidRDefault="00B47AB1" w:rsidP="001C4C1C">
      <w:pPr>
        <w:pStyle w:val="Body01"/>
        <w:ind w:left="315" w:right="315"/>
      </w:pPr>
    </w:p>
    <w:p w14:paraId="0BF546C8" w14:textId="77777777" w:rsidR="00B47AB1" w:rsidRPr="005F69ED" w:rsidRDefault="003830A6" w:rsidP="001C4C1C">
      <w:pPr>
        <w:pStyle w:val="Body01"/>
        <w:ind w:left="315" w:right="315"/>
      </w:pPr>
      <w:r w:rsidRPr="005F69ED">
        <w:t xml:space="preserve">Một bộ cộng đầy đủ có 3 đầu vào, 1 trong số đó là cờ nhớ từ bit thấp hơn. Do đó, 1 bộ cộng đầy đủ cộng </w:t>
      </w:r>
      <w:r w:rsidR="00CE6A26" w:rsidRPr="005F69ED">
        <w:t xml:space="preserve">3 </w:t>
      </w:r>
      <w:r w:rsidRPr="005F69ED">
        <w:t>giá trị X, Y, Z. Kết quả phép cộng được được thể hiện ở bảng dưới. Không như bộ bán cộng, không có mối quan hệ giữa tích logic và tổng loại trừ logic với bộ cộng đầy đủ</w:t>
      </w:r>
      <w:r w:rsidR="00B47AB1" w:rsidRPr="005F69ED">
        <w:t xml:space="preserve">.  </w:t>
      </w:r>
    </w:p>
    <w:p w14:paraId="5BA92D9D" w14:textId="77777777" w:rsidR="00B47AB1" w:rsidRPr="005F69ED" w:rsidRDefault="00B47AB1" w:rsidP="001C4C1C">
      <w:pPr>
        <w:pStyle w:val="Body01"/>
        <w:ind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5"/>
        <w:gridCol w:w="343"/>
        <w:gridCol w:w="375"/>
        <w:gridCol w:w="363"/>
        <w:gridCol w:w="363"/>
        <w:gridCol w:w="2187"/>
        <w:gridCol w:w="363"/>
        <w:gridCol w:w="344"/>
      </w:tblGrid>
      <w:tr w:rsidR="00B47AB1" w:rsidRPr="005F69ED" w14:paraId="0D65F2E3" w14:textId="77777777">
        <w:trPr>
          <w:jc w:val="center"/>
        </w:trPr>
        <w:tc>
          <w:tcPr>
            <w:tcW w:w="375" w:type="dxa"/>
            <w:shd w:val="clear" w:color="auto" w:fill="E6E6E6"/>
            <w:vAlign w:val="center"/>
          </w:tcPr>
          <w:p w14:paraId="0447BA67" w14:textId="77777777" w:rsidR="00B47AB1" w:rsidRPr="005F69ED" w:rsidRDefault="00B47AB1">
            <w:pPr>
              <w:pStyle w:val="Body01"/>
              <w:snapToGrid w:val="0"/>
              <w:ind w:leftChars="0" w:left="0" w:rightChars="0" w:right="0"/>
              <w:jc w:val="center"/>
              <w:rPr>
                <w:i/>
              </w:rPr>
            </w:pPr>
            <w:r w:rsidRPr="005F69ED">
              <w:rPr>
                <w:i/>
              </w:rPr>
              <w:t>X</w:t>
            </w:r>
          </w:p>
        </w:tc>
        <w:tc>
          <w:tcPr>
            <w:tcW w:w="343" w:type="dxa"/>
            <w:tcBorders>
              <w:top w:val="nil"/>
              <w:bottom w:val="nil"/>
            </w:tcBorders>
            <w:vAlign w:val="center"/>
          </w:tcPr>
          <w:p w14:paraId="4EC6B724" w14:textId="77777777" w:rsidR="00B47AB1" w:rsidRPr="005F69ED" w:rsidRDefault="00B47AB1">
            <w:pPr>
              <w:pStyle w:val="Body01"/>
              <w:snapToGrid w:val="0"/>
              <w:ind w:leftChars="0" w:left="0" w:rightChars="0" w:right="0"/>
              <w:jc w:val="center"/>
              <w:rPr>
                <w:i/>
              </w:rPr>
            </w:pPr>
          </w:p>
        </w:tc>
        <w:tc>
          <w:tcPr>
            <w:tcW w:w="375" w:type="dxa"/>
            <w:shd w:val="clear" w:color="auto" w:fill="E6E6E6"/>
            <w:vAlign w:val="center"/>
          </w:tcPr>
          <w:p w14:paraId="386CC2FC" w14:textId="77777777" w:rsidR="00B47AB1" w:rsidRPr="005F69ED" w:rsidRDefault="00B47AB1">
            <w:pPr>
              <w:pStyle w:val="Body01"/>
              <w:snapToGrid w:val="0"/>
              <w:ind w:leftChars="0" w:left="0" w:rightChars="0" w:right="0"/>
              <w:jc w:val="center"/>
              <w:rPr>
                <w:i/>
              </w:rPr>
            </w:pPr>
            <w:r w:rsidRPr="005F69ED">
              <w:rPr>
                <w:i/>
              </w:rPr>
              <w:t>Y</w:t>
            </w:r>
          </w:p>
        </w:tc>
        <w:tc>
          <w:tcPr>
            <w:tcW w:w="363" w:type="dxa"/>
            <w:tcBorders>
              <w:top w:val="nil"/>
              <w:bottom w:val="nil"/>
            </w:tcBorders>
            <w:vAlign w:val="center"/>
          </w:tcPr>
          <w:p w14:paraId="3F810E65" w14:textId="77777777" w:rsidR="00B47AB1" w:rsidRPr="005F69ED" w:rsidRDefault="00B47AB1">
            <w:pPr>
              <w:pStyle w:val="Body01"/>
              <w:snapToGrid w:val="0"/>
              <w:ind w:leftChars="0" w:left="0" w:rightChars="0" w:right="0"/>
              <w:jc w:val="center"/>
              <w:rPr>
                <w:i/>
              </w:rPr>
            </w:pPr>
          </w:p>
        </w:tc>
        <w:tc>
          <w:tcPr>
            <w:tcW w:w="363" w:type="dxa"/>
            <w:shd w:val="clear" w:color="auto" w:fill="E6E6E6"/>
            <w:vAlign w:val="center"/>
          </w:tcPr>
          <w:p w14:paraId="55121228" w14:textId="77777777" w:rsidR="00B47AB1" w:rsidRPr="005F69ED" w:rsidRDefault="00B47AB1">
            <w:pPr>
              <w:pStyle w:val="Body01"/>
              <w:snapToGrid w:val="0"/>
              <w:ind w:leftChars="0" w:left="0" w:rightChars="0" w:right="0"/>
              <w:jc w:val="center"/>
              <w:rPr>
                <w:i/>
              </w:rPr>
            </w:pPr>
            <w:r w:rsidRPr="005F69ED">
              <w:rPr>
                <w:i/>
              </w:rPr>
              <w:t>Z</w:t>
            </w:r>
          </w:p>
        </w:tc>
        <w:tc>
          <w:tcPr>
            <w:tcW w:w="2187" w:type="dxa"/>
            <w:tcBorders>
              <w:top w:val="nil"/>
              <w:bottom w:val="nil"/>
            </w:tcBorders>
            <w:vAlign w:val="center"/>
          </w:tcPr>
          <w:p w14:paraId="314F5DBA" w14:textId="77777777" w:rsidR="00B47AB1" w:rsidRPr="005F69ED" w:rsidRDefault="00B47AB1">
            <w:pPr>
              <w:pStyle w:val="Body01"/>
              <w:snapToGrid w:val="0"/>
              <w:ind w:leftChars="0" w:left="0" w:rightChars="0" w:right="0"/>
              <w:jc w:val="center"/>
            </w:pPr>
          </w:p>
        </w:tc>
        <w:tc>
          <w:tcPr>
            <w:tcW w:w="363" w:type="dxa"/>
            <w:tcBorders>
              <w:right w:val="double" w:sz="4" w:space="0" w:color="auto"/>
            </w:tcBorders>
            <w:shd w:val="clear" w:color="auto" w:fill="E6E6E6"/>
            <w:vAlign w:val="center"/>
          </w:tcPr>
          <w:p w14:paraId="4CCB7034" w14:textId="77777777" w:rsidR="00B47AB1" w:rsidRPr="005F69ED" w:rsidRDefault="00B47AB1">
            <w:pPr>
              <w:pStyle w:val="Body01"/>
              <w:snapToGrid w:val="0"/>
              <w:ind w:leftChars="0" w:left="0" w:rightChars="0" w:right="0"/>
              <w:jc w:val="center"/>
              <w:rPr>
                <w:i/>
              </w:rPr>
            </w:pPr>
            <w:r w:rsidRPr="005F69ED">
              <w:rPr>
                <w:i/>
              </w:rPr>
              <w:t>C</w:t>
            </w:r>
          </w:p>
        </w:tc>
        <w:tc>
          <w:tcPr>
            <w:tcW w:w="344" w:type="dxa"/>
            <w:tcBorders>
              <w:left w:val="double" w:sz="4" w:space="0" w:color="auto"/>
            </w:tcBorders>
            <w:shd w:val="clear" w:color="auto" w:fill="E6E6E6"/>
            <w:vAlign w:val="center"/>
          </w:tcPr>
          <w:p w14:paraId="339C473E" w14:textId="77777777" w:rsidR="00B47AB1" w:rsidRPr="005F69ED" w:rsidRDefault="00B47AB1">
            <w:pPr>
              <w:pStyle w:val="Body01"/>
              <w:snapToGrid w:val="0"/>
              <w:ind w:leftChars="0" w:left="0" w:rightChars="0" w:right="0"/>
              <w:jc w:val="center"/>
              <w:rPr>
                <w:i/>
              </w:rPr>
            </w:pPr>
            <w:r w:rsidRPr="005F69ED">
              <w:rPr>
                <w:i/>
              </w:rPr>
              <w:t>S</w:t>
            </w:r>
          </w:p>
        </w:tc>
      </w:tr>
      <w:tr w:rsidR="00B47AB1" w:rsidRPr="005F69ED" w14:paraId="655EA62B" w14:textId="77777777">
        <w:trPr>
          <w:jc w:val="center"/>
        </w:trPr>
        <w:tc>
          <w:tcPr>
            <w:tcW w:w="375" w:type="dxa"/>
            <w:vAlign w:val="center"/>
          </w:tcPr>
          <w:p w14:paraId="1B23AE62"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42E596C1" w14:textId="77777777" w:rsidR="00B47AB1" w:rsidRPr="005F69ED" w:rsidRDefault="00B47AB1">
            <w:pPr>
              <w:pStyle w:val="Body01"/>
              <w:snapToGrid w:val="0"/>
              <w:ind w:leftChars="0" w:left="0" w:rightChars="0" w:right="0"/>
              <w:jc w:val="center"/>
            </w:pPr>
            <w:r w:rsidRPr="005F69ED">
              <w:t>+</w:t>
            </w:r>
          </w:p>
        </w:tc>
        <w:tc>
          <w:tcPr>
            <w:tcW w:w="375" w:type="dxa"/>
            <w:vAlign w:val="center"/>
          </w:tcPr>
          <w:p w14:paraId="7CD549F1" w14:textId="77777777" w:rsidR="00B47AB1" w:rsidRPr="005F69ED" w:rsidRDefault="00B47AB1">
            <w:pPr>
              <w:pStyle w:val="Body01"/>
              <w:snapToGrid w:val="0"/>
              <w:ind w:leftChars="0" w:left="0" w:rightChars="0" w:right="0"/>
              <w:jc w:val="center"/>
            </w:pPr>
            <w:r w:rsidRPr="005F69ED">
              <w:t>0</w:t>
            </w:r>
          </w:p>
        </w:tc>
        <w:tc>
          <w:tcPr>
            <w:tcW w:w="363" w:type="dxa"/>
            <w:tcBorders>
              <w:top w:val="nil"/>
              <w:bottom w:val="nil"/>
            </w:tcBorders>
            <w:vAlign w:val="center"/>
          </w:tcPr>
          <w:p w14:paraId="1D82AEF8" w14:textId="77777777" w:rsidR="00B47AB1" w:rsidRPr="005F69ED" w:rsidRDefault="00B47AB1">
            <w:pPr>
              <w:pStyle w:val="Body01"/>
              <w:snapToGrid w:val="0"/>
              <w:ind w:leftChars="0" w:left="0" w:rightChars="0" w:right="0"/>
              <w:jc w:val="center"/>
            </w:pPr>
          </w:p>
        </w:tc>
        <w:tc>
          <w:tcPr>
            <w:tcW w:w="363" w:type="dxa"/>
            <w:vAlign w:val="center"/>
          </w:tcPr>
          <w:p w14:paraId="397F22DB"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5D68FF54"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20181634"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571896D1" w14:textId="77777777" w:rsidR="00B47AB1" w:rsidRPr="005F69ED" w:rsidRDefault="00B47AB1">
            <w:pPr>
              <w:pStyle w:val="Body01"/>
              <w:snapToGrid w:val="0"/>
              <w:ind w:leftChars="0" w:left="0" w:rightChars="0" w:right="0"/>
              <w:jc w:val="center"/>
            </w:pPr>
            <w:r w:rsidRPr="005F69ED">
              <w:t>0</w:t>
            </w:r>
          </w:p>
        </w:tc>
      </w:tr>
      <w:tr w:rsidR="00B47AB1" w:rsidRPr="005F69ED" w14:paraId="666E02B6" w14:textId="77777777">
        <w:trPr>
          <w:jc w:val="center"/>
        </w:trPr>
        <w:tc>
          <w:tcPr>
            <w:tcW w:w="375" w:type="dxa"/>
            <w:vAlign w:val="center"/>
          </w:tcPr>
          <w:p w14:paraId="7B199C14"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2085B104" w14:textId="77777777" w:rsidR="00B47AB1" w:rsidRPr="005F69ED" w:rsidRDefault="00B47AB1">
            <w:pPr>
              <w:pStyle w:val="Body01"/>
              <w:snapToGrid w:val="0"/>
              <w:ind w:leftChars="0" w:left="0" w:rightChars="0" w:right="0"/>
              <w:jc w:val="center"/>
            </w:pPr>
            <w:r w:rsidRPr="005F69ED">
              <w:t>+</w:t>
            </w:r>
          </w:p>
        </w:tc>
        <w:tc>
          <w:tcPr>
            <w:tcW w:w="375" w:type="dxa"/>
            <w:vAlign w:val="center"/>
          </w:tcPr>
          <w:p w14:paraId="43E4A2C5" w14:textId="77777777" w:rsidR="00B47AB1" w:rsidRPr="005F69ED" w:rsidRDefault="00B47AB1">
            <w:pPr>
              <w:pStyle w:val="Body01"/>
              <w:snapToGrid w:val="0"/>
              <w:ind w:leftChars="0" w:left="0" w:rightChars="0" w:right="0"/>
              <w:jc w:val="center"/>
            </w:pPr>
            <w:r w:rsidRPr="005F69ED">
              <w:t>0</w:t>
            </w:r>
          </w:p>
        </w:tc>
        <w:tc>
          <w:tcPr>
            <w:tcW w:w="363" w:type="dxa"/>
            <w:tcBorders>
              <w:top w:val="nil"/>
              <w:bottom w:val="nil"/>
            </w:tcBorders>
            <w:vAlign w:val="center"/>
          </w:tcPr>
          <w:p w14:paraId="354541E0" w14:textId="77777777" w:rsidR="00B47AB1" w:rsidRPr="005F69ED" w:rsidRDefault="00B47AB1">
            <w:pPr>
              <w:pStyle w:val="Body01"/>
              <w:snapToGrid w:val="0"/>
              <w:ind w:leftChars="0" w:left="0" w:rightChars="0" w:right="0"/>
              <w:jc w:val="center"/>
            </w:pPr>
          </w:p>
        </w:tc>
        <w:tc>
          <w:tcPr>
            <w:tcW w:w="363" w:type="dxa"/>
            <w:vAlign w:val="center"/>
          </w:tcPr>
          <w:p w14:paraId="3CFCEDD7"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4E3D252D"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1AC8018C"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05F0154E" w14:textId="77777777" w:rsidR="00B47AB1" w:rsidRPr="005F69ED" w:rsidRDefault="00B47AB1">
            <w:pPr>
              <w:pStyle w:val="Body01"/>
              <w:snapToGrid w:val="0"/>
              <w:ind w:leftChars="0" w:left="0" w:rightChars="0" w:right="0"/>
              <w:jc w:val="center"/>
            </w:pPr>
            <w:r w:rsidRPr="005F69ED">
              <w:t>1</w:t>
            </w:r>
          </w:p>
        </w:tc>
      </w:tr>
      <w:tr w:rsidR="00B47AB1" w:rsidRPr="005F69ED" w14:paraId="3997D0ED" w14:textId="77777777">
        <w:trPr>
          <w:jc w:val="center"/>
        </w:trPr>
        <w:tc>
          <w:tcPr>
            <w:tcW w:w="375" w:type="dxa"/>
            <w:vAlign w:val="center"/>
          </w:tcPr>
          <w:p w14:paraId="256AF4DB"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13404F40" w14:textId="77777777" w:rsidR="00B47AB1" w:rsidRPr="005F69ED" w:rsidRDefault="00B47AB1">
            <w:pPr>
              <w:pStyle w:val="Body01"/>
              <w:snapToGrid w:val="0"/>
              <w:ind w:leftChars="0" w:left="0" w:rightChars="0" w:right="0"/>
              <w:jc w:val="center"/>
            </w:pPr>
            <w:r w:rsidRPr="005F69ED">
              <w:t>+</w:t>
            </w:r>
          </w:p>
        </w:tc>
        <w:tc>
          <w:tcPr>
            <w:tcW w:w="375" w:type="dxa"/>
            <w:vAlign w:val="center"/>
          </w:tcPr>
          <w:p w14:paraId="252D0DFD" w14:textId="77777777" w:rsidR="00B47AB1" w:rsidRPr="005F69ED" w:rsidRDefault="00B47AB1">
            <w:pPr>
              <w:pStyle w:val="Body01"/>
              <w:snapToGrid w:val="0"/>
              <w:ind w:leftChars="0" w:left="0" w:rightChars="0" w:right="0"/>
              <w:jc w:val="center"/>
            </w:pPr>
            <w:r w:rsidRPr="005F69ED">
              <w:t>1</w:t>
            </w:r>
          </w:p>
        </w:tc>
        <w:tc>
          <w:tcPr>
            <w:tcW w:w="363" w:type="dxa"/>
            <w:tcBorders>
              <w:top w:val="nil"/>
              <w:bottom w:val="nil"/>
            </w:tcBorders>
            <w:vAlign w:val="center"/>
          </w:tcPr>
          <w:p w14:paraId="4C7E5E2E" w14:textId="77777777" w:rsidR="00B47AB1" w:rsidRPr="005F69ED" w:rsidRDefault="00B47AB1">
            <w:pPr>
              <w:pStyle w:val="Body01"/>
              <w:snapToGrid w:val="0"/>
              <w:ind w:leftChars="0" w:left="0" w:rightChars="0" w:right="0"/>
              <w:jc w:val="center"/>
            </w:pPr>
          </w:p>
        </w:tc>
        <w:tc>
          <w:tcPr>
            <w:tcW w:w="363" w:type="dxa"/>
            <w:vAlign w:val="center"/>
          </w:tcPr>
          <w:p w14:paraId="26EFD830"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5A457C3B"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36BBD89F"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5F7228E5" w14:textId="77777777" w:rsidR="00B47AB1" w:rsidRPr="005F69ED" w:rsidRDefault="00B47AB1">
            <w:pPr>
              <w:pStyle w:val="Body01"/>
              <w:snapToGrid w:val="0"/>
              <w:ind w:leftChars="0" w:left="0" w:rightChars="0" w:right="0"/>
              <w:jc w:val="center"/>
            </w:pPr>
            <w:r w:rsidRPr="005F69ED">
              <w:t>1</w:t>
            </w:r>
          </w:p>
        </w:tc>
      </w:tr>
      <w:tr w:rsidR="00B47AB1" w:rsidRPr="005F69ED" w14:paraId="02693146" w14:textId="77777777">
        <w:trPr>
          <w:jc w:val="center"/>
        </w:trPr>
        <w:tc>
          <w:tcPr>
            <w:tcW w:w="375" w:type="dxa"/>
            <w:vAlign w:val="center"/>
          </w:tcPr>
          <w:p w14:paraId="1036F7FB" w14:textId="77777777" w:rsidR="00B47AB1" w:rsidRPr="005F69ED" w:rsidRDefault="00B47AB1">
            <w:pPr>
              <w:pStyle w:val="Body01"/>
              <w:snapToGrid w:val="0"/>
              <w:ind w:leftChars="0" w:left="0" w:rightChars="0" w:right="0"/>
              <w:jc w:val="center"/>
            </w:pPr>
            <w:r w:rsidRPr="005F69ED">
              <w:t>0</w:t>
            </w:r>
          </w:p>
        </w:tc>
        <w:tc>
          <w:tcPr>
            <w:tcW w:w="343" w:type="dxa"/>
            <w:tcBorders>
              <w:top w:val="nil"/>
              <w:bottom w:val="nil"/>
            </w:tcBorders>
            <w:vAlign w:val="center"/>
          </w:tcPr>
          <w:p w14:paraId="27D41088" w14:textId="77777777" w:rsidR="00B47AB1" w:rsidRPr="005F69ED" w:rsidRDefault="00B47AB1">
            <w:pPr>
              <w:pStyle w:val="Body01"/>
              <w:snapToGrid w:val="0"/>
              <w:ind w:leftChars="0" w:left="0" w:rightChars="0" w:right="0"/>
              <w:jc w:val="center"/>
            </w:pPr>
          </w:p>
        </w:tc>
        <w:tc>
          <w:tcPr>
            <w:tcW w:w="375" w:type="dxa"/>
            <w:vAlign w:val="center"/>
          </w:tcPr>
          <w:p w14:paraId="0D8AFBAA" w14:textId="77777777" w:rsidR="00B47AB1" w:rsidRPr="005F69ED" w:rsidRDefault="00B47AB1">
            <w:pPr>
              <w:pStyle w:val="Body01"/>
              <w:snapToGrid w:val="0"/>
              <w:ind w:leftChars="0" w:left="0" w:rightChars="0" w:right="0"/>
              <w:jc w:val="center"/>
            </w:pPr>
            <w:r w:rsidRPr="005F69ED">
              <w:t>1</w:t>
            </w:r>
          </w:p>
        </w:tc>
        <w:tc>
          <w:tcPr>
            <w:tcW w:w="363" w:type="dxa"/>
            <w:tcBorders>
              <w:top w:val="nil"/>
              <w:bottom w:val="nil"/>
            </w:tcBorders>
            <w:vAlign w:val="center"/>
          </w:tcPr>
          <w:p w14:paraId="27E55C76" w14:textId="77777777" w:rsidR="00B47AB1" w:rsidRPr="005F69ED" w:rsidRDefault="00B47AB1">
            <w:pPr>
              <w:pStyle w:val="Body01"/>
              <w:snapToGrid w:val="0"/>
              <w:ind w:leftChars="0" w:left="0" w:rightChars="0" w:right="0"/>
              <w:jc w:val="center"/>
            </w:pPr>
          </w:p>
        </w:tc>
        <w:tc>
          <w:tcPr>
            <w:tcW w:w="363" w:type="dxa"/>
            <w:vAlign w:val="center"/>
          </w:tcPr>
          <w:p w14:paraId="2518DB15"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459981A8" w14:textId="77777777" w:rsidR="00B47AB1" w:rsidRPr="005F69ED" w:rsidRDefault="00B47AB1">
            <w:pPr>
              <w:snapToGrid w:val="0"/>
              <w:jc w:val="center"/>
              <w:rPr>
                <w:rFonts w:ascii="Times New Roman" w:hAnsi="Times New Roman"/>
              </w:rPr>
            </w:pPr>
            <w:r w:rsidRPr="005F69ED">
              <w:rPr>
                <w:rFonts w:ascii="Times New Roman" w:hAnsi="Times New Roman"/>
              </w:rPr>
              <w:t>=</w:t>
            </w:r>
          </w:p>
        </w:tc>
        <w:tc>
          <w:tcPr>
            <w:tcW w:w="363" w:type="dxa"/>
            <w:tcBorders>
              <w:right w:val="double" w:sz="4" w:space="0" w:color="auto"/>
            </w:tcBorders>
            <w:vAlign w:val="center"/>
          </w:tcPr>
          <w:p w14:paraId="2D0FD962" w14:textId="77777777" w:rsidR="00B47AB1" w:rsidRPr="005F69ED" w:rsidRDefault="00B47AB1">
            <w:pPr>
              <w:pStyle w:val="Body01"/>
              <w:snapToGrid w:val="0"/>
              <w:ind w:leftChars="0" w:left="0" w:rightChars="0" w:right="0"/>
              <w:jc w:val="center"/>
            </w:pPr>
            <w:r w:rsidRPr="005F69ED">
              <w:t>1</w:t>
            </w:r>
          </w:p>
        </w:tc>
        <w:tc>
          <w:tcPr>
            <w:tcW w:w="344" w:type="dxa"/>
            <w:tcBorders>
              <w:left w:val="double" w:sz="4" w:space="0" w:color="auto"/>
            </w:tcBorders>
            <w:vAlign w:val="center"/>
          </w:tcPr>
          <w:p w14:paraId="541345CA" w14:textId="77777777" w:rsidR="00B47AB1" w:rsidRPr="005F69ED" w:rsidRDefault="00B47AB1">
            <w:pPr>
              <w:pStyle w:val="Body01"/>
              <w:snapToGrid w:val="0"/>
              <w:ind w:leftChars="0" w:left="0" w:rightChars="0" w:right="0"/>
              <w:jc w:val="center"/>
            </w:pPr>
            <w:r w:rsidRPr="005F69ED">
              <w:t>0</w:t>
            </w:r>
          </w:p>
        </w:tc>
      </w:tr>
      <w:tr w:rsidR="00B47AB1" w:rsidRPr="005F69ED" w14:paraId="41199CDD" w14:textId="77777777">
        <w:trPr>
          <w:jc w:val="center"/>
        </w:trPr>
        <w:tc>
          <w:tcPr>
            <w:tcW w:w="375" w:type="dxa"/>
            <w:vAlign w:val="center"/>
          </w:tcPr>
          <w:p w14:paraId="18940A92"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0266491A" w14:textId="77777777" w:rsidR="00B47AB1" w:rsidRPr="005F69ED" w:rsidRDefault="00B47AB1">
            <w:pPr>
              <w:pStyle w:val="Body01"/>
              <w:snapToGrid w:val="0"/>
              <w:ind w:leftChars="0" w:left="0" w:rightChars="0" w:right="0"/>
              <w:jc w:val="center"/>
            </w:pPr>
          </w:p>
        </w:tc>
        <w:tc>
          <w:tcPr>
            <w:tcW w:w="375" w:type="dxa"/>
            <w:vAlign w:val="center"/>
          </w:tcPr>
          <w:p w14:paraId="290F2E8F" w14:textId="77777777" w:rsidR="00B47AB1" w:rsidRPr="005F69ED" w:rsidRDefault="00B47AB1">
            <w:pPr>
              <w:pStyle w:val="Body01"/>
              <w:snapToGrid w:val="0"/>
              <w:ind w:leftChars="0" w:left="0" w:rightChars="0" w:right="0"/>
              <w:jc w:val="center"/>
            </w:pPr>
            <w:r w:rsidRPr="005F69ED">
              <w:t>0</w:t>
            </w:r>
          </w:p>
        </w:tc>
        <w:tc>
          <w:tcPr>
            <w:tcW w:w="363" w:type="dxa"/>
            <w:tcBorders>
              <w:top w:val="nil"/>
              <w:bottom w:val="nil"/>
            </w:tcBorders>
            <w:vAlign w:val="center"/>
          </w:tcPr>
          <w:p w14:paraId="4679DBB3" w14:textId="77777777" w:rsidR="00B47AB1" w:rsidRPr="005F69ED" w:rsidRDefault="00B47AB1">
            <w:pPr>
              <w:pStyle w:val="Body01"/>
              <w:snapToGrid w:val="0"/>
              <w:ind w:leftChars="0" w:left="0" w:rightChars="0" w:right="0"/>
              <w:jc w:val="center"/>
            </w:pPr>
          </w:p>
        </w:tc>
        <w:tc>
          <w:tcPr>
            <w:tcW w:w="363" w:type="dxa"/>
            <w:vAlign w:val="center"/>
          </w:tcPr>
          <w:p w14:paraId="4BEE31E7"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0BFD3686" w14:textId="77777777" w:rsidR="00B47AB1" w:rsidRPr="005F69ED" w:rsidRDefault="00B47AB1">
            <w:pPr>
              <w:snapToGrid w:val="0"/>
              <w:jc w:val="center"/>
              <w:rPr>
                <w:rFonts w:ascii="Times New Roman" w:hAnsi="Times New Roman"/>
              </w:rPr>
            </w:pPr>
            <w:r w:rsidRPr="005F69ED">
              <w:rPr>
                <w:rFonts w:ascii="Times New Roman" w:hAnsi="Times New Roman"/>
              </w:rPr>
              <w:t>=</w:t>
            </w:r>
          </w:p>
        </w:tc>
        <w:tc>
          <w:tcPr>
            <w:tcW w:w="363" w:type="dxa"/>
            <w:tcBorders>
              <w:right w:val="double" w:sz="4" w:space="0" w:color="auto"/>
            </w:tcBorders>
            <w:vAlign w:val="center"/>
          </w:tcPr>
          <w:p w14:paraId="0C2170B9" w14:textId="77777777" w:rsidR="00B47AB1" w:rsidRPr="005F69ED" w:rsidRDefault="00B47AB1">
            <w:pPr>
              <w:pStyle w:val="Body01"/>
              <w:snapToGrid w:val="0"/>
              <w:ind w:leftChars="0" w:left="0" w:rightChars="0" w:right="0"/>
              <w:jc w:val="center"/>
            </w:pPr>
            <w:r w:rsidRPr="005F69ED">
              <w:t>0</w:t>
            </w:r>
          </w:p>
        </w:tc>
        <w:tc>
          <w:tcPr>
            <w:tcW w:w="344" w:type="dxa"/>
            <w:tcBorders>
              <w:left w:val="double" w:sz="4" w:space="0" w:color="auto"/>
            </w:tcBorders>
            <w:vAlign w:val="center"/>
          </w:tcPr>
          <w:p w14:paraId="79EE2BF7" w14:textId="77777777" w:rsidR="00B47AB1" w:rsidRPr="005F69ED" w:rsidRDefault="00B47AB1">
            <w:pPr>
              <w:pStyle w:val="Body01"/>
              <w:snapToGrid w:val="0"/>
              <w:ind w:leftChars="0" w:left="0" w:rightChars="0" w:right="0"/>
              <w:jc w:val="center"/>
            </w:pPr>
            <w:r w:rsidRPr="005F69ED">
              <w:t>1</w:t>
            </w:r>
          </w:p>
        </w:tc>
      </w:tr>
      <w:tr w:rsidR="00B47AB1" w:rsidRPr="005F69ED" w14:paraId="7313E476" w14:textId="77777777">
        <w:trPr>
          <w:jc w:val="center"/>
        </w:trPr>
        <w:tc>
          <w:tcPr>
            <w:tcW w:w="375" w:type="dxa"/>
            <w:vAlign w:val="center"/>
          </w:tcPr>
          <w:p w14:paraId="0EA3A720"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374F2C20" w14:textId="77777777" w:rsidR="00B47AB1" w:rsidRPr="005F69ED" w:rsidRDefault="00B47AB1">
            <w:pPr>
              <w:pStyle w:val="Body01"/>
              <w:snapToGrid w:val="0"/>
              <w:ind w:leftChars="0" w:left="0" w:rightChars="0" w:right="0"/>
              <w:jc w:val="center"/>
            </w:pPr>
          </w:p>
        </w:tc>
        <w:tc>
          <w:tcPr>
            <w:tcW w:w="375" w:type="dxa"/>
            <w:vAlign w:val="center"/>
          </w:tcPr>
          <w:p w14:paraId="735C959F" w14:textId="77777777" w:rsidR="00B47AB1" w:rsidRPr="005F69ED" w:rsidRDefault="00B47AB1">
            <w:pPr>
              <w:pStyle w:val="Body01"/>
              <w:snapToGrid w:val="0"/>
              <w:ind w:leftChars="0" w:left="0" w:rightChars="0" w:right="0"/>
              <w:jc w:val="center"/>
            </w:pPr>
            <w:r w:rsidRPr="005F69ED">
              <w:t>0</w:t>
            </w:r>
          </w:p>
        </w:tc>
        <w:tc>
          <w:tcPr>
            <w:tcW w:w="363" w:type="dxa"/>
            <w:tcBorders>
              <w:top w:val="nil"/>
              <w:bottom w:val="nil"/>
            </w:tcBorders>
            <w:vAlign w:val="center"/>
          </w:tcPr>
          <w:p w14:paraId="41E4F856" w14:textId="77777777" w:rsidR="00B47AB1" w:rsidRPr="005F69ED" w:rsidRDefault="00B47AB1">
            <w:pPr>
              <w:pStyle w:val="Body01"/>
              <w:snapToGrid w:val="0"/>
              <w:ind w:leftChars="0" w:left="0" w:rightChars="0" w:right="0"/>
              <w:jc w:val="center"/>
            </w:pPr>
          </w:p>
        </w:tc>
        <w:tc>
          <w:tcPr>
            <w:tcW w:w="363" w:type="dxa"/>
            <w:vAlign w:val="center"/>
          </w:tcPr>
          <w:p w14:paraId="0817D396"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151CDAE4" w14:textId="77777777" w:rsidR="00B47AB1" w:rsidRPr="005F69ED" w:rsidRDefault="00B47AB1">
            <w:pPr>
              <w:snapToGrid w:val="0"/>
              <w:jc w:val="center"/>
              <w:rPr>
                <w:rFonts w:ascii="Times New Roman" w:hAnsi="Times New Roman"/>
              </w:rPr>
            </w:pPr>
            <w:r w:rsidRPr="005F69ED">
              <w:rPr>
                <w:rFonts w:ascii="Times New Roman" w:hAnsi="Times New Roman"/>
              </w:rPr>
              <w:t>=</w:t>
            </w:r>
          </w:p>
        </w:tc>
        <w:tc>
          <w:tcPr>
            <w:tcW w:w="363" w:type="dxa"/>
            <w:tcBorders>
              <w:right w:val="double" w:sz="4" w:space="0" w:color="auto"/>
            </w:tcBorders>
            <w:vAlign w:val="center"/>
          </w:tcPr>
          <w:p w14:paraId="0F06158D" w14:textId="77777777" w:rsidR="00B47AB1" w:rsidRPr="005F69ED" w:rsidRDefault="00B47AB1">
            <w:pPr>
              <w:pStyle w:val="Body01"/>
              <w:snapToGrid w:val="0"/>
              <w:ind w:leftChars="0" w:left="0" w:rightChars="0" w:right="0"/>
              <w:jc w:val="center"/>
            </w:pPr>
            <w:r w:rsidRPr="005F69ED">
              <w:t>1</w:t>
            </w:r>
          </w:p>
        </w:tc>
        <w:tc>
          <w:tcPr>
            <w:tcW w:w="344" w:type="dxa"/>
            <w:tcBorders>
              <w:left w:val="double" w:sz="4" w:space="0" w:color="auto"/>
            </w:tcBorders>
            <w:vAlign w:val="center"/>
          </w:tcPr>
          <w:p w14:paraId="777588F4" w14:textId="77777777" w:rsidR="00B47AB1" w:rsidRPr="005F69ED" w:rsidRDefault="00B47AB1">
            <w:pPr>
              <w:pStyle w:val="Body01"/>
              <w:snapToGrid w:val="0"/>
              <w:ind w:leftChars="0" w:left="0" w:rightChars="0" w:right="0"/>
              <w:jc w:val="center"/>
            </w:pPr>
            <w:r w:rsidRPr="005F69ED">
              <w:t>0</w:t>
            </w:r>
          </w:p>
        </w:tc>
      </w:tr>
      <w:tr w:rsidR="00B47AB1" w:rsidRPr="005F69ED" w14:paraId="6FCA67A0" w14:textId="77777777">
        <w:trPr>
          <w:jc w:val="center"/>
        </w:trPr>
        <w:tc>
          <w:tcPr>
            <w:tcW w:w="375" w:type="dxa"/>
            <w:vAlign w:val="center"/>
          </w:tcPr>
          <w:p w14:paraId="5D306B64"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2594C428" w14:textId="77777777" w:rsidR="00B47AB1" w:rsidRPr="005F69ED" w:rsidRDefault="00B47AB1">
            <w:pPr>
              <w:pStyle w:val="Body01"/>
              <w:snapToGrid w:val="0"/>
              <w:ind w:leftChars="0" w:left="0" w:rightChars="0" w:right="0"/>
              <w:jc w:val="center"/>
            </w:pPr>
          </w:p>
        </w:tc>
        <w:tc>
          <w:tcPr>
            <w:tcW w:w="375" w:type="dxa"/>
            <w:vAlign w:val="center"/>
          </w:tcPr>
          <w:p w14:paraId="5735EA6D" w14:textId="77777777" w:rsidR="00B47AB1" w:rsidRPr="005F69ED" w:rsidRDefault="00B47AB1">
            <w:pPr>
              <w:pStyle w:val="Body01"/>
              <w:snapToGrid w:val="0"/>
              <w:ind w:leftChars="0" w:left="0" w:rightChars="0" w:right="0"/>
              <w:jc w:val="center"/>
            </w:pPr>
            <w:r w:rsidRPr="005F69ED">
              <w:t>1</w:t>
            </w:r>
          </w:p>
        </w:tc>
        <w:tc>
          <w:tcPr>
            <w:tcW w:w="363" w:type="dxa"/>
            <w:tcBorders>
              <w:top w:val="nil"/>
              <w:bottom w:val="nil"/>
            </w:tcBorders>
            <w:vAlign w:val="center"/>
          </w:tcPr>
          <w:p w14:paraId="4A6F44C5" w14:textId="77777777" w:rsidR="00B47AB1" w:rsidRPr="005F69ED" w:rsidRDefault="00B47AB1">
            <w:pPr>
              <w:pStyle w:val="Body01"/>
              <w:snapToGrid w:val="0"/>
              <w:ind w:leftChars="0" w:left="0" w:rightChars="0" w:right="0"/>
              <w:jc w:val="center"/>
            </w:pPr>
          </w:p>
        </w:tc>
        <w:tc>
          <w:tcPr>
            <w:tcW w:w="363" w:type="dxa"/>
            <w:vAlign w:val="center"/>
          </w:tcPr>
          <w:p w14:paraId="29AE05FF" w14:textId="77777777" w:rsidR="00B47AB1" w:rsidRPr="005F69ED" w:rsidRDefault="00B47AB1">
            <w:pPr>
              <w:pStyle w:val="Body01"/>
              <w:snapToGrid w:val="0"/>
              <w:ind w:leftChars="0" w:left="0" w:rightChars="0" w:right="0"/>
              <w:jc w:val="center"/>
            </w:pPr>
            <w:r w:rsidRPr="005F69ED">
              <w:t>0</w:t>
            </w:r>
          </w:p>
        </w:tc>
        <w:tc>
          <w:tcPr>
            <w:tcW w:w="2187" w:type="dxa"/>
            <w:tcBorders>
              <w:top w:val="nil"/>
              <w:bottom w:val="nil"/>
            </w:tcBorders>
            <w:vAlign w:val="center"/>
          </w:tcPr>
          <w:p w14:paraId="1428C59B" w14:textId="77777777" w:rsidR="00B47AB1" w:rsidRPr="005F69ED" w:rsidRDefault="00B47AB1">
            <w:pPr>
              <w:snapToGrid w:val="0"/>
              <w:jc w:val="center"/>
              <w:rPr>
                <w:rFonts w:ascii="Times New Roman" w:hAnsi="Times New Roman"/>
              </w:rPr>
            </w:pPr>
            <w:r w:rsidRPr="005F69ED">
              <w:rPr>
                <w:rFonts w:ascii="Times New Roman" w:hAnsi="Times New Roman"/>
              </w:rPr>
              <w:t>=</w:t>
            </w:r>
          </w:p>
        </w:tc>
        <w:tc>
          <w:tcPr>
            <w:tcW w:w="363" w:type="dxa"/>
            <w:tcBorders>
              <w:right w:val="double" w:sz="4" w:space="0" w:color="auto"/>
            </w:tcBorders>
            <w:vAlign w:val="center"/>
          </w:tcPr>
          <w:p w14:paraId="7B318719" w14:textId="77777777" w:rsidR="00B47AB1" w:rsidRPr="005F69ED" w:rsidRDefault="00B47AB1">
            <w:pPr>
              <w:pStyle w:val="Body01"/>
              <w:snapToGrid w:val="0"/>
              <w:ind w:leftChars="0" w:left="0" w:rightChars="0" w:right="0"/>
              <w:jc w:val="center"/>
            </w:pPr>
            <w:r w:rsidRPr="005F69ED">
              <w:t>1</w:t>
            </w:r>
          </w:p>
        </w:tc>
        <w:tc>
          <w:tcPr>
            <w:tcW w:w="344" w:type="dxa"/>
            <w:tcBorders>
              <w:left w:val="double" w:sz="4" w:space="0" w:color="auto"/>
            </w:tcBorders>
            <w:vAlign w:val="center"/>
          </w:tcPr>
          <w:p w14:paraId="3618C856" w14:textId="77777777" w:rsidR="00B47AB1" w:rsidRPr="005F69ED" w:rsidRDefault="00B47AB1">
            <w:pPr>
              <w:pStyle w:val="Body01"/>
              <w:snapToGrid w:val="0"/>
              <w:ind w:leftChars="0" w:left="0" w:rightChars="0" w:right="0"/>
              <w:jc w:val="center"/>
            </w:pPr>
            <w:r w:rsidRPr="005F69ED">
              <w:t>0</w:t>
            </w:r>
          </w:p>
        </w:tc>
      </w:tr>
      <w:tr w:rsidR="00B47AB1" w:rsidRPr="005F69ED" w14:paraId="7DEF078C" w14:textId="77777777">
        <w:trPr>
          <w:jc w:val="center"/>
        </w:trPr>
        <w:tc>
          <w:tcPr>
            <w:tcW w:w="375" w:type="dxa"/>
            <w:vAlign w:val="center"/>
          </w:tcPr>
          <w:p w14:paraId="42F663E7" w14:textId="77777777" w:rsidR="00B47AB1" w:rsidRPr="005F69ED" w:rsidRDefault="00B47AB1">
            <w:pPr>
              <w:pStyle w:val="Body01"/>
              <w:snapToGrid w:val="0"/>
              <w:ind w:leftChars="0" w:left="0" w:rightChars="0" w:right="0"/>
              <w:jc w:val="center"/>
            </w:pPr>
            <w:r w:rsidRPr="005F69ED">
              <w:t>1</w:t>
            </w:r>
          </w:p>
        </w:tc>
        <w:tc>
          <w:tcPr>
            <w:tcW w:w="343" w:type="dxa"/>
            <w:tcBorders>
              <w:top w:val="nil"/>
              <w:bottom w:val="nil"/>
            </w:tcBorders>
            <w:vAlign w:val="center"/>
          </w:tcPr>
          <w:p w14:paraId="01637BA6" w14:textId="77777777" w:rsidR="00B47AB1" w:rsidRPr="005F69ED" w:rsidRDefault="00B47AB1">
            <w:pPr>
              <w:pStyle w:val="Body01"/>
              <w:snapToGrid w:val="0"/>
              <w:ind w:leftChars="0" w:left="0" w:rightChars="0" w:right="0"/>
              <w:jc w:val="center"/>
            </w:pPr>
            <w:r w:rsidRPr="005F69ED">
              <w:t>+</w:t>
            </w:r>
          </w:p>
        </w:tc>
        <w:tc>
          <w:tcPr>
            <w:tcW w:w="375" w:type="dxa"/>
            <w:vAlign w:val="center"/>
          </w:tcPr>
          <w:p w14:paraId="608B43E7" w14:textId="77777777" w:rsidR="00B47AB1" w:rsidRPr="005F69ED" w:rsidRDefault="00B47AB1">
            <w:pPr>
              <w:pStyle w:val="Body01"/>
              <w:snapToGrid w:val="0"/>
              <w:ind w:leftChars="0" w:left="0" w:rightChars="0" w:right="0"/>
              <w:jc w:val="center"/>
            </w:pPr>
            <w:r w:rsidRPr="005F69ED">
              <w:t>1</w:t>
            </w:r>
          </w:p>
        </w:tc>
        <w:tc>
          <w:tcPr>
            <w:tcW w:w="363" w:type="dxa"/>
            <w:tcBorders>
              <w:top w:val="nil"/>
              <w:bottom w:val="nil"/>
            </w:tcBorders>
            <w:vAlign w:val="center"/>
          </w:tcPr>
          <w:p w14:paraId="59B8E263" w14:textId="77777777" w:rsidR="00B47AB1" w:rsidRPr="005F69ED" w:rsidRDefault="00B47AB1">
            <w:pPr>
              <w:pStyle w:val="Body01"/>
              <w:snapToGrid w:val="0"/>
              <w:ind w:leftChars="0" w:left="0" w:rightChars="0" w:right="0"/>
              <w:jc w:val="center"/>
            </w:pPr>
          </w:p>
        </w:tc>
        <w:tc>
          <w:tcPr>
            <w:tcW w:w="363" w:type="dxa"/>
            <w:vAlign w:val="center"/>
          </w:tcPr>
          <w:p w14:paraId="24D1E3BB" w14:textId="77777777" w:rsidR="00B47AB1" w:rsidRPr="005F69ED" w:rsidRDefault="00B47AB1">
            <w:pPr>
              <w:pStyle w:val="Body01"/>
              <w:snapToGrid w:val="0"/>
              <w:ind w:leftChars="0" w:left="0" w:rightChars="0" w:right="0"/>
              <w:jc w:val="center"/>
            </w:pPr>
            <w:r w:rsidRPr="005F69ED">
              <w:t>1</w:t>
            </w:r>
          </w:p>
        </w:tc>
        <w:tc>
          <w:tcPr>
            <w:tcW w:w="2187" w:type="dxa"/>
            <w:tcBorders>
              <w:top w:val="nil"/>
              <w:bottom w:val="nil"/>
            </w:tcBorders>
            <w:vAlign w:val="center"/>
          </w:tcPr>
          <w:p w14:paraId="231A48C3" w14:textId="77777777" w:rsidR="00B47AB1" w:rsidRPr="005F69ED" w:rsidRDefault="00B47AB1">
            <w:pPr>
              <w:pStyle w:val="Body01"/>
              <w:snapToGrid w:val="0"/>
              <w:ind w:leftChars="0" w:left="0" w:rightChars="0" w:right="0"/>
              <w:jc w:val="center"/>
            </w:pPr>
            <w:r w:rsidRPr="005F69ED">
              <w:t>=</w:t>
            </w:r>
          </w:p>
        </w:tc>
        <w:tc>
          <w:tcPr>
            <w:tcW w:w="363" w:type="dxa"/>
            <w:tcBorders>
              <w:right w:val="double" w:sz="4" w:space="0" w:color="auto"/>
            </w:tcBorders>
            <w:vAlign w:val="center"/>
          </w:tcPr>
          <w:p w14:paraId="426633C9" w14:textId="77777777" w:rsidR="00B47AB1" w:rsidRPr="005F69ED" w:rsidRDefault="00B47AB1">
            <w:pPr>
              <w:pStyle w:val="Body01"/>
              <w:snapToGrid w:val="0"/>
              <w:ind w:leftChars="0" w:left="0" w:rightChars="0" w:right="0"/>
              <w:jc w:val="center"/>
            </w:pPr>
            <w:r w:rsidRPr="005F69ED">
              <w:t>1</w:t>
            </w:r>
          </w:p>
        </w:tc>
        <w:tc>
          <w:tcPr>
            <w:tcW w:w="344" w:type="dxa"/>
            <w:tcBorders>
              <w:left w:val="double" w:sz="4" w:space="0" w:color="auto"/>
            </w:tcBorders>
            <w:vAlign w:val="center"/>
          </w:tcPr>
          <w:p w14:paraId="65DD82C7" w14:textId="77777777" w:rsidR="00B47AB1" w:rsidRPr="005F69ED" w:rsidRDefault="00B47AB1">
            <w:pPr>
              <w:pStyle w:val="Body01"/>
              <w:snapToGrid w:val="0"/>
              <w:ind w:leftChars="0" w:left="0" w:rightChars="0" w:right="0"/>
              <w:jc w:val="center"/>
            </w:pPr>
            <w:r w:rsidRPr="005F69ED">
              <w:t>1</w:t>
            </w:r>
          </w:p>
        </w:tc>
      </w:tr>
    </w:tbl>
    <w:p w14:paraId="56017E58" w14:textId="77777777" w:rsidR="00B47AB1" w:rsidRPr="005F69ED" w:rsidRDefault="00B47AB1" w:rsidP="001C4C1C">
      <w:pPr>
        <w:pStyle w:val="Body01"/>
        <w:ind w:left="315" w:right="315"/>
      </w:pPr>
    </w:p>
    <w:p w14:paraId="1258D2CF" w14:textId="77777777" w:rsidR="00B47AB1" w:rsidRPr="005F69ED" w:rsidRDefault="00997883" w:rsidP="001C4C1C">
      <w:pPr>
        <w:pStyle w:val="Body01"/>
        <w:ind w:left="315" w:right="315"/>
      </w:pPr>
      <w:r w:rsidRPr="005F69ED">
        <w:t>Trong hình vẽ dưới, cấu trúc mạch của 1 bộ cộng đầy đủ được thể hiện ở bên trái. Từ hình vẽ thấy rằng bộ cộng đầy đủ gồm 2 bộ bán cộng kết hợp với nhau. Hình vẽ bên phải là kí hiệu đơn giản cho bộ cộng đầy đủ</w:t>
      </w:r>
      <w:r w:rsidR="00082C95" w:rsidRPr="005F69ED">
        <w:t>.</w:t>
      </w:r>
      <w:r w:rsidR="00B47AB1" w:rsidRPr="005F69ED">
        <w:t xml:space="preserve"> </w:t>
      </w:r>
    </w:p>
    <w:p w14:paraId="749C04B2" w14:textId="77777777" w:rsidR="00B47AB1" w:rsidRPr="005F69ED" w:rsidRDefault="00B47AB1" w:rsidP="001C4C1C">
      <w:pPr>
        <w:pStyle w:val="Body01"/>
        <w:ind w:left="315" w:right="315"/>
      </w:pPr>
    </w:p>
    <w:p w14:paraId="206D1508" w14:textId="55058FC7" w:rsidR="00B47AB1" w:rsidRPr="005F69ED" w:rsidRDefault="003812B7" w:rsidP="001C4C1C">
      <w:pPr>
        <w:pStyle w:val="Body01"/>
        <w:ind w:left="315" w:right="315"/>
      </w:pPr>
      <w:r w:rsidRPr="005F69ED">
        <w:rPr>
          <w:noProof/>
        </w:rPr>
        <w:drawing>
          <wp:inline distT="0" distB="0" distL="0" distR="0" wp14:anchorId="29CD0477" wp14:editId="3D71E25B">
            <wp:extent cx="2463165" cy="504825"/>
            <wp:effectExtent l="0" t="0" r="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63165" cy="504825"/>
                    </a:xfrm>
                    <a:prstGeom prst="rect">
                      <a:avLst/>
                    </a:prstGeom>
                    <a:noFill/>
                    <a:ln>
                      <a:noFill/>
                    </a:ln>
                  </pic:spPr>
                </pic:pic>
              </a:graphicData>
            </a:graphic>
          </wp:inline>
        </w:drawing>
      </w:r>
    </w:p>
    <w:p w14:paraId="13CC8AD5" w14:textId="77777777" w:rsidR="00B47AB1" w:rsidRPr="005F69ED" w:rsidRDefault="00901CFA" w:rsidP="001C4C1C">
      <w:pPr>
        <w:pStyle w:val="Body01"/>
        <w:ind w:leftChars="1365" w:left="2866" w:right="315"/>
      </w:pPr>
      <w:r w:rsidRPr="005F69ED">
        <w:t>Kí hiệu đơn giả</w:t>
      </w:r>
      <w:r w:rsidR="00082C95" w:rsidRPr="005F69ED">
        <w:t>n</w:t>
      </w:r>
    </w:p>
    <w:p w14:paraId="28F6C653" w14:textId="77777777" w:rsidR="00B47AB1" w:rsidRPr="005F69ED" w:rsidRDefault="00B47AB1" w:rsidP="001C4C1C">
      <w:pPr>
        <w:pStyle w:val="Body01"/>
        <w:ind w:left="315" w:right="315"/>
      </w:pPr>
    </w:p>
    <w:p w14:paraId="1E2339CB" w14:textId="77777777" w:rsidR="00B47AB1" w:rsidRPr="005F69ED" w:rsidRDefault="00B47AB1" w:rsidP="001C4C1C">
      <w:pPr>
        <w:pStyle w:val="Body01"/>
        <w:ind w:left="315" w:right="315"/>
      </w:pPr>
    </w:p>
    <w:p w14:paraId="486CD9D7" w14:textId="77777777" w:rsidR="00651AFA" w:rsidRPr="005F69ED" w:rsidRDefault="00651AFA" w:rsidP="001C4C1C">
      <w:pPr>
        <w:pStyle w:val="Body01"/>
        <w:ind w:left="315" w:right="315"/>
      </w:pPr>
    </w:p>
    <w:p w14:paraId="12EDF6AF"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1.2.2 BNF</w:t>
      </w:r>
    </w:p>
    <w:p w14:paraId="4E1D486D"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67935D78" w14:textId="77777777">
        <w:trPr>
          <w:trHeight w:val="904"/>
        </w:trPr>
        <w:tc>
          <w:tcPr>
            <w:tcW w:w="1260" w:type="dxa"/>
            <w:vAlign w:val="center"/>
          </w:tcPr>
          <w:p w14:paraId="547067EC" w14:textId="77777777" w:rsidR="00B47AB1" w:rsidRPr="005F69ED" w:rsidRDefault="000776DE">
            <w:pPr>
              <w:pStyle w:val="Body01"/>
              <w:snapToGrid w:val="0"/>
              <w:ind w:leftChars="0" w:left="0" w:rightChars="0" w:right="0"/>
              <w:jc w:val="center"/>
              <w:rPr>
                <w:b/>
                <w:sz w:val="32"/>
                <w:szCs w:val="32"/>
              </w:rPr>
            </w:pPr>
            <w:r w:rsidRPr="005F69ED">
              <w:rPr>
                <w:b/>
                <w:sz w:val="32"/>
                <w:szCs w:val="32"/>
              </w:rPr>
              <w:t>Điểm chính</w:t>
            </w:r>
          </w:p>
        </w:tc>
        <w:tc>
          <w:tcPr>
            <w:tcW w:w="6992" w:type="dxa"/>
            <w:vAlign w:val="center"/>
          </w:tcPr>
          <w:p w14:paraId="774F98E8" w14:textId="77777777" w:rsidR="00576269" w:rsidRPr="005F69ED" w:rsidRDefault="002B728C" w:rsidP="001C4C1C">
            <w:pPr>
              <w:pStyle w:val="Items"/>
              <w:snapToGrid w:val="0"/>
              <w:ind w:right="315"/>
              <w:rPr>
                <w:rFonts w:cs="Times New Roman"/>
                <w:lang w:eastAsia="ja-JP"/>
              </w:rPr>
            </w:pPr>
            <w:r w:rsidRPr="005F69ED">
              <w:rPr>
                <w:rFonts w:cs="Times New Roman"/>
              </w:rPr>
              <w:t>Một cách biểu diễn chính xác văn phạm của 1 ngôn ng</w:t>
            </w:r>
            <w:r w:rsidR="007B70F2" w:rsidRPr="005F69ED">
              <w:rPr>
                <w:rFonts w:cs="Times New Roman"/>
              </w:rPr>
              <w:t>ữ</w:t>
            </w:r>
            <w:r w:rsidRPr="005F69ED">
              <w:rPr>
                <w:rFonts w:cs="Times New Roman"/>
              </w:rPr>
              <w:t xml:space="preserve"> lập trình</w:t>
            </w:r>
            <w:r w:rsidR="00082C95" w:rsidRPr="005F69ED">
              <w:rPr>
                <w:rFonts w:cs="Times New Roman"/>
              </w:rPr>
              <w:t>.</w:t>
            </w:r>
          </w:p>
          <w:p w14:paraId="43A9E3C2" w14:textId="77777777" w:rsidR="00B47AB1" w:rsidRPr="005F69ED" w:rsidRDefault="006F278F" w:rsidP="001C4C1C">
            <w:pPr>
              <w:pStyle w:val="Items"/>
              <w:snapToGrid w:val="0"/>
              <w:ind w:right="315"/>
              <w:rPr>
                <w:rFonts w:cs="Times New Roman"/>
                <w:lang w:eastAsia="ja-JP"/>
              </w:rPr>
            </w:pPr>
            <w:r w:rsidRPr="005F69ED">
              <w:rPr>
                <w:rFonts w:cs="Times New Roman"/>
              </w:rPr>
              <w:t xml:space="preserve">Những kí hiệu kết thúc </w:t>
            </w:r>
            <w:r w:rsidR="00D547D6" w:rsidRPr="005F69ED">
              <w:rPr>
                <w:rFonts w:cs="Times New Roman"/>
              </w:rPr>
              <w:t xml:space="preserve">là </w:t>
            </w:r>
            <w:r w:rsidRPr="005F69ED">
              <w:rPr>
                <w:rFonts w:cs="Times New Roman"/>
              </w:rPr>
              <w:t>không thể</w:t>
            </w:r>
            <w:r w:rsidR="00A955EF" w:rsidRPr="005F69ED">
              <w:rPr>
                <w:rFonts w:cs="Times New Roman"/>
              </w:rPr>
              <w:t xml:space="preserve"> phân</w:t>
            </w:r>
            <w:r w:rsidRPr="005F69ED">
              <w:rPr>
                <w:rFonts w:cs="Times New Roman"/>
              </w:rPr>
              <w:t xml:space="preserve"> t</w:t>
            </w:r>
            <w:r w:rsidR="00A955EF" w:rsidRPr="005F69ED">
              <w:rPr>
                <w:rFonts w:cs="Times New Roman"/>
              </w:rPr>
              <w:t>í</w:t>
            </w:r>
            <w:r w:rsidRPr="005F69ED">
              <w:rPr>
                <w:rFonts w:cs="Times New Roman"/>
              </w:rPr>
              <w:t>ch được nữa</w:t>
            </w:r>
            <w:r w:rsidR="00082C95" w:rsidRPr="005F69ED">
              <w:rPr>
                <w:rFonts w:cs="Times New Roman"/>
              </w:rPr>
              <w:t>.</w:t>
            </w:r>
            <w:r w:rsidRPr="005F69ED">
              <w:rPr>
                <w:rFonts w:cs="Times New Roman"/>
              </w:rPr>
              <w:t xml:space="preserve"> </w:t>
            </w:r>
          </w:p>
        </w:tc>
      </w:tr>
    </w:tbl>
    <w:p w14:paraId="1B75B630" w14:textId="77777777" w:rsidR="00B47AB1" w:rsidRPr="005F69ED" w:rsidRDefault="00B47AB1" w:rsidP="001C4C1C">
      <w:pPr>
        <w:pStyle w:val="Body01"/>
        <w:ind w:leftChars="0" w:left="0" w:right="315"/>
      </w:pPr>
      <w:r w:rsidRPr="005F69ED">
        <w:t xml:space="preserve"> </w:t>
      </w:r>
    </w:p>
    <w:p w14:paraId="0DDB1101" w14:textId="77777777" w:rsidR="00B47AB1" w:rsidRPr="005F69ED" w:rsidRDefault="007A4706" w:rsidP="001C4C1C">
      <w:pPr>
        <w:pStyle w:val="Body01"/>
        <w:ind w:leftChars="0" w:left="360" w:right="315"/>
      </w:pPr>
      <w:r w:rsidRPr="005F69ED">
        <w:t>Để định nghĩa văn phạm củ</w:t>
      </w:r>
      <w:r w:rsidR="00200E73" w:rsidRPr="005F69ED">
        <w:t>a 1 ngôn ngữ</w:t>
      </w:r>
      <w:r w:rsidRPr="005F69ED">
        <w:t xml:space="preserve"> lập trình (định nghĩa cú pháp) phải sử dụng các biểu thức không nhập nhằng</w:t>
      </w:r>
      <w:r w:rsidR="000277A3" w:rsidRPr="005F69ED">
        <w:t>. Để biểu diễn những văn phạm như vậy, dạng chuẩn BNF hay được sử dụng</w:t>
      </w:r>
      <w:r w:rsidR="00B47AB1" w:rsidRPr="005F69ED">
        <w:t>.</w:t>
      </w:r>
      <w:r w:rsidR="00B47AB1" w:rsidRPr="005F69ED">
        <w:rPr>
          <w:rStyle w:val="FootnoteReference"/>
        </w:rPr>
        <w:footnoteReference w:id="22"/>
      </w:r>
      <w:r w:rsidR="00B47AB1" w:rsidRPr="005F69ED">
        <w:t xml:space="preserve"> </w:t>
      </w:r>
    </w:p>
    <w:p w14:paraId="2828045E" w14:textId="77777777" w:rsidR="005E1C2E" w:rsidRPr="005F69ED" w:rsidRDefault="00983E2D" w:rsidP="001C4C1C">
      <w:pPr>
        <w:pStyle w:val="Body01"/>
        <w:ind w:leftChars="0" w:left="360" w:right="315"/>
      </w:pPr>
      <w:r w:rsidRPr="005F69ED">
        <w:t>BNF định nghĩa các luật củ</w:t>
      </w:r>
      <w:r w:rsidR="00971C51" w:rsidRPr="005F69ED">
        <w:t>a</w:t>
      </w:r>
      <w:r w:rsidR="006B272D" w:rsidRPr="005F69ED">
        <w:t xml:space="preserve"> thứ tự của ký tự sử dụng chính các ký tự;</w:t>
      </w:r>
      <w:r w:rsidR="00971C51" w:rsidRPr="005F69ED">
        <w:t xml:space="preserve"> nó cũng định nghĩa phép lặp </w:t>
      </w:r>
      <w:r w:rsidR="00F72B13" w:rsidRPr="005F69ED">
        <w:t>và phép chọn sử dụng các ký hiệu đặc</w:t>
      </w:r>
      <w:r w:rsidR="00524AE5" w:rsidRPr="005F69ED">
        <w:t xml:space="preserve"> </w:t>
      </w:r>
      <w:r w:rsidR="00F72B13" w:rsidRPr="005F69ED">
        <w:t>biệt</w:t>
      </w:r>
      <w:r w:rsidR="00212F9E" w:rsidRPr="005F69ED">
        <w:t>. Vì chỉ có các ký tự được sử dụng trong định nghĩa nên biểu thức đơn giản và gần giống với cách biểu diễn câu.</w:t>
      </w:r>
      <w:r w:rsidR="00D247C7" w:rsidRPr="005F69ED">
        <w:t xml:space="preserve"> Hơn nữa, BNF không chỉ đưa ra các định nghĩa không nhập nhằng, nó còn khá dễ hiểu.</w:t>
      </w:r>
    </w:p>
    <w:p w14:paraId="223C5C0C" w14:textId="77777777" w:rsidR="00B47AB1" w:rsidRPr="005F69ED" w:rsidRDefault="00B47AB1" w:rsidP="001C4C1C">
      <w:pPr>
        <w:pStyle w:val="Body01"/>
        <w:ind w:leftChars="0" w:left="360" w:right="315"/>
      </w:pPr>
    </w:p>
    <w:p w14:paraId="00A4004B" w14:textId="77777777" w:rsidR="00B47AB1" w:rsidRPr="005F69ED" w:rsidRDefault="00651AFA">
      <w:pPr>
        <w:pStyle w:val="Heading5"/>
        <w:rPr>
          <w:rFonts w:ascii="Times New Roman" w:hAnsi="Times New Roman"/>
        </w:rPr>
      </w:pPr>
      <w:r w:rsidRPr="005F69ED">
        <w:rPr>
          <w:rFonts w:ascii="Times New Roman" w:hAnsi="Times New Roman"/>
          <w:b w:val="0"/>
          <w:sz w:val="22"/>
          <w:szCs w:val="22"/>
        </w:rPr>
        <w:br w:type="page"/>
      </w:r>
      <w:r w:rsidR="005C4105" w:rsidRPr="005F69ED">
        <w:rPr>
          <w:rFonts w:ascii="Times New Roman" w:hAnsi="Times New Roman"/>
        </w:rPr>
        <w:lastRenderedPageBreak/>
        <w:t>Dạng cơ bản củ</w:t>
      </w:r>
      <w:r w:rsidR="00082C95" w:rsidRPr="005F69ED">
        <w:rPr>
          <w:rFonts w:ascii="Times New Roman" w:hAnsi="Times New Roman"/>
        </w:rPr>
        <w:t>a BNF</w:t>
      </w:r>
    </w:p>
    <w:p w14:paraId="2EABFF1C" w14:textId="77777777" w:rsidR="00B47AB1" w:rsidRPr="005F69ED" w:rsidRDefault="00BB5731" w:rsidP="001C4C1C">
      <w:pPr>
        <w:pStyle w:val="Body01"/>
        <w:ind w:leftChars="0" w:left="360" w:right="315"/>
      </w:pPr>
      <w:r w:rsidRPr="005F69ED">
        <w:t xml:space="preserve">Biểu thức BNF chứa </w:t>
      </w:r>
      <w:r w:rsidR="000E1840" w:rsidRPr="005F69ED">
        <w:t>phép tuần tự</w:t>
      </w:r>
      <w:r w:rsidRPr="005F69ED">
        <w:t>, lặp và chọn</w:t>
      </w:r>
      <w:r w:rsidR="00B47AB1" w:rsidRPr="005F69ED">
        <w:t xml:space="preserve">. </w:t>
      </w:r>
    </w:p>
    <w:p w14:paraId="1766A20D" w14:textId="77777777" w:rsidR="00B47AB1" w:rsidRPr="005F69ED" w:rsidRDefault="00B47AB1" w:rsidP="001C4C1C">
      <w:pPr>
        <w:pStyle w:val="Body01"/>
        <w:ind w:leftChars="0" w:left="360" w:right="315"/>
      </w:pPr>
    </w:p>
    <w:p w14:paraId="576399A3" w14:textId="77777777" w:rsidR="00B47AB1" w:rsidRPr="005F69ED" w:rsidRDefault="00D62C3C" w:rsidP="001C4C1C">
      <w:pPr>
        <w:pStyle w:val="Body01"/>
        <w:ind w:leftChars="0" w:left="360" w:right="315"/>
        <w:rPr>
          <w:b/>
        </w:rPr>
      </w:pPr>
      <w:r w:rsidRPr="005F69ED">
        <w:rPr>
          <w:b/>
        </w:rPr>
        <w:t xml:space="preserve">Tuần tự </w:t>
      </w:r>
    </w:p>
    <w:p w14:paraId="2309DA4C" w14:textId="77777777" w:rsidR="00082C95" w:rsidRPr="005F69ED" w:rsidRDefault="00082C95" w:rsidP="001C4C1C">
      <w:pPr>
        <w:pStyle w:val="Body01"/>
        <w:ind w:leftChars="0" w:left="360" w:right="315"/>
        <w:rPr>
          <w:b/>
        </w:rPr>
      </w:pPr>
    </w:p>
    <w:p w14:paraId="4C0849C2"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x</w:t>
      </w:r>
      <w:r w:rsidRPr="005F69ED">
        <w:rPr>
          <w:spacing w:val="20"/>
        </w:rPr>
        <w:t>&gt;::=&lt;</w:t>
      </w:r>
      <w:r w:rsidRPr="005F69ED">
        <w:rPr>
          <w:i/>
          <w:spacing w:val="20"/>
        </w:rPr>
        <w:t>a</w:t>
      </w:r>
      <w:r w:rsidRPr="005F69ED">
        <w:rPr>
          <w:spacing w:val="20"/>
        </w:rPr>
        <w:t>&gt;&lt;</w:t>
      </w:r>
      <w:r w:rsidRPr="005F69ED">
        <w:rPr>
          <w:i/>
          <w:spacing w:val="20"/>
        </w:rPr>
        <w:t>b</w:t>
      </w:r>
      <w:r w:rsidRPr="005F69ED">
        <w:rPr>
          <w:spacing w:val="20"/>
        </w:rPr>
        <w:t>&gt;</w:t>
      </w:r>
      <w:r w:rsidRPr="005F69ED">
        <w:rPr>
          <w:rStyle w:val="FootnoteReference"/>
          <w:spacing w:val="20"/>
        </w:rPr>
        <w:footnoteReference w:id="23"/>
      </w:r>
    </w:p>
    <w:p w14:paraId="7502817F" w14:textId="77777777" w:rsidR="00B47AB1" w:rsidRPr="005F69ED" w:rsidRDefault="00B47AB1" w:rsidP="001C4C1C">
      <w:pPr>
        <w:pStyle w:val="Body01"/>
        <w:ind w:leftChars="0" w:left="360" w:right="315"/>
      </w:pPr>
    </w:p>
    <w:p w14:paraId="7C2EE629" w14:textId="77777777" w:rsidR="00B47AB1" w:rsidRPr="005F69ED" w:rsidRDefault="00F12CBB" w:rsidP="001C4C1C">
      <w:pPr>
        <w:pStyle w:val="Body01"/>
        <w:ind w:leftChars="0" w:left="360" w:right="315"/>
        <w:rPr>
          <w:b/>
        </w:rPr>
      </w:pPr>
      <w:r w:rsidRPr="005F69ED">
        <w:t xml:space="preserve">Kí hiệu đưa ra định nghĩa </w:t>
      </w:r>
      <w:r w:rsidR="005D6F6D" w:rsidRPr="005F69ED">
        <w:t xml:space="preserve">“phần tử </w:t>
      </w:r>
      <w:r w:rsidR="00A47E3E" w:rsidRPr="005F69ED">
        <w:t xml:space="preserve">cú pháp </w:t>
      </w:r>
      <w:r w:rsidR="005D6F6D" w:rsidRPr="005F69ED">
        <w:t>x là 1 chu</w:t>
      </w:r>
      <w:r w:rsidR="00BD245B" w:rsidRPr="005F69ED">
        <w:t>ỗ</w:t>
      </w:r>
      <w:r w:rsidR="005D6F6D" w:rsidRPr="005F69ED">
        <w:t xml:space="preserve">i của các kí tự a và b”. </w:t>
      </w:r>
      <w:r w:rsidR="008B199F" w:rsidRPr="005F69ED">
        <w:t>Ký hiệu “::=” có nghĩa “được định nghĩa là”</w:t>
      </w:r>
    </w:p>
    <w:p w14:paraId="2E40AB02" w14:textId="77777777" w:rsidR="00651AFA" w:rsidRPr="005F69ED" w:rsidRDefault="00651AFA" w:rsidP="001C4C1C">
      <w:pPr>
        <w:pStyle w:val="Body01"/>
        <w:ind w:leftChars="0" w:left="360" w:right="315"/>
        <w:rPr>
          <w:b/>
        </w:rPr>
      </w:pPr>
    </w:p>
    <w:p w14:paraId="01ED25CD" w14:textId="77777777" w:rsidR="00B47AB1" w:rsidRPr="005F69ED" w:rsidRDefault="00D62C3C" w:rsidP="001C4C1C">
      <w:pPr>
        <w:pStyle w:val="Body01"/>
        <w:ind w:leftChars="0" w:left="360" w:right="315"/>
        <w:rPr>
          <w:b/>
        </w:rPr>
      </w:pPr>
      <w:r w:rsidRPr="005F69ED">
        <w:rPr>
          <w:b/>
        </w:rPr>
        <w:t>Lặ</w:t>
      </w:r>
      <w:r w:rsidR="00082C95" w:rsidRPr="005F69ED">
        <w:rPr>
          <w:b/>
        </w:rPr>
        <w:t>p</w:t>
      </w:r>
    </w:p>
    <w:p w14:paraId="01CFD430" w14:textId="77777777" w:rsidR="00B47AB1" w:rsidRPr="005F69ED" w:rsidRDefault="00B47AB1" w:rsidP="001C4C1C">
      <w:pPr>
        <w:pStyle w:val="Body01"/>
        <w:ind w:leftChars="0" w:left="360" w:right="315"/>
        <w:rPr>
          <w:b/>
        </w:rPr>
      </w:pPr>
    </w:p>
    <w:p w14:paraId="1D0BD716"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x</w:t>
      </w:r>
      <w:r w:rsidRPr="005F69ED">
        <w:rPr>
          <w:spacing w:val="20"/>
        </w:rPr>
        <w:t>&gt;::=&lt;</w:t>
      </w:r>
      <w:r w:rsidRPr="005F69ED">
        <w:rPr>
          <w:i/>
          <w:spacing w:val="20"/>
        </w:rPr>
        <w:t>a</w:t>
      </w:r>
      <w:r w:rsidRPr="005F69ED">
        <w:rPr>
          <w:spacing w:val="20"/>
        </w:rPr>
        <w:t>&gt;…</w:t>
      </w:r>
    </w:p>
    <w:p w14:paraId="6A472075" w14:textId="77777777" w:rsidR="00B47AB1" w:rsidRPr="005F69ED" w:rsidRDefault="00316BC1" w:rsidP="001C4C1C">
      <w:pPr>
        <w:pStyle w:val="Body01"/>
        <w:ind w:leftChars="0" w:left="360" w:right="315"/>
        <w:rPr>
          <w:b/>
        </w:rPr>
      </w:pPr>
      <w:r w:rsidRPr="005F69ED">
        <w:t>Kí hiệu đưa</w:t>
      </w:r>
      <w:r w:rsidR="00294BA9" w:rsidRPr="005F69ED">
        <w:t xml:space="preserve"> ra định nghĩ</w:t>
      </w:r>
      <w:r w:rsidR="00F12CBB" w:rsidRPr="005F69ED">
        <w:t>a</w:t>
      </w:r>
      <w:r w:rsidR="00294BA9" w:rsidRPr="005F69ED">
        <w:t xml:space="preserve"> “phần tử cú pháp x</w:t>
      </w:r>
      <w:r w:rsidR="009D3CC8" w:rsidRPr="005F69ED">
        <w:t xml:space="preserve"> là 1 dãy lặp của kí tự a</w:t>
      </w:r>
      <w:r w:rsidR="00DB025E" w:rsidRPr="005F69ED">
        <w:t>”</w:t>
      </w:r>
      <w:r w:rsidR="00A90E3D" w:rsidRPr="005F69ED">
        <w:t>. Nó cũng có nghĩa là kí tự a được lặp 1 hoặc nhiều lần</w:t>
      </w:r>
      <w:r w:rsidR="00082C95" w:rsidRPr="005F69ED">
        <w:t>.</w:t>
      </w:r>
    </w:p>
    <w:p w14:paraId="45B506EA" w14:textId="77777777" w:rsidR="00B47AB1" w:rsidRPr="005F69ED" w:rsidRDefault="00B47AB1" w:rsidP="001C4C1C">
      <w:pPr>
        <w:pStyle w:val="Body01"/>
        <w:ind w:leftChars="0" w:left="360" w:right="315"/>
        <w:rPr>
          <w:b/>
        </w:rPr>
      </w:pPr>
    </w:p>
    <w:p w14:paraId="4CD713C0" w14:textId="77777777" w:rsidR="00B47AB1" w:rsidRPr="005F69ED" w:rsidRDefault="000D6D0A" w:rsidP="001C4C1C">
      <w:pPr>
        <w:pStyle w:val="Body01"/>
        <w:ind w:leftChars="0" w:left="360" w:right="315"/>
        <w:rPr>
          <w:b/>
        </w:rPr>
      </w:pPr>
      <w:r w:rsidRPr="005F69ED">
        <w:rPr>
          <w:b/>
        </w:rPr>
        <w:t>Chọ</w:t>
      </w:r>
      <w:r w:rsidR="00082C95" w:rsidRPr="005F69ED">
        <w:rPr>
          <w:b/>
        </w:rPr>
        <w:t>n</w:t>
      </w:r>
    </w:p>
    <w:p w14:paraId="721D974C" w14:textId="77777777" w:rsidR="00B47AB1" w:rsidRPr="005F69ED" w:rsidRDefault="00B47AB1" w:rsidP="001C4C1C">
      <w:pPr>
        <w:pStyle w:val="Body01"/>
        <w:ind w:leftChars="0" w:left="360" w:right="315"/>
        <w:rPr>
          <w:b/>
        </w:rPr>
      </w:pPr>
    </w:p>
    <w:p w14:paraId="744223AF"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x</w:t>
      </w:r>
      <w:r w:rsidRPr="005F69ED">
        <w:rPr>
          <w:spacing w:val="20"/>
        </w:rPr>
        <w:t>&gt;::=&lt;</w:t>
      </w:r>
      <w:r w:rsidRPr="005F69ED">
        <w:rPr>
          <w:i/>
          <w:spacing w:val="20"/>
        </w:rPr>
        <w:t>a</w:t>
      </w:r>
      <w:r w:rsidRPr="005F69ED">
        <w:rPr>
          <w:spacing w:val="20"/>
        </w:rPr>
        <w:t xml:space="preserve"> | </w:t>
      </w:r>
      <w:r w:rsidRPr="005F69ED">
        <w:rPr>
          <w:i/>
          <w:spacing w:val="20"/>
        </w:rPr>
        <w:t>b</w:t>
      </w:r>
      <w:r w:rsidRPr="005F69ED">
        <w:rPr>
          <w:spacing w:val="20"/>
        </w:rPr>
        <w:t>&gt;</w:t>
      </w:r>
    </w:p>
    <w:p w14:paraId="285FF221" w14:textId="77777777" w:rsidR="00B47AB1" w:rsidRPr="005F69ED" w:rsidRDefault="00B47AB1" w:rsidP="001C4C1C">
      <w:pPr>
        <w:pStyle w:val="Body01"/>
        <w:ind w:leftChars="0" w:left="360" w:right="315"/>
      </w:pPr>
    </w:p>
    <w:p w14:paraId="03D891B7" w14:textId="77777777" w:rsidR="00B47AB1" w:rsidRPr="005F69ED" w:rsidRDefault="00424243" w:rsidP="001C4C1C">
      <w:pPr>
        <w:pStyle w:val="Body01"/>
        <w:ind w:leftChars="0" w:left="360" w:right="315"/>
      </w:pPr>
      <w:r w:rsidRPr="005F69ED">
        <w:t xml:space="preserve">Kí hiệu đưa ra định nghĩa “phần tử cú pháp x </w:t>
      </w:r>
      <w:r w:rsidR="008D34C9" w:rsidRPr="005F69ED">
        <w:t>nhận</w:t>
      </w:r>
      <w:r w:rsidRPr="005F69ED">
        <w:t xml:space="preserve"> kí tự a hoặc kí tự b”. Nếu 1 trong các lựa chọn bị bỏ qua, biểu thức tiếp theo được sử dụng</w:t>
      </w:r>
      <w:r w:rsidR="00B47AB1" w:rsidRPr="005F69ED">
        <w:t xml:space="preserve">: </w:t>
      </w:r>
    </w:p>
    <w:p w14:paraId="265AD606" w14:textId="77777777" w:rsidR="00B47AB1" w:rsidRPr="005F69ED" w:rsidRDefault="00B47AB1" w:rsidP="001C4C1C">
      <w:pPr>
        <w:pStyle w:val="Body01"/>
        <w:ind w:leftChars="0" w:left="360" w:right="315"/>
      </w:pPr>
    </w:p>
    <w:p w14:paraId="05D17508"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x</w:t>
      </w:r>
      <w:r w:rsidRPr="005F69ED">
        <w:rPr>
          <w:spacing w:val="20"/>
        </w:rPr>
        <w:t>&gt;::=[&lt;</w:t>
      </w:r>
      <w:r w:rsidRPr="005F69ED">
        <w:rPr>
          <w:i/>
          <w:spacing w:val="20"/>
        </w:rPr>
        <w:t>a</w:t>
      </w:r>
      <w:r w:rsidRPr="005F69ED">
        <w:rPr>
          <w:spacing w:val="20"/>
        </w:rPr>
        <w:t>&gt;]</w:t>
      </w:r>
    </w:p>
    <w:p w14:paraId="4F836702" w14:textId="77777777" w:rsidR="00B47AB1" w:rsidRPr="005F69ED" w:rsidRDefault="00B47AB1" w:rsidP="001C4C1C">
      <w:pPr>
        <w:pStyle w:val="Body01"/>
        <w:ind w:leftChars="0" w:left="360" w:right="315"/>
      </w:pPr>
    </w:p>
    <w:p w14:paraId="7F138CEB" w14:textId="77777777" w:rsidR="00651AFA" w:rsidRPr="005F69ED" w:rsidRDefault="00656E56" w:rsidP="001C4C1C">
      <w:pPr>
        <w:pStyle w:val="Body01"/>
        <w:ind w:leftChars="0" w:left="360" w:right="315"/>
      </w:pPr>
      <w:r w:rsidRPr="005F69ED">
        <w:t>Kí hiệu đưa ra định nghĩa “phần tử cú pháp x nhận kí tự a hoặc kí tự rỗng”. Kí hiệu “[ ]” có nghĩa có thể bỏ qua</w:t>
      </w:r>
    </w:p>
    <w:p w14:paraId="2C12015E" w14:textId="77777777" w:rsidR="00B47AB1" w:rsidRPr="005F69ED" w:rsidRDefault="00A90E3D">
      <w:pPr>
        <w:pStyle w:val="Heading5"/>
        <w:rPr>
          <w:rFonts w:ascii="Times New Roman" w:hAnsi="Times New Roman"/>
        </w:rPr>
      </w:pPr>
      <w:r w:rsidRPr="005F69ED">
        <w:rPr>
          <w:rFonts w:ascii="Times New Roman" w:hAnsi="Times New Roman"/>
        </w:rPr>
        <w:t>Kí hiệu kết thúc và không kết thúc</w:t>
      </w:r>
    </w:p>
    <w:p w14:paraId="49CB3F80" w14:textId="77777777" w:rsidR="00B47AB1" w:rsidRPr="005F69ED" w:rsidRDefault="000F6071" w:rsidP="001C4C1C">
      <w:pPr>
        <w:pStyle w:val="Body01"/>
        <w:ind w:leftChars="0" w:left="360" w:right="315"/>
      </w:pPr>
      <w:r w:rsidRPr="005F69ED">
        <w:t>Một</w:t>
      </w:r>
      <w:r w:rsidR="00F941A7" w:rsidRPr="005F69ED">
        <w:t xml:space="preserve"> phần tử cú pháp đã được định nghĩa có thể dùng để định nghĩa phần tử khác hoặc chính nó. Những phần tử </w:t>
      </w:r>
      <w:r w:rsidR="005F40B9" w:rsidRPr="005F69ED">
        <w:t>như vậy</w:t>
      </w:r>
      <w:r w:rsidR="00F941A7" w:rsidRPr="005F69ED">
        <w:t xml:space="preserve"> được gọi là những </w:t>
      </w:r>
      <w:r w:rsidR="008F1EC5" w:rsidRPr="005F69ED">
        <w:rPr>
          <w:b/>
        </w:rPr>
        <w:t>“</w:t>
      </w:r>
      <w:r w:rsidR="00F941A7" w:rsidRPr="005F69ED">
        <w:rPr>
          <w:b/>
        </w:rPr>
        <w:t>kí hiệu không kết thúc</w:t>
      </w:r>
      <w:r w:rsidR="008F1EC5" w:rsidRPr="005F69ED">
        <w:rPr>
          <w:b/>
        </w:rPr>
        <w:t>”</w:t>
      </w:r>
      <w:r w:rsidR="00335EEE" w:rsidRPr="005F69ED">
        <w:rPr>
          <w:rStyle w:val="FootnoteReference"/>
        </w:rPr>
        <w:t xml:space="preserve"> </w:t>
      </w:r>
      <w:r w:rsidR="00335EEE" w:rsidRPr="005F69ED">
        <w:rPr>
          <w:rStyle w:val="FootnoteReference"/>
        </w:rPr>
        <w:footnoteReference w:id="24"/>
      </w:r>
      <w:r w:rsidR="00F941A7" w:rsidRPr="005F69ED">
        <w:t xml:space="preserve">. Những kí tự được sử dụng trực tiếp trong câu được gọi là </w:t>
      </w:r>
      <w:r w:rsidR="008F1EC5" w:rsidRPr="005F69ED">
        <w:t>“</w:t>
      </w:r>
      <w:r w:rsidR="00F941A7" w:rsidRPr="005F69ED">
        <w:rPr>
          <w:b/>
        </w:rPr>
        <w:t>kí hiệu kết thúc</w:t>
      </w:r>
      <w:r w:rsidR="008F1EC5" w:rsidRPr="005F69ED">
        <w:rPr>
          <w:b/>
        </w:rPr>
        <w:t>”</w:t>
      </w:r>
      <w:r w:rsidR="00B47AB1" w:rsidRPr="005F69ED">
        <w:t xml:space="preserve">. </w:t>
      </w:r>
    </w:p>
    <w:p w14:paraId="154FEEDD" w14:textId="77777777" w:rsidR="00B47AB1" w:rsidRPr="005F69ED" w:rsidRDefault="00B47AB1" w:rsidP="001C4C1C">
      <w:pPr>
        <w:pStyle w:val="Body01"/>
        <w:ind w:leftChars="0" w:left="360" w:right="315"/>
      </w:pPr>
    </w:p>
    <w:p w14:paraId="368B5433" w14:textId="77777777" w:rsidR="00B47AB1" w:rsidRPr="005F69ED" w:rsidRDefault="004E5D4F" w:rsidP="001C4C1C">
      <w:pPr>
        <w:pStyle w:val="Body01"/>
        <w:ind w:leftChars="0" w:left="360" w:right="315"/>
        <w:rPr>
          <w:spacing w:val="20"/>
        </w:rPr>
      </w:pPr>
      <w:r w:rsidRPr="005F69ED">
        <w:t>Trong định nghĩa sau, “&lt;x&gt;” là kí hiệu không kết thúc trong khi a, b và c là kí hiệu kết thúc</w:t>
      </w:r>
      <w:r w:rsidR="00B47AB1" w:rsidRPr="005F69ED">
        <w:t>.</w:t>
      </w:r>
    </w:p>
    <w:p w14:paraId="1A2A000C"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y</w:t>
      </w:r>
      <w:r w:rsidRPr="005F69ED">
        <w:rPr>
          <w:spacing w:val="20"/>
        </w:rPr>
        <w:t>&gt;::=&lt;</w:t>
      </w:r>
      <w:r w:rsidRPr="005F69ED">
        <w:rPr>
          <w:i/>
          <w:spacing w:val="20"/>
        </w:rPr>
        <w:t>a</w:t>
      </w:r>
      <w:r w:rsidRPr="005F69ED">
        <w:rPr>
          <w:spacing w:val="20"/>
        </w:rPr>
        <w:t>&gt;&lt;</w:t>
      </w:r>
      <w:r w:rsidRPr="005F69ED">
        <w:rPr>
          <w:i/>
          <w:spacing w:val="20"/>
          <w:u w:val="single"/>
        </w:rPr>
        <w:t>x</w:t>
      </w:r>
      <w:r w:rsidRPr="005F69ED">
        <w:rPr>
          <w:spacing w:val="20"/>
        </w:rPr>
        <w:t>&gt;</w:t>
      </w:r>
    </w:p>
    <w:p w14:paraId="585085D4" w14:textId="77777777" w:rsidR="00B47AB1" w:rsidRPr="005F69ED" w:rsidRDefault="00B47AB1" w:rsidP="001C4C1C">
      <w:pPr>
        <w:pStyle w:val="Body01"/>
        <w:ind w:leftChars="0" w:left="360" w:right="315"/>
        <w:rPr>
          <w:spacing w:val="20"/>
        </w:rPr>
      </w:pPr>
      <w:r w:rsidRPr="005F69ED">
        <w:rPr>
          <w:spacing w:val="20"/>
        </w:rPr>
        <w:t>&lt;</w:t>
      </w:r>
      <w:r w:rsidRPr="005F69ED">
        <w:rPr>
          <w:i/>
          <w:spacing w:val="20"/>
        </w:rPr>
        <w:t>x</w:t>
      </w:r>
      <w:r w:rsidRPr="005F69ED">
        <w:rPr>
          <w:spacing w:val="20"/>
        </w:rPr>
        <w:t>&gt;::=&lt;</w:t>
      </w:r>
      <w:r w:rsidRPr="005F69ED">
        <w:rPr>
          <w:i/>
          <w:spacing w:val="20"/>
        </w:rPr>
        <w:t>b</w:t>
      </w:r>
      <w:r w:rsidRPr="005F69ED">
        <w:rPr>
          <w:spacing w:val="20"/>
        </w:rPr>
        <w:t>&gt;&lt;</w:t>
      </w:r>
      <w:r w:rsidRPr="005F69ED">
        <w:rPr>
          <w:i/>
          <w:spacing w:val="20"/>
        </w:rPr>
        <w:t>c</w:t>
      </w:r>
      <w:r w:rsidRPr="005F69ED">
        <w:rPr>
          <w:spacing w:val="20"/>
        </w:rPr>
        <w:t>&gt;</w:t>
      </w:r>
    </w:p>
    <w:p w14:paraId="242AFC12" w14:textId="77777777" w:rsidR="00B47AB1" w:rsidRPr="005F69ED" w:rsidRDefault="00B47AB1" w:rsidP="001C4C1C">
      <w:pPr>
        <w:pStyle w:val="Body01"/>
        <w:ind w:leftChars="0" w:left="360" w:right="315"/>
      </w:pPr>
    </w:p>
    <w:p w14:paraId="20150127" w14:textId="77777777" w:rsidR="00B47AB1" w:rsidRPr="005F69ED" w:rsidRDefault="00651AFA">
      <w:pPr>
        <w:pStyle w:val="Heading5"/>
        <w:rPr>
          <w:rFonts w:ascii="Times New Roman" w:hAnsi="Times New Roman"/>
        </w:rPr>
      </w:pPr>
      <w:r w:rsidRPr="005F69ED">
        <w:rPr>
          <w:rFonts w:ascii="Times New Roman" w:hAnsi="Times New Roman"/>
          <w:b w:val="0"/>
          <w:sz w:val="22"/>
          <w:szCs w:val="22"/>
        </w:rPr>
        <w:br w:type="page"/>
      </w:r>
      <w:r w:rsidR="00247613" w:rsidRPr="005F69ED">
        <w:rPr>
          <w:rFonts w:ascii="Times New Roman" w:hAnsi="Times New Roman"/>
        </w:rPr>
        <w:lastRenderedPageBreak/>
        <w:t xml:space="preserve">Ví dụ về BNF </w:t>
      </w:r>
    </w:p>
    <w:p w14:paraId="60D9FB00" w14:textId="77777777" w:rsidR="004F7D6F" w:rsidRPr="005F69ED" w:rsidRDefault="004F7D6F" w:rsidP="001C4C1C">
      <w:pPr>
        <w:pStyle w:val="Body01"/>
        <w:ind w:leftChars="0" w:left="360" w:right="315"/>
      </w:pPr>
      <w:r w:rsidRPr="005F69ED">
        <w:t>Ví dụ, quy tắc cú pháp của “hằng dấu phẩy động” được định nghĩa như sau:</w:t>
      </w:r>
    </w:p>
    <w:p w14:paraId="257F13EE" w14:textId="77777777" w:rsidR="004F7D6F" w:rsidRPr="005F69ED" w:rsidRDefault="004F7D6F" w:rsidP="001C4C1C">
      <w:pPr>
        <w:pStyle w:val="Body01"/>
        <w:ind w:leftChars="0" w:left="360" w:right="315"/>
      </w:pPr>
    </w:p>
    <w:p w14:paraId="172C5EA4" w14:textId="77777777" w:rsidR="004F7D6F" w:rsidRPr="005F69ED" w:rsidRDefault="004F7D6F" w:rsidP="001C4C1C">
      <w:pPr>
        <w:pStyle w:val="Body01"/>
        <w:ind w:leftChars="0" w:left="638" w:right="315"/>
      </w:pPr>
      <w:r w:rsidRPr="005F69ED">
        <w:t>&lt;hằng dấu phẩy động&gt;::=</w:t>
      </w:r>
      <w:r w:rsidRPr="005F69ED">
        <w:tab/>
        <w:t xml:space="preserve">[&lt;dấu&gt;]&lt;hằng cơ số&gt;[&lt;số mũ&gt;] | </w:t>
      </w:r>
    </w:p>
    <w:p w14:paraId="1C377081" w14:textId="77777777" w:rsidR="004F7D6F" w:rsidRPr="005F69ED" w:rsidRDefault="004F7D6F" w:rsidP="001C4C1C">
      <w:pPr>
        <w:pStyle w:val="Body01"/>
        <w:ind w:leftChars="0" w:left="638" w:right="315"/>
      </w:pPr>
      <w:r w:rsidRPr="005F69ED">
        <w:tab/>
      </w:r>
      <w:r w:rsidRPr="005F69ED">
        <w:tab/>
      </w:r>
      <w:r w:rsidRPr="005F69ED">
        <w:tab/>
      </w:r>
      <w:r w:rsidRPr="005F69ED">
        <w:tab/>
        <w:t>[&lt;dấu&gt;]&lt;chuỗi số&gt;&lt;số mũ&gt;</w:t>
      </w:r>
    </w:p>
    <w:p w14:paraId="15E3BDD0" w14:textId="77777777" w:rsidR="004F7D6F" w:rsidRPr="005F69ED" w:rsidRDefault="004F7D6F" w:rsidP="001C4C1C">
      <w:pPr>
        <w:pStyle w:val="Body01"/>
        <w:tabs>
          <w:tab w:val="left" w:pos="2310"/>
        </w:tabs>
        <w:ind w:leftChars="0" w:left="638" w:right="315"/>
        <w:rPr>
          <w:sz w:val="21"/>
          <w:szCs w:val="21"/>
        </w:rPr>
      </w:pPr>
      <w:r w:rsidRPr="005F69ED">
        <w:rPr>
          <w:sz w:val="21"/>
          <w:szCs w:val="21"/>
        </w:rPr>
        <w:t>&lt;hằng cơ số&gt;</w:t>
      </w:r>
      <w:r w:rsidRPr="005F69ED">
        <w:rPr>
          <w:sz w:val="21"/>
          <w:szCs w:val="21"/>
        </w:rPr>
        <w:tab/>
        <w:t>::= [&lt;chuỗi số&gt;]&lt;.&gt;&lt;chuỗi số&gt;|&lt;chuỗi số&gt;&lt;.&gt;</w:t>
      </w:r>
    </w:p>
    <w:p w14:paraId="5CF589D6" w14:textId="77777777" w:rsidR="004F7D6F" w:rsidRPr="005F69ED" w:rsidRDefault="004F7D6F" w:rsidP="001C4C1C">
      <w:pPr>
        <w:pStyle w:val="Body01"/>
        <w:tabs>
          <w:tab w:val="left" w:pos="2310"/>
        </w:tabs>
        <w:ind w:leftChars="0" w:left="638" w:right="315"/>
      </w:pPr>
      <w:r w:rsidRPr="005F69ED">
        <w:t>&lt;số mũ&gt;</w:t>
      </w:r>
      <w:r w:rsidRPr="005F69ED">
        <w:tab/>
        <w:t>::= &lt;E&gt;[&lt;dấu&gt;]&lt;chuỗi số&gt;</w:t>
      </w:r>
    </w:p>
    <w:p w14:paraId="52B5B633" w14:textId="77777777" w:rsidR="004F7D6F" w:rsidRPr="005F69ED" w:rsidRDefault="004F7D6F" w:rsidP="001C4C1C">
      <w:pPr>
        <w:pStyle w:val="Body01"/>
        <w:tabs>
          <w:tab w:val="left" w:pos="2310"/>
        </w:tabs>
        <w:ind w:leftChars="0" w:left="638" w:right="315"/>
      </w:pPr>
      <w:r w:rsidRPr="005F69ED">
        <w:t>&lt;chuỗi số&gt;</w:t>
      </w:r>
      <w:r w:rsidRPr="005F69ED">
        <w:tab/>
        <w:t>::= &lt;chữ số&gt;|&lt;chuỗi số&gt;&lt;chữ số&gt;</w:t>
      </w:r>
    </w:p>
    <w:p w14:paraId="201BAC1B" w14:textId="77777777" w:rsidR="004F7D6F" w:rsidRPr="005F69ED" w:rsidRDefault="004F7D6F" w:rsidP="001C4C1C">
      <w:pPr>
        <w:pStyle w:val="Body01"/>
        <w:tabs>
          <w:tab w:val="left" w:pos="2310"/>
        </w:tabs>
        <w:ind w:leftChars="0" w:left="638" w:right="315"/>
      </w:pPr>
      <w:r w:rsidRPr="005F69ED">
        <w:t>&lt;chữ số&gt;</w:t>
      </w:r>
      <w:r w:rsidRPr="005F69ED">
        <w:tab/>
        <w:t>::= 0|1|2|3|4|5|6|7|8|9</w:t>
      </w:r>
    </w:p>
    <w:p w14:paraId="60A638A9" w14:textId="77777777" w:rsidR="004F7D6F" w:rsidRPr="005F69ED" w:rsidRDefault="004F7D6F" w:rsidP="001C4C1C">
      <w:pPr>
        <w:pStyle w:val="Body01"/>
        <w:tabs>
          <w:tab w:val="left" w:pos="2310"/>
        </w:tabs>
        <w:ind w:leftChars="0" w:left="638" w:right="315"/>
      </w:pPr>
      <w:r w:rsidRPr="005F69ED">
        <w:t>&lt;dấu&gt;</w:t>
      </w:r>
      <w:r w:rsidRPr="005F69ED">
        <w:tab/>
        <w:t xml:space="preserve">::= +| –  </w:t>
      </w:r>
    </w:p>
    <w:p w14:paraId="63D895B7" w14:textId="77777777" w:rsidR="004F7D6F" w:rsidRPr="005F69ED" w:rsidRDefault="004F7D6F" w:rsidP="001C4C1C">
      <w:pPr>
        <w:pStyle w:val="Body01"/>
        <w:ind w:left="315" w:right="315"/>
      </w:pPr>
    </w:p>
    <w:p w14:paraId="06F48405" w14:textId="77777777" w:rsidR="004F7D6F" w:rsidRPr="005F69ED" w:rsidRDefault="004F7D6F" w:rsidP="001C4C1C">
      <w:pPr>
        <w:pStyle w:val="Body01"/>
        <w:ind w:left="315" w:right="315"/>
      </w:pPr>
      <w:r w:rsidRPr="005F69ED">
        <w:t>Hãy dựa vào các quy tắc cú pháp trên để xem &lt;hằng dấu phẩy động&gt; trông có rõ ràng</w:t>
      </w:r>
      <w:r w:rsidRPr="005F69ED">
        <w:rPr>
          <w:rStyle w:val="FootnoteReference"/>
        </w:rPr>
        <w:footnoteReference w:id="25"/>
      </w:r>
      <w:r w:rsidRPr="005F69ED">
        <w:t xml:space="preserve">. </w:t>
      </w:r>
    </w:p>
    <w:p w14:paraId="6D7974ED" w14:textId="77777777" w:rsidR="004F7D6F" w:rsidRPr="005F69ED" w:rsidRDefault="004F7D6F" w:rsidP="001C4C1C">
      <w:pPr>
        <w:pStyle w:val="Body01"/>
        <w:ind w:left="315" w:right="315"/>
      </w:pPr>
    </w:p>
    <w:p w14:paraId="6787A261" w14:textId="77777777" w:rsidR="004F7D6F" w:rsidRPr="005F69ED" w:rsidRDefault="004F7D6F" w:rsidP="001C4C1C">
      <w:pPr>
        <w:pStyle w:val="Body01"/>
        <w:ind w:left="315" w:right="315"/>
      </w:pPr>
      <w:r w:rsidRPr="005F69ED">
        <w:t>Để giải thích, ta viết các phần tử như sau:</w:t>
      </w:r>
    </w:p>
    <w:p w14:paraId="596D4DDC" w14:textId="77777777" w:rsidR="004F7D6F" w:rsidRPr="005F69ED" w:rsidRDefault="004F7D6F" w:rsidP="001C4C1C">
      <w:pPr>
        <w:pStyle w:val="Body01"/>
        <w:ind w:left="315" w:right="315"/>
      </w:pPr>
      <w:r w:rsidRPr="005F69ED">
        <w:t xml:space="preserve"> </w:t>
      </w:r>
    </w:p>
    <w:p w14:paraId="5150DCF8" w14:textId="77777777" w:rsidR="004F7D6F" w:rsidRPr="005F69ED" w:rsidRDefault="004F7D6F" w:rsidP="001C4C1C">
      <w:pPr>
        <w:pStyle w:val="Body01"/>
        <w:ind w:left="315" w:right="315"/>
      </w:pPr>
    </w:p>
    <w:p w14:paraId="2639ED16" w14:textId="77777777" w:rsidR="004F7D6F" w:rsidRPr="005F69ED" w:rsidRDefault="004F7D6F" w:rsidP="001C4C1C">
      <w:pPr>
        <w:pStyle w:val="Body01"/>
        <w:ind w:leftChars="0" w:left="458" w:right="315" w:firstLineChars="3" w:firstLine="6"/>
        <w:rPr>
          <w:sz w:val="21"/>
          <w:szCs w:val="21"/>
        </w:rPr>
      </w:pPr>
      <w:r w:rsidRPr="005F69ED">
        <w:rPr>
          <w:sz w:val="21"/>
          <w:szCs w:val="21"/>
        </w:rPr>
        <w:t>&lt;hằng dấu phẩy động&gt;::=[&lt;</w:t>
      </w:r>
      <w:r w:rsidRPr="005F69ED">
        <w:rPr>
          <w:sz w:val="21"/>
          <w:szCs w:val="21"/>
          <w:u w:val="single"/>
        </w:rPr>
        <w:t>dấu</w:t>
      </w:r>
      <w:r w:rsidRPr="005F69ED">
        <w:rPr>
          <w:sz w:val="21"/>
          <w:szCs w:val="21"/>
        </w:rPr>
        <w:t>&gt;]&lt;</w:t>
      </w:r>
      <w:r w:rsidRPr="005F69ED">
        <w:rPr>
          <w:sz w:val="21"/>
          <w:szCs w:val="21"/>
          <w:u w:val="single"/>
        </w:rPr>
        <w:t>hằng cơ số</w:t>
      </w:r>
      <w:r w:rsidRPr="005F69ED">
        <w:rPr>
          <w:sz w:val="21"/>
          <w:szCs w:val="21"/>
        </w:rPr>
        <w:t>&gt;[&lt;</w:t>
      </w:r>
      <w:r w:rsidRPr="005F69ED">
        <w:rPr>
          <w:sz w:val="21"/>
          <w:szCs w:val="21"/>
          <w:u w:val="single"/>
        </w:rPr>
        <w:t>số mũ</w:t>
      </w:r>
      <w:r w:rsidRPr="005F69ED">
        <w:rPr>
          <w:sz w:val="21"/>
          <w:szCs w:val="21"/>
        </w:rPr>
        <w:t>&gt;] | [&lt;</w:t>
      </w:r>
      <w:r w:rsidRPr="005F69ED">
        <w:rPr>
          <w:sz w:val="21"/>
          <w:szCs w:val="21"/>
          <w:u w:val="single"/>
        </w:rPr>
        <w:t>dấu</w:t>
      </w:r>
      <w:r w:rsidRPr="005F69ED">
        <w:rPr>
          <w:sz w:val="21"/>
          <w:szCs w:val="21"/>
        </w:rPr>
        <w:t>&gt;]&lt;</w:t>
      </w:r>
      <w:r w:rsidRPr="005F69ED">
        <w:rPr>
          <w:sz w:val="21"/>
          <w:szCs w:val="21"/>
          <w:u w:val="single"/>
        </w:rPr>
        <w:t>chuỗi số</w:t>
      </w:r>
      <w:r w:rsidRPr="005F69ED">
        <w:rPr>
          <w:sz w:val="21"/>
          <w:szCs w:val="21"/>
        </w:rPr>
        <w:t>&gt;&lt;</w:t>
      </w:r>
      <w:r w:rsidRPr="005F69ED">
        <w:rPr>
          <w:sz w:val="21"/>
          <w:szCs w:val="21"/>
          <w:u w:val="single"/>
        </w:rPr>
        <w:t>số mũ</w:t>
      </w:r>
      <w:r w:rsidRPr="005F69ED">
        <w:rPr>
          <w:sz w:val="21"/>
          <w:szCs w:val="21"/>
        </w:rPr>
        <w:t>&gt;</w:t>
      </w:r>
    </w:p>
    <w:p w14:paraId="17493A6A" w14:textId="77777777" w:rsidR="004F7D6F" w:rsidRPr="005F69ED" w:rsidRDefault="004F7D6F" w:rsidP="001C4C1C">
      <w:pPr>
        <w:pStyle w:val="Body01"/>
        <w:ind w:leftChars="171" w:left="359" w:right="315" w:firstLineChars="1350" w:firstLine="2430"/>
        <w:rPr>
          <w:sz w:val="18"/>
          <w:szCs w:val="18"/>
        </w:rPr>
      </w:pPr>
      <w:r w:rsidRPr="005F69ED">
        <w:rPr>
          <w:sz w:val="18"/>
          <w:szCs w:val="18"/>
        </w:rPr>
        <w:t>(1)       (2)           (3)        (4)        (5)           (6)</w:t>
      </w:r>
    </w:p>
    <w:p w14:paraId="6F52AAAE" w14:textId="77777777" w:rsidR="004F7D6F" w:rsidRPr="005F69ED" w:rsidRDefault="004F7D6F" w:rsidP="001C4C1C">
      <w:pPr>
        <w:pStyle w:val="Body01"/>
        <w:ind w:left="315" w:right="315"/>
      </w:pPr>
    </w:p>
    <w:p w14:paraId="516ABB90" w14:textId="77777777" w:rsidR="004F7D6F" w:rsidRPr="005F69ED" w:rsidRDefault="004F7D6F" w:rsidP="001C4C1C">
      <w:pPr>
        <w:pStyle w:val="Body01"/>
        <w:ind w:left="315" w:right="315"/>
      </w:pPr>
      <w:r w:rsidRPr="005F69ED">
        <w:t xml:space="preserve">Định nghĩa &lt;hằng dấu phẩy động&gt; được phân tách bởi đường “|”, chúng phân tách nhóm (1)~(3) với nhóm (4)~(6), nên có thể có 2 dạng. Ta lấy nhóm thứ nhất (1)~(3) làm ví dụ để xem đâu là &lt;hằng dấu phẩy động&gt;. Mỗi phần tử (1)~(3) có thể trải ra như sau: </w:t>
      </w:r>
    </w:p>
    <w:p w14:paraId="06AA61F3" w14:textId="77777777" w:rsidR="004F7D6F" w:rsidRPr="005F69ED" w:rsidRDefault="004F7D6F" w:rsidP="001C4C1C">
      <w:pPr>
        <w:pStyle w:val="Body01"/>
        <w:ind w:leftChars="0" w:left="0" w:right="315"/>
      </w:pPr>
    </w:p>
    <w:p w14:paraId="517C6A90" w14:textId="3BC105B0" w:rsidR="004F7D6F" w:rsidRPr="005F69ED" w:rsidRDefault="003812B7" w:rsidP="001C4C1C">
      <w:pPr>
        <w:pStyle w:val="Body01"/>
        <w:ind w:leftChars="307" w:left="645" w:right="315"/>
      </w:pPr>
      <w:r w:rsidRPr="005F69ED">
        <w:rPr>
          <w:noProof/>
        </w:rPr>
        <mc:AlternateContent>
          <mc:Choice Requires="wpg">
            <w:drawing>
              <wp:anchor distT="0" distB="0" distL="114300" distR="114300" simplePos="0" relativeHeight="251791872" behindDoc="0" locked="0" layoutInCell="1" allowOverlap="1" wp14:anchorId="62BEBB16" wp14:editId="21830E1C">
                <wp:simplePos x="0" y="0"/>
                <wp:positionH relativeFrom="column">
                  <wp:posOffset>1334770</wp:posOffset>
                </wp:positionH>
                <wp:positionV relativeFrom="paragraph">
                  <wp:posOffset>151765</wp:posOffset>
                </wp:positionV>
                <wp:extent cx="648970" cy="573405"/>
                <wp:effectExtent l="0" t="0" r="0" b="0"/>
                <wp:wrapNone/>
                <wp:docPr id="1225576806" name="Group 1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970" cy="573405"/>
                          <a:chOff x="3218" y="8738"/>
                          <a:chExt cx="900" cy="903"/>
                        </a:xfrm>
                      </wpg:grpSpPr>
                      <wps:wsp>
                        <wps:cNvPr id="1425131334" name="Line 1456"/>
                        <wps:cNvCnPr>
                          <a:cxnSpLocks noChangeShapeType="1"/>
                        </wps:cNvCnPr>
                        <wps:spPr bwMode="auto">
                          <a:xfrm>
                            <a:off x="3218" y="8738"/>
                            <a:ext cx="0" cy="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455693" name="Line 1457"/>
                        <wps:cNvCnPr>
                          <a:cxnSpLocks noChangeShapeType="1"/>
                        </wps:cNvCnPr>
                        <wps:spPr bwMode="auto">
                          <a:xfrm>
                            <a:off x="3218" y="9641"/>
                            <a:ext cx="9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417F42A" id="Group 1455" o:spid="_x0000_s1026" style="position:absolute;margin-left:105.1pt;margin-top:11.95pt;width:51.1pt;height:45.15pt;z-index:251791872" coordorigin="3218,8738" coordsize="900,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">
                <v:line id="Line 1456" o:spid="_x0000_s1027" style="position:absolute;visibility:visible;mso-wrap-style:square" from="3218,8738" to="3218,9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"/>
                <v:line id="Line 1457" o:spid="_x0000_s1028" style="position:absolute;visibility:visible;mso-wrap-style:square" from="3218,9641" to="4118,9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">
                  <v:stroke endarrow="block"/>
                </v:line>
              </v:group>
            </w:pict>
          </mc:Fallback>
        </mc:AlternateContent>
      </w:r>
      <w:r w:rsidR="004F7D6F" w:rsidRPr="005F69ED">
        <w:t>&lt;dấu&gt;&lt;</w:t>
      </w:r>
      <w:r w:rsidR="004F7D6F" w:rsidRPr="005F69ED">
        <w:rPr>
          <w:u w:val="single"/>
        </w:rPr>
        <w:t>hằng cơ số</w:t>
      </w:r>
      <w:r w:rsidR="004F7D6F" w:rsidRPr="005F69ED">
        <w:t>&gt;&lt;</w:t>
      </w:r>
      <w:r w:rsidR="004F7D6F" w:rsidRPr="005F69ED">
        <w:rPr>
          <w:u w:val="single"/>
        </w:rPr>
        <w:t>số mũ</w:t>
      </w:r>
      <w:r w:rsidR="004F7D6F" w:rsidRPr="005F69ED">
        <w:t>&gt;</w:t>
      </w:r>
    </w:p>
    <w:p w14:paraId="2D10F480" w14:textId="5EDC1BFD" w:rsidR="004F7D6F" w:rsidRPr="005F69ED" w:rsidRDefault="003812B7" w:rsidP="001C4C1C">
      <w:pPr>
        <w:pStyle w:val="Body01"/>
        <w:ind w:left="315" w:right="315"/>
      </w:pPr>
      <w:r w:rsidRPr="005F69ED">
        <w:rPr>
          <w:noProof/>
        </w:rPr>
        <mc:AlternateContent>
          <mc:Choice Requires="wpg">
            <w:drawing>
              <wp:anchor distT="0" distB="0" distL="114300" distR="114300" simplePos="0" relativeHeight="251790848" behindDoc="0" locked="0" layoutInCell="1" allowOverlap="1" wp14:anchorId="4A1C1F05" wp14:editId="2A321854">
                <wp:simplePos x="0" y="0"/>
                <wp:positionH relativeFrom="column">
                  <wp:posOffset>2199640</wp:posOffset>
                </wp:positionH>
                <wp:positionV relativeFrom="paragraph">
                  <wp:posOffset>-3810</wp:posOffset>
                </wp:positionV>
                <wp:extent cx="406400" cy="238760"/>
                <wp:effectExtent l="0" t="0" r="0" b="0"/>
                <wp:wrapNone/>
                <wp:docPr id="857391499" name="Group 1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400" cy="238760"/>
                          <a:chOff x="4298" y="8738"/>
                          <a:chExt cx="540" cy="540"/>
                        </a:xfrm>
                      </wpg:grpSpPr>
                      <wps:wsp>
                        <wps:cNvPr id="867006812" name="Line 1453"/>
                        <wps:cNvCnPr>
                          <a:cxnSpLocks noChangeShapeType="1"/>
                        </wps:cNvCnPr>
                        <wps:spPr bwMode="auto">
                          <a:xfrm>
                            <a:off x="4298" y="8738"/>
                            <a:ext cx="0" cy="5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0963685" name="Line 1454"/>
                        <wps:cNvCnPr>
                          <a:cxnSpLocks noChangeShapeType="1"/>
                        </wps:cNvCnPr>
                        <wps:spPr bwMode="auto">
                          <a:xfrm>
                            <a:off x="4298" y="9278"/>
                            <a:ext cx="5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B712C29" id="Group 1452" o:spid="_x0000_s1026" style="position:absolute;margin-left:173.2pt;margin-top:-.3pt;width:32pt;height:18.8pt;z-index:251790848" coordorigin="4298,8738" coordsize="5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">
                <v:line id="Line 1453" o:spid="_x0000_s1027" style="position:absolute;visibility:visible;mso-wrap-style:square" from="4298,8738" to="4298,9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"/>
                <v:line id="Line 1454" o:spid="_x0000_s1028" style="position:absolute;visibility:visible;mso-wrap-style:square" from="4298,9278" to="4838,9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">
                  <v:stroke endarrow="block"/>
                </v:line>
              </v:group>
            </w:pict>
          </mc:Fallback>
        </mc:AlternateContent>
      </w:r>
    </w:p>
    <w:p w14:paraId="7E809256" w14:textId="77777777" w:rsidR="004F7D6F" w:rsidRPr="005F69ED" w:rsidRDefault="004F7D6F" w:rsidP="001C4C1C">
      <w:pPr>
        <w:pStyle w:val="Body01"/>
        <w:ind w:leftChars="307" w:left="645" w:right="315"/>
      </w:pPr>
      <w:r w:rsidRPr="005F69ED">
        <w:t xml:space="preserve">                                &lt;E&gt;&lt;dấu&gt;&lt;chuỗi số&gt;</w:t>
      </w:r>
    </w:p>
    <w:p w14:paraId="257AE428" w14:textId="77777777" w:rsidR="004F7D6F" w:rsidRPr="005F69ED" w:rsidRDefault="004F7D6F" w:rsidP="001C4C1C">
      <w:pPr>
        <w:pStyle w:val="Body01"/>
        <w:spacing w:line="200" w:lineRule="atLeast"/>
        <w:ind w:left="315" w:right="315"/>
      </w:pPr>
    </w:p>
    <w:p w14:paraId="768F9032" w14:textId="77777777" w:rsidR="004F7D6F" w:rsidRPr="005F69ED" w:rsidRDefault="004F7D6F" w:rsidP="001C4C1C">
      <w:pPr>
        <w:pStyle w:val="Body01"/>
        <w:ind w:leftChars="307" w:left="645" w:right="315"/>
      </w:pPr>
      <w:r w:rsidRPr="005F69ED">
        <w:t xml:space="preserve">                       &lt;chuỗi số&gt;&lt;.&gt;&lt;chuỗi số&gt;</w:t>
      </w:r>
    </w:p>
    <w:p w14:paraId="7C9BBACF" w14:textId="77777777" w:rsidR="004F7D6F" w:rsidRPr="005F69ED" w:rsidRDefault="004F7D6F" w:rsidP="001C4C1C">
      <w:pPr>
        <w:pStyle w:val="Body01"/>
        <w:ind w:left="315" w:right="315"/>
      </w:pPr>
    </w:p>
    <w:p w14:paraId="7D5A7FB9" w14:textId="77777777" w:rsidR="004F7D6F" w:rsidRPr="005F69ED" w:rsidRDefault="004F7D6F" w:rsidP="001C4C1C">
      <w:pPr>
        <w:pStyle w:val="Body01"/>
        <w:ind w:left="315" w:right="315"/>
      </w:pPr>
      <w:r w:rsidRPr="005F69ED">
        <w:t xml:space="preserve">Ở đây, cần phân tích &lt;chuỗi số&gt;. </w:t>
      </w:r>
      <w:r w:rsidRPr="005F69ED">
        <w:rPr>
          <w:rStyle w:val="FootnoteReference"/>
        </w:rPr>
        <w:footnoteReference w:id="26"/>
      </w:r>
    </w:p>
    <w:p w14:paraId="13E2C509" w14:textId="77777777" w:rsidR="004F7D6F" w:rsidRPr="005F69ED" w:rsidRDefault="004F7D6F" w:rsidP="001C4C1C">
      <w:pPr>
        <w:pStyle w:val="Body01"/>
        <w:ind w:left="315" w:right="315"/>
      </w:pPr>
    </w:p>
    <w:p w14:paraId="7DADA23D" w14:textId="77777777" w:rsidR="004F7D6F" w:rsidRPr="005F69ED" w:rsidRDefault="004F7D6F" w:rsidP="001C4C1C">
      <w:pPr>
        <w:pStyle w:val="Body01"/>
        <w:ind w:left="315" w:right="315"/>
      </w:pPr>
      <w:r w:rsidRPr="005F69ED">
        <w:t>&lt;chuỗi số&gt; được định nghĩa như sau:</w:t>
      </w:r>
    </w:p>
    <w:p w14:paraId="0935F24D" w14:textId="77777777" w:rsidR="004F7D6F" w:rsidRPr="005F69ED" w:rsidRDefault="004F7D6F" w:rsidP="001C4C1C">
      <w:pPr>
        <w:pStyle w:val="Body01"/>
        <w:ind w:left="315" w:right="315"/>
      </w:pPr>
    </w:p>
    <w:p w14:paraId="759D3C6D" w14:textId="77777777" w:rsidR="004F7D6F" w:rsidRPr="005F69ED" w:rsidRDefault="004F7D6F" w:rsidP="001C4C1C">
      <w:pPr>
        <w:pStyle w:val="Body01"/>
        <w:ind w:leftChars="0" w:left="646" w:right="315"/>
      </w:pPr>
      <w:r w:rsidRPr="005F69ED">
        <w:t xml:space="preserve">&lt;chuỗi số&gt;::= &lt;chữ số&gt;|&lt;chuỗi số&gt;&lt;chữ số&gt; </w:t>
      </w:r>
    </w:p>
    <w:p w14:paraId="2C24143D" w14:textId="77777777" w:rsidR="004F7D6F" w:rsidRPr="005F69ED" w:rsidRDefault="004F7D6F" w:rsidP="001C4C1C">
      <w:pPr>
        <w:pStyle w:val="Body01"/>
        <w:ind w:leftChars="0" w:left="360" w:right="315"/>
      </w:pPr>
    </w:p>
    <w:p w14:paraId="7F293EB3" w14:textId="77777777" w:rsidR="004F7D6F" w:rsidRPr="005F69ED" w:rsidRDefault="004F7D6F" w:rsidP="001C4C1C">
      <w:pPr>
        <w:pStyle w:val="Body01"/>
        <w:ind w:leftChars="0" w:left="360" w:right="315"/>
      </w:pPr>
      <w:r w:rsidRPr="005F69ED">
        <w:t>Tiếp theo, cần dịch &lt;chữ số&gt;, nó được định nghĩa như sau:</w:t>
      </w:r>
    </w:p>
    <w:p w14:paraId="6C57515C" w14:textId="77777777" w:rsidR="004F7D6F" w:rsidRPr="005F69ED" w:rsidRDefault="004F7D6F" w:rsidP="001C4C1C">
      <w:pPr>
        <w:pStyle w:val="Body01"/>
        <w:ind w:leftChars="0" w:left="360" w:right="315"/>
      </w:pPr>
    </w:p>
    <w:p w14:paraId="6CD92BD5" w14:textId="77777777" w:rsidR="004F7D6F" w:rsidRPr="005F69ED" w:rsidRDefault="004F7D6F" w:rsidP="001C4C1C">
      <w:pPr>
        <w:pStyle w:val="Body01"/>
        <w:ind w:leftChars="0" w:left="646" w:right="315"/>
      </w:pPr>
      <w:r w:rsidRPr="005F69ED">
        <w:t xml:space="preserve">&lt;chữ số&gt;::= &lt;0|1|2|3|4|5|6|7|8|9&gt;  </w:t>
      </w:r>
    </w:p>
    <w:p w14:paraId="62737C7E" w14:textId="77777777" w:rsidR="004F7D6F" w:rsidRPr="005F69ED" w:rsidRDefault="004F7D6F" w:rsidP="001C4C1C">
      <w:pPr>
        <w:pStyle w:val="Body01"/>
        <w:ind w:leftChars="0" w:left="360" w:right="315"/>
      </w:pPr>
    </w:p>
    <w:p w14:paraId="037BE031" w14:textId="77777777" w:rsidR="004F7D6F" w:rsidRPr="005F69ED" w:rsidRDefault="004F7D6F" w:rsidP="001C4C1C">
      <w:pPr>
        <w:pStyle w:val="Body01"/>
        <w:ind w:leftChars="0" w:left="360" w:right="315"/>
      </w:pPr>
      <w:r w:rsidRPr="005F69ED">
        <w:t xml:space="preserve">Nghĩa là, biểu thức dưới đây là đúng: </w:t>
      </w:r>
    </w:p>
    <w:p w14:paraId="4254794A" w14:textId="77777777" w:rsidR="004F7D6F" w:rsidRPr="005F69ED" w:rsidRDefault="004F7D6F" w:rsidP="001C4C1C">
      <w:pPr>
        <w:pStyle w:val="Body01"/>
        <w:ind w:leftChars="0" w:left="360" w:right="315"/>
      </w:pPr>
    </w:p>
    <w:p w14:paraId="3DBDDC48" w14:textId="77777777" w:rsidR="00B47AB1" w:rsidRPr="005F69ED" w:rsidRDefault="004F7D6F" w:rsidP="001C4C1C">
      <w:pPr>
        <w:pStyle w:val="Body01"/>
        <w:ind w:leftChars="0" w:left="646" w:right="315"/>
      </w:pPr>
      <w:r w:rsidRPr="005F69ED">
        <w:t xml:space="preserve">&lt;chữ số&gt;::= 0 </w:t>
      </w:r>
      <w:r w:rsidR="00B47AB1" w:rsidRPr="005F69ED">
        <w:t xml:space="preserve">  </w:t>
      </w:r>
    </w:p>
    <w:p w14:paraId="37B88C2D" w14:textId="77777777" w:rsidR="004F7D6F" w:rsidRPr="005F69ED" w:rsidRDefault="00651AFA" w:rsidP="001C4C1C">
      <w:pPr>
        <w:pStyle w:val="Body01"/>
        <w:ind w:leftChars="0" w:left="360" w:right="315"/>
      </w:pPr>
      <w:r w:rsidRPr="005F69ED">
        <w:br w:type="page"/>
      </w:r>
      <w:r w:rsidR="004F7D6F" w:rsidRPr="005F69ED">
        <w:lastRenderedPageBreak/>
        <w:t>Hơn nữa, từ định nghĩa &lt;</w:t>
      </w:r>
      <w:r w:rsidR="00933159" w:rsidRPr="005F69ED">
        <w:t>chuỗi số</w:t>
      </w:r>
      <w:r w:rsidR="004F7D6F" w:rsidRPr="005F69ED">
        <w:t>&gt; và &lt;chữ số&gt;, “0” cũng là &lt;</w:t>
      </w:r>
      <w:r w:rsidR="00933159" w:rsidRPr="005F69ED">
        <w:t>chuỗi số</w:t>
      </w:r>
      <w:r w:rsidR="004F7D6F" w:rsidRPr="005F69ED">
        <w:t>&gt;. Do đó, ta có biểu diễn sau:</w:t>
      </w:r>
    </w:p>
    <w:p w14:paraId="3DE661E8" w14:textId="77777777" w:rsidR="004F7D6F" w:rsidRPr="005F69ED" w:rsidRDefault="004F7D6F" w:rsidP="001C4C1C">
      <w:pPr>
        <w:pStyle w:val="Body01"/>
        <w:ind w:leftChars="0" w:left="360" w:right="315"/>
      </w:pPr>
    </w:p>
    <w:p w14:paraId="4A46C6AA" w14:textId="77777777" w:rsidR="004F7D6F" w:rsidRPr="005F69ED" w:rsidRDefault="004F7D6F" w:rsidP="001C4C1C">
      <w:pPr>
        <w:pStyle w:val="Body01"/>
        <w:ind w:leftChars="0" w:left="638" w:right="315"/>
      </w:pPr>
      <w:r w:rsidRPr="005F69ED">
        <w:t xml:space="preserve">&lt;chuỗi số&gt;::= 0&lt;chữ số&gt;  </w:t>
      </w:r>
    </w:p>
    <w:p w14:paraId="1840493E" w14:textId="77777777" w:rsidR="004F7D6F" w:rsidRPr="005F69ED" w:rsidRDefault="004F7D6F" w:rsidP="001C4C1C">
      <w:pPr>
        <w:pStyle w:val="Body01"/>
        <w:ind w:leftChars="0" w:left="360" w:right="315"/>
      </w:pPr>
    </w:p>
    <w:p w14:paraId="75468F0F" w14:textId="77777777" w:rsidR="004F7D6F" w:rsidRPr="005F69ED" w:rsidRDefault="004F7D6F" w:rsidP="001C4C1C">
      <w:pPr>
        <w:pStyle w:val="Body01"/>
        <w:ind w:leftChars="0" w:left="360" w:right="315"/>
      </w:pPr>
      <w:r w:rsidRPr="005F69ED">
        <w:t>Vậu “01” cũng là &lt; chuỗi số&gt;. Tiếp tục.</w:t>
      </w:r>
    </w:p>
    <w:p w14:paraId="2EEB33DA" w14:textId="77777777" w:rsidR="004F7D6F" w:rsidRPr="005F69ED" w:rsidRDefault="004F7D6F" w:rsidP="001C4C1C">
      <w:pPr>
        <w:pStyle w:val="Body01"/>
        <w:ind w:leftChars="0" w:left="360" w:right="315"/>
      </w:pPr>
    </w:p>
    <w:p w14:paraId="10310059" w14:textId="77777777" w:rsidR="004F7D6F" w:rsidRPr="005F69ED" w:rsidRDefault="004F7D6F" w:rsidP="001C4C1C">
      <w:pPr>
        <w:pStyle w:val="Body01"/>
        <w:ind w:leftChars="0" w:left="638" w:right="315"/>
      </w:pPr>
      <w:r w:rsidRPr="005F69ED">
        <w:t>&lt;</w:t>
      </w:r>
      <w:r w:rsidR="00933159" w:rsidRPr="005F69ED">
        <w:t>chuỗi số</w:t>
      </w:r>
      <w:r w:rsidRPr="005F69ED">
        <w:t xml:space="preserve">&gt;::= 01&lt;chữ số&gt; , </w:t>
      </w:r>
    </w:p>
    <w:p w14:paraId="42E71B1E" w14:textId="77777777" w:rsidR="004F7D6F" w:rsidRPr="005F69ED" w:rsidRDefault="004F7D6F" w:rsidP="001C4C1C">
      <w:pPr>
        <w:pStyle w:val="Body01"/>
        <w:ind w:leftChars="0" w:left="360" w:right="315"/>
      </w:pPr>
    </w:p>
    <w:p w14:paraId="37081DFF" w14:textId="77777777" w:rsidR="004F7D6F" w:rsidRPr="005F69ED" w:rsidRDefault="004F7D6F" w:rsidP="001C4C1C">
      <w:pPr>
        <w:pStyle w:val="Body01"/>
        <w:ind w:leftChars="0" w:left="360" w:right="315"/>
      </w:pPr>
      <w:r w:rsidRPr="005F69ED">
        <w:t xml:space="preserve">“012” cũng là &lt;chuỗi số&gt;. Do đó, &lt;chuỗi số&gt; là bất cứ chuỗi liên tiếp các chữ số. Vậy, ví dụ &lt;hằng cơ số&gt; trông như sau: </w:t>
      </w:r>
    </w:p>
    <w:p w14:paraId="4D73A025" w14:textId="77777777" w:rsidR="004F7D6F" w:rsidRPr="005F69ED" w:rsidRDefault="004F7D6F" w:rsidP="001C4C1C">
      <w:pPr>
        <w:pStyle w:val="Body01"/>
        <w:ind w:leftChars="0" w:left="360" w:right="315"/>
      </w:pPr>
    </w:p>
    <w:p w14:paraId="67D3837B" w14:textId="77777777" w:rsidR="004F7D6F" w:rsidRPr="005F69ED" w:rsidRDefault="004F7D6F" w:rsidP="001C4C1C">
      <w:pPr>
        <w:pStyle w:val="Body01"/>
        <w:ind w:leftChars="0" w:left="638" w:right="315"/>
      </w:pPr>
      <w:r w:rsidRPr="005F69ED">
        <w:t xml:space="preserve">&lt;hằng cơ số&gt;::= 123.456 </w:t>
      </w:r>
    </w:p>
    <w:p w14:paraId="3867EFEF" w14:textId="77777777" w:rsidR="004F7D6F" w:rsidRPr="005F69ED" w:rsidRDefault="004F7D6F" w:rsidP="001C4C1C">
      <w:pPr>
        <w:pStyle w:val="Body01"/>
        <w:ind w:leftChars="0" w:left="360" w:right="315"/>
      </w:pPr>
    </w:p>
    <w:p w14:paraId="066C6D08" w14:textId="77777777" w:rsidR="004F7D6F" w:rsidRPr="005F69ED" w:rsidRDefault="004F7D6F" w:rsidP="001C4C1C">
      <w:pPr>
        <w:pStyle w:val="Body01"/>
        <w:ind w:leftChars="0" w:left="360" w:right="315"/>
      </w:pPr>
      <w:r w:rsidRPr="005F69ED">
        <w:t>Nên, phân tích của &lt;hằng dấu phẩy động&gt; có thể đưa cho ta ví dụ sau:</w:t>
      </w:r>
    </w:p>
    <w:p w14:paraId="089F9125" w14:textId="77777777" w:rsidR="004F7D6F" w:rsidRPr="005F69ED" w:rsidRDefault="004F7D6F" w:rsidP="001C4C1C">
      <w:pPr>
        <w:pStyle w:val="Body01"/>
        <w:ind w:leftChars="0" w:left="360" w:right="315"/>
      </w:pPr>
    </w:p>
    <w:p w14:paraId="6C8FE59F" w14:textId="77777777" w:rsidR="004F7D6F" w:rsidRPr="005F69ED" w:rsidRDefault="004F7D6F" w:rsidP="001C4C1C">
      <w:pPr>
        <w:pStyle w:val="Body01"/>
        <w:ind w:leftChars="0" w:left="1" w:right="315" w:firstLineChars="285" w:firstLine="627"/>
        <w:rPr>
          <w:lang w:val="fr-FR"/>
        </w:rPr>
      </w:pPr>
      <w:r w:rsidRPr="005F69ED">
        <w:rPr>
          <w:lang w:val="fr-FR"/>
        </w:rPr>
        <w:t>&lt;dấu&gt;&lt;hằng cơ số&gt;&lt;số mũ&gt;</w:t>
      </w:r>
    </w:p>
    <w:p w14:paraId="6768F2E7" w14:textId="77777777" w:rsidR="004F7D6F" w:rsidRPr="005F69ED" w:rsidRDefault="004F7D6F" w:rsidP="001C4C1C">
      <w:pPr>
        <w:pStyle w:val="Body01"/>
        <w:ind w:leftChars="0" w:left="1" w:right="315" w:firstLineChars="285" w:firstLine="627"/>
        <w:rPr>
          <w:lang w:val="fr-FR"/>
        </w:rPr>
      </w:pPr>
      <w:r w:rsidRPr="005F69ED">
        <w:rPr>
          <w:lang w:val="fr-FR"/>
        </w:rPr>
        <w:t xml:space="preserve">  +     123.456      E+123</w:t>
      </w:r>
    </w:p>
    <w:p w14:paraId="403B88B8" w14:textId="77777777" w:rsidR="004F7D6F" w:rsidRPr="005F69ED" w:rsidRDefault="004F7D6F" w:rsidP="001C4C1C">
      <w:pPr>
        <w:pStyle w:val="Body01"/>
        <w:ind w:leftChars="0" w:left="360" w:right="315"/>
        <w:rPr>
          <w:lang w:val="fr-FR"/>
        </w:rPr>
      </w:pPr>
    </w:p>
    <w:p w14:paraId="46F8DDE6" w14:textId="77777777" w:rsidR="004F7D6F" w:rsidRPr="005F69ED" w:rsidRDefault="004F7D6F" w:rsidP="001C4C1C">
      <w:pPr>
        <w:pStyle w:val="Body01"/>
        <w:ind w:leftChars="0" w:left="360" w:right="315"/>
        <w:rPr>
          <w:lang w:val="fr-FR"/>
        </w:rPr>
      </w:pPr>
      <w:r w:rsidRPr="005F69ED">
        <w:rPr>
          <w:lang w:val="fr-FR"/>
        </w:rPr>
        <w:t xml:space="preserve">Dĩ nhiên, &lt;dấu&gt; có thể là dấu âm “–” hoặc có thể bỏ qua, chuỗi sau có thể là hằng số dấu phẩy động. </w:t>
      </w:r>
    </w:p>
    <w:p w14:paraId="54659F57" w14:textId="77777777" w:rsidR="004F7D6F" w:rsidRPr="005F69ED" w:rsidRDefault="004F7D6F" w:rsidP="001C4C1C">
      <w:pPr>
        <w:pStyle w:val="Body01"/>
        <w:ind w:leftChars="0" w:left="360" w:right="315"/>
        <w:rPr>
          <w:lang w:val="fr-FR"/>
        </w:rPr>
      </w:pPr>
    </w:p>
    <w:p w14:paraId="599E9DD4" w14:textId="77777777" w:rsidR="004F7D6F" w:rsidRPr="005F69ED" w:rsidRDefault="004F7D6F" w:rsidP="001C4C1C">
      <w:pPr>
        <w:pStyle w:val="Body01"/>
        <w:ind w:leftChars="0" w:left="1" w:right="315" w:firstLineChars="285" w:firstLine="627"/>
        <w:rPr>
          <w:lang w:val="fr-FR"/>
        </w:rPr>
      </w:pPr>
      <w:r w:rsidRPr="005F69ED">
        <w:rPr>
          <w:lang w:val="fr-FR"/>
        </w:rPr>
        <w:t xml:space="preserve">-123.456E-123  </w:t>
      </w:r>
    </w:p>
    <w:p w14:paraId="3519A3F6" w14:textId="77777777" w:rsidR="004F7D6F" w:rsidRPr="005F69ED" w:rsidRDefault="004F7D6F" w:rsidP="001C4C1C">
      <w:pPr>
        <w:pStyle w:val="Body01"/>
        <w:ind w:leftChars="0" w:left="1" w:right="315" w:firstLineChars="285" w:firstLine="627"/>
        <w:rPr>
          <w:lang w:val="fr-FR"/>
        </w:rPr>
      </w:pPr>
      <w:r w:rsidRPr="005F69ED">
        <w:rPr>
          <w:lang w:val="fr-FR"/>
        </w:rPr>
        <w:t>-123.456E123</w:t>
      </w:r>
    </w:p>
    <w:p w14:paraId="33B3D4F5" w14:textId="77777777" w:rsidR="004F7D6F" w:rsidRPr="005F69ED" w:rsidRDefault="004F7D6F" w:rsidP="001C4C1C">
      <w:pPr>
        <w:pStyle w:val="Body01"/>
        <w:ind w:leftChars="0" w:left="360" w:right="315"/>
        <w:rPr>
          <w:lang w:val="fr-FR"/>
        </w:rPr>
      </w:pPr>
    </w:p>
    <w:p w14:paraId="14FD8483" w14:textId="77777777" w:rsidR="001E4062" w:rsidRPr="005F69ED" w:rsidRDefault="004F7D6F" w:rsidP="001C4C1C">
      <w:pPr>
        <w:pStyle w:val="Body01"/>
        <w:ind w:leftChars="0" w:left="360" w:right="315"/>
        <w:rPr>
          <w:lang w:val="fr-FR"/>
        </w:rPr>
      </w:pPr>
      <w:r w:rsidRPr="005F69ED">
        <w:rPr>
          <w:lang w:val="fr-FR"/>
        </w:rPr>
        <w:t>Như thấy ở trên, nếu tất cả các dạng đặc biệt đều được biểu diễn, cho kết quả là một lượng thông tin khổng lồ. BNF được sử dụng để đưa ra định nghĩa chung nhằm tránh tình huống này.</w:t>
      </w:r>
    </w:p>
    <w:p w14:paraId="5CD15055" w14:textId="77777777" w:rsidR="00B47AB1" w:rsidRPr="005F69ED" w:rsidRDefault="001E4062" w:rsidP="001C4C1C">
      <w:pPr>
        <w:pStyle w:val="Body01"/>
        <w:ind w:leftChars="0" w:left="360" w:right="315"/>
        <w:rPr>
          <w:b/>
          <w:sz w:val="40"/>
          <w:szCs w:val="40"/>
          <w:shd w:val="pct15" w:color="auto" w:fill="FFFFFF"/>
        </w:rPr>
      </w:pPr>
      <w:r w:rsidRPr="005F69ED">
        <w:rPr>
          <w:lang w:val="fr-FR"/>
        </w:rPr>
        <w:br w:type="page"/>
      </w:r>
      <w:r w:rsidR="00B47AB1" w:rsidRPr="005F69ED">
        <w:rPr>
          <w:b/>
          <w:sz w:val="40"/>
          <w:szCs w:val="40"/>
          <w:shd w:val="pct15" w:color="auto" w:fill="FFFFFF"/>
        </w:rPr>
        <w:lastRenderedPageBreak/>
        <w:t xml:space="preserve">1.2.3 </w:t>
      </w:r>
      <w:r w:rsidR="0059466D" w:rsidRPr="005F69ED">
        <w:rPr>
          <w:b/>
          <w:sz w:val="40"/>
          <w:szCs w:val="40"/>
          <w:shd w:val="pct15" w:color="auto" w:fill="FFFFFF"/>
        </w:rPr>
        <w:t xml:space="preserve">Kí pháp </w:t>
      </w:r>
      <w:r w:rsidR="00A529D9" w:rsidRPr="005F69ED">
        <w:rPr>
          <w:b/>
          <w:sz w:val="40"/>
          <w:szCs w:val="40"/>
          <w:shd w:val="pct15" w:color="auto" w:fill="FFFFFF"/>
        </w:rPr>
        <w:t>B</w:t>
      </w:r>
      <w:r w:rsidR="0059466D" w:rsidRPr="005F69ED">
        <w:rPr>
          <w:b/>
          <w:sz w:val="40"/>
          <w:szCs w:val="40"/>
          <w:shd w:val="pct15" w:color="auto" w:fill="FFFFFF"/>
        </w:rPr>
        <w:t xml:space="preserve">a </w:t>
      </w:r>
      <w:r w:rsidR="00A529D9" w:rsidRPr="005F69ED">
        <w:rPr>
          <w:b/>
          <w:sz w:val="40"/>
          <w:szCs w:val="40"/>
          <w:shd w:val="pct15" w:color="auto" w:fill="FFFFFF"/>
        </w:rPr>
        <w:t>L</w:t>
      </w:r>
      <w:r w:rsidR="0059466D" w:rsidRPr="005F69ED">
        <w:rPr>
          <w:b/>
          <w:sz w:val="40"/>
          <w:szCs w:val="40"/>
          <w:shd w:val="pct15" w:color="auto" w:fill="FFFFFF"/>
        </w:rPr>
        <w:t>an ngượ</w:t>
      </w:r>
      <w:r w:rsidR="00EA56A5" w:rsidRPr="005F69ED">
        <w:rPr>
          <w:b/>
          <w:sz w:val="40"/>
          <w:szCs w:val="40"/>
          <w:shd w:val="pct15" w:color="auto" w:fill="FFFFFF"/>
        </w:rPr>
        <w:t>c</w:t>
      </w:r>
    </w:p>
    <w:p w14:paraId="6503B64D"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66126FAA" w14:textId="77777777">
        <w:trPr>
          <w:trHeight w:val="995"/>
        </w:trPr>
        <w:tc>
          <w:tcPr>
            <w:tcW w:w="1260" w:type="dxa"/>
            <w:vAlign w:val="center"/>
          </w:tcPr>
          <w:p w14:paraId="5A75979D"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6C465499" w14:textId="77777777" w:rsidR="00B47AB1" w:rsidRPr="005F69ED" w:rsidRDefault="00823D0F" w:rsidP="001C4C1C">
            <w:pPr>
              <w:pStyle w:val="Items"/>
              <w:ind w:right="315"/>
              <w:jc w:val="left"/>
              <w:rPr>
                <w:rFonts w:cs="Times New Roman"/>
                <w:lang w:eastAsia="ja-JP"/>
              </w:rPr>
            </w:pPr>
            <w:r w:rsidRPr="005F69ED">
              <w:rPr>
                <w:rFonts w:cs="Times New Roman"/>
                <w:lang w:eastAsia="ja-JP"/>
              </w:rPr>
              <w:t>Kí pháp Ba Lan ngược là</w:t>
            </w:r>
            <w:r w:rsidR="00B91AB9" w:rsidRPr="005F69ED">
              <w:rPr>
                <w:rFonts w:cs="Times New Roman"/>
                <w:lang w:eastAsia="ja-JP"/>
              </w:rPr>
              <w:t xml:space="preserve"> cách để dịch các biểu thức toán học</w:t>
            </w:r>
            <w:r w:rsidR="00B47AB1" w:rsidRPr="005F69ED">
              <w:rPr>
                <w:rFonts w:cs="Times New Roman"/>
              </w:rPr>
              <w:t xml:space="preserve">. </w:t>
            </w:r>
          </w:p>
          <w:p w14:paraId="6128675E" w14:textId="77777777" w:rsidR="00B47AB1" w:rsidRPr="005F69ED" w:rsidRDefault="009C68BE" w:rsidP="001C4C1C">
            <w:pPr>
              <w:pStyle w:val="Items"/>
              <w:ind w:right="315"/>
              <w:jc w:val="left"/>
              <w:rPr>
                <w:rFonts w:cs="Times New Roman"/>
                <w:lang w:eastAsia="ja-JP"/>
              </w:rPr>
            </w:pPr>
            <w:r w:rsidRPr="005F69ED">
              <w:rPr>
                <w:rFonts w:cs="Times New Roman"/>
                <w:lang w:eastAsia="ja-JP"/>
              </w:rPr>
              <w:t>Nó đặc trưng bởi 2 biến theo sau bởi 1 toán tử</w:t>
            </w:r>
            <w:r w:rsidR="00B47AB1" w:rsidRPr="005F69ED">
              <w:rPr>
                <w:rFonts w:cs="Times New Roman"/>
              </w:rPr>
              <w:t xml:space="preserve">. </w:t>
            </w:r>
          </w:p>
        </w:tc>
      </w:tr>
    </w:tbl>
    <w:p w14:paraId="6C52C9E3" w14:textId="77777777" w:rsidR="00B47AB1" w:rsidRPr="005F69ED" w:rsidRDefault="00B47AB1" w:rsidP="001C4C1C">
      <w:pPr>
        <w:pStyle w:val="Body01"/>
        <w:ind w:leftChars="0" w:left="360" w:right="315"/>
        <w:rPr>
          <w:b/>
        </w:rPr>
      </w:pPr>
    </w:p>
    <w:p w14:paraId="3F17F057" w14:textId="77777777" w:rsidR="006C2968" w:rsidRPr="005F69ED" w:rsidRDefault="00DB71E1" w:rsidP="001C4C1C">
      <w:pPr>
        <w:pStyle w:val="Body01"/>
        <w:ind w:leftChars="0" w:left="360" w:right="315"/>
      </w:pPr>
      <w:r w:rsidRPr="005F69ED">
        <w:rPr>
          <w:b/>
        </w:rPr>
        <w:t>Kí pháp Ba Lan ngược</w:t>
      </w:r>
      <w:r w:rsidRPr="005F69ED">
        <w:t xml:space="preserve"> l</w:t>
      </w:r>
      <w:r w:rsidR="006C2968" w:rsidRPr="005F69ED">
        <w:t xml:space="preserve">à 1 phương pháp biểu diễn các công thức toán học được sử dụng hàng ngảy sang dạng biểu diễn dễ xử lý hơn bởi máy tính. Khái niệm cơ bản của kí pháp này là toán tử được đặt vào cuối thay vì đặt vào giữa của công thức </w:t>
      </w:r>
    </w:p>
    <w:p w14:paraId="146C2295" w14:textId="77777777" w:rsidR="00E57C60" w:rsidRPr="005F69ED" w:rsidRDefault="007335CF" w:rsidP="001C4C1C">
      <w:pPr>
        <w:pStyle w:val="Body01"/>
        <w:ind w:leftChars="0" w:left="360" w:right="315"/>
      </w:pPr>
      <w:r w:rsidRPr="005F69ED">
        <w:t xml:space="preserve">Ví dụ, </w:t>
      </w:r>
      <w:r w:rsidRPr="005F69ED">
        <w:rPr>
          <w:i/>
        </w:rPr>
        <w:t>X</w:t>
      </w:r>
      <w:r w:rsidRPr="005F69ED">
        <w:t xml:space="preserve"> = </w:t>
      </w:r>
      <w:r w:rsidRPr="005F69ED">
        <w:rPr>
          <w:i/>
        </w:rPr>
        <w:t>A</w:t>
      </w:r>
      <w:r w:rsidRPr="005F69ED">
        <w:t xml:space="preserve"> + </w:t>
      </w:r>
      <w:r w:rsidRPr="005F69ED">
        <w:rPr>
          <w:i/>
        </w:rPr>
        <w:t>B</w:t>
      </w:r>
      <w:r w:rsidRPr="005F69ED">
        <w:t xml:space="preserve"> </w:t>
      </w:r>
      <w:r w:rsidRPr="005F69ED">
        <w:rPr>
          <w:position w:val="-4"/>
        </w:rPr>
        <w:t>*</w:t>
      </w:r>
      <w:r w:rsidRPr="005F69ED">
        <w:t xml:space="preserve"> </w:t>
      </w:r>
      <w:r w:rsidRPr="005F69ED">
        <w:rPr>
          <w:i/>
        </w:rPr>
        <w:t xml:space="preserve">C </w:t>
      </w:r>
      <w:r w:rsidRPr="005F69ED">
        <w:t xml:space="preserve">nghĩa là “tính </w:t>
      </w:r>
      <w:r w:rsidRPr="005F69ED">
        <w:rPr>
          <w:u w:val="single"/>
        </w:rPr>
        <w:t>tích của B và C</w:t>
      </w:r>
      <w:r w:rsidRPr="005F69ED">
        <w:t xml:space="preserve">, cộng </w:t>
      </w:r>
      <w:r w:rsidRPr="005F69ED">
        <w:rPr>
          <w:u w:val="single"/>
        </w:rPr>
        <w:t>A</w:t>
      </w:r>
      <w:r w:rsidRPr="005F69ED">
        <w:t xml:space="preserve">, sau đó </w:t>
      </w:r>
      <w:r w:rsidRPr="005F69ED">
        <w:rPr>
          <w:u w:val="single"/>
        </w:rPr>
        <w:t>đưa</w:t>
      </w:r>
      <w:r w:rsidRPr="005F69ED">
        <w:t xml:space="preserve"> kết quả tớ</w:t>
      </w:r>
      <w:r w:rsidR="002431B6" w:rsidRPr="005F69ED">
        <w:t xml:space="preserve">i </w:t>
      </w:r>
      <w:r w:rsidR="002431B6" w:rsidRPr="005F69ED">
        <w:rPr>
          <w:u w:val="single"/>
        </w:rPr>
        <w:t>X</w:t>
      </w:r>
      <w:r w:rsidR="002431B6" w:rsidRPr="005F69ED">
        <w:t>”, được biểu diễn như sau:</w:t>
      </w:r>
      <w:r w:rsidRPr="005F69ED">
        <w:t xml:space="preserve"> </w:t>
      </w:r>
      <w:r w:rsidR="00B47AB1" w:rsidRPr="005F69ED">
        <w:t xml:space="preserve"> </w:t>
      </w:r>
    </w:p>
    <w:p w14:paraId="137773F7" w14:textId="77777777" w:rsidR="00B47AB1" w:rsidRPr="005F69ED" w:rsidRDefault="00B47AB1" w:rsidP="001C4C1C">
      <w:pPr>
        <w:pStyle w:val="Body01"/>
        <w:ind w:leftChars="171" w:left="359" w:right="315" w:firstLineChars="350" w:firstLine="770"/>
      </w:pPr>
      <w:r w:rsidRPr="005F69ED">
        <w:rPr>
          <w:i/>
        </w:rPr>
        <w:t>XABC</w:t>
      </w:r>
      <w:r w:rsidRPr="005F69ED">
        <w:rPr>
          <w:position w:val="-4"/>
        </w:rPr>
        <w:t>*</w:t>
      </w:r>
      <w:r w:rsidRPr="005F69ED">
        <w:t xml:space="preserve">+= </w:t>
      </w:r>
    </w:p>
    <w:p w14:paraId="68A8894B" w14:textId="77777777" w:rsidR="00B47AB1" w:rsidRPr="005F69ED" w:rsidRDefault="00B47AB1">
      <w:pPr>
        <w:pStyle w:val="Heading5"/>
        <w:rPr>
          <w:rFonts w:ascii="Times New Roman" w:hAnsi="Times New Roman"/>
        </w:rPr>
      </w:pPr>
      <w:r w:rsidRPr="005F69ED">
        <w:rPr>
          <w:rFonts w:ascii="Times New Roman" w:hAnsi="Times New Roman"/>
        </w:rPr>
        <w:t>C</w:t>
      </w:r>
      <w:r w:rsidR="00B8257C" w:rsidRPr="005F69ED">
        <w:rPr>
          <w:rFonts w:ascii="Times New Roman" w:hAnsi="Times New Roman"/>
        </w:rPr>
        <w:t>huyển đổi công thức toán học thành ký pháp Ba Lan ngượ</w:t>
      </w:r>
      <w:r w:rsidR="00EA56A5" w:rsidRPr="005F69ED">
        <w:rPr>
          <w:rFonts w:ascii="Times New Roman" w:hAnsi="Times New Roman"/>
        </w:rPr>
        <w:t>c</w:t>
      </w:r>
    </w:p>
    <w:p w14:paraId="24A7F5CA" w14:textId="77777777" w:rsidR="00B47AB1" w:rsidRPr="005F69ED" w:rsidRDefault="003F6BEB" w:rsidP="001C4C1C">
      <w:pPr>
        <w:pStyle w:val="Body01"/>
        <w:ind w:leftChars="0" w:left="360" w:right="315"/>
      </w:pPr>
      <w:r w:rsidRPr="005F69ED">
        <w:t>Ví dụ, chuyển “</w:t>
      </w:r>
      <w:r w:rsidRPr="005F69ED">
        <w:rPr>
          <w:position w:val="-10"/>
        </w:rPr>
        <w:object w:dxaOrig="1760" w:dyaOrig="320" w14:anchorId="799A972A">
          <v:shape id="_x0000_i1058" type="#_x0000_t75" style="width:88.1pt;height:16.1pt" o:ole="">
            <v:imagedata r:id="rId58" o:title=""/>
          </v:shape>
          <o:OLEObject Type="Embed" ProgID="Equation.3" ShapeID="_x0000_i1058" DrawAspect="Content" ObjectID="_1842870010" r:id="rId59"/>
        </w:object>
      </w:r>
      <w:r w:rsidRPr="005F69ED">
        <w:t xml:space="preserve">” sang </w:t>
      </w:r>
      <w:r w:rsidRPr="005F69ED">
        <w:rPr>
          <w:b/>
        </w:rPr>
        <w:t>kí pháp</w:t>
      </w:r>
      <w:r w:rsidRPr="005F69ED">
        <w:t xml:space="preserve"> </w:t>
      </w:r>
      <w:r w:rsidRPr="005F69ED">
        <w:rPr>
          <w:b/>
        </w:rPr>
        <w:t>Ba Lan ngược</w:t>
      </w:r>
      <w:r w:rsidR="001E4062" w:rsidRPr="005F69ED">
        <w:rPr>
          <w:rStyle w:val="FootnoteReference"/>
          <w:b/>
        </w:rPr>
        <w:footnoteReference w:id="27"/>
      </w:r>
      <w:r w:rsidRPr="005F69ED">
        <w:rPr>
          <w:b/>
        </w:rPr>
        <w:t>.</w:t>
      </w:r>
      <w:r w:rsidRPr="005F69ED">
        <w:t xml:space="preserve"> Thứ tự của các phép toán là thứ tự thường dùng. Phần gạch chân được tính trước</w:t>
      </w:r>
      <w:r w:rsidR="00B47AB1" w:rsidRPr="005F69ED">
        <w:rPr>
          <w:rStyle w:val="FootnoteReference"/>
        </w:rPr>
        <w:footnoteReference w:id="28"/>
      </w:r>
      <w:r w:rsidR="00B47AB1" w:rsidRPr="005F69ED">
        <w:t xml:space="preserve">: </w:t>
      </w:r>
    </w:p>
    <w:p w14:paraId="5A8CFD4E" w14:textId="77777777" w:rsidR="00F174E1" w:rsidRPr="005F69ED" w:rsidRDefault="00F174E1" w:rsidP="001C4C1C">
      <w:pPr>
        <w:pStyle w:val="Body01"/>
        <w:ind w:leftChars="0" w:left="360" w:right="315"/>
      </w:pPr>
    </w:p>
    <w:p w14:paraId="6DDE78A4" w14:textId="77777777" w:rsidR="00B47AB1" w:rsidRPr="005F69ED" w:rsidRDefault="00B47AB1" w:rsidP="001C4C1C">
      <w:pPr>
        <w:pStyle w:val="Body01"/>
        <w:ind w:leftChars="0" w:left="360" w:right="315"/>
        <w:rPr>
          <w:u w:val="single"/>
        </w:rPr>
      </w:pPr>
      <w:r w:rsidRPr="005F69ED">
        <w:t xml:space="preserve">(1) </w:t>
      </w:r>
      <w:r w:rsidR="00AA6AB2" w:rsidRPr="005F69ED">
        <w:rPr>
          <w:position w:val="-10"/>
        </w:rPr>
        <w:object w:dxaOrig="1760" w:dyaOrig="340" w14:anchorId="3AA610CE">
          <v:shape id="_x0000_i1059" type="#_x0000_t75" style="width:88.1pt;height:17.2pt" o:ole="">
            <v:imagedata r:id="rId60" o:title=""/>
          </v:shape>
          <o:OLEObject Type="Embed" ProgID="Equation.3" ShapeID="_x0000_i1059" DrawAspect="Content" ObjectID="_1842870011" r:id="rId61"/>
        </w:object>
      </w:r>
    </w:p>
    <w:p w14:paraId="0AC72D95" w14:textId="77777777" w:rsidR="005C7085" w:rsidRPr="005F69ED" w:rsidRDefault="00B47AB1" w:rsidP="001C4C1C">
      <w:pPr>
        <w:pStyle w:val="Body01"/>
        <w:ind w:leftChars="0" w:left="360" w:right="315"/>
      </w:pPr>
      <w:r w:rsidRPr="005F69ED">
        <w:tab/>
      </w:r>
      <w:r w:rsidR="005C7085" w:rsidRPr="005F69ED">
        <w:t xml:space="preserve">“(c+d)” được chuyển sang kí pháp Ba lan ngược </w:t>
      </w:r>
      <w:r w:rsidR="005C7085" w:rsidRPr="005F69ED">
        <w:sym w:font="Wingdings" w:char="F0E0"/>
      </w:r>
      <w:r w:rsidR="005C7085" w:rsidRPr="005F69ED">
        <w:t xml:space="preserve"> </w:t>
      </w:r>
      <w:r w:rsidR="005C7085" w:rsidRPr="005F69ED">
        <w:rPr>
          <w:position w:val="-6"/>
        </w:rPr>
        <w:object w:dxaOrig="499" w:dyaOrig="279" w14:anchorId="0FDF9411">
          <v:shape id="_x0000_i1060" type="#_x0000_t75" style="width:25.25pt;height:15.05pt" o:ole="">
            <v:imagedata r:id="rId62" o:title=""/>
          </v:shape>
          <o:OLEObject Type="Embed" ProgID="Equation.3" ShapeID="_x0000_i1060" DrawAspect="Content" ObjectID="_1842870012" r:id="rId63"/>
        </w:object>
      </w:r>
    </w:p>
    <w:p w14:paraId="162C664D" w14:textId="77777777" w:rsidR="00F174E1" w:rsidRPr="005F69ED" w:rsidRDefault="001D04D7" w:rsidP="001C4C1C">
      <w:pPr>
        <w:pStyle w:val="Body01"/>
        <w:ind w:leftChars="0" w:left="360" w:right="315"/>
      </w:pPr>
      <w:r w:rsidRPr="005F69ED">
        <w:tab/>
        <w:t>Ta gọi nó là chuỗi “P”</w:t>
      </w:r>
    </w:p>
    <w:p w14:paraId="405D6227" w14:textId="77777777" w:rsidR="00EA56A5" w:rsidRPr="005F69ED" w:rsidRDefault="00EA56A5" w:rsidP="001C4C1C">
      <w:pPr>
        <w:pStyle w:val="Body01"/>
        <w:ind w:leftChars="0" w:left="360" w:right="315"/>
      </w:pPr>
    </w:p>
    <w:p w14:paraId="598B4543" w14:textId="77777777" w:rsidR="00B47AB1" w:rsidRPr="005F69ED" w:rsidRDefault="00B47AB1" w:rsidP="001C4C1C">
      <w:pPr>
        <w:pStyle w:val="Body01"/>
        <w:ind w:leftChars="0" w:left="357" w:right="315"/>
      </w:pPr>
      <w:r w:rsidRPr="005F69ED">
        <w:t xml:space="preserve">(2) </w:t>
      </w:r>
      <w:r w:rsidR="006701B0" w:rsidRPr="005F69ED">
        <w:rPr>
          <w:position w:val="-10"/>
        </w:rPr>
        <w:object w:dxaOrig="1280" w:dyaOrig="340" w14:anchorId="0F4012DE">
          <v:shape id="_x0000_i1061" type="#_x0000_t75" style="width:63.95pt;height:17.2pt" o:ole="">
            <v:imagedata r:id="rId64" o:title=""/>
          </v:shape>
          <o:OLEObject Type="Embed" ProgID="Equation.3" ShapeID="_x0000_i1061" DrawAspect="Content" ObjectID="_1842870013" r:id="rId65"/>
        </w:object>
      </w:r>
    </w:p>
    <w:p w14:paraId="4EED060A" w14:textId="77777777" w:rsidR="00B47AB1" w:rsidRPr="005F69ED" w:rsidRDefault="00B47AB1" w:rsidP="001C4C1C">
      <w:pPr>
        <w:pStyle w:val="Body01"/>
        <w:ind w:leftChars="0" w:left="357" w:right="315"/>
      </w:pPr>
      <w:r w:rsidRPr="005F69ED">
        <w:tab/>
      </w:r>
      <w:r w:rsidR="0044474D" w:rsidRPr="005F69ED">
        <w:t>“</w:t>
      </w:r>
      <w:r w:rsidR="006701B0" w:rsidRPr="005F69ED">
        <w:rPr>
          <w:position w:val="-6"/>
        </w:rPr>
        <w:object w:dxaOrig="580" w:dyaOrig="279" w14:anchorId="28207517">
          <v:shape id="_x0000_i1062" type="#_x0000_t75" style="width:29pt;height:13.95pt" o:ole="">
            <v:imagedata r:id="rId66" o:title=""/>
          </v:shape>
          <o:OLEObject Type="Embed" ProgID="Equation.3" ShapeID="_x0000_i1062" DrawAspect="Content" ObjectID="_1842870014" r:id="rId67"/>
        </w:object>
      </w:r>
      <w:r w:rsidR="0044474D" w:rsidRPr="005F69ED">
        <w:t>”</w:t>
      </w:r>
      <w:r w:rsidR="00EA56A5" w:rsidRPr="005F69ED">
        <w:t>được chuyển sang kí pháp Ba lan ngược</w:t>
      </w:r>
      <w:r w:rsidRPr="005F69ED">
        <w:t xml:space="preserve"> </w:t>
      </w:r>
      <w:r w:rsidRPr="005F69ED">
        <w:sym w:font="Wingdings" w:char="F0E0"/>
      </w:r>
      <w:r w:rsidRPr="005F69ED">
        <w:t xml:space="preserve"> </w:t>
      </w:r>
      <w:r w:rsidR="000B0D5A" w:rsidRPr="005F69ED">
        <w:rPr>
          <w:position w:val="-6"/>
        </w:rPr>
        <w:object w:dxaOrig="520" w:dyaOrig="279" w14:anchorId="0038ADCE">
          <v:shape id="_x0000_i1063" type="#_x0000_t75" style="width:26.35pt;height:15.05pt" o:ole="">
            <v:imagedata r:id="rId68" o:title=""/>
          </v:shape>
          <o:OLEObject Type="Embed" ProgID="Equation.3" ShapeID="_x0000_i1063" DrawAspect="Content" ObjectID="_1842870015" r:id="rId69"/>
        </w:object>
      </w:r>
    </w:p>
    <w:p w14:paraId="760D7A48" w14:textId="77777777" w:rsidR="00B47AB1" w:rsidRPr="005F69ED" w:rsidRDefault="00F174E1" w:rsidP="001C4C1C">
      <w:pPr>
        <w:pStyle w:val="Body01"/>
        <w:ind w:leftChars="0" w:left="357" w:right="315"/>
      </w:pPr>
      <w:r w:rsidRPr="005F69ED">
        <w:tab/>
      </w:r>
      <w:r w:rsidR="00EA56A5" w:rsidRPr="005F69ED">
        <w:t xml:space="preserve">Ta gọi nó là chuỗi </w:t>
      </w:r>
      <w:r w:rsidR="0044474D" w:rsidRPr="005F69ED">
        <w:t>“</w:t>
      </w:r>
      <w:r w:rsidRPr="005F69ED">
        <w:t>Q</w:t>
      </w:r>
      <w:r w:rsidR="000B01F0" w:rsidRPr="005F69ED">
        <w:t>.</w:t>
      </w:r>
      <w:r w:rsidR="0044474D" w:rsidRPr="005F69ED">
        <w:t>”</w:t>
      </w:r>
    </w:p>
    <w:p w14:paraId="7E191563" w14:textId="77777777" w:rsidR="00F174E1" w:rsidRPr="005F69ED" w:rsidRDefault="00F174E1" w:rsidP="001C4C1C">
      <w:pPr>
        <w:pStyle w:val="Body01"/>
        <w:ind w:leftChars="0" w:left="357" w:right="315"/>
      </w:pPr>
    </w:p>
    <w:p w14:paraId="23567346" w14:textId="77777777" w:rsidR="00B47AB1" w:rsidRPr="005F69ED" w:rsidRDefault="00B47AB1" w:rsidP="001C4C1C">
      <w:pPr>
        <w:pStyle w:val="Body01"/>
        <w:ind w:leftChars="0" w:left="357" w:right="315"/>
      </w:pPr>
      <w:r w:rsidRPr="005F69ED">
        <w:t xml:space="preserve">(3) </w:t>
      </w:r>
      <w:r w:rsidR="00815266" w:rsidRPr="005F69ED">
        <w:rPr>
          <w:position w:val="-14"/>
        </w:rPr>
        <w:object w:dxaOrig="940" w:dyaOrig="380" w14:anchorId="19705F07">
          <v:shape id="_x0000_i1064" type="#_x0000_t75" style="width:46.75pt;height:18.8pt" o:ole="">
            <v:imagedata r:id="rId70" o:title=""/>
          </v:shape>
          <o:OLEObject Type="Embed" ProgID="Equation.3" ShapeID="_x0000_i1064" DrawAspect="Content" ObjectID="_1842870016" r:id="rId71"/>
        </w:object>
      </w:r>
      <w:r w:rsidRPr="005F69ED">
        <w:t xml:space="preserve"> </w:t>
      </w:r>
    </w:p>
    <w:p w14:paraId="46910518" w14:textId="77777777" w:rsidR="00316B13" w:rsidRPr="005F69ED" w:rsidRDefault="00316B13" w:rsidP="001C4C1C">
      <w:pPr>
        <w:pStyle w:val="Body01"/>
        <w:ind w:leftChars="0" w:left="360" w:right="315"/>
      </w:pPr>
    </w:p>
    <w:p w14:paraId="447D3A31" w14:textId="77777777" w:rsidR="00316B13" w:rsidRPr="005F69ED" w:rsidRDefault="00316B13" w:rsidP="001C4C1C">
      <w:pPr>
        <w:pStyle w:val="Body01"/>
        <w:ind w:leftChars="0" w:left="360" w:right="315" w:firstLine="491"/>
      </w:pPr>
      <w:r w:rsidRPr="005F69ED">
        <w:t>“a – Q” chuyển sang kí pháp Ba lan</w:t>
      </w:r>
      <w:r w:rsidR="00EA56A5" w:rsidRPr="005F69ED">
        <w:t xml:space="preserve"> ngược</w:t>
      </w:r>
      <w:r w:rsidRPr="005F69ED">
        <w:t xml:space="preserve"> </w:t>
      </w:r>
      <w:r w:rsidRPr="005F69ED">
        <w:sym w:font="Wingdings" w:char="F0E0"/>
      </w:r>
      <w:r w:rsidRPr="005F69ED">
        <w:t xml:space="preserve"> </w:t>
      </w:r>
      <w:r w:rsidRPr="005F69ED">
        <w:rPr>
          <w:position w:val="-10"/>
        </w:rPr>
        <w:object w:dxaOrig="560" w:dyaOrig="320" w14:anchorId="06FA42F3">
          <v:shape id="_x0000_i1065" type="#_x0000_t75" style="width:28.5pt;height:17.2pt" o:ole="">
            <v:imagedata r:id="rId72" o:title=""/>
          </v:shape>
          <o:OLEObject Type="Embed" ProgID="Equation.3" ShapeID="_x0000_i1065" DrawAspect="Content" ObjectID="_1842870017" r:id="rId73"/>
        </w:object>
      </w:r>
    </w:p>
    <w:p w14:paraId="132E46CA" w14:textId="77777777" w:rsidR="00B47AB1" w:rsidRPr="005F69ED" w:rsidRDefault="00316B13" w:rsidP="001C4C1C">
      <w:pPr>
        <w:pStyle w:val="Body01"/>
        <w:ind w:leftChars="0" w:left="360" w:right="315"/>
      </w:pPr>
      <w:r w:rsidRPr="005F69ED">
        <w:tab/>
        <w:t>Ta gọi nó là chuỗi “R”</w:t>
      </w:r>
      <w:r w:rsidR="00B47AB1" w:rsidRPr="005F69ED">
        <w:tab/>
      </w:r>
    </w:p>
    <w:p w14:paraId="715E76D1" w14:textId="77777777" w:rsidR="00F174E1" w:rsidRPr="005F69ED" w:rsidRDefault="00F174E1" w:rsidP="001C4C1C">
      <w:pPr>
        <w:pStyle w:val="Body01"/>
        <w:ind w:leftChars="0" w:left="360" w:right="315"/>
      </w:pPr>
    </w:p>
    <w:p w14:paraId="50011C0C" w14:textId="77777777" w:rsidR="00B47AB1" w:rsidRPr="005F69ED" w:rsidRDefault="00B47AB1" w:rsidP="001C4C1C">
      <w:pPr>
        <w:pStyle w:val="Body01"/>
        <w:ind w:leftChars="0" w:left="360" w:right="315"/>
      </w:pPr>
      <w:r w:rsidRPr="005F69ED">
        <w:t xml:space="preserve">(4) </w:t>
      </w:r>
      <w:r w:rsidR="00456D79" w:rsidRPr="005F69ED">
        <w:rPr>
          <w:position w:val="-10"/>
        </w:rPr>
        <w:object w:dxaOrig="580" w:dyaOrig="340" w14:anchorId="49E716FC">
          <v:shape id="_x0000_i1066" type="#_x0000_t75" style="width:29pt;height:17.2pt" o:ole="">
            <v:imagedata r:id="rId74" o:title=""/>
          </v:shape>
          <o:OLEObject Type="Embed" ProgID="Equation.3" ShapeID="_x0000_i1066" DrawAspect="Content" ObjectID="_1842870018" r:id="rId75"/>
        </w:object>
      </w:r>
    </w:p>
    <w:p w14:paraId="559DD665" w14:textId="77777777" w:rsidR="00BF5105" w:rsidRPr="005F69ED" w:rsidRDefault="00B47AB1" w:rsidP="001C4C1C">
      <w:pPr>
        <w:pStyle w:val="Body01"/>
        <w:ind w:leftChars="0" w:left="360" w:right="315"/>
      </w:pPr>
      <w:r w:rsidRPr="005F69ED">
        <w:tab/>
      </w:r>
      <w:r w:rsidR="0044474D" w:rsidRPr="005F69ED">
        <w:t>“</w:t>
      </w:r>
      <w:r w:rsidRPr="005F69ED">
        <w:t>e = R</w:t>
      </w:r>
      <w:r w:rsidR="0044474D" w:rsidRPr="005F69ED">
        <w:t>”</w:t>
      </w:r>
      <w:r w:rsidRPr="005F69ED">
        <w:t xml:space="preserve"> </w:t>
      </w:r>
      <w:r w:rsidR="00BF5105" w:rsidRPr="005F69ED">
        <w:t xml:space="preserve">được chuyển sang kí pháp Ba lan ngược </w:t>
      </w:r>
      <w:r w:rsidR="00BF5105" w:rsidRPr="005F69ED">
        <w:sym w:font="Wingdings" w:char="F0E0"/>
      </w:r>
      <w:r w:rsidR="00BF5105" w:rsidRPr="005F69ED">
        <w:t xml:space="preserve"> </w:t>
      </w:r>
      <w:r w:rsidR="00BF5105" w:rsidRPr="005F69ED">
        <w:rPr>
          <w:position w:val="-6"/>
        </w:rPr>
        <w:object w:dxaOrig="520" w:dyaOrig="279" w14:anchorId="4169A21C">
          <v:shape id="_x0000_i1067" type="#_x0000_t75" style="width:26.35pt;height:15.05pt" o:ole="">
            <v:imagedata r:id="rId76" o:title=""/>
          </v:shape>
          <o:OLEObject Type="Embed" ProgID="Equation.3" ShapeID="_x0000_i1067" DrawAspect="Content" ObjectID="_1842870019" r:id="rId77"/>
        </w:object>
      </w:r>
    </w:p>
    <w:p w14:paraId="2336B8F6" w14:textId="77777777" w:rsidR="00F174E1" w:rsidRPr="005F69ED" w:rsidRDefault="00F174E1" w:rsidP="001C4C1C">
      <w:pPr>
        <w:pStyle w:val="Body01"/>
        <w:ind w:leftChars="0" w:left="360" w:right="315"/>
      </w:pPr>
    </w:p>
    <w:p w14:paraId="056267CC" w14:textId="77777777" w:rsidR="005E64E5" w:rsidRPr="005F69ED" w:rsidRDefault="00B47AB1" w:rsidP="001C4C1C">
      <w:pPr>
        <w:pStyle w:val="Body01"/>
        <w:ind w:leftChars="171" w:left="676" w:right="315" w:hangingChars="144" w:hanging="317"/>
      </w:pPr>
      <w:r w:rsidRPr="005F69ED">
        <w:t xml:space="preserve">(5) </w:t>
      </w:r>
      <w:r w:rsidR="005E64E5" w:rsidRPr="005F69ED">
        <w:t>Viết lại P, Q, R trong dạng kí pháp Ba Lan ngược (gạch chân xác định nơi xảy ra thay thế):</w:t>
      </w:r>
    </w:p>
    <w:p w14:paraId="2B34B9F4" w14:textId="77777777" w:rsidR="00B47AB1" w:rsidRPr="005F69ED" w:rsidRDefault="00B47AB1" w:rsidP="001C4C1C">
      <w:pPr>
        <w:pStyle w:val="Body01"/>
        <w:ind w:leftChars="0" w:left="360" w:right="315"/>
      </w:pPr>
      <w:r w:rsidRPr="005F69ED">
        <w:tab/>
      </w:r>
      <w:r w:rsidR="008A2333" w:rsidRPr="005F69ED">
        <w:rPr>
          <w:position w:val="-6"/>
        </w:rPr>
        <w:object w:dxaOrig="520" w:dyaOrig="279" w14:anchorId="0C7CF30D">
          <v:shape id="_x0000_i1068" type="#_x0000_t75" style="width:25.8pt;height:13.95pt" o:ole="">
            <v:imagedata r:id="rId78" o:title=""/>
          </v:shape>
          <o:OLEObject Type="Embed" ProgID="Equation.3" ShapeID="_x0000_i1068" DrawAspect="Content" ObjectID="_1842870020" r:id="rId79"/>
        </w:object>
      </w:r>
      <w:r w:rsidRPr="005F69ED">
        <w:t xml:space="preserve"> </w:t>
      </w:r>
      <w:r w:rsidRPr="005F69ED">
        <w:sym w:font="Wingdings" w:char="F0E0"/>
      </w:r>
      <w:r w:rsidRPr="005F69ED">
        <w:t xml:space="preserve"> </w:t>
      </w:r>
      <w:r w:rsidR="008A2333" w:rsidRPr="005F69ED">
        <w:rPr>
          <w:position w:val="-14"/>
        </w:rPr>
        <w:object w:dxaOrig="840" w:dyaOrig="380" w14:anchorId="3084FC43">
          <v:shape id="_x0000_i1069" type="#_x0000_t75" style="width:41.9pt;height:18.8pt" o:ole="">
            <v:imagedata r:id="rId80" o:title=""/>
          </v:shape>
          <o:OLEObject Type="Embed" ProgID="Equation.3" ShapeID="_x0000_i1069" DrawAspect="Content" ObjectID="_1842870021" r:id="rId81"/>
        </w:object>
      </w:r>
      <w:r w:rsidRPr="005F69ED">
        <w:t xml:space="preserve"> </w:t>
      </w:r>
      <w:r w:rsidRPr="005F69ED">
        <w:sym w:font="Wingdings" w:char="F0E0"/>
      </w:r>
      <w:r w:rsidRPr="005F69ED">
        <w:t xml:space="preserve"> </w:t>
      </w:r>
      <w:r w:rsidR="008A2333" w:rsidRPr="005F69ED">
        <w:rPr>
          <w:position w:val="-10"/>
        </w:rPr>
        <w:object w:dxaOrig="1080" w:dyaOrig="340" w14:anchorId="78CE5534">
          <v:shape id="_x0000_i1070" type="#_x0000_t75" style="width:54.25pt;height:17.2pt" o:ole="">
            <v:imagedata r:id="rId82" o:title=""/>
          </v:shape>
          <o:OLEObject Type="Embed" ProgID="Equation.3" ShapeID="_x0000_i1070" DrawAspect="Content" ObjectID="_1842870022" r:id="rId83"/>
        </w:object>
      </w:r>
      <w:r w:rsidR="008A2333" w:rsidRPr="005F69ED">
        <w:t xml:space="preserve"> </w:t>
      </w:r>
      <w:r w:rsidRPr="005F69ED">
        <w:sym w:font="Wingdings" w:char="F0E0"/>
      </w:r>
      <w:r w:rsidRPr="005F69ED">
        <w:t xml:space="preserve"> </w:t>
      </w:r>
      <w:r w:rsidR="008A2333" w:rsidRPr="005F69ED">
        <w:rPr>
          <w:position w:val="-10"/>
        </w:rPr>
        <w:object w:dxaOrig="1380" w:dyaOrig="340" w14:anchorId="1EA794F1">
          <v:shape id="_x0000_i1071" type="#_x0000_t75" style="width:68.8pt;height:17.2pt" o:ole="">
            <v:imagedata r:id="rId84" o:title=""/>
          </v:shape>
          <o:OLEObject Type="Embed" ProgID="Equation.3" ShapeID="_x0000_i1071" DrawAspect="Content" ObjectID="_1842870023" r:id="rId85"/>
        </w:object>
      </w:r>
    </w:p>
    <w:p w14:paraId="20CE8C00" w14:textId="77777777" w:rsidR="00B47AB1" w:rsidRPr="005F69ED" w:rsidRDefault="00B47AB1" w:rsidP="00AA6AB2">
      <w:pPr>
        <w:pStyle w:val="Heading5"/>
        <w:rPr>
          <w:rFonts w:ascii="Times New Roman" w:hAnsi="Times New Roman"/>
        </w:rPr>
      </w:pPr>
      <w:r w:rsidRPr="005F69ED">
        <w:rPr>
          <w:rFonts w:ascii="Times New Roman" w:hAnsi="Times New Roman"/>
        </w:rPr>
        <w:lastRenderedPageBreak/>
        <w:t>C</w:t>
      </w:r>
      <w:r w:rsidR="00133CE4" w:rsidRPr="005F69ED">
        <w:rPr>
          <w:rFonts w:ascii="Times New Roman" w:hAnsi="Times New Roman"/>
        </w:rPr>
        <w:t>huyển từ kí pháp Ba Lan ngược thành công thức toán họ</w:t>
      </w:r>
      <w:r w:rsidR="00420263" w:rsidRPr="005F69ED">
        <w:rPr>
          <w:rFonts w:ascii="Times New Roman" w:hAnsi="Times New Roman"/>
        </w:rPr>
        <w:t>c</w:t>
      </w:r>
    </w:p>
    <w:p w14:paraId="2EDDA4FB" w14:textId="77777777" w:rsidR="00B47AB1" w:rsidRPr="005F69ED" w:rsidRDefault="00BE4900" w:rsidP="001C4C1C">
      <w:pPr>
        <w:pStyle w:val="Body01"/>
        <w:ind w:leftChars="0" w:left="360" w:right="315"/>
      </w:pPr>
      <w:r w:rsidRPr="005F69ED">
        <w:t>Cách chuyển từ kí pháp Ba Lan ngược thành</w:t>
      </w:r>
      <w:r w:rsidR="0079552E" w:rsidRPr="005F69ED">
        <w:t xml:space="preserve"> công thức toán học như sau:</w:t>
      </w:r>
    </w:p>
    <w:p w14:paraId="080F07E1" w14:textId="77777777" w:rsidR="00420263" w:rsidRPr="005F69ED" w:rsidRDefault="00420263" w:rsidP="001C4C1C">
      <w:pPr>
        <w:pStyle w:val="Body01"/>
        <w:ind w:leftChars="0" w:left="360" w:right="315"/>
      </w:pPr>
    </w:p>
    <w:p w14:paraId="43ADFC49" w14:textId="77777777" w:rsidR="00B47AB1" w:rsidRPr="005F69ED" w:rsidRDefault="00C569DE" w:rsidP="001C4C1C">
      <w:pPr>
        <w:pStyle w:val="Body01"/>
        <w:ind w:leftChars="171" w:left="817" w:right="315" w:hangingChars="208" w:hanging="458"/>
      </w:pPr>
      <w:r w:rsidRPr="005F69ED">
        <w:t>(i)</w:t>
      </w:r>
      <w:r w:rsidRPr="005F69ED">
        <w:tab/>
      </w:r>
      <w:r w:rsidR="00293F09" w:rsidRPr="005F69ED">
        <w:t>Quét</w:t>
      </w:r>
      <w:r w:rsidR="002A2D23" w:rsidRPr="005F69ED">
        <w:t xml:space="preserve"> kí pháp Ba Lan ngược từ đầu, tìm 1 toán tử</w:t>
      </w:r>
      <w:r w:rsidR="00B47AB1" w:rsidRPr="005F69ED">
        <w:t>.</w:t>
      </w:r>
      <w:r w:rsidR="00B47AB1" w:rsidRPr="005F69ED">
        <w:rPr>
          <w:rStyle w:val="FootnoteReference"/>
        </w:rPr>
        <w:footnoteReference w:id="29"/>
      </w:r>
    </w:p>
    <w:p w14:paraId="04B4432E" w14:textId="77777777" w:rsidR="00B47AB1" w:rsidRPr="005F69ED" w:rsidRDefault="00B47AB1" w:rsidP="001C4C1C">
      <w:pPr>
        <w:pStyle w:val="Body01"/>
        <w:ind w:leftChars="171" w:left="817" w:right="315" w:hangingChars="208" w:hanging="458"/>
      </w:pPr>
      <w:r w:rsidRPr="005F69ED">
        <w:t>(</w:t>
      </w:r>
      <w:r w:rsidR="00C569DE" w:rsidRPr="005F69ED">
        <w:t>ii</w:t>
      </w:r>
      <w:r w:rsidRPr="005F69ED">
        <w:t>)</w:t>
      </w:r>
      <w:r w:rsidR="00C569DE" w:rsidRPr="005F69ED">
        <w:tab/>
      </w:r>
      <w:r w:rsidR="002A2D23" w:rsidRPr="005F69ED">
        <w:t>Thực hiện phép toán xác định bởi toán tử đầu tiên, sử dụng 2 biến ngay liền trước toán tử</w:t>
      </w:r>
      <w:r w:rsidRPr="005F69ED">
        <w:t xml:space="preserve">. </w:t>
      </w:r>
    </w:p>
    <w:p w14:paraId="1281FA34" w14:textId="77777777" w:rsidR="00B47AB1" w:rsidRPr="005F69ED" w:rsidRDefault="00B47AB1" w:rsidP="001C4C1C">
      <w:pPr>
        <w:pStyle w:val="Body01"/>
        <w:ind w:leftChars="171" w:left="817" w:right="315" w:hangingChars="208" w:hanging="458"/>
      </w:pPr>
      <w:r w:rsidRPr="005F69ED">
        <w:t>(</w:t>
      </w:r>
      <w:r w:rsidR="00C569DE" w:rsidRPr="005F69ED">
        <w:t>iii</w:t>
      </w:r>
      <w:r w:rsidRPr="005F69ED">
        <w:t>)</w:t>
      </w:r>
      <w:r w:rsidR="00C569DE" w:rsidRPr="005F69ED">
        <w:tab/>
      </w:r>
      <w:r w:rsidR="002A2D23" w:rsidRPr="005F69ED">
        <w:t xml:space="preserve">Đặt kết quả của phép toán ở (ii) là 1 biến mới và lặp lại 2 bước đầu tiên (i) và (ii).    </w:t>
      </w:r>
    </w:p>
    <w:p w14:paraId="1F68631A" w14:textId="77777777" w:rsidR="00304CEE" w:rsidRPr="005F69ED" w:rsidRDefault="00304CEE" w:rsidP="001C4C1C">
      <w:pPr>
        <w:pStyle w:val="Body01"/>
        <w:ind w:leftChars="0" w:left="360" w:right="315"/>
      </w:pPr>
    </w:p>
    <w:p w14:paraId="02AE977E" w14:textId="77777777" w:rsidR="006A482C" w:rsidRPr="005F69ED" w:rsidRDefault="006A482C" w:rsidP="001C4C1C">
      <w:pPr>
        <w:pStyle w:val="Body01"/>
        <w:ind w:leftChars="0" w:left="360" w:right="315"/>
      </w:pPr>
      <w:r w:rsidRPr="005F69ED">
        <w:t>Ví dụ, cho kí pháp Ba Lan ngược sau “</w:t>
      </w:r>
      <w:r w:rsidRPr="005F69ED">
        <w:rPr>
          <w:position w:val="-6"/>
        </w:rPr>
        <w:object w:dxaOrig="1340" w:dyaOrig="279" w14:anchorId="1E09AE81">
          <v:shape id="_x0000_i1072" type="#_x0000_t75" style="width:67.15pt;height:13.95pt" o:ole="">
            <v:imagedata r:id="rId86" o:title=""/>
          </v:shape>
          <o:OLEObject Type="Embed" ProgID="Equation.3" ShapeID="_x0000_i1072" DrawAspect="Content" ObjectID="_1842870024" r:id="rId87"/>
        </w:object>
      </w:r>
      <w:r w:rsidRPr="005F69ED">
        <w:t>.” Nó được chuyển như sau</w:t>
      </w:r>
      <w:r w:rsidR="0007634C" w:rsidRPr="005F69ED">
        <w:t>:</w:t>
      </w:r>
    </w:p>
    <w:p w14:paraId="7EF67557" w14:textId="77777777" w:rsidR="0067582E" w:rsidRPr="005F69ED" w:rsidRDefault="0067582E" w:rsidP="001C4C1C">
      <w:pPr>
        <w:pStyle w:val="Body01"/>
        <w:ind w:leftChars="0" w:left="360" w:right="315"/>
      </w:pPr>
    </w:p>
    <w:p w14:paraId="50009021" w14:textId="77777777" w:rsidR="0007634C" w:rsidRPr="005F69ED" w:rsidRDefault="0007634C" w:rsidP="001C4C1C">
      <w:pPr>
        <w:pStyle w:val="Body01"/>
        <w:ind w:leftChars="0" w:left="360" w:right="315"/>
      </w:pPr>
      <w:r w:rsidRPr="005F69ED">
        <w:t>Ở đây, phần gạch chân xác định phần được chuyển đổi</w:t>
      </w:r>
    </w:p>
    <w:p w14:paraId="40A626C4" w14:textId="77777777" w:rsidR="00B47AB1" w:rsidRPr="005F69ED" w:rsidRDefault="00B47AB1" w:rsidP="001C4C1C">
      <w:pPr>
        <w:pStyle w:val="Body01"/>
        <w:ind w:leftChars="0" w:left="360" w:right="315"/>
      </w:pPr>
    </w:p>
    <w:p w14:paraId="412A12CE" w14:textId="77777777" w:rsidR="0016077A" w:rsidRPr="005F69ED" w:rsidRDefault="00B47AB1" w:rsidP="001C4C1C">
      <w:pPr>
        <w:pStyle w:val="Body01"/>
        <w:spacing w:line="340" w:lineRule="exact"/>
        <w:ind w:leftChars="163" w:left="685" w:right="315" w:hangingChars="156" w:hanging="343"/>
      </w:pPr>
      <w:r w:rsidRPr="005F69ED">
        <w:t xml:space="preserve">(1) </w:t>
      </w:r>
      <w:r w:rsidR="0007634C" w:rsidRPr="005F69ED">
        <w:t>Quét “</w:t>
      </w:r>
      <w:r w:rsidR="0007634C" w:rsidRPr="005F69ED">
        <w:rPr>
          <w:position w:val="-10"/>
        </w:rPr>
        <w:object w:dxaOrig="1380" w:dyaOrig="340" w14:anchorId="471E5D32">
          <v:shape id="_x0000_i1074" type="#_x0000_t75" style="width:68.8pt;height:17.2pt" o:ole="">
            <v:imagedata r:id="rId88" o:title=""/>
          </v:shape>
          <o:OLEObject Type="Embed" ProgID="Equation.3" ShapeID="_x0000_i1074" DrawAspect="Content" ObjectID="_1842870025" r:id="rId89"/>
        </w:object>
      </w:r>
      <w:r w:rsidR="0007634C" w:rsidRPr="005F69ED">
        <w:t>” từ đầu, tìm kiếm 1 toán tử. Toán tử đầu tiên là “+”, chú ý tới toán tử đó và 2 biến liền trước nó, tức là “</w:t>
      </w:r>
      <w:r w:rsidR="0007634C" w:rsidRPr="005F69ED">
        <w:rPr>
          <w:i/>
        </w:rPr>
        <w:t>cd</w:t>
      </w:r>
      <w:r w:rsidR="0007634C" w:rsidRPr="005F69ED">
        <w:t>+.”</w:t>
      </w:r>
    </w:p>
    <w:p w14:paraId="06204E5E" w14:textId="77777777" w:rsidR="00420263" w:rsidRPr="005F69ED" w:rsidRDefault="0007634C" w:rsidP="001C4C1C">
      <w:pPr>
        <w:pStyle w:val="Body01"/>
        <w:spacing w:line="340" w:lineRule="exact"/>
        <w:ind w:leftChars="163" w:left="685" w:right="315" w:hangingChars="156" w:hanging="343"/>
      </w:pPr>
      <w:r w:rsidRPr="005F69ED">
        <w:t xml:space="preserve"> </w:t>
      </w:r>
      <w:r w:rsidR="0016077A" w:rsidRPr="005F69ED">
        <w:tab/>
      </w:r>
      <w:r w:rsidR="0016077A" w:rsidRPr="005F69ED">
        <w:tab/>
      </w:r>
      <w:r w:rsidR="0016077A" w:rsidRPr="005F69ED">
        <w:rPr>
          <w:position w:val="-6"/>
        </w:rPr>
        <w:object w:dxaOrig="499" w:dyaOrig="279" w14:anchorId="72EA21C0">
          <v:shape id="_x0000_i1075" type="#_x0000_t75" style="width:24.7pt;height:13.95pt" o:ole="">
            <v:imagedata r:id="rId90" o:title=""/>
          </v:shape>
          <o:OLEObject Type="Embed" ProgID="Equation.3" ShapeID="_x0000_i1075" DrawAspect="Content" ObjectID="_1842870026" r:id="rId91"/>
        </w:object>
      </w:r>
      <w:r w:rsidR="0016077A" w:rsidRPr="005F69ED">
        <w:t xml:space="preserve"> </w:t>
      </w:r>
      <w:r w:rsidR="0016077A" w:rsidRPr="005F69ED">
        <w:sym w:font="Wingdings" w:char="F0E0"/>
      </w:r>
      <w:r w:rsidR="0016077A" w:rsidRPr="005F69ED">
        <w:t xml:space="preserve"> </w:t>
      </w:r>
      <w:r w:rsidR="0016077A" w:rsidRPr="005F69ED">
        <w:rPr>
          <w:position w:val="-6"/>
        </w:rPr>
        <w:object w:dxaOrig="540" w:dyaOrig="279" w14:anchorId="1B1DB3BF">
          <v:shape id="_x0000_i1076" type="#_x0000_t75" style="width:26.85pt;height:13.95pt" o:ole="">
            <v:imagedata r:id="rId92" o:title=""/>
          </v:shape>
          <o:OLEObject Type="Embed" ProgID="Equation.3" ShapeID="_x0000_i1076" DrawAspect="Content" ObjectID="_1842870027" r:id="rId93"/>
        </w:object>
      </w:r>
      <w:r w:rsidR="0016077A" w:rsidRPr="005F69ED">
        <w:t xml:space="preserve">  </w:t>
      </w:r>
    </w:p>
    <w:p w14:paraId="206B2459" w14:textId="77777777" w:rsidR="0007634C" w:rsidRPr="005F69ED" w:rsidRDefault="0016077A" w:rsidP="001C4C1C">
      <w:pPr>
        <w:pStyle w:val="Body01"/>
        <w:spacing w:line="340" w:lineRule="exact"/>
        <w:ind w:leftChars="163" w:left="342" w:right="315" w:firstLine="509"/>
      </w:pPr>
      <w:r w:rsidRPr="005F69ED">
        <w:t xml:space="preserve">Đặt nó là </w:t>
      </w:r>
      <w:r w:rsidRPr="005F69ED">
        <w:rPr>
          <w:i/>
        </w:rPr>
        <w:t>P</w:t>
      </w:r>
      <w:r w:rsidRPr="005F69ED">
        <w:t xml:space="preserve">. </w:t>
      </w:r>
      <w:r w:rsidRPr="005F69ED">
        <w:sym w:font="Wingdings" w:char="F0E0"/>
      </w:r>
      <w:r w:rsidRPr="005F69ED">
        <w:t xml:space="preserve"> “</w:t>
      </w:r>
      <w:r w:rsidRPr="005F69ED">
        <w:rPr>
          <w:position w:val="-6"/>
        </w:rPr>
        <w:object w:dxaOrig="1100" w:dyaOrig="279" w14:anchorId="5D855690">
          <v:shape id="_x0000_i1077" type="#_x0000_t75" style="width:54.8pt;height:13.95pt" o:ole="">
            <v:imagedata r:id="rId94" o:title=""/>
          </v:shape>
          <o:OLEObject Type="Embed" ProgID="Equation.3" ShapeID="_x0000_i1077" DrawAspect="Content" ObjectID="_1842870028" r:id="rId95"/>
        </w:object>
      </w:r>
      <w:r w:rsidRPr="005F69ED">
        <w:t>”</w:t>
      </w:r>
    </w:p>
    <w:p w14:paraId="495E26A6" w14:textId="77777777" w:rsidR="00E13EB3" w:rsidRPr="005F69ED" w:rsidRDefault="00B47AB1" w:rsidP="001C4C1C">
      <w:pPr>
        <w:pStyle w:val="Body01"/>
        <w:ind w:leftChars="0" w:left="360" w:right="315"/>
      </w:pPr>
      <w:r w:rsidRPr="005F69ED">
        <w:t xml:space="preserve">(2) </w:t>
      </w:r>
      <w:r w:rsidR="00CC374E" w:rsidRPr="005F69ED">
        <w:t>Quét biểu thức “</w:t>
      </w:r>
      <w:r w:rsidR="00CC374E" w:rsidRPr="005F69ED">
        <w:rPr>
          <w:position w:val="-10"/>
        </w:rPr>
        <w:object w:dxaOrig="1080" w:dyaOrig="340" w14:anchorId="5F56CAA5">
          <v:shape id="_x0000_i1078" type="#_x0000_t75" style="width:54.25pt;height:17.2pt" o:ole="">
            <v:imagedata r:id="rId96" o:title=""/>
          </v:shape>
          <o:OLEObject Type="Embed" ProgID="Equation.3" ShapeID="_x0000_i1078" DrawAspect="Content" ObjectID="_1842870029" r:id="rId97"/>
        </w:object>
      </w:r>
      <w:r w:rsidR="00CC374E" w:rsidRPr="005F69ED">
        <w:t>” từ đầu để tìm kiếm 1 toán tử</w:t>
      </w:r>
      <w:r w:rsidR="00E13EB3" w:rsidRPr="005F69ED">
        <w:t>. Toán tử đầu tiên là “</w:t>
      </w:r>
      <w:r w:rsidR="00E13EB3" w:rsidRPr="005F69ED">
        <w:rPr>
          <w:position w:val="-4"/>
        </w:rPr>
        <w:object w:dxaOrig="200" w:dyaOrig="200" w14:anchorId="1FA91135">
          <v:shape id="_x0000_i1079" type="#_x0000_t75" style="width:10.2pt;height:10.75pt" o:ole="">
            <v:imagedata r:id="rId98" o:title=""/>
          </v:shape>
          <o:OLEObject Type="Embed" ProgID="Equation.3" ShapeID="_x0000_i1079" DrawAspect="Content" ObjectID="_1842870030" r:id="rId99"/>
        </w:object>
      </w:r>
      <w:r w:rsidR="00E13EB3" w:rsidRPr="005F69ED">
        <w:t>,” chú ý tới toán tử đó và 2 biến liền trước nó, tức là “</w:t>
      </w:r>
      <w:r w:rsidR="00E13EB3" w:rsidRPr="005F69ED">
        <w:rPr>
          <w:position w:val="-6"/>
        </w:rPr>
        <w:object w:dxaOrig="520" w:dyaOrig="279" w14:anchorId="3405DBFF">
          <v:shape id="_x0000_i1080" type="#_x0000_t75" style="width:26.35pt;height:15.05pt" o:ole="">
            <v:imagedata r:id="rId100" o:title=""/>
          </v:shape>
          <o:OLEObject Type="Embed" ProgID="Equation.3" ShapeID="_x0000_i1080" DrawAspect="Content" ObjectID="_1842870031" r:id="rId101"/>
        </w:object>
      </w:r>
      <w:r w:rsidR="00E13EB3" w:rsidRPr="005F69ED">
        <w:t>.”</w:t>
      </w:r>
    </w:p>
    <w:p w14:paraId="3BFD909C" w14:textId="77777777" w:rsidR="00E13EB3" w:rsidRPr="005F69ED" w:rsidRDefault="00E13EB3" w:rsidP="001C4C1C">
      <w:pPr>
        <w:pStyle w:val="Body01"/>
        <w:ind w:leftChars="0" w:left="360" w:right="315" w:firstLine="491"/>
      </w:pPr>
      <w:r w:rsidRPr="005F69ED">
        <w:rPr>
          <w:position w:val="-6"/>
        </w:rPr>
        <w:object w:dxaOrig="520" w:dyaOrig="279" w14:anchorId="5FD592E3">
          <v:shape id="_x0000_i1081" type="#_x0000_t75" style="width:26.35pt;height:15.05pt" o:ole="">
            <v:imagedata r:id="rId102" o:title=""/>
          </v:shape>
          <o:OLEObject Type="Embed" ProgID="Equation.3" ShapeID="_x0000_i1081" DrawAspect="Content" ObjectID="_1842870032" r:id="rId103"/>
        </w:object>
      </w:r>
      <w:r w:rsidRPr="005F69ED">
        <w:t xml:space="preserve">  </w:t>
      </w:r>
      <w:r w:rsidRPr="005F69ED">
        <w:sym w:font="Wingdings" w:char="F0E0"/>
      </w:r>
      <w:r w:rsidRPr="005F69ED">
        <w:t xml:space="preserve"> </w:t>
      </w:r>
      <w:r w:rsidRPr="005F69ED">
        <w:rPr>
          <w:position w:val="-6"/>
        </w:rPr>
        <w:object w:dxaOrig="560" w:dyaOrig="279" w14:anchorId="1F70F2B9">
          <v:shape id="_x0000_i1082" type="#_x0000_t75" style="width:28.5pt;height:15.05pt" o:ole="">
            <v:imagedata r:id="rId104" o:title=""/>
          </v:shape>
          <o:OLEObject Type="Embed" ProgID="Equation.3" ShapeID="_x0000_i1082" DrawAspect="Content" ObjectID="_1842870033" r:id="rId105"/>
        </w:object>
      </w:r>
      <w:r w:rsidRPr="005F69ED">
        <w:t xml:space="preserve">     </w:t>
      </w:r>
    </w:p>
    <w:p w14:paraId="09A19681" w14:textId="77777777" w:rsidR="00B47AB1" w:rsidRPr="005F69ED" w:rsidRDefault="00420263" w:rsidP="001C4C1C">
      <w:pPr>
        <w:pStyle w:val="Body01"/>
        <w:ind w:leftChars="0" w:left="360" w:right="315" w:firstLine="325"/>
      </w:pPr>
      <w:r w:rsidRPr="005F69ED">
        <w:t xml:space="preserve"> </w:t>
      </w:r>
      <w:r w:rsidR="00E13EB3" w:rsidRPr="005F69ED">
        <w:t xml:space="preserve">Đặt nó là </w:t>
      </w:r>
      <w:r w:rsidR="00E13EB3" w:rsidRPr="005F69ED">
        <w:rPr>
          <w:i/>
        </w:rPr>
        <w:t>Q</w:t>
      </w:r>
      <w:r w:rsidR="00E13EB3" w:rsidRPr="005F69ED">
        <w:t xml:space="preserve">. </w:t>
      </w:r>
      <w:r w:rsidR="00E13EB3" w:rsidRPr="005F69ED">
        <w:sym w:font="Wingdings" w:char="F0E0"/>
      </w:r>
      <w:r w:rsidR="00E13EB3" w:rsidRPr="005F69ED">
        <w:t xml:space="preserve"> “</w:t>
      </w:r>
      <w:r w:rsidR="00E13EB3" w:rsidRPr="005F69ED">
        <w:rPr>
          <w:position w:val="-10"/>
        </w:rPr>
        <w:object w:dxaOrig="800" w:dyaOrig="320" w14:anchorId="4B1C5808">
          <v:shape id="_x0000_i1083" type="#_x0000_t75" style="width:40.85pt;height:17.2pt" o:ole="">
            <v:imagedata r:id="rId106" o:title=""/>
          </v:shape>
          <o:OLEObject Type="Embed" ProgID="Equation.3" ShapeID="_x0000_i1083" DrawAspect="Content" ObjectID="_1842870034" r:id="rId107"/>
        </w:object>
      </w:r>
      <w:r w:rsidR="00E13EB3" w:rsidRPr="005F69ED">
        <w:t xml:space="preserve">” </w:t>
      </w:r>
      <w:r w:rsidR="00CC374E" w:rsidRPr="005F69ED">
        <w:t xml:space="preserve"> </w:t>
      </w:r>
    </w:p>
    <w:p w14:paraId="17178093" w14:textId="77777777" w:rsidR="00287A01" w:rsidRPr="005F69ED" w:rsidRDefault="00B47AB1" w:rsidP="001C4C1C">
      <w:pPr>
        <w:pStyle w:val="Body01"/>
        <w:spacing w:line="340" w:lineRule="exact"/>
        <w:ind w:leftChars="0" w:left="360" w:right="315"/>
      </w:pPr>
      <w:r w:rsidRPr="005F69ED">
        <w:t xml:space="preserve">(3) </w:t>
      </w:r>
      <w:r w:rsidR="00287A01" w:rsidRPr="005F69ED">
        <w:t>Quét biểu thức “</w:t>
      </w:r>
      <w:r w:rsidR="00287A01" w:rsidRPr="005F69ED">
        <w:rPr>
          <w:position w:val="-14"/>
        </w:rPr>
        <w:object w:dxaOrig="840" w:dyaOrig="380" w14:anchorId="196A06EC">
          <v:shape id="_x0000_i1084" type="#_x0000_t75" style="width:43pt;height:20.4pt" o:ole="">
            <v:imagedata r:id="rId108" o:title=""/>
          </v:shape>
          <o:OLEObject Type="Embed" ProgID="Equation.3" ShapeID="_x0000_i1084" DrawAspect="Content" ObjectID="_1842870035" r:id="rId109"/>
        </w:object>
      </w:r>
      <w:r w:rsidR="00287A01" w:rsidRPr="005F69ED">
        <w:t>” từ đầu, tìm kiếm 1 toán tử. Toán tử đầu tiên là “–,” nên tập trung vào toán tử đó và 2 biến liền trước nó, tức là “</w:t>
      </w:r>
      <w:r w:rsidR="00287A01" w:rsidRPr="005F69ED">
        <w:rPr>
          <w:position w:val="-10"/>
        </w:rPr>
        <w:object w:dxaOrig="540" w:dyaOrig="320" w14:anchorId="13984150">
          <v:shape id="_x0000_i1085" type="#_x0000_t75" style="width:27.4pt;height:17.2pt" o:ole="">
            <v:imagedata r:id="rId110" o:title=""/>
          </v:shape>
          <o:OLEObject Type="Embed" ProgID="Equation.3" ShapeID="_x0000_i1085" DrawAspect="Content" ObjectID="_1842870036" r:id="rId111"/>
        </w:object>
      </w:r>
      <w:r w:rsidR="00287A01" w:rsidRPr="005F69ED">
        <w:t xml:space="preserve">.”  </w:t>
      </w:r>
    </w:p>
    <w:p w14:paraId="7BAC333B" w14:textId="77777777" w:rsidR="00287A01" w:rsidRPr="005F69ED" w:rsidRDefault="00287A01" w:rsidP="001C4C1C">
      <w:pPr>
        <w:pStyle w:val="Body01"/>
        <w:spacing w:line="340" w:lineRule="exact"/>
        <w:ind w:leftChars="0" w:left="360" w:right="315" w:firstLine="491"/>
      </w:pPr>
      <w:r w:rsidRPr="005F69ED">
        <w:rPr>
          <w:position w:val="-10"/>
        </w:rPr>
        <w:object w:dxaOrig="540" w:dyaOrig="320" w14:anchorId="530E48AB">
          <v:shape id="_x0000_i1086" type="#_x0000_t75" style="width:27.4pt;height:17.2pt" o:ole="">
            <v:imagedata r:id="rId112" o:title=""/>
          </v:shape>
          <o:OLEObject Type="Embed" ProgID="Equation.3" ShapeID="_x0000_i1086" DrawAspect="Content" ObjectID="_1842870037" r:id="rId113"/>
        </w:object>
      </w:r>
      <w:r w:rsidRPr="005F69ED">
        <w:t xml:space="preserve"> </w:t>
      </w:r>
      <w:r w:rsidRPr="005F69ED">
        <w:sym w:font="Wingdings" w:char="F0E0"/>
      </w:r>
      <w:r w:rsidRPr="005F69ED">
        <w:t xml:space="preserve"> </w:t>
      </w:r>
      <w:r w:rsidRPr="005F69ED">
        <w:rPr>
          <w:position w:val="-10"/>
        </w:rPr>
        <w:object w:dxaOrig="580" w:dyaOrig="320" w14:anchorId="6606A135">
          <v:shape id="_x0000_i1087" type="#_x0000_t75" style="width:29.55pt;height:17.2pt" o:ole="">
            <v:imagedata r:id="rId114" o:title=""/>
          </v:shape>
          <o:OLEObject Type="Embed" ProgID="Equation.3" ShapeID="_x0000_i1087" DrawAspect="Content" ObjectID="_1842870038" r:id="rId115"/>
        </w:object>
      </w:r>
      <w:r w:rsidRPr="005F69ED">
        <w:t xml:space="preserve">     </w:t>
      </w:r>
    </w:p>
    <w:p w14:paraId="1836689B" w14:textId="77777777" w:rsidR="00B47AB1" w:rsidRPr="005F69ED" w:rsidRDefault="00287A01" w:rsidP="001C4C1C">
      <w:pPr>
        <w:pStyle w:val="Body01"/>
        <w:spacing w:line="340" w:lineRule="exact"/>
        <w:ind w:leftChars="0" w:left="360" w:right="315" w:firstLine="491"/>
      </w:pPr>
      <w:r w:rsidRPr="005F69ED">
        <w:t xml:space="preserve">Đặt nó là </w:t>
      </w:r>
      <w:r w:rsidRPr="005F69ED">
        <w:rPr>
          <w:i/>
        </w:rPr>
        <w:t>R</w:t>
      </w:r>
      <w:r w:rsidRPr="005F69ED">
        <w:t xml:space="preserve">. </w:t>
      </w:r>
      <w:r w:rsidRPr="005F69ED">
        <w:sym w:font="Wingdings" w:char="F0E0"/>
      </w:r>
      <w:r w:rsidRPr="005F69ED">
        <w:t xml:space="preserve"> “</w:t>
      </w:r>
      <w:r w:rsidRPr="005F69ED">
        <w:rPr>
          <w:position w:val="-6"/>
        </w:rPr>
        <w:object w:dxaOrig="520" w:dyaOrig="279" w14:anchorId="27636D56">
          <v:shape id="_x0000_i1088" type="#_x0000_t75" style="width:26.35pt;height:15.05pt" o:ole="">
            <v:imagedata r:id="rId116" o:title=""/>
          </v:shape>
          <o:OLEObject Type="Embed" ProgID="Equation.3" ShapeID="_x0000_i1088" DrawAspect="Content" ObjectID="_1842870039" r:id="rId117"/>
        </w:object>
      </w:r>
      <w:r w:rsidRPr="005F69ED">
        <w:t>”</w:t>
      </w:r>
    </w:p>
    <w:p w14:paraId="7A57B3AF" w14:textId="77777777" w:rsidR="00473D4D" w:rsidRPr="005F69ED" w:rsidRDefault="00B47AB1" w:rsidP="001C4C1C">
      <w:pPr>
        <w:pStyle w:val="Body01"/>
        <w:ind w:leftChars="163" w:left="685" w:right="315" w:hangingChars="156" w:hanging="343"/>
      </w:pPr>
      <w:r w:rsidRPr="005F69ED">
        <w:t xml:space="preserve">(4) </w:t>
      </w:r>
      <w:r w:rsidR="00473D4D" w:rsidRPr="005F69ED">
        <w:t xml:space="preserve">Viết lại </w:t>
      </w:r>
      <w:r w:rsidR="00473D4D" w:rsidRPr="005F69ED">
        <w:rPr>
          <w:i/>
        </w:rPr>
        <w:t>P</w:t>
      </w:r>
      <w:r w:rsidR="00473D4D" w:rsidRPr="005F69ED">
        <w:t xml:space="preserve">, </w:t>
      </w:r>
      <w:r w:rsidR="00473D4D" w:rsidRPr="005F69ED">
        <w:rPr>
          <w:i/>
        </w:rPr>
        <w:t>Q</w:t>
      </w:r>
      <w:r w:rsidR="00473D4D" w:rsidRPr="005F69ED">
        <w:t xml:space="preserve">, và </w:t>
      </w:r>
      <w:r w:rsidR="00473D4D" w:rsidRPr="005F69ED">
        <w:rPr>
          <w:i/>
        </w:rPr>
        <w:t>R</w:t>
      </w:r>
      <w:r w:rsidR="00473D4D" w:rsidRPr="005F69ED">
        <w:t xml:space="preserve"> như công thức toán học (phần gạch chân được thay thế)</w:t>
      </w:r>
    </w:p>
    <w:p w14:paraId="11953551" w14:textId="77777777" w:rsidR="00473D4D" w:rsidRPr="005F69ED" w:rsidRDefault="00473D4D" w:rsidP="001C4C1C">
      <w:pPr>
        <w:pStyle w:val="Body01"/>
        <w:ind w:leftChars="163" w:left="342" w:right="315" w:firstLine="509"/>
      </w:pPr>
      <w:r w:rsidRPr="005F69ED">
        <w:rPr>
          <w:position w:val="-6"/>
        </w:rPr>
        <w:object w:dxaOrig="520" w:dyaOrig="279" w14:anchorId="2C66321E">
          <v:shape id="_x0000_i1089" type="#_x0000_t75" style="width:26.35pt;height:15.05pt" o:ole="">
            <v:imagedata r:id="rId118" o:title=""/>
          </v:shape>
          <o:OLEObject Type="Embed" ProgID="Equation.3" ShapeID="_x0000_i1089" DrawAspect="Content" ObjectID="_1842870040" r:id="rId119"/>
        </w:object>
      </w:r>
      <w:r w:rsidRPr="005F69ED">
        <w:t xml:space="preserve"> </w:t>
      </w:r>
      <w:r w:rsidRPr="005F69ED">
        <w:sym w:font="Wingdings" w:char="F0E0"/>
      </w:r>
      <w:r w:rsidRPr="005F69ED">
        <w:t xml:space="preserve"> </w:t>
      </w:r>
      <w:r w:rsidRPr="005F69ED">
        <w:rPr>
          <w:position w:val="-10"/>
        </w:rPr>
        <w:object w:dxaOrig="580" w:dyaOrig="340" w14:anchorId="679D7360">
          <v:shape id="_x0000_i1090" type="#_x0000_t75" style="width:29.55pt;height:18.25pt" o:ole="">
            <v:imagedata r:id="rId120" o:title=""/>
          </v:shape>
          <o:OLEObject Type="Embed" ProgID="Equation.3" ShapeID="_x0000_i1090" DrawAspect="Content" ObjectID="_1842870041" r:id="rId121"/>
        </w:object>
      </w:r>
      <w:r w:rsidRPr="005F69ED">
        <w:sym w:font="Wingdings" w:char="F0E0"/>
      </w:r>
      <w:r w:rsidRPr="005F69ED">
        <w:t xml:space="preserve"> </w:t>
      </w:r>
      <w:r w:rsidRPr="005F69ED">
        <w:rPr>
          <w:position w:val="-14"/>
        </w:rPr>
        <w:object w:dxaOrig="940" w:dyaOrig="380" w14:anchorId="1E6018D9">
          <v:shape id="_x0000_i1091" type="#_x0000_t75" style="width:47.8pt;height:20.4pt" o:ole="">
            <v:imagedata r:id="rId122" o:title=""/>
          </v:shape>
          <o:OLEObject Type="Embed" ProgID="Equation.3" ShapeID="_x0000_i1091" DrawAspect="Content" ObjectID="_1842870042" r:id="rId123"/>
        </w:object>
      </w:r>
      <w:r w:rsidRPr="005F69ED">
        <w:t xml:space="preserve"> </w:t>
      </w:r>
      <w:r w:rsidRPr="005F69ED">
        <w:sym w:font="Wingdings" w:char="F0E0"/>
      </w:r>
      <w:r w:rsidRPr="005F69ED">
        <w:t xml:space="preserve"> </w:t>
      </w:r>
      <w:r w:rsidRPr="005F69ED">
        <w:rPr>
          <w:position w:val="-10"/>
        </w:rPr>
        <w:object w:dxaOrig="1240" w:dyaOrig="340" w14:anchorId="67A5F0AE">
          <v:shape id="_x0000_i1092" type="#_x0000_t75" style="width:63.4pt;height:18.25pt" o:ole="">
            <v:imagedata r:id="rId124" o:title=""/>
          </v:shape>
          <o:OLEObject Type="Embed" ProgID="Equation.3" ShapeID="_x0000_i1092" DrawAspect="Content" ObjectID="_1842870043" r:id="rId125"/>
        </w:object>
      </w:r>
      <w:r w:rsidRPr="005F69ED">
        <w:t xml:space="preserve"> </w:t>
      </w:r>
      <w:r w:rsidRPr="005F69ED">
        <w:sym w:font="Wingdings" w:char="F0E0"/>
      </w:r>
      <w:r w:rsidRPr="005F69ED">
        <w:t xml:space="preserve"> </w:t>
      </w:r>
      <w:r w:rsidRPr="005F69ED">
        <w:rPr>
          <w:position w:val="-10"/>
        </w:rPr>
        <w:object w:dxaOrig="1939" w:dyaOrig="320" w14:anchorId="640F37B9">
          <v:shape id="_x0000_i1093" type="#_x0000_t75" style="width:98.85pt;height:17.2pt" o:ole="">
            <v:imagedata r:id="rId126" o:title=""/>
          </v:shape>
          <o:OLEObject Type="Embed" ProgID="Equation.3" ShapeID="_x0000_i1093" DrawAspect="Content" ObjectID="_1842870044" r:id="rId127"/>
        </w:object>
      </w:r>
    </w:p>
    <w:p w14:paraId="242B17E7" w14:textId="77777777" w:rsidR="009B1435" w:rsidRPr="005F69ED" w:rsidRDefault="009B1435" w:rsidP="001C4C1C">
      <w:pPr>
        <w:pStyle w:val="Body01"/>
        <w:ind w:leftChars="163" w:left="665" w:right="315" w:hangingChars="147" w:hanging="323"/>
      </w:pPr>
      <w:r w:rsidRPr="005F69ED">
        <w:tab/>
        <w:t>Bỏ ngoặc không cần thiết, ta được kết quả sau:</w:t>
      </w:r>
    </w:p>
    <w:p w14:paraId="2440CA98" w14:textId="77777777" w:rsidR="00E74E0E" w:rsidRPr="005F69ED" w:rsidRDefault="00A747BB" w:rsidP="001C4C1C">
      <w:pPr>
        <w:pStyle w:val="Body01"/>
        <w:ind w:leftChars="0" w:left="360" w:right="315" w:firstLine="491"/>
      </w:pPr>
      <w:r w:rsidRPr="005F69ED">
        <w:rPr>
          <w:position w:val="-10"/>
        </w:rPr>
        <w:object w:dxaOrig="1760" w:dyaOrig="320" w14:anchorId="36D99F5B">
          <v:shape id="_x0000_i1094" type="#_x0000_t75" style="width:89.75pt;height:17.2pt" o:ole="">
            <v:imagedata r:id="rId128" o:title=""/>
          </v:shape>
          <o:OLEObject Type="Embed" ProgID="Equation.3" ShapeID="_x0000_i1094" DrawAspect="Content" ObjectID="_1842870045" r:id="rId129"/>
        </w:object>
      </w:r>
    </w:p>
    <w:p w14:paraId="64A8DC3E" w14:textId="77777777" w:rsidR="00B47AB1" w:rsidRPr="005F69ED" w:rsidRDefault="00420263">
      <w:pPr>
        <w:pStyle w:val="Heading5"/>
        <w:rPr>
          <w:rFonts w:ascii="Times New Roman" w:hAnsi="Times New Roman"/>
        </w:rPr>
      </w:pPr>
      <w:r w:rsidRPr="005F69ED">
        <w:rPr>
          <w:rFonts w:ascii="Times New Roman" w:hAnsi="Times New Roman"/>
        </w:rPr>
        <w:t>Kí pháp Ba Lan</w:t>
      </w:r>
    </w:p>
    <w:p w14:paraId="3D162B1D" w14:textId="77777777" w:rsidR="007657E7" w:rsidRPr="005F69ED" w:rsidRDefault="007657E7" w:rsidP="001C4C1C">
      <w:pPr>
        <w:pStyle w:val="Body01"/>
        <w:ind w:leftChars="0" w:left="360" w:right="315"/>
      </w:pPr>
      <w:r w:rsidRPr="005F69ED">
        <w:t xml:space="preserve">Trong </w:t>
      </w:r>
      <w:r w:rsidRPr="005F69ED">
        <w:rPr>
          <w:b/>
        </w:rPr>
        <w:t>kí pháp Ba Lan</w:t>
      </w:r>
      <w:r w:rsidRPr="005F69ED">
        <w:t>, “</w:t>
      </w:r>
      <w:r w:rsidRPr="005F69ED">
        <w:rPr>
          <w:position w:val="-6"/>
        </w:rPr>
        <w:object w:dxaOrig="540" w:dyaOrig="279" w14:anchorId="55C33628">
          <v:shape id="_x0000_i1095" type="#_x0000_t75" style="width:27.4pt;height:15.05pt" o:ole="">
            <v:imagedata r:id="rId130" o:title=""/>
          </v:shape>
          <o:OLEObject Type="Embed" ProgID="Equation.3" ShapeID="_x0000_i1095" DrawAspect="Content" ObjectID="_1842870046" r:id="rId131"/>
        </w:object>
      </w:r>
      <w:r w:rsidRPr="005F69ED">
        <w:t>” được biểu diễn là “</w:t>
      </w:r>
      <w:r w:rsidRPr="005F69ED">
        <w:rPr>
          <w:position w:val="-6"/>
        </w:rPr>
        <w:object w:dxaOrig="499" w:dyaOrig="279" w14:anchorId="3D017D0A">
          <v:shape id="_x0000_i1096" type="#_x0000_t75" style="width:25.25pt;height:15.05pt" o:ole="">
            <v:imagedata r:id="rId132" o:title=""/>
          </v:shape>
          <o:OLEObject Type="Embed" ProgID="Equation.3" ShapeID="_x0000_i1096" DrawAspect="Content" ObjectID="_1842870047" r:id="rId133"/>
        </w:object>
      </w:r>
      <w:r w:rsidRPr="005F69ED">
        <w:t>”</w:t>
      </w:r>
      <w:r w:rsidR="001E4062" w:rsidRPr="005F69ED">
        <w:rPr>
          <w:rStyle w:val="FootnoteReference"/>
        </w:rPr>
        <w:footnoteReference w:id="30"/>
      </w:r>
      <w:r w:rsidRPr="005F69ED">
        <w:t>. Trong khi biểu diễn trong kí pháp Ba Lan ngược là “</w:t>
      </w:r>
      <w:r w:rsidRPr="005F69ED">
        <w:rPr>
          <w:position w:val="-6"/>
        </w:rPr>
        <w:object w:dxaOrig="499" w:dyaOrig="279" w14:anchorId="7D26C0AC">
          <v:shape id="_x0000_i1097" type="#_x0000_t75" style="width:25.25pt;height:15.05pt" o:ole="">
            <v:imagedata r:id="rId134" o:title=""/>
          </v:shape>
          <o:OLEObject Type="Embed" ProgID="Equation.3" ShapeID="_x0000_i1097" DrawAspect="Content" ObjectID="_1842870048" r:id="rId135"/>
        </w:object>
      </w:r>
      <w:r w:rsidRPr="005F69ED">
        <w:t>,” Kí pháp Ba Lan đặt các toán tử trước các biến. Các khái niệm cơ bản tương tự như trong kí pháp Ba Lan ngược. Nếu chuyển “</w:t>
      </w:r>
      <w:r w:rsidRPr="005F69ED">
        <w:rPr>
          <w:position w:val="-10"/>
        </w:rPr>
        <w:object w:dxaOrig="1760" w:dyaOrig="320" w14:anchorId="52BA70BB">
          <v:shape id="_x0000_i1098" type="#_x0000_t75" style="width:89.75pt;height:17.2pt" o:ole="">
            <v:imagedata r:id="rId136" o:title=""/>
          </v:shape>
          <o:OLEObject Type="Embed" ProgID="Equation.3" ShapeID="_x0000_i1098" DrawAspect="Content" ObjectID="_1842870049" r:id="rId137"/>
        </w:object>
      </w:r>
      <w:r w:rsidRPr="005F69ED">
        <w:t xml:space="preserve">” thành dạng kí pháp Ba Lan ta có: </w:t>
      </w:r>
    </w:p>
    <w:p w14:paraId="1680C34A" w14:textId="77777777" w:rsidR="007657E7" w:rsidRPr="005F69ED" w:rsidRDefault="007657E7" w:rsidP="001C4C1C">
      <w:pPr>
        <w:pStyle w:val="Body01"/>
        <w:ind w:leftChars="0" w:left="1152" w:right="315"/>
      </w:pPr>
      <w:r w:rsidRPr="005F69ED">
        <w:rPr>
          <w:position w:val="-10"/>
        </w:rPr>
        <w:object w:dxaOrig="1760" w:dyaOrig="320" w14:anchorId="5583A5A7">
          <v:shape id="_x0000_i1099" type="#_x0000_t75" style="width:89.75pt;height:17.2pt" o:ole="">
            <v:imagedata r:id="rId136" o:title=""/>
          </v:shape>
          <o:OLEObject Type="Embed" ProgID="Equation.3" ShapeID="_x0000_i1099" DrawAspect="Content" ObjectID="_1842870050" r:id="rId138"/>
        </w:object>
      </w:r>
      <w:r w:rsidRPr="005F69ED">
        <w:t xml:space="preserve">  </w:t>
      </w:r>
      <w:r w:rsidRPr="005F69ED">
        <w:sym w:font="Wingdings" w:char="F0E0"/>
      </w:r>
      <w:r w:rsidRPr="005F69ED">
        <w:t xml:space="preserve">  </w:t>
      </w:r>
      <w:r w:rsidRPr="005F69ED">
        <w:rPr>
          <w:position w:val="-6"/>
        </w:rPr>
        <w:object w:dxaOrig="1540" w:dyaOrig="279" w14:anchorId="3676CAD7">
          <v:shape id="_x0000_i1100" type="#_x0000_t75" style="width:78.45pt;height:15.05pt" o:ole="">
            <v:imagedata r:id="rId139" o:title=""/>
          </v:shape>
          <o:OLEObject Type="Embed" ProgID="Equation.3" ShapeID="_x0000_i1100" DrawAspect="Content" ObjectID="_1842870051" r:id="rId140"/>
        </w:object>
      </w:r>
    </w:p>
    <w:p w14:paraId="64D0B9DC" w14:textId="77777777" w:rsidR="007657E7" w:rsidRPr="005F69ED" w:rsidRDefault="007657E7" w:rsidP="001C4C1C">
      <w:pPr>
        <w:pStyle w:val="Body01"/>
        <w:ind w:leftChars="0" w:left="360" w:right="315"/>
      </w:pPr>
    </w:p>
    <w:p w14:paraId="36770DCE" w14:textId="082CA9FE" w:rsidR="00B47AB1" w:rsidRPr="005F69ED" w:rsidRDefault="00B47AB1">
      <w:pPr>
        <w:pStyle w:val="a1"/>
        <w:ind w:left="0" w:firstLine="0"/>
        <w:rPr>
          <w:rFonts w:ascii="Times New Roman" w:hAnsi="Times New Roman"/>
        </w:rPr>
      </w:pPr>
      <w:r w:rsidRPr="005F69ED">
        <w:rPr>
          <w:rFonts w:ascii="Times New Roman" w:hAnsi="Times New Roman"/>
          <w:lang w:val="it-IT"/>
        </w:rPr>
        <w:br w:type="page"/>
      </w:r>
      <w:r w:rsidR="003812B7" w:rsidRPr="005F69ED">
        <w:rPr>
          <w:rFonts w:ascii="Times New Roman" w:hAnsi="Times New Roman"/>
          <w:noProof/>
          <w:lang w:val="it-IT"/>
        </w:rPr>
        <w:lastRenderedPageBreak/>
        <mc:AlternateContent>
          <mc:Choice Requires="wpg">
            <w:drawing>
              <wp:inline distT="0" distB="0" distL="0" distR="0" wp14:anchorId="33DEEF77" wp14:editId="1E53994C">
                <wp:extent cx="2174875" cy="342900"/>
                <wp:effectExtent l="5080" t="13335" r="10795" b="5715"/>
                <wp:docPr id="1895176489" name="Group 1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4875" cy="342900"/>
                          <a:chOff x="2427" y="1686"/>
                          <a:chExt cx="1379" cy="463"/>
                        </a:xfrm>
                      </wpg:grpSpPr>
                      <wps:wsp>
                        <wps:cNvPr id="675066953" name="Oval 1189"/>
                        <wps:cNvSpPr>
                          <a:spLocks noChangeArrowheads="1"/>
                        </wps:cNvSpPr>
                        <wps:spPr bwMode="auto">
                          <a:xfrm>
                            <a:off x="2427" y="1686"/>
                            <a:ext cx="1379" cy="463"/>
                          </a:xfrm>
                          <a:prstGeom prst="ellipse">
                            <a:avLst/>
                          </a:prstGeom>
                          <a:solidFill>
                            <a:srgbClr val="C0C0C0"/>
                          </a:solidFill>
                          <a:ln w="9525">
                            <a:solidFill>
                              <a:srgbClr val="000000"/>
                            </a:solidFill>
                            <a:round/>
                            <a:headEnd/>
                            <a:tailEnd/>
                          </a:ln>
                        </wps:spPr>
                        <wps:bodyPr rot="0" vert="horz" wrap="square" lIns="74295" tIns="8890" rIns="74295" bIns="8890" anchor="t" anchorCtr="0" upright="1">
                          <a:noAutofit/>
                        </wps:bodyPr>
                      </wps:wsp>
                      <wps:wsp>
                        <wps:cNvPr id="451890227" name="Text Box 1190"/>
                        <wps:cNvSpPr txBox="1">
                          <a:spLocks noChangeArrowheads="1"/>
                        </wps:cNvSpPr>
                        <wps:spPr bwMode="auto">
                          <a:xfrm>
                            <a:off x="2686" y="1686"/>
                            <a:ext cx="917"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D72EA" w14:textId="77777777" w:rsidR="001C4C1C" w:rsidRPr="003B1184" w:rsidRDefault="001C4C1C" w:rsidP="00B8617C">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wps:txbx>
                        <wps:bodyPr rot="0" vert="horz" wrap="square" lIns="74295" tIns="37800" rIns="74295" bIns="8890" anchor="t" anchorCtr="0" upright="1">
                          <a:noAutofit/>
                        </wps:bodyPr>
                      </wps:wsp>
                    </wpg:wgp>
                  </a:graphicData>
                </a:graphic>
              </wp:inline>
            </w:drawing>
          </mc:Choice>
          <mc:Fallback>
            <w:pict>
              <v:group w14:anchorId="33DEEF77" id="Group 1188" o:spid="_x0000_s1122" style="width:171.25pt;height:27pt;mso-position-horizontal-relative:char;mso-position-vertical-relative:line" coordorigin="2427,1686" coordsize="13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">
                <v:oval id="Oval 1189" o:spid="_x0000_s1123" style="position:absolute;left:2427;top:1686;width:13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" fillcolor="silver">
                  <v:textbox inset="5.85pt,.7pt,5.85pt,.7pt"/>
                </v:oval>
                <v:shape id="Text Box 1190" o:spid="_x0000_s1124" type="#_x0000_t202" style="position:absolute;left:2686;top:1686;width:917;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" filled="f" stroked="f">
                  <v:textbox inset="5.85pt,1.05mm,5.85pt,.7pt">
                    <w:txbxContent>
                      <w:p w14:paraId="7FFD72EA" w14:textId="77777777" w:rsidR="001C4C1C" w:rsidRPr="003B1184" w:rsidRDefault="001C4C1C" w:rsidP="00B8617C">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v:textbox>
                </v:shape>
                <w10:anchorlock/>
              </v:group>
            </w:pict>
          </mc:Fallback>
        </mc:AlternateContent>
      </w:r>
    </w:p>
    <w:p w14:paraId="10596C5C" w14:textId="5D46C53F" w:rsidR="00B47AB1" w:rsidRPr="005F69ED" w:rsidRDefault="003812B7">
      <w:pPr>
        <w:rPr>
          <w:rFonts w:ascii="Times New Roman" w:hAnsi="Times New Roman"/>
          <w:sz w:val="22"/>
          <w:szCs w:val="22"/>
        </w:rPr>
      </w:pPr>
      <w:r w:rsidRPr="005F69ED">
        <w:rPr>
          <w:rFonts w:ascii="Times New Roman" w:hAnsi="Times New Roman"/>
          <w:noProof/>
          <w:sz w:val="22"/>
          <w:szCs w:val="22"/>
        </w:rPr>
        <mc:AlternateContent>
          <mc:Choice Requires="wps">
            <w:drawing>
              <wp:anchor distT="0" distB="0" distL="114300" distR="114300" simplePos="0" relativeHeight="251664896" behindDoc="0" locked="0" layoutInCell="1" allowOverlap="1" wp14:anchorId="0A956A3F" wp14:editId="70252D46">
                <wp:simplePos x="0" y="0"/>
                <wp:positionH relativeFrom="column">
                  <wp:posOffset>-102870</wp:posOffset>
                </wp:positionH>
                <wp:positionV relativeFrom="paragraph">
                  <wp:posOffset>125730</wp:posOffset>
                </wp:positionV>
                <wp:extent cx="5956300" cy="2330450"/>
                <wp:effectExtent l="0" t="0" r="0" b="0"/>
                <wp:wrapNone/>
                <wp:docPr id="974426594" name="Rectangle 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0" cy="2330450"/>
                        </a:xfrm>
                        <a:prstGeom prst="rect">
                          <a:avLst/>
                        </a:prstGeom>
                        <a:noFill/>
                        <a:ln w="19050" cap="rnd" algn="ctr">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E2610" id="Rectangle 933" o:spid="_x0000_s1026" style="position:absolute;margin-left:-8.1pt;margin-top:9.9pt;width:469pt;height:18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" filled="f" strokeweight="1.5pt">
                <v:stroke dashstyle="1 1" endcap="round"/>
                <v:textbox inset="5.85pt,.7pt,5.85pt,.7pt"/>
              </v:rect>
            </w:pict>
          </mc:Fallback>
        </mc:AlternateContent>
      </w:r>
    </w:p>
    <w:p w14:paraId="519EB4B3" w14:textId="77777777" w:rsidR="00B47AB1"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Q1</w:t>
      </w:r>
      <w:r w:rsidRPr="005F69ED">
        <w:rPr>
          <w:rFonts w:eastAsia="MS Mincho"/>
          <w:sz w:val="22"/>
          <w:szCs w:val="22"/>
        </w:rPr>
        <w:tab/>
      </w:r>
      <w:r w:rsidR="0054089F" w:rsidRPr="005F69ED">
        <w:rPr>
          <w:rFonts w:eastAsia="MS Mincho"/>
          <w:sz w:val="22"/>
          <w:szCs w:val="22"/>
        </w:rPr>
        <w:t>Cho giá trị của các biến logic x và y như sau. Hoàn thành bảng dưới bằng cách tính tích logic, tổng logic và tổng loại trừ logic</w:t>
      </w:r>
      <w:r w:rsidRPr="005F69ED">
        <w:rPr>
          <w:rFonts w:eastAsia="MS Mincho"/>
          <w:sz w:val="22"/>
          <w:szCs w:val="22"/>
        </w:rPr>
        <w:t xml:space="preserve">. </w:t>
      </w:r>
    </w:p>
    <w:p w14:paraId="50872878" w14:textId="77777777" w:rsidR="00B47AB1" w:rsidRPr="005F69ED" w:rsidRDefault="00B47AB1">
      <w:pPr>
        <w:rPr>
          <w:rFonts w:ascii="Times New Roman" w:hAnsi="Times New Roman"/>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
        <w:gridCol w:w="884"/>
        <w:gridCol w:w="1800"/>
        <w:gridCol w:w="1980"/>
        <w:gridCol w:w="2312"/>
      </w:tblGrid>
      <w:tr w:rsidR="00A529D9" w:rsidRPr="005F69ED" w14:paraId="64967E94" w14:textId="77777777">
        <w:tc>
          <w:tcPr>
            <w:tcW w:w="916" w:type="dxa"/>
          </w:tcPr>
          <w:p w14:paraId="6C285D95" w14:textId="77777777" w:rsidR="00A529D9" w:rsidRPr="005F69ED" w:rsidRDefault="00A529D9" w:rsidP="00DA4DDF">
            <w:pPr>
              <w:jc w:val="center"/>
              <w:rPr>
                <w:rFonts w:ascii="Times New Roman" w:hAnsi="Times New Roman"/>
                <w:i/>
                <w:sz w:val="20"/>
                <w:szCs w:val="20"/>
              </w:rPr>
            </w:pPr>
            <w:r w:rsidRPr="005F69ED">
              <w:rPr>
                <w:rFonts w:ascii="Times New Roman" w:hAnsi="Times New Roman"/>
                <w:i/>
                <w:sz w:val="20"/>
                <w:szCs w:val="20"/>
              </w:rPr>
              <w:t>x</w:t>
            </w:r>
          </w:p>
        </w:tc>
        <w:tc>
          <w:tcPr>
            <w:tcW w:w="884" w:type="dxa"/>
          </w:tcPr>
          <w:p w14:paraId="639AFCBC" w14:textId="77777777" w:rsidR="00A529D9" w:rsidRPr="005F69ED" w:rsidRDefault="00A529D9" w:rsidP="00DA4DDF">
            <w:pPr>
              <w:jc w:val="center"/>
              <w:rPr>
                <w:rFonts w:ascii="Times New Roman" w:hAnsi="Times New Roman"/>
                <w:i/>
                <w:sz w:val="20"/>
                <w:szCs w:val="20"/>
              </w:rPr>
            </w:pPr>
            <w:r w:rsidRPr="005F69ED">
              <w:rPr>
                <w:rFonts w:ascii="Times New Roman" w:hAnsi="Times New Roman"/>
                <w:i/>
                <w:sz w:val="20"/>
                <w:szCs w:val="20"/>
              </w:rPr>
              <w:t>y</w:t>
            </w:r>
          </w:p>
        </w:tc>
        <w:tc>
          <w:tcPr>
            <w:tcW w:w="1800" w:type="dxa"/>
          </w:tcPr>
          <w:p w14:paraId="4BDEAFCF" w14:textId="77777777" w:rsidR="00A529D9" w:rsidRPr="005F69ED" w:rsidRDefault="00A529D9" w:rsidP="00DA4DDF">
            <w:pPr>
              <w:jc w:val="center"/>
              <w:rPr>
                <w:rFonts w:ascii="Times New Roman" w:hAnsi="Times New Roman"/>
                <w:sz w:val="20"/>
                <w:szCs w:val="20"/>
              </w:rPr>
            </w:pPr>
            <w:r w:rsidRPr="005F69ED">
              <w:rPr>
                <w:rFonts w:ascii="Times New Roman" w:hAnsi="Times New Roman"/>
                <w:sz w:val="20"/>
                <w:szCs w:val="20"/>
              </w:rPr>
              <w:t xml:space="preserve">Tích logic </w:t>
            </w:r>
          </w:p>
        </w:tc>
        <w:tc>
          <w:tcPr>
            <w:tcW w:w="1980" w:type="dxa"/>
          </w:tcPr>
          <w:p w14:paraId="390B672D" w14:textId="77777777" w:rsidR="00A529D9" w:rsidRPr="005F69ED" w:rsidRDefault="00A529D9" w:rsidP="00DA4DDF">
            <w:pPr>
              <w:jc w:val="center"/>
              <w:rPr>
                <w:rFonts w:ascii="Times New Roman" w:hAnsi="Times New Roman"/>
                <w:sz w:val="20"/>
                <w:szCs w:val="20"/>
              </w:rPr>
            </w:pPr>
            <w:r w:rsidRPr="005F69ED">
              <w:rPr>
                <w:rFonts w:ascii="Times New Roman" w:hAnsi="Times New Roman"/>
                <w:sz w:val="20"/>
                <w:szCs w:val="20"/>
              </w:rPr>
              <w:t xml:space="preserve">Tổng logic </w:t>
            </w:r>
          </w:p>
        </w:tc>
        <w:tc>
          <w:tcPr>
            <w:tcW w:w="2312" w:type="dxa"/>
          </w:tcPr>
          <w:p w14:paraId="0581EE10" w14:textId="77777777" w:rsidR="00A529D9" w:rsidRPr="005F69ED" w:rsidRDefault="00A529D9" w:rsidP="00DA4DDF">
            <w:pPr>
              <w:jc w:val="center"/>
              <w:rPr>
                <w:rFonts w:ascii="Times New Roman" w:hAnsi="Times New Roman"/>
                <w:sz w:val="20"/>
                <w:szCs w:val="20"/>
              </w:rPr>
            </w:pPr>
            <w:r w:rsidRPr="005F69ED">
              <w:rPr>
                <w:rFonts w:ascii="Times New Roman" w:hAnsi="Times New Roman"/>
                <w:sz w:val="20"/>
                <w:szCs w:val="20"/>
              </w:rPr>
              <w:t>Tổng loại trừ logic</w:t>
            </w:r>
          </w:p>
        </w:tc>
      </w:tr>
      <w:tr w:rsidR="00B47AB1" w:rsidRPr="005F69ED" w14:paraId="0BEA6470" w14:textId="77777777">
        <w:tc>
          <w:tcPr>
            <w:tcW w:w="916" w:type="dxa"/>
          </w:tcPr>
          <w:p w14:paraId="7C82D864"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884" w:type="dxa"/>
          </w:tcPr>
          <w:p w14:paraId="42B4725C"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800" w:type="dxa"/>
          </w:tcPr>
          <w:p w14:paraId="1F93FAFB" w14:textId="77777777" w:rsidR="00B47AB1" w:rsidRPr="005F69ED" w:rsidRDefault="00B47AB1">
            <w:pPr>
              <w:jc w:val="center"/>
              <w:rPr>
                <w:rFonts w:ascii="Times New Roman" w:hAnsi="Times New Roman"/>
                <w:sz w:val="20"/>
                <w:szCs w:val="20"/>
              </w:rPr>
            </w:pPr>
          </w:p>
        </w:tc>
        <w:tc>
          <w:tcPr>
            <w:tcW w:w="1980" w:type="dxa"/>
          </w:tcPr>
          <w:p w14:paraId="0B103492" w14:textId="77777777" w:rsidR="00B47AB1" w:rsidRPr="005F69ED" w:rsidRDefault="00B47AB1">
            <w:pPr>
              <w:jc w:val="center"/>
              <w:rPr>
                <w:rFonts w:ascii="Times New Roman" w:hAnsi="Times New Roman"/>
                <w:sz w:val="20"/>
                <w:szCs w:val="20"/>
              </w:rPr>
            </w:pPr>
          </w:p>
        </w:tc>
        <w:tc>
          <w:tcPr>
            <w:tcW w:w="2312" w:type="dxa"/>
          </w:tcPr>
          <w:p w14:paraId="07BD8029" w14:textId="77777777" w:rsidR="00B47AB1" w:rsidRPr="005F69ED" w:rsidRDefault="00B47AB1">
            <w:pPr>
              <w:jc w:val="center"/>
              <w:rPr>
                <w:rFonts w:ascii="Times New Roman" w:hAnsi="Times New Roman"/>
                <w:sz w:val="20"/>
                <w:szCs w:val="20"/>
              </w:rPr>
            </w:pPr>
          </w:p>
        </w:tc>
      </w:tr>
      <w:tr w:rsidR="00B47AB1" w:rsidRPr="005F69ED" w14:paraId="42EAB277" w14:textId="77777777">
        <w:tc>
          <w:tcPr>
            <w:tcW w:w="916" w:type="dxa"/>
          </w:tcPr>
          <w:p w14:paraId="3A1BD15D"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884" w:type="dxa"/>
          </w:tcPr>
          <w:p w14:paraId="583BAADC"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1800" w:type="dxa"/>
          </w:tcPr>
          <w:p w14:paraId="04169E1B" w14:textId="77777777" w:rsidR="00B47AB1" w:rsidRPr="005F69ED" w:rsidRDefault="00B47AB1">
            <w:pPr>
              <w:jc w:val="center"/>
              <w:rPr>
                <w:rFonts w:ascii="Times New Roman" w:hAnsi="Times New Roman"/>
                <w:sz w:val="20"/>
                <w:szCs w:val="20"/>
              </w:rPr>
            </w:pPr>
          </w:p>
        </w:tc>
        <w:tc>
          <w:tcPr>
            <w:tcW w:w="1980" w:type="dxa"/>
          </w:tcPr>
          <w:p w14:paraId="72BC1FA9" w14:textId="77777777" w:rsidR="00B47AB1" w:rsidRPr="005F69ED" w:rsidRDefault="00B47AB1">
            <w:pPr>
              <w:jc w:val="center"/>
              <w:rPr>
                <w:rFonts w:ascii="Times New Roman" w:hAnsi="Times New Roman"/>
                <w:sz w:val="20"/>
                <w:szCs w:val="20"/>
              </w:rPr>
            </w:pPr>
          </w:p>
        </w:tc>
        <w:tc>
          <w:tcPr>
            <w:tcW w:w="2312" w:type="dxa"/>
          </w:tcPr>
          <w:p w14:paraId="36179CE4" w14:textId="77777777" w:rsidR="00B47AB1" w:rsidRPr="005F69ED" w:rsidRDefault="00B47AB1">
            <w:pPr>
              <w:jc w:val="center"/>
              <w:rPr>
                <w:rFonts w:ascii="Times New Roman" w:hAnsi="Times New Roman"/>
                <w:sz w:val="20"/>
                <w:szCs w:val="20"/>
              </w:rPr>
            </w:pPr>
          </w:p>
        </w:tc>
      </w:tr>
      <w:tr w:rsidR="00B47AB1" w:rsidRPr="005F69ED" w14:paraId="7B151C85" w14:textId="77777777">
        <w:tc>
          <w:tcPr>
            <w:tcW w:w="916" w:type="dxa"/>
          </w:tcPr>
          <w:p w14:paraId="40CD5EB0"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884" w:type="dxa"/>
          </w:tcPr>
          <w:p w14:paraId="21B66F83"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800" w:type="dxa"/>
          </w:tcPr>
          <w:p w14:paraId="6EE0CBCE" w14:textId="77777777" w:rsidR="00B47AB1" w:rsidRPr="005F69ED" w:rsidRDefault="00B47AB1">
            <w:pPr>
              <w:jc w:val="center"/>
              <w:rPr>
                <w:rFonts w:ascii="Times New Roman" w:hAnsi="Times New Roman"/>
                <w:sz w:val="20"/>
                <w:szCs w:val="20"/>
              </w:rPr>
            </w:pPr>
          </w:p>
        </w:tc>
        <w:tc>
          <w:tcPr>
            <w:tcW w:w="1980" w:type="dxa"/>
          </w:tcPr>
          <w:p w14:paraId="40F78829" w14:textId="77777777" w:rsidR="00B47AB1" w:rsidRPr="005F69ED" w:rsidRDefault="00B47AB1">
            <w:pPr>
              <w:jc w:val="center"/>
              <w:rPr>
                <w:rFonts w:ascii="Times New Roman" w:hAnsi="Times New Roman"/>
                <w:sz w:val="20"/>
                <w:szCs w:val="20"/>
              </w:rPr>
            </w:pPr>
          </w:p>
        </w:tc>
        <w:tc>
          <w:tcPr>
            <w:tcW w:w="2312" w:type="dxa"/>
          </w:tcPr>
          <w:p w14:paraId="732F5D24" w14:textId="77777777" w:rsidR="00B47AB1" w:rsidRPr="005F69ED" w:rsidRDefault="00B47AB1">
            <w:pPr>
              <w:jc w:val="center"/>
              <w:rPr>
                <w:rFonts w:ascii="Times New Roman" w:hAnsi="Times New Roman"/>
                <w:sz w:val="20"/>
                <w:szCs w:val="20"/>
              </w:rPr>
            </w:pPr>
          </w:p>
        </w:tc>
      </w:tr>
      <w:tr w:rsidR="00B47AB1" w:rsidRPr="005F69ED" w14:paraId="68B13FF2" w14:textId="77777777">
        <w:tc>
          <w:tcPr>
            <w:tcW w:w="916" w:type="dxa"/>
          </w:tcPr>
          <w:p w14:paraId="73F410A0"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884" w:type="dxa"/>
          </w:tcPr>
          <w:p w14:paraId="752EC322"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1800" w:type="dxa"/>
          </w:tcPr>
          <w:p w14:paraId="1E00D6AE" w14:textId="77777777" w:rsidR="00B47AB1" w:rsidRPr="005F69ED" w:rsidRDefault="00B47AB1">
            <w:pPr>
              <w:jc w:val="center"/>
              <w:rPr>
                <w:rFonts w:ascii="Times New Roman" w:hAnsi="Times New Roman"/>
                <w:sz w:val="20"/>
                <w:szCs w:val="20"/>
              </w:rPr>
            </w:pPr>
          </w:p>
        </w:tc>
        <w:tc>
          <w:tcPr>
            <w:tcW w:w="1980" w:type="dxa"/>
          </w:tcPr>
          <w:p w14:paraId="21389745" w14:textId="77777777" w:rsidR="00B47AB1" w:rsidRPr="005F69ED" w:rsidRDefault="00B47AB1">
            <w:pPr>
              <w:jc w:val="center"/>
              <w:rPr>
                <w:rFonts w:ascii="Times New Roman" w:hAnsi="Times New Roman"/>
                <w:sz w:val="20"/>
                <w:szCs w:val="20"/>
              </w:rPr>
            </w:pPr>
          </w:p>
        </w:tc>
        <w:tc>
          <w:tcPr>
            <w:tcW w:w="2312" w:type="dxa"/>
          </w:tcPr>
          <w:p w14:paraId="1310058A" w14:textId="77777777" w:rsidR="00B47AB1" w:rsidRPr="005F69ED" w:rsidRDefault="00B47AB1">
            <w:pPr>
              <w:jc w:val="center"/>
              <w:rPr>
                <w:rFonts w:ascii="Times New Roman" w:hAnsi="Times New Roman"/>
                <w:sz w:val="20"/>
                <w:szCs w:val="20"/>
              </w:rPr>
            </w:pPr>
          </w:p>
        </w:tc>
      </w:tr>
    </w:tbl>
    <w:p w14:paraId="72EF0552" w14:textId="77777777" w:rsidR="00220669"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Q2</w:t>
      </w:r>
      <w:r w:rsidRPr="005F69ED">
        <w:rPr>
          <w:rFonts w:eastAsia="MS Mincho"/>
          <w:sz w:val="22"/>
          <w:szCs w:val="22"/>
        </w:rPr>
        <w:tab/>
      </w:r>
      <w:r w:rsidR="00220669" w:rsidRPr="005F69ED">
        <w:rPr>
          <w:rFonts w:eastAsia="MS Mincho"/>
          <w:sz w:val="22"/>
          <w:szCs w:val="22"/>
        </w:rPr>
        <w:t xml:space="preserve">Giải thích </w:t>
      </w:r>
      <w:r w:rsidR="00420263" w:rsidRPr="005F69ED">
        <w:rPr>
          <w:rFonts w:eastAsia="MS Mincho"/>
          <w:sz w:val="22"/>
          <w:szCs w:val="22"/>
        </w:rPr>
        <w:t xml:space="preserve">khái niệm </w:t>
      </w:r>
      <w:r w:rsidR="00220669" w:rsidRPr="005F69ED">
        <w:rPr>
          <w:rFonts w:eastAsia="MS Mincho"/>
          <w:sz w:val="22"/>
          <w:szCs w:val="22"/>
        </w:rPr>
        <w:t>“bộ cộng”, “bộ bán cộng” và “bộ cộng đầy đủ”</w:t>
      </w:r>
      <w:r w:rsidR="00420263" w:rsidRPr="005F69ED">
        <w:rPr>
          <w:rFonts w:eastAsia="MS Mincho"/>
          <w:sz w:val="22"/>
          <w:szCs w:val="22"/>
        </w:rPr>
        <w:t>.</w:t>
      </w:r>
      <w:r w:rsidR="00220669" w:rsidRPr="005F69ED">
        <w:rPr>
          <w:rFonts w:eastAsia="MS Mincho"/>
          <w:sz w:val="22"/>
          <w:szCs w:val="22"/>
        </w:rPr>
        <w:t xml:space="preserve"> </w:t>
      </w:r>
    </w:p>
    <w:p w14:paraId="56AC15E5" w14:textId="77777777" w:rsidR="00B47AB1"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Q3</w:t>
      </w:r>
      <w:r w:rsidRPr="005F69ED">
        <w:rPr>
          <w:rFonts w:eastAsia="MS Mincho"/>
          <w:sz w:val="22"/>
          <w:szCs w:val="22"/>
        </w:rPr>
        <w:tab/>
      </w:r>
      <w:r w:rsidR="00F31D10" w:rsidRPr="005F69ED">
        <w:rPr>
          <w:rFonts w:eastAsia="MS Mincho"/>
          <w:sz w:val="22"/>
          <w:szCs w:val="22"/>
        </w:rPr>
        <w:t>Chuyển công thức “(</w:t>
      </w:r>
      <w:r w:rsidR="00F31D10" w:rsidRPr="005F69ED">
        <w:rPr>
          <w:rFonts w:eastAsia="MS Mincho"/>
          <w:i/>
          <w:sz w:val="22"/>
          <w:szCs w:val="22"/>
        </w:rPr>
        <w:t>a</w:t>
      </w:r>
      <w:r w:rsidR="00F31D10" w:rsidRPr="005F69ED">
        <w:rPr>
          <w:rFonts w:eastAsia="MS Mincho"/>
          <w:sz w:val="22"/>
          <w:szCs w:val="22"/>
        </w:rPr>
        <w:t xml:space="preserve"> + </w:t>
      </w:r>
      <w:r w:rsidR="00F31D10" w:rsidRPr="005F69ED">
        <w:rPr>
          <w:rFonts w:eastAsia="MS Mincho"/>
          <w:i/>
          <w:sz w:val="22"/>
          <w:szCs w:val="22"/>
        </w:rPr>
        <w:t>b</w:t>
      </w:r>
      <w:r w:rsidR="00F31D10" w:rsidRPr="005F69ED">
        <w:rPr>
          <w:rFonts w:eastAsia="MS Mincho"/>
          <w:sz w:val="22"/>
          <w:szCs w:val="22"/>
        </w:rPr>
        <w:t xml:space="preserve">) </w:t>
      </w:r>
      <w:r w:rsidR="00F31D10" w:rsidRPr="005F69ED">
        <w:rPr>
          <w:position w:val="-4"/>
        </w:rPr>
        <w:object w:dxaOrig="180" w:dyaOrig="200" w14:anchorId="554F35AD">
          <v:shape id="_x0000_i1102" type="#_x0000_t75" style="width:9.15pt;height:10.75pt" o:ole="">
            <v:imagedata r:id="rId141" o:title=""/>
          </v:shape>
          <o:OLEObject Type="Embed" ProgID="Equation.3" ShapeID="_x0000_i1102" DrawAspect="Content" ObjectID="_1842870052" r:id="rId142"/>
        </w:object>
      </w:r>
      <w:r w:rsidR="00F31D10" w:rsidRPr="005F69ED">
        <w:rPr>
          <w:rFonts w:eastAsia="MS Mincho"/>
          <w:sz w:val="22"/>
          <w:szCs w:val="22"/>
        </w:rPr>
        <w:t xml:space="preserve"> (</w:t>
      </w:r>
      <w:r w:rsidR="00F31D10" w:rsidRPr="005F69ED">
        <w:rPr>
          <w:rFonts w:eastAsia="MS Mincho"/>
          <w:i/>
          <w:sz w:val="22"/>
          <w:szCs w:val="22"/>
        </w:rPr>
        <w:t>c</w:t>
      </w:r>
      <w:r w:rsidR="00F31D10" w:rsidRPr="005F69ED">
        <w:rPr>
          <w:rFonts w:eastAsia="MS Mincho"/>
          <w:sz w:val="22"/>
          <w:szCs w:val="22"/>
        </w:rPr>
        <w:t xml:space="preserve"> –</w:t>
      </w:r>
      <w:r w:rsidR="00F31D10" w:rsidRPr="005F69ED">
        <w:rPr>
          <w:rFonts w:eastAsia="MS Mincho"/>
          <w:i/>
          <w:sz w:val="22"/>
          <w:szCs w:val="22"/>
        </w:rPr>
        <w:t>d</w:t>
      </w:r>
      <w:r w:rsidR="00F31D10" w:rsidRPr="005F69ED">
        <w:rPr>
          <w:rFonts w:eastAsia="MS Mincho"/>
          <w:sz w:val="22"/>
          <w:szCs w:val="22"/>
        </w:rPr>
        <w:t>)” sang dạng kí pháp Ba Lan ngược</w:t>
      </w:r>
      <w:r w:rsidRPr="005F69ED">
        <w:rPr>
          <w:rFonts w:eastAsia="MS Mincho"/>
          <w:sz w:val="22"/>
          <w:szCs w:val="22"/>
        </w:rPr>
        <w:t xml:space="preserve">. </w:t>
      </w:r>
    </w:p>
    <w:p w14:paraId="22D0DCD1" w14:textId="77777777" w:rsidR="00B47AB1" w:rsidRPr="005F69ED" w:rsidRDefault="00B47AB1">
      <w:pPr>
        <w:rPr>
          <w:rFonts w:ascii="Times New Roman" w:hAnsi="Times New Roman"/>
          <w:sz w:val="22"/>
          <w:szCs w:val="22"/>
        </w:rPr>
      </w:pPr>
    </w:p>
    <w:p w14:paraId="41B4039C" w14:textId="77777777" w:rsidR="00B47AB1" w:rsidRPr="005F69ED" w:rsidRDefault="00B47AB1">
      <w:pPr>
        <w:rPr>
          <w:rFonts w:ascii="Times New Roman" w:hAnsi="Times New Roman"/>
          <w:sz w:val="22"/>
          <w:szCs w:val="22"/>
        </w:rPr>
      </w:pPr>
    </w:p>
    <w:p w14:paraId="31FB4EAA" w14:textId="77777777" w:rsidR="00B47AB1" w:rsidRPr="005F69ED" w:rsidRDefault="00B47AB1" w:rsidP="001C4C1C">
      <w:pPr>
        <w:pStyle w:val="QuestionArial11pt"/>
        <w:ind w:left="640" w:hanging="640"/>
        <w:rPr>
          <w:rFonts w:ascii="Times New Roman" w:hAnsi="Times New Roman" w:cs="Times New Roman"/>
        </w:rPr>
      </w:pPr>
      <w:r w:rsidRPr="005F69ED">
        <w:rPr>
          <w:rFonts w:ascii="Times New Roman" w:hAnsi="Times New Roman" w:cs="Times New Roman"/>
        </w:rPr>
        <w:t>A1</w:t>
      </w:r>
      <w:r w:rsidRPr="005F69ED">
        <w:rPr>
          <w:rFonts w:ascii="Times New Roman" w:hAnsi="Times New Roman" w:cs="Times New Roman"/>
        </w:rPr>
        <w:tab/>
      </w:r>
    </w:p>
    <w:p w14:paraId="1105A52E" w14:textId="77777777" w:rsidR="00B47AB1" w:rsidRPr="005F69ED" w:rsidRDefault="00B47AB1">
      <w:pPr>
        <w:rPr>
          <w:rFonts w:ascii="Times New Roman" w:hAnsi="Times New Roman"/>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
        <w:gridCol w:w="884"/>
        <w:gridCol w:w="1800"/>
        <w:gridCol w:w="1980"/>
        <w:gridCol w:w="2312"/>
      </w:tblGrid>
      <w:tr w:rsidR="00B47AB1" w:rsidRPr="005F69ED" w14:paraId="082808F8" w14:textId="77777777">
        <w:tc>
          <w:tcPr>
            <w:tcW w:w="916" w:type="dxa"/>
          </w:tcPr>
          <w:p w14:paraId="209E8BE3" w14:textId="77777777" w:rsidR="00B47AB1" w:rsidRPr="005F69ED" w:rsidRDefault="00B47AB1">
            <w:pPr>
              <w:jc w:val="center"/>
              <w:rPr>
                <w:rFonts w:ascii="Times New Roman" w:hAnsi="Times New Roman"/>
                <w:i/>
                <w:sz w:val="20"/>
                <w:szCs w:val="20"/>
              </w:rPr>
            </w:pPr>
            <w:r w:rsidRPr="005F69ED">
              <w:rPr>
                <w:rFonts w:ascii="Times New Roman" w:hAnsi="Times New Roman"/>
                <w:i/>
                <w:sz w:val="20"/>
                <w:szCs w:val="20"/>
              </w:rPr>
              <w:t>x</w:t>
            </w:r>
          </w:p>
        </w:tc>
        <w:tc>
          <w:tcPr>
            <w:tcW w:w="884" w:type="dxa"/>
          </w:tcPr>
          <w:p w14:paraId="7D694373" w14:textId="77777777" w:rsidR="00B47AB1" w:rsidRPr="005F69ED" w:rsidRDefault="00B47AB1">
            <w:pPr>
              <w:jc w:val="center"/>
              <w:rPr>
                <w:rFonts w:ascii="Times New Roman" w:hAnsi="Times New Roman"/>
                <w:i/>
                <w:sz w:val="20"/>
                <w:szCs w:val="20"/>
              </w:rPr>
            </w:pPr>
            <w:r w:rsidRPr="005F69ED">
              <w:rPr>
                <w:rFonts w:ascii="Times New Roman" w:hAnsi="Times New Roman"/>
                <w:i/>
                <w:sz w:val="20"/>
                <w:szCs w:val="20"/>
              </w:rPr>
              <w:t>y</w:t>
            </w:r>
          </w:p>
        </w:tc>
        <w:tc>
          <w:tcPr>
            <w:tcW w:w="1800" w:type="dxa"/>
          </w:tcPr>
          <w:p w14:paraId="4A4D97A0" w14:textId="77777777" w:rsidR="00B47AB1" w:rsidRPr="005F69ED" w:rsidRDefault="00C107F4">
            <w:pPr>
              <w:jc w:val="center"/>
              <w:rPr>
                <w:rFonts w:ascii="Times New Roman" w:hAnsi="Times New Roman"/>
                <w:sz w:val="20"/>
                <w:szCs w:val="20"/>
              </w:rPr>
            </w:pPr>
            <w:r w:rsidRPr="005F69ED">
              <w:rPr>
                <w:rFonts w:ascii="Times New Roman" w:hAnsi="Times New Roman"/>
                <w:sz w:val="20"/>
                <w:szCs w:val="20"/>
              </w:rPr>
              <w:t xml:space="preserve">Tích logic </w:t>
            </w:r>
          </w:p>
        </w:tc>
        <w:tc>
          <w:tcPr>
            <w:tcW w:w="1980" w:type="dxa"/>
          </w:tcPr>
          <w:p w14:paraId="1DBEB0EA" w14:textId="77777777" w:rsidR="00B47AB1" w:rsidRPr="005F69ED" w:rsidRDefault="00C107F4" w:rsidP="00420263">
            <w:pPr>
              <w:jc w:val="center"/>
              <w:rPr>
                <w:rFonts w:ascii="Times New Roman" w:hAnsi="Times New Roman"/>
                <w:sz w:val="20"/>
                <w:szCs w:val="20"/>
              </w:rPr>
            </w:pPr>
            <w:r w:rsidRPr="005F69ED">
              <w:rPr>
                <w:rFonts w:ascii="Times New Roman" w:hAnsi="Times New Roman"/>
                <w:sz w:val="20"/>
                <w:szCs w:val="20"/>
              </w:rPr>
              <w:t xml:space="preserve">Tổng logic </w:t>
            </w:r>
          </w:p>
        </w:tc>
        <w:tc>
          <w:tcPr>
            <w:tcW w:w="2312" w:type="dxa"/>
          </w:tcPr>
          <w:p w14:paraId="3795C80A" w14:textId="77777777" w:rsidR="00B47AB1" w:rsidRPr="005F69ED" w:rsidRDefault="00C107F4" w:rsidP="00420263">
            <w:pPr>
              <w:jc w:val="center"/>
              <w:rPr>
                <w:rFonts w:ascii="Times New Roman" w:hAnsi="Times New Roman"/>
                <w:sz w:val="20"/>
                <w:szCs w:val="20"/>
              </w:rPr>
            </w:pPr>
            <w:r w:rsidRPr="005F69ED">
              <w:rPr>
                <w:rFonts w:ascii="Times New Roman" w:hAnsi="Times New Roman"/>
                <w:sz w:val="20"/>
                <w:szCs w:val="20"/>
              </w:rPr>
              <w:t>Tổng loại trừ logic</w:t>
            </w:r>
          </w:p>
        </w:tc>
      </w:tr>
      <w:tr w:rsidR="00B47AB1" w:rsidRPr="005F69ED" w14:paraId="7B5C48AE" w14:textId="77777777">
        <w:tc>
          <w:tcPr>
            <w:tcW w:w="916" w:type="dxa"/>
          </w:tcPr>
          <w:p w14:paraId="02ECC3B3"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884" w:type="dxa"/>
          </w:tcPr>
          <w:p w14:paraId="501C66F2"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800" w:type="dxa"/>
          </w:tcPr>
          <w:p w14:paraId="6CA61F3D"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980" w:type="dxa"/>
          </w:tcPr>
          <w:p w14:paraId="3C096963"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2312" w:type="dxa"/>
          </w:tcPr>
          <w:p w14:paraId="501CC91D"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r>
      <w:tr w:rsidR="00B47AB1" w:rsidRPr="005F69ED" w14:paraId="000CABD3" w14:textId="77777777">
        <w:tc>
          <w:tcPr>
            <w:tcW w:w="916" w:type="dxa"/>
          </w:tcPr>
          <w:p w14:paraId="1E5D31AD"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884" w:type="dxa"/>
          </w:tcPr>
          <w:p w14:paraId="78477410"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1800" w:type="dxa"/>
          </w:tcPr>
          <w:p w14:paraId="683C8F2F"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980" w:type="dxa"/>
          </w:tcPr>
          <w:p w14:paraId="764DE433"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2312" w:type="dxa"/>
          </w:tcPr>
          <w:p w14:paraId="25386879"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r>
      <w:tr w:rsidR="00B47AB1" w:rsidRPr="005F69ED" w14:paraId="5BF3891A" w14:textId="77777777">
        <w:tc>
          <w:tcPr>
            <w:tcW w:w="916" w:type="dxa"/>
          </w:tcPr>
          <w:p w14:paraId="0128642B"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884" w:type="dxa"/>
          </w:tcPr>
          <w:p w14:paraId="0597870A"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800" w:type="dxa"/>
          </w:tcPr>
          <w:p w14:paraId="21243B5B"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c>
          <w:tcPr>
            <w:tcW w:w="1980" w:type="dxa"/>
          </w:tcPr>
          <w:p w14:paraId="0605DB1A"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2312" w:type="dxa"/>
          </w:tcPr>
          <w:p w14:paraId="29B33B37"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r>
      <w:tr w:rsidR="00B47AB1" w:rsidRPr="005F69ED" w14:paraId="148EE2E5" w14:textId="77777777">
        <w:tc>
          <w:tcPr>
            <w:tcW w:w="916" w:type="dxa"/>
          </w:tcPr>
          <w:p w14:paraId="28DFA405"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884" w:type="dxa"/>
          </w:tcPr>
          <w:p w14:paraId="26A40F76"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1800" w:type="dxa"/>
          </w:tcPr>
          <w:p w14:paraId="7EF1EBD1"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1980" w:type="dxa"/>
          </w:tcPr>
          <w:p w14:paraId="21F0BBD8"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1</w:t>
            </w:r>
          </w:p>
        </w:tc>
        <w:tc>
          <w:tcPr>
            <w:tcW w:w="2312" w:type="dxa"/>
          </w:tcPr>
          <w:p w14:paraId="2B631E51" w14:textId="77777777" w:rsidR="00B47AB1" w:rsidRPr="005F69ED" w:rsidRDefault="00B47AB1">
            <w:pPr>
              <w:jc w:val="center"/>
              <w:rPr>
                <w:rFonts w:ascii="Times New Roman" w:hAnsi="Times New Roman"/>
                <w:sz w:val="20"/>
                <w:szCs w:val="20"/>
              </w:rPr>
            </w:pPr>
            <w:r w:rsidRPr="005F69ED">
              <w:rPr>
                <w:rFonts w:ascii="Times New Roman" w:hAnsi="Times New Roman"/>
                <w:sz w:val="20"/>
                <w:szCs w:val="20"/>
              </w:rPr>
              <w:t>0</w:t>
            </w:r>
          </w:p>
        </w:tc>
      </w:tr>
    </w:tbl>
    <w:p w14:paraId="48A31A05" w14:textId="77777777" w:rsidR="00B47AB1" w:rsidRPr="005F69ED" w:rsidRDefault="00B47AB1" w:rsidP="001C4C1C">
      <w:pPr>
        <w:pStyle w:val="Question"/>
        <w:ind w:left="265" w:hangingChars="120" w:hanging="265"/>
        <w:rPr>
          <w:rFonts w:eastAsia="MS Mincho"/>
          <w:b/>
          <w:sz w:val="22"/>
          <w:szCs w:val="22"/>
        </w:rPr>
      </w:pPr>
    </w:p>
    <w:p w14:paraId="342A1FD0" w14:textId="77777777" w:rsidR="00B47AB1" w:rsidRPr="005F69ED" w:rsidRDefault="00B47AB1" w:rsidP="001C4C1C">
      <w:pPr>
        <w:pStyle w:val="QuestionArial11pt"/>
        <w:ind w:left="640" w:hanging="640"/>
        <w:rPr>
          <w:rFonts w:ascii="Times New Roman" w:hAnsi="Times New Roman" w:cs="Times New Roman"/>
        </w:rPr>
      </w:pPr>
      <w:r w:rsidRPr="005F69ED">
        <w:rPr>
          <w:rFonts w:ascii="Times New Roman" w:hAnsi="Times New Roman" w:cs="Times New Roman"/>
        </w:rPr>
        <w:t>A2</w:t>
      </w:r>
      <w:r w:rsidRPr="005F69ED">
        <w:rPr>
          <w:rFonts w:ascii="Times New Roman" w:hAnsi="Times New Roman" w:cs="Times New Roman"/>
        </w:rPr>
        <w:tab/>
      </w:r>
    </w:p>
    <w:p w14:paraId="4F133AEA" w14:textId="77777777" w:rsidR="00B47AB1" w:rsidRPr="005F69ED" w:rsidRDefault="00420263" w:rsidP="001C4C1C">
      <w:pPr>
        <w:pStyle w:val="Question"/>
        <w:tabs>
          <w:tab w:val="left" w:pos="1575"/>
        </w:tabs>
        <w:spacing w:line="240" w:lineRule="auto"/>
        <w:ind w:leftChars="332" w:left="2002" w:hangingChars="593" w:hanging="1305"/>
        <w:rPr>
          <w:rFonts w:eastAsia="MS Mincho"/>
          <w:sz w:val="22"/>
          <w:szCs w:val="22"/>
        </w:rPr>
      </w:pPr>
      <w:r w:rsidRPr="005F69ED">
        <w:rPr>
          <w:rFonts w:eastAsia="MS Mincho"/>
          <w:sz w:val="22"/>
          <w:szCs w:val="22"/>
        </w:rPr>
        <w:t>Bộ cộng</w:t>
      </w:r>
      <w:r w:rsidR="00537434" w:rsidRPr="005F69ED">
        <w:rPr>
          <w:rFonts w:eastAsia="MS Mincho"/>
          <w:sz w:val="22"/>
          <w:szCs w:val="22"/>
        </w:rPr>
        <w:t>:</w:t>
      </w:r>
      <w:r w:rsidR="00825E2F" w:rsidRPr="005F69ED">
        <w:rPr>
          <w:rFonts w:eastAsia="MS Mincho"/>
          <w:sz w:val="22"/>
          <w:szCs w:val="22"/>
        </w:rPr>
        <w:tab/>
      </w:r>
      <w:r w:rsidR="00B30C1C" w:rsidRPr="005F69ED">
        <w:rPr>
          <w:rFonts w:eastAsia="MS Mincho"/>
          <w:sz w:val="22"/>
          <w:szCs w:val="22"/>
        </w:rPr>
        <w:t>Mạch cộng các số nhị phân 1 bit. Gồm các mạch AND, OR, NOT</w:t>
      </w:r>
      <w:r w:rsidR="00B47AB1" w:rsidRPr="005F69ED">
        <w:rPr>
          <w:rFonts w:eastAsia="MS Mincho"/>
          <w:sz w:val="22"/>
          <w:szCs w:val="22"/>
        </w:rPr>
        <w:t>.</w:t>
      </w:r>
    </w:p>
    <w:p w14:paraId="2FC8005F" w14:textId="77777777" w:rsidR="00B30C1C" w:rsidRPr="005F69ED" w:rsidRDefault="00B30C1C" w:rsidP="00825E2F">
      <w:pPr>
        <w:tabs>
          <w:tab w:val="left" w:pos="1575"/>
        </w:tabs>
        <w:rPr>
          <w:rFonts w:ascii="Times New Roman" w:hAnsi="Times New Roman"/>
        </w:rPr>
      </w:pPr>
    </w:p>
    <w:p w14:paraId="26C2FC6D" w14:textId="77777777" w:rsidR="00B47AB1" w:rsidRPr="005F69ED" w:rsidRDefault="00420263" w:rsidP="001C4C1C">
      <w:pPr>
        <w:tabs>
          <w:tab w:val="left" w:pos="1575"/>
        </w:tabs>
        <w:ind w:leftChars="332" w:left="2002" w:hangingChars="593" w:hanging="1305"/>
        <w:rPr>
          <w:rFonts w:ascii="Times New Roman" w:hAnsi="Times New Roman"/>
          <w:sz w:val="22"/>
          <w:szCs w:val="22"/>
        </w:rPr>
      </w:pPr>
      <w:r w:rsidRPr="005F69ED">
        <w:rPr>
          <w:rFonts w:ascii="Times New Roman" w:hAnsi="Times New Roman"/>
          <w:sz w:val="22"/>
          <w:szCs w:val="22"/>
        </w:rPr>
        <w:t>Bộ bán cộng</w:t>
      </w:r>
      <w:r w:rsidR="00B47AB1" w:rsidRPr="005F69ED">
        <w:rPr>
          <w:rFonts w:ascii="Times New Roman" w:hAnsi="Times New Roman"/>
          <w:sz w:val="22"/>
          <w:szCs w:val="22"/>
        </w:rPr>
        <w:t>:</w:t>
      </w:r>
      <w:r w:rsidRPr="005F69ED">
        <w:rPr>
          <w:rFonts w:ascii="Times New Roman" w:hAnsi="Times New Roman"/>
          <w:sz w:val="22"/>
          <w:szCs w:val="22"/>
        </w:rPr>
        <w:t xml:space="preserve"> </w:t>
      </w:r>
      <w:r w:rsidRPr="005F69ED">
        <w:rPr>
          <w:rFonts w:ascii="Times New Roman" w:hAnsi="Times New Roman"/>
          <w:sz w:val="22"/>
          <w:szCs w:val="22"/>
        </w:rPr>
        <w:tab/>
      </w:r>
      <w:r w:rsidR="00B30C1C" w:rsidRPr="005F69ED">
        <w:rPr>
          <w:rFonts w:ascii="Times New Roman" w:hAnsi="Times New Roman"/>
          <w:sz w:val="22"/>
          <w:szCs w:val="22"/>
        </w:rPr>
        <w:t>Một bộ cộng mà không đưa vào kết quả số nhớ từ các bit thấp hơn. Nó có 2 đầu vào và 2 đầu ra</w:t>
      </w:r>
      <w:r w:rsidR="00B47AB1" w:rsidRPr="005F69ED">
        <w:rPr>
          <w:rFonts w:ascii="Times New Roman" w:hAnsi="Times New Roman"/>
          <w:sz w:val="22"/>
          <w:szCs w:val="22"/>
        </w:rPr>
        <w:t>.</w:t>
      </w:r>
    </w:p>
    <w:p w14:paraId="215AB91E" w14:textId="77777777" w:rsidR="00B30C1C" w:rsidRPr="005F69ED" w:rsidRDefault="00B30C1C" w:rsidP="00825E2F">
      <w:pPr>
        <w:tabs>
          <w:tab w:val="left" w:pos="1575"/>
        </w:tabs>
        <w:rPr>
          <w:rFonts w:ascii="Times New Roman" w:hAnsi="Times New Roman"/>
          <w:sz w:val="22"/>
          <w:szCs w:val="22"/>
        </w:rPr>
      </w:pPr>
    </w:p>
    <w:p w14:paraId="307C6D5F" w14:textId="77777777" w:rsidR="00B47AB1" w:rsidRPr="005F69ED" w:rsidRDefault="00420263" w:rsidP="001C4C1C">
      <w:pPr>
        <w:tabs>
          <w:tab w:val="left" w:pos="1575"/>
        </w:tabs>
        <w:ind w:leftChars="332" w:left="2002" w:hangingChars="593" w:hanging="1305"/>
        <w:rPr>
          <w:rFonts w:ascii="Times New Roman" w:hAnsi="Times New Roman"/>
          <w:sz w:val="22"/>
          <w:szCs w:val="22"/>
        </w:rPr>
      </w:pPr>
      <w:r w:rsidRPr="005F69ED">
        <w:rPr>
          <w:rFonts w:ascii="Times New Roman" w:hAnsi="Times New Roman"/>
          <w:sz w:val="22"/>
          <w:szCs w:val="22"/>
        </w:rPr>
        <w:t>Bộ cộng đầy đủ</w:t>
      </w:r>
      <w:r w:rsidR="00B47AB1" w:rsidRPr="005F69ED">
        <w:rPr>
          <w:rFonts w:ascii="Times New Roman" w:hAnsi="Times New Roman"/>
          <w:sz w:val="22"/>
          <w:szCs w:val="22"/>
        </w:rPr>
        <w:t>:</w:t>
      </w:r>
      <w:r w:rsidR="00537434" w:rsidRPr="005F69ED">
        <w:rPr>
          <w:rFonts w:ascii="Times New Roman" w:hAnsi="Times New Roman"/>
          <w:sz w:val="22"/>
          <w:szCs w:val="22"/>
        </w:rPr>
        <w:tab/>
      </w:r>
      <w:r w:rsidR="00577540" w:rsidRPr="005F69ED">
        <w:rPr>
          <w:rFonts w:ascii="Times New Roman" w:hAnsi="Times New Roman"/>
          <w:sz w:val="22"/>
          <w:szCs w:val="22"/>
        </w:rPr>
        <w:t>Một bộ cộng mà đưa vào kết quả số nhớ từ các bit thấp hơn. Nó có 3 đầu vào và 2 đầu ra</w:t>
      </w:r>
      <w:r w:rsidR="00B47AB1" w:rsidRPr="005F69ED">
        <w:rPr>
          <w:rFonts w:ascii="Times New Roman" w:hAnsi="Times New Roman"/>
          <w:sz w:val="22"/>
          <w:szCs w:val="22"/>
        </w:rPr>
        <w:t>.</w:t>
      </w:r>
    </w:p>
    <w:p w14:paraId="307C9534" w14:textId="77777777" w:rsidR="00B47AB1" w:rsidRPr="005F69ED" w:rsidRDefault="00B47AB1">
      <w:pPr>
        <w:rPr>
          <w:rFonts w:ascii="Times New Roman" w:hAnsi="Times New Roman"/>
          <w:sz w:val="22"/>
          <w:szCs w:val="22"/>
        </w:rPr>
      </w:pPr>
    </w:p>
    <w:p w14:paraId="3674AE81" w14:textId="77777777" w:rsidR="00B47AB1" w:rsidRPr="005F69ED" w:rsidRDefault="00B47AB1" w:rsidP="001C4C1C">
      <w:pPr>
        <w:pStyle w:val="QuestionArial11pt"/>
        <w:ind w:left="640" w:hanging="640"/>
        <w:rPr>
          <w:rFonts w:ascii="Times New Roman" w:hAnsi="Times New Roman" w:cs="Times New Roman"/>
        </w:rPr>
      </w:pPr>
      <w:r w:rsidRPr="005F69ED">
        <w:rPr>
          <w:rFonts w:ascii="Times New Roman" w:hAnsi="Times New Roman" w:cs="Times New Roman"/>
        </w:rPr>
        <w:t>A3</w:t>
      </w:r>
    </w:p>
    <w:p w14:paraId="355750B3" w14:textId="77777777" w:rsidR="00B47AB1" w:rsidRPr="005F69ED" w:rsidRDefault="00B47AB1">
      <w:pPr>
        <w:ind w:left="697"/>
        <w:rPr>
          <w:rFonts w:ascii="Times New Roman" w:hAnsi="Times New Roman"/>
          <w:spacing w:val="34"/>
          <w:sz w:val="22"/>
          <w:szCs w:val="22"/>
        </w:rPr>
      </w:pPr>
      <w:r w:rsidRPr="005F69ED">
        <w:rPr>
          <w:rFonts w:ascii="Times New Roman" w:hAnsi="Times New Roman"/>
          <w:i/>
          <w:spacing w:val="34"/>
          <w:sz w:val="22"/>
          <w:szCs w:val="22"/>
        </w:rPr>
        <w:t>ab</w:t>
      </w:r>
      <w:r w:rsidRPr="005F69ED">
        <w:rPr>
          <w:rFonts w:ascii="Times New Roman" w:hAnsi="Times New Roman"/>
          <w:spacing w:val="34"/>
          <w:sz w:val="22"/>
          <w:szCs w:val="22"/>
        </w:rPr>
        <w:t>+</w:t>
      </w:r>
      <w:r w:rsidRPr="005F69ED">
        <w:rPr>
          <w:rFonts w:ascii="Times New Roman" w:hAnsi="Times New Roman"/>
          <w:i/>
          <w:spacing w:val="34"/>
          <w:sz w:val="22"/>
          <w:szCs w:val="22"/>
        </w:rPr>
        <w:t>cd</w:t>
      </w:r>
      <w:r w:rsidRPr="005F69ED">
        <w:rPr>
          <w:rFonts w:ascii="Times New Roman" w:hAnsi="Times New Roman"/>
          <w:spacing w:val="34"/>
          <w:sz w:val="22"/>
          <w:szCs w:val="22"/>
        </w:rPr>
        <w:t>–</w:t>
      </w:r>
      <w:r w:rsidRPr="005F69ED">
        <w:rPr>
          <w:rFonts w:ascii="Times New Roman" w:hAnsi="Times New Roman"/>
          <w:spacing w:val="34"/>
          <w:position w:val="-4"/>
          <w:sz w:val="22"/>
          <w:szCs w:val="22"/>
        </w:rPr>
        <w:object w:dxaOrig="180" w:dyaOrig="200" w14:anchorId="5ACB0117">
          <v:shape id="_x0000_i1103" type="#_x0000_t75" style="width:9.15pt;height:10.2pt" o:ole="">
            <v:imagedata r:id="rId143" o:title=""/>
          </v:shape>
          <o:OLEObject Type="Embed" ProgID="Equation.3" ShapeID="_x0000_i1103" DrawAspect="Content" ObjectID="_1842870053" r:id="rId144"/>
        </w:object>
      </w:r>
    </w:p>
    <w:p w14:paraId="71BFA197" w14:textId="77777777" w:rsidR="00B47AB1" w:rsidRPr="005F69ED" w:rsidRDefault="00B35968" w:rsidP="00DC2FF1">
      <w:pPr>
        <w:ind w:left="720" w:hanging="23"/>
        <w:rPr>
          <w:rFonts w:ascii="Times New Roman" w:hAnsi="Times New Roman"/>
          <w:sz w:val="22"/>
          <w:szCs w:val="22"/>
        </w:rPr>
      </w:pPr>
      <w:r w:rsidRPr="005F69ED">
        <w:rPr>
          <w:rFonts w:ascii="Times New Roman" w:hAnsi="Times New Roman"/>
          <w:sz w:val="22"/>
          <w:szCs w:val="22"/>
        </w:rPr>
        <w:t xml:space="preserve">Dịch là “cộng a và b”, “trừ c cho d” và </w:t>
      </w:r>
      <w:r w:rsidR="00173B2C" w:rsidRPr="005F69ED">
        <w:rPr>
          <w:rFonts w:ascii="Times New Roman" w:hAnsi="Times New Roman"/>
          <w:sz w:val="22"/>
          <w:szCs w:val="22"/>
        </w:rPr>
        <w:t>“</w:t>
      </w:r>
      <w:r w:rsidRPr="005F69ED">
        <w:rPr>
          <w:rFonts w:ascii="Times New Roman" w:hAnsi="Times New Roman"/>
          <w:sz w:val="22"/>
          <w:szCs w:val="22"/>
        </w:rPr>
        <w:t>nhân</w:t>
      </w:r>
      <w:r w:rsidR="00173B2C" w:rsidRPr="005F69ED">
        <w:rPr>
          <w:rFonts w:ascii="Times New Roman" w:hAnsi="Times New Roman"/>
          <w:sz w:val="22"/>
          <w:szCs w:val="22"/>
        </w:rPr>
        <w:t>”</w:t>
      </w:r>
      <w:r w:rsidRPr="005F69ED">
        <w:rPr>
          <w:rFonts w:ascii="Times New Roman" w:hAnsi="Times New Roman"/>
          <w:sz w:val="22"/>
          <w:szCs w:val="22"/>
        </w:rPr>
        <w:t xml:space="preserve"> các kết quả với nhau</w:t>
      </w:r>
      <w:r w:rsidR="00B47AB1" w:rsidRPr="005F69ED">
        <w:rPr>
          <w:rFonts w:ascii="Times New Roman" w:hAnsi="Times New Roman"/>
          <w:sz w:val="22"/>
          <w:szCs w:val="22"/>
        </w:rPr>
        <w:t xml:space="preserve">. </w:t>
      </w:r>
    </w:p>
    <w:p w14:paraId="5FA71165" w14:textId="77777777" w:rsidR="00B47AB1" w:rsidRPr="005F69ED" w:rsidRDefault="00B47AB1">
      <w:pPr>
        <w:pStyle w:val="3"/>
        <w:numPr>
          <w:ilvl w:val="0"/>
          <w:numId w:val="0"/>
        </w:numPr>
        <w:rPr>
          <w:rFonts w:ascii="Times New Roman" w:eastAsia="MS Mincho" w:hAnsi="Times New Roman" w:cs="Times New Roman"/>
        </w:rPr>
      </w:pPr>
      <w:r w:rsidRPr="005F69ED">
        <w:rPr>
          <w:rFonts w:ascii="Times New Roman" w:hAnsi="Times New Roman" w:cs="Times New Roman"/>
          <w:sz w:val="24"/>
        </w:rPr>
        <w:br w:type="page"/>
      </w:r>
      <w:r w:rsidRPr="005F69ED">
        <w:rPr>
          <w:rFonts w:ascii="Times New Roman" w:hAnsi="Times New Roman" w:cs="Times New Roman"/>
          <w:color w:val="FFFFFF"/>
        </w:rPr>
        <w:lastRenderedPageBreak/>
        <w:t>1.3</w:t>
      </w:r>
      <w:r w:rsidR="00767A6B" w:rsidRPr="005F69ED">
        <w:rPr>
          <w:rFonts w:ascii="Times New Roman" w:hAnsi="Times New Roman" w:cs="Times New Roman"/>
        </w:rPr>
        <w:t xml:space="preserve"> Cấu trúc dữ liệ</w:t>
      </w:r>
      <w:r w:rsidR="00DC2FF1" w:rsidRPr="005F69ED">
        <w:rPr>
          <w:rFonts w:ascii="Times New Roman" w:hAnsi="Times New Roman" w:cs="Times New Roman"/>
        </w:rPr>
        <w:t>u</w:t>
      </w:r>
    </w:p>
    <w:p w14:paraId="27532D21" w14:textId="218BA060" w:rsidR="00B47AB1" w:rsidRPr="005F69ED" w:rsidRDefault="003812B7" w:rsidP="001C4C1C">
      <w:pPr>
        <w:pStyle w:val="Intro"/>
        <w:ind w:left="315"/>
        <w:outlineLvl w:val="0"/>
        <w:rPr>
          <w:rFonts w:ascii="Times New Roman" w:hAnsi="Times New Roman"/>
        </w:rPr>
      </w:pPr>
      <w:r w:rsidRPr="005F69ED">
        <w:rPr>
          <w:rFonts w:ascii="Times New Roman" w:hAnsi="Times New Roman"/>
          <w:noProof/>
          <w:color w:val="FFFFFF"/>
        </w:rPr>
        <mc:AlternateContent>
          <mc:Choice Requires="wpg">
            <w:drawing>
              <wp:anchor distT="0" distB="0" distL="114300" distR="114300" simplePos="0" relativeHeight="251665920" behindDoc="1" locked="0" layoutInCell="1" allowOverlap="1" wp14:anchorId="2119A757" wp14:editId="6EF7552D">
                <wp:simplePos x="0" y="0"/>
                <wp:positionH relativeFrom="column">
                  <wp:posOffset>-227330</wp:posOffset>
                </wp:positionH>
                <wp:positionV relativeFrom="paragraph">
                  <wp:posOffset>-661670</wp:posOffset>
                </wp:positionV>
                <wp:extent cx="6221730" cy="501650"/>
                <wp:effectExtent l="0" t="0" r="0" b="0"/>
                <wp:wrapNone/>
                <wp:docPr id="2075965743" name="Group 9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501650"/>
                          <a:chOff x="1058" y="1827"/>
                          <a:chExt cx="9798" cy="790"/>
                        </a:xfrm>
                      </wpg:grpSpPr>
                      <wps:wsp>
                        <wps:cNvPr id="1496278107" name="Rectangle 935"/>
                        <wps:cNvSpPr>
                          <a:spLocks noChangeArrowheads="1"/>
                        </wps:cNvSpPr>
                        <wps:spPr bwMode="auto">
                          <a:xfrm>
                            <a:off x="1058" y="1987"/>
                            <a:ext cx="9798" cy="497"/>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562BA3" w14:textId="77777777" w:rsidR="001C4C1C" w:rsidRPr="00C7782D" w:rsidRDefault="001C4C1C" w:rsidP="00651AFA">
                              <w:pPr>
                                <w:rPr>
                                  <w:rFonts w:ascii="Impact" w:hAnsi="Impact" w:cs="Arial"/>
                                  <w:sz w:val="28"/>
                                  <w:szCs w:val="28"/>
                                </w:rPr>
                              </w:pPr>
                            </w:p>
                          </w:txbxContent>
                        </wps:txbx>
                        <wps:bodyPr rot="0" vert="horz" wrap="square" lIns="0" tIns="0" rIns="0" bIns="0" anchor="t" anchorCtr="0" upright="1">
                          <a:noAutofit/>
                        </wps:bodyPr>
                      </wps:wsp>
                      <wps:wsp>
                        <wps:cNvPr id="93160080" name="AutoShape 936"/>
                        <wps:cNvSpPr>
                          <a:spLocks noChangeArrowheads="1"/>
                        </wps:cNvSpPr>
                        <wps:spPr bwMode="auto">
                          <a:xfrm>
                            <a:off x="1376" y="1827"/>
                            <a:ext cx="770" cy="790"/>
                          </a:xfrm>
                          <a:prstGeom prst="roundRect">
                            <a:avLst>
                              <a:gd name="adj" fmla="val 16667"/>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CE9AB82" w14:textId="77777777" w:rsidR="001C4C1C" w:rsidRPr="00C7782D" w:rsidRDefault="001C4C1C" w:rsidP="00651AFA">
                              <w:pPr>
                                <w:spacing w:line="500" w:lineRule="exact"/>
                                <w:jc w:val="center"/>
                                <w:rPr>
                                  <w:rFonts w:ascii="Impact" w:hAnsi="Impact"/>
                                  <w:color w:val="FFFFFF"/>
                                  <w:sz w:val="36"/>
                                  <w:szCs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19A757" id="Group 934" o:spid="_x0000_s1125" style="position:absolute;left:0;text-align:left;margin-left:-17.9pt;margin-top:-52.1pt;width:489.9pt;height:39.5pt;z-index:-251650560;mso-position-horizontal-relative:text;mso-position-vertical-relative:text" coordorigin="1058,1827" coordsize="979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">
                <v:rect id="Rectangle 935" o:spid="_x0000_s1126" style="position:absolute;left:1058;top:1987;width:9798;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" fillcolor="silver" stroked="f">
                  <v:textbox inset="0,0,0,0">
                    <w:txbxContent>
                      <w:p w14:paraId="48562BA3" w14:textId="77777777" w:rsidR="001C4C1C" w:rsidRPr="00C7782D" w:rsidRDefault="001C4C1C" w:rsidP="00651AFA">
                        <w:pPr>
                          <w:rPr>
                            <w:rFonts w:ascii="Impact" w:hAnsi="Impact" w:cs="Arial"/>
                            <w:sz w:val="28"/>
                            <w:szCs w:val="28"/>
                          </w:rPr>
                        </w:pPr>
                      </w:p>
                    </w:txbxContent>
                  </v:textbox>
                </v:rect>
                <v:roundrect id="AutoShape 936" o:spid="_x0000_s1127" style="position:absolute;left:1376;top:1827;width:770;height:7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" fillcolor="black" stroked="f">
                  <v:textbox inset="0,0,0,0">
                    <w:txbxContent>
                      <w:p w14:paraId="7CE9AB82" w14:textId="77777777" w:rsidR="001C4C1C" w:rsidRPr="00C7782D" w:rsidRDefault="001C4C1C" w:rsidP="00651AFA">
                        <w:pPr>
                          <w:spacing w:line="500" w:lineRule="exact"/>
                          <w:jc w:val="center"/>
                          <w:rPr>
                            <w:rFonts w:ascii="Impact" w:hAnsi="Impact"/>
                            <w:color w:val="FFFFFF"/>
                            <w:sz w:val="36"/>
                            <w:szCs w:val="36"/>
                          </w:rPr>
                        </w:pPr>
                      </w:p>
                    </w:txbxContent>
                  </v:textbox>
                </v:roundrect>
              </v:group>
            </w:pict>
          </mc:Fallback>
        </mc:AlternateContent>
      </w:r>
      <w:r w:rsidR="00745DFA" w:rsidRPr="005F69ED">
        <w:rPr>
          <w:rFonts w:ascii="Times New Roman" w:hAnsi="Times New Roman"/>
        </w:rPr>
        <w:t>Mở đầu</w:t>
      </w:r>
    </w:p>
    <w:p w14:paraId="3CF711DF" w14:textId="77777777" w:rsidR="00B47AB1" w:rsidRPr="005F69ED" w:rsidRDefault="00F408C6" w:rsidP="001C4C1C">
      <w:pPr>
        <w:pStyle w:val="Body01"/>
        <w:ind w:left="315" w:right="315"/>
      </w:pPr>
      <w:r w:rsidRPr="005F69ED">
        <w:t xml:space="preserve">Khi tìm kiếm giải thuật cho </w:t>
      </w:r>
      <w:r w:rsidR="009E1497" w:rsidRPr="005F69ED">
        <w:t>một</w:t>
      </w:r>
      <w:r w:rsidRPr="005F69ED">
        <w:t xml:space="preserve"> chương trình, sẽ dễ dàng hơn để tạo ra </w:t>
      </w:r>
      <w:r w:rsidR="00B707CF" w:rsidRPr="005F69ED">
        <w:t>một</w:t>
      </w:r>
      <w:r w:rsidRPr="005F69ED">
        <w:t xml:space="preserve"> giải thuật nếu đặt dữ liệu trong các mẫu tiêu biểu. Các mẫu đặc trưng được gọi là các cấu trúc dữ liệu. Một số cấu trúc dữ liệu quen thuộc là: mảng, danh sách, ngăn xếp, hàng đợi và cây</w:t>
      </w:r>
      <w:r w:rsidR="00B47AB1" w:rsidRPr="005F69ED">
        <w:t xml:space="preserve">. </w:t>
      </w:r>
    </w:p>
    <w:p w14:paraId="6D756B68" w14:textId="77777777" w:rsidR="00B47AB1" w:rsidRPr="005F69ED" w:rsidRDefault="00B47AB1" w:rsidP="001C4C1C">
      <w:pPr>
        <w:pStyle w:val="Body01"/>
        <w:ind w:left="315" w:right="315"/>
      </w:pPr>
    </w:p>
    <w:p w14:paraId="4CA654FD"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 xml:space="preserve">1.3.1 </w:t>
      </w:r>
      <w:r w:rsidR="00A559BA" w:rsidRPr="005F69ED">
        <w:rPr>
          <w:b/>
          <w:sz w:val="40"/>
          <w:szCs w:val="40"/>
          <w:shd w:val="pct15" w:color="auto" w:fill="FFFFFF"/>
        </w:rPr>
        <w:t xml:space="preserve">Mảng </w:t>
      </w:r>
      <w:r w:rsidR="00CD14F9" w:rsidRPr="005F69ED">
        <w:rPr>
          <w:b/>
          <w:sz w:val="40"/>
          <w:szCs w:val="40"/>
          <w:shd w:val="pct15" w:color="auto" w:fill="FFFFFF"/>
        </w:rPr>
        <w:t>(Array)</w:t>
      </w:r>
    </w:p>
    <w:p w14:paraId="24175071"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4E15B940" w14:textId="77777777">
        <w:trPr>
          <w:trHeight w:val="834"/>
        </w:trPr>
        <w:tc>
          <w:tcPr>
            <w:tcW w:w="1260" w:type="dxa"/>
            <w:vAlign w:val="center"/>
          </w:tcPr>
          <w:p w14:paraId="2D75D36C"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1C3C9DF1" w14:textId="77777777" w:rsidR="00A559BA" w:rsidRPr="005F69ED" w:rsidRDefault="00A559BA" w:rsidP="001C4C1C">
            <w:pPr>
              <w:pStyle w:val="Items"/>
              <w:ind w:right="315"/>
              <w:rPr>
                <w:rFonts w:cs="Times New Roman"/>
                <w:lang w:eastAsia="ja-JP"/>
              </w:rPr>
            </w:pPr>
            <w:r w:rsidRPr="005F69ED">
              <w:rPr>
                <w:rFonts w:cs="Times New Roman"/>
              </w:rPr>
              <w:t>Mảng có thể sử dụng trong mọi cấu trúc dữ liệu</w:t>
            </w:r>
          </w:p>
          <w:p w14:paraId="5C83F9DF" w14:textId="77777777" w:rsidR="00B47AB1" w:rsidRPr="005F69ED" w:rsidRDefault="00A559BA" w:rsidP="001C4C1C">
            <w:pPr>
              <w:pStyle w:val="Items"/>
              <w:ind w:right="315"/>
              <w:rPr>
                <w:rFonts w:cs="Times New Roman"/>
                <w:lang w:eastAsia="ja-JP"/>
              </w:rPr>
            </w:pPr>
            <w:r w:rsidRPr="005F69ED">
              <w:rPr>
                <w:rFonts w:cs="Times New Roman"/>
              </w:rPr>
              <w:t>Mảng được truy cập qua chỉ số</w:t>
            </w:r>
            <w:r w:rsidR="00B47AB1" w:rsidRPr="005F69ED">
              <w:rPr>
                <w:rFonts w:cs="Times New Roman"/>
              </w:rPr>
              <w:t xml:space="preserve">. </w:t>
            </w:r>
          </w:p>
        </w:tc>
      </w:tr>
    </w:tbl>
    <w:p w14:paraId="3270B2E7" w14:textId="77777777" w:rsidR="00B47AB1" w:rsidRPr="005F69ED" w:rsidRDefault="00B47AB1" w:rsidP="001C4C1C">
      <w:pPr>
        <w:pStyle w:val="Body01"/>
        <w:ind w:leftChars="0" w:left="360" w:right="315"/>
      </w:pPr>
    </w:p>
    <w:p w14:paraId="288C1BEA" w14:textId="77777777" w:rsidR="00B47AB1" w:rsidRPr="005F69ED" w:rsidRDefault="00A559BA" w:rsidP="001C4C1C">
      <w:pPr>
        <w:pStyle w:val="Body01"/>
        <w:ind w:leftChars="0" w:left="360" w:right="315"/>
      </w:pPr>
      <w:r w:rsidRPr="005F69ED">
        <w:rPr>
          <w:b/>
        </w:rPr>
        <w:t>Mảng</w:t>
      </w:r>
      <w:r w:rsidRPr="005F69ED">
        <w:t xml:space="preserve"> là một cấu trúc dữ liệu </w:t>
      </w:r>
      <w:r w:rsidR="00667946" w:rsidRPr="005F69ED">
        <w:t>tạo bởi</w:t>
      </w:r>
      <w:r w:rsidRPr="005F69ED">
        <w:t xml:space="preserve"> nhiều dữ liệu cùng kiểu. Ví dụ, hình ảnh lũ trẻ xếp thành </w:t>
      </w:r>
      <w:r w:rsidR="00B512F9" w:rsidRPr="005F69ED">
        <w:t>một</w:t>
      </w:r>
      <w:r w:rsidRPr="005F69ED">
        <w:t xml:space="preserve"> hàng đơn. Trong tình huống này, các đối tượng có các thuộc tính giống nhau (ở đây đối tượng là “trẻ con”) được lặp lại, tương tự như </w:t>
      </w:r>
      <w:r w:rsidR="00B512F9" w:rsidRPr="005F69ED">
        <w:t>một</w:t>
      </w:r>
      <w:r w:rsidRPr="005F69ED">
        <w:t xml:space="preserve"> mảng. Mỗi đứa trẻ được xác định như “đứa thứ nhất, đứa thứ hai…”. Các số “1, 2, …” được gọi là các chỉ số. Một mảng được sử dụng khi nhiều dữ liệu cùng kiểu được quản lý không phải riêng lẻ mà trong mối quan hệ với nhau. Dữ liệu được</w:t>
      </w:r>
      <w:r w:rsidR="00FE26F2" w:rsidRPr="005F69ED">
        <w:t xml:space="preserve"> truyền qua tên</w:t>
      </w:r>
      <w:r w:rsidRPr="005F69ED">
        <w:t xml:space="preserve"> mảng, mỗi trường dữ liệu (phần tử) được xác định bởi </w:t>
      </w:r>
      <w:r w:rsidR="00B512F9" w:rsidRPr="005F69ED">
        <w:t>một</w:t>
      </w:r>
      <w:r w:rsidRPr="005F69ED">
        <w:t xml:space="preserve"> chỉ số</w:t>
      </w:r>
      <w:r w:rsidR="00B47AB1" w:rsidRPr="005F69ED">
        <w:t xml:space="preserve">. </w:t>
      </w:r>
    </w:p>
    <w:p w14:paraId="2217AB3D" w14:textId="77777777" w:rsidR="00B47AB1" w:rsidRPr="005F69ED" w:rsidRDefault="003F1524">
      <w:pPr>
        <w:pStyle w:val="Heading5"/>
        <w:rPr>
          <w:rFonts w:ascii="Times New Roman" w:hAnsi="Times New Roman"/>
        </w:rPr>
      </w:pPr>
      <w:r w:rsidRPr="005F69ED">
        <w:rPr>
          <w:rFonts w:ascii="Times New Roman" w:hAnsi="Times New Roman"/>
        </w:rPr>
        <w:t xml:space="preserve">Mảng </w:t>
      </w:r>
      <w:r w:rsidR="00B512F9" w:rsidRPr="005F69ED">
        <w:rPr>
          <w:rFonts w:ascii="Times New Roman" w:hAnsi="Times New Roman"/>
        </w:rPr>
        <w:t>một</w:t>
      </w:r>
      <w:r w:rsidRPr="005F69ED">
        <w:rPr>
          <w:rFonts w:ascii="Times New Roman" w:hAnsi="Times New Roman"/>
        </w:rPr>
        <w:t xml:space="preserve"> chiều</w:t>
      </w:r>
      <w:r w:rsidR="00684DAB" w:rsidRPr="005F69ED">
        <w:rPr>
          <w:rFonts w:ascii="Times New Roman" w:hAnsi="Times New Roman"/>
        </w:rPr>
        <w:t xml:space="preserve">  </w:t>
      </w:r>
    </w:p>
    <w:p w14:paraId="011104BA" w14:textId="77777777" w:rsidR="00B47AB1" w:rsidRPr="005F69ED" w:rsidRDefault="003F1524" w:rsidP="001C4C1C">
      <w:pPr>
        <w:pStyle w:val="Body01"/>
        <w:ind w:leftChars="0" w:left="360" w:right="315"/>
      </w:pPr>
      <w:r w:rsidRPr="005F69ED">
        <w:rPr>
          <w:b/>
        </w:rPr>
        <w:t xml:space="preserve">“Mảng </w:t>
      </w:r>
      <w:r w:rsidR="00B512F9" w:rsidRPr="005F69ED">
        <w:rPr>
          <w:b/>
        </w:rPr>
        <w:t>một</w:t>
      </w:r>
      <w:r w:rsidRPr="005F69ED">
        <w:rPr>
          <w:b/>
        </w:rPr>
        <w:t xml:space="preserve"> chiều”</w:t>
      </w:r>
      <w:r w:rsidRPr="005F69ED">
        <w:t xml:space="preserve"> là khái niệ</w:t>
      </w:r>
      <w:r w:rsidR="001E4062" w:rsidRPr="005F69ED">
        <w:t>m như sau</w:t>
      </w:r>
      <w:r w:rsidR="00B47AB1" w:rsidRPr="005F69ED">
        <w:rPr>
          <w:rStyle w:val="FootnoteReference"/>
        </w:rPr>
        <w:footnoteReference w:id="31"/>
      </w:r>
      <w:r w:rsidR="001E4062" w:rsidRPr="005F69ED">
        <w:t>:</w:t>
      </w:r>
    </w:p>
    <w:p w14:paraId="04EF0494" w14:textId="77777777" w:rsidR="00B47AB1" w:rsidRPr="005F69ED" w:rsidRDefault="00B47AB1" w:rsidP="001C4C1C">
      <w:pPr>
        <w:pStyle w:val="Body01"/>
        <w:ind w:leftChars="0" w:left="360" w:right="315"/>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0"/>
        <w:gridCol w:w="768"/>
        <w:gridCol w:w="768"/>
        <w:gridCol w:w="768"/>
        <w:gridCol w:w="768"/>
        <w:gridCol w:w="768"/>
        <w:gridCol w:w="768"/>
        <w:gridCol w:w="769"/>
      </w:tblGrid>
      <w:tr w:rsidR="00866562" w:rsidRPr="005F69ED" w14:paraId="288DC774" w14:textId="77777777">
        <w:tc>
          <w:tcPr>
            <w:tcW w:w="1380" w:type="dxa"/>
            <w:tcBorders>
              <w:top w:val="nil"/>
              <w:left w:val="nil"/>
              <w:bottom w:val="nil"/>
              <w:right w:val="nil"/>
            </w:tcBorders>
          </w:tcPr>
          <w:p w14:paraId="608F4D4C" w14:textId="77777777" w:rsidR="00866562" w:rsidRPr="005F69ED" w:rsidRDefault="00520D0F" w:rsidP="001C4C1C">
            <w:pPr>
              <w:pStyle w:val="Body01"/>
              <w:ind w:leftChars="0" w:left="0" w:right="315"/>
              <w:jc w:val="center"/>
              <w:rPr>
                <w:bdr w:val="single" w:sz="4" w:space="0" w:color="auto"/>
                <w:lang w:val="fr-FR"/>
              </w:rPr>
            </w:pPr>
            <w:r w:rsidRPr="005F69ED">
              <w:rPr>
                <w:lang w:val="fr-FR"/>
              </w:rPr>
              <w:t xml:space="preserve">Chỉ số </w:t>
            </w:r>
          </w:p>
        </w:tc>
        <w:tc>
          <w:tcPr>
            <w:tcW w:w="768" w:type="dxa"/>
            <w:tcBorders>
              <w:top w:val="nil"/>
              <w:left w:val="nil"/>
              <w:right w:val="nil"/>
            </w:tcBorders>
          </w:tcPr>
          <w:p w14:paraId="74955666"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1</w:t>
            </w:r>
          </w:p>
        </w:tc>
        <w:tc>
          <w:tcPr>
            <w:tcW w:w="768" w:type="dxa"/>
            <w:tcBorders>
              <w:top w:val="nil"/>
              <w:left w:val="nil"/>
              <w:right w:val="nil"/>
            </w:tcBorders>
          </w:tcPr>
          <w:p w14:paraId="20207653"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2</w:t>
            </w:r>
          </w:p>
        </w:tc>
        <w:tc>
          <w:tcPr>
            <w:tcW w:w="768" w:type="dxa"/>
            <w:tcBorders>
              <w:top w:val="nil"/>
              <w:left w:val="nil"/>
              <w:right w:val="nil"/>
            </w:tcBorders>
          </w:tcPr>
          <w:p w14:paraId="18681DF4"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3</w:t>
            </w:r>
          </w:p>
        </w:tc>
        <w:tc>
          <w:tcPr>
            <w:tcW w:w="768" w:type="dxa"/>
            <w:tcBorders>
              <w:top w:val="nil"/>
              <w:left w:val="nil"/>
              <w:right w:val="nil"/>
            </w:tcBorders>
          </w:tcPr>
          <w:p w14:paraId="6D51DE46"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4</w:t>
            </w:r>
          </w:p>
        </w:tc>
        <w:tc>
          <w:tcPr>
            <w:tcW w:w="768" w:type="dxa"/>
            <w:tcBorders>
              <w:top w:val="nil"/>
              <w:left w:val="nil"/>
              <w:right w:val="nil"/>
            </w:tcBorders>
          </w:tcPr>
          <w:p w14:paraId="78C90BF4"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w:t>
            </w:r>
          </w:p>
        </w:tc>
        <w:tc>
          <w:tcPr>
            <w:tcW w:w="768" w:type="dxa"/>
            <w:tcBorders>
              <w:top w:val="nil"/>
              <w:left w:val="nil"/>
              <w:right w:val="nil"/>
            </w:tcBorders>
          </w:tcPr>
          <w:p w14:paraId="53DC7877"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25</w:t>
            </w:r>
          </w:p>
        </w:tc>
        <w:tc>
          <w:tcPr>
            <w:tcW w:w="769" w:type="dxa"/>
            <w:tcBorders>
              <w:top w:val="nil"/>
              <w:left w:val="nil"/>
              <w:right w:val="nil"/>
            </w:tcBorders>
          </w:tcPr>
          <w:p w14:paraId="4C064B91" w14:textId="77777777" w:rsidR="00866562" w:rsidRPr="005F69ED" w:rsidRDefault="00866562" w:rsidP="00F56622">
            <w:pPr>
              <w:jc w:val="center"/>
              <w:rPr>
                <w:rFonts w:ascii="Times New Roman" w:hAnsi="Times New Roman"/>
                <w:sz w:val="22"/>
                <w:szCs w:val="22"/>
              </w:rPr>
            </w:pPr>
            <w:r w:rsidRPr="005F69ED">
              <w:rPr>
                <w:rFonts w:ascii="Times New Roman" w:hAnsi="Times New Roman"/>
                <w:sz w:val="22"/>
                <w:szCs w:val="22"/>
              </w:rPr>
              <w:t>26</w:t>
            </w:r>
          </w:p>
        </w:tc>
      </w:tr>
      <w:tr w:rsidR="00866562" w:rsidRPr="005F69ED" w14:paraId="09CBA67F" w14:textId="77777777">
        <w:tc>
          <w:tcPr>
            <w:tcW w:w="1380" w:type="dxa"/>
            <w:tcBorders>
              <w:top w:val="nil"/>
              <w:left w:val="nil"/>
              <w:bottom w:val="nil"/>
            </w:tcBorders>
          </w:tcPr>
          <w:p w14:paraId="62297572" w14:textId="77777777" w:rsidR="00866562" w:rsidRPr="005F69ED" w:rsidRDefault="00520D0F" w:rsidP="001C4C1C">
            <w:pPr>
              <w:pStyle w:val="Body01"/>
              <w:ind w:leftChars="0" w:left="0" w:right="315"/>
              <w:jc w:val="right"/>
              <w:rPr>
                <w:bdr w:val="single" w:sz="4" w:space="0" w:color="auto"/>
                <w:lang w:val="fr-FR"/>
              </w:rPr>
            </w:pPr>
            <w:r w:rsidRPr="005F69ED">
              <w:rPr>
                <w:lang w:val="fr-FR"/>
              </w:rPr>
              <w:t>Mảng</w:t>
            </w:r>
            <w:r w:rsidR="00866562" w:rsidRPr="005F69ED">
              <w:rPr>
                <w:lang w:val="fr-FR"/>
              </w:rPr>
              <w:t xml:space="preserve"> </w:t>
            </w:r>
            <w:r w:rsidR="00866562" w:rsidRPr="005F69ED">
              <w:rPr>
                <w:i/>
                <w:lang w:val="fr-FR"/>
              </w:rPr>
              <w:t>T</w:t>
            </w:r>
          </w:p>
        </w:tc>
        <w:tc>
          <w:tcPr>
            <w:tcW w:w="768" w:type="dxa"/>
          </w:tcPr>
          <w:p w14:paraId="6B8B7B1E"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a</w:t>
            </w:r>
          </w:p>
        </w:tc>
        <w:tc>
          <w:tcPr>
            <w:tcW w:w="768" w:type="dxa"/>
          </w:tcPr>
          <w:p w14:paraId="60FF0C88"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b</w:t>
            </w:r>
          </w:p>
        </w:tc>
        <w:tc>
          <w:tcPr>
            <w:tcW w:w="768" w:type="dxa"/>
          </w:tcPr>
          <w:p w14:paraId="3390A722"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c</w:t>
            </w:r>
          </w:p>
        </w:tc>
        <w:tc>
          <w:tcPr>
            <w:tcW w:w="768" w:type="dxa"/>
          </w:tcPr>
          <w:p w14:paraId="4F688224"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d</w:t>
            </w:r>
          </w:p>
        </w:tc>
        <w:tc>
          <w:tcPr>
            <w:tcW w:w="768" w:type="dxa"/>
          </w:tcPr>
          <w:p w14:paraId="77558128"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w:t>
            </w:r>
          </w:p>
        </w:tc>
        <w:tc>
          <w:tcPr>
            <w:tcW w:w="768" w:type="dxa"/>
          </w:tcPr>
          <w:p w14:paraId="2648D2D2"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y</w:t>
            </w:r>
          </w:p>
        </w:tc>
        <w:tc>
          <w:tcPr>
            <w:tcW w:w="769" w:type="dxa"/>
          </w:tcPr>
          <w:p w14:paraId="52CC7C5C" w14:textId="77777777" w:rsidR="00866562" w:rsidRPr="005F69ED" w:rsidRDefault="00866562" w:rsidP="00F56622">
            <w:pPr>
              <w:jc w:val="center"/>
              <w:rPr>
                <w:rFonts w:ascii="Times New Roman" w:hAnsi="Times New Roman"/>
                <w:i/>
                <w:sz w:val="22"/>
                <w:szCs w:val="22"/>
              </w:rPr>
            </w:pPr>
            <w:r w:rsidRPr="005F69ED">
              <w:rPr>
                <w:rFonts w:ascii="Times New Roman" w:hAnsi="Times New Roman"/>
                <w:i/>
                <w:sz w:val="22"/>
                <w:szCs w:val="22"/>
              </w:rPr>
              <w:t>z</w:t>
            </w:r>
          </w:p>
        </w:tc>
      </w:tr>
    </w:tbl>
    <w:p w14:paraId="64BF1E24" w14:textId="77777777" w:rsidR="00866562" w:rsidRPr="005F69ED" w:rsidRDefault="00866562" w:rsidP="001C4C1C">
      <w:pPr>
        <w:pStyle w:val="Body01"/>
        <w:ind w:leftChars="0" w:left="360" w:right="315"/>
        <w:rPr>
          <w:bdr w:val="single" w:sz="4" w:space="0" w:color="auto"/>
          <w:lang w:val="fr-FR"/>
        </w:rPr>
      </w:pPr>
    </w:p>
    <w:p w14:paraId="12F43A46" w14:textId="77777777" w:rsidR="00FE26F2" w:rsidRPr="005F69ED" w:rsidRDefault="003F1524" w:rsidP="001C4C1C">
      <w:pPr>
        <w:pStyle w:val="Body01"/>
        <w:ind w:leftChars="0" w:left="360" w:right="315"/>
        <w:rPr>
          <w:lang w:val="fr-FR"/>
        </w:rPr>
      </w:pPr>
      <w:r w:rsidRPr="005F69ED">
        <w:rPr>
          <w:lang w:val="fr-FR"/>
        </w:rPr>
        <w:t>Mỗi mảng</w:t>
      </w:r>
      <w:r w:rsidR="00FE26F2" w:rsidRPr="005F69ED">
        <w:rPr>
          <w:lang w:val="fr-FR"/>
        </w:rPr>
        <w:t xml:space="preserve"> có </w:t>
      </w:r>
      <w:r w:rsidR="00B512F9" w:rsidRPr="005F69ED">
        <w:rPr>
          <w:lang w:val="fr-FR"/>
        </w:rPr>
        <w:t>một</w:t>
      </w:r>
      <w:r w:rsidR="00FE26F2" w:rsidRPr="005F69ED">
        <w:rPr>
          <w:lang w:val="fr-FR"/>
        </w:rPr>
        <w:t xml:space="preserve"> tên. Trong ví dụ trên, tên mảng là “T”. Để xác định mỗi phần tử sử dụng chỉ số. Chỉ số chỉ ra vị trí của phân tử trong mảng</w:t>
      </w:r>
      <w:r w:rsidR="001E4062" w:rsidRPr="005F69ED">
        <w:rPr>
          <w:rStyle w:val="FootnoteReference"/>
        </w:rPr>
        <w:footnoteReference w:id="32"/>
      </w:r>
      <w:r w:rsidR="00FE26F2" w:rsidRPr="005F69ED">
        <w:rPr>
          <w:lang w:val="fr-FR"/>
        </w:rPr>
        <w:t>. Ví dụ, phần tử thứ tư “</w:t>
      </w:r>
      <w:r w:rsidR="00FE26F2" w:rsidRPr="005F69ED">
        <w:rPr>
          <w:i/>
          <w:lang w:val="fr-FR"/>
        </w:rPr>
        <w:t>d</w:t>
      </w:r>
      <w:r w:rsidR="00FE26F2" w:rsidRPr="005F69ED">
        <w:rPr>
          <w:lang w:val="fr-FR"/>
        </w:rPr>
        <w:t>” được xác định bởi “T(4)”, chỉ số nằm trong ngoặc đơn. Một vài ngôn ngữ sử dụng ngoặc vuông [ ]. Tổng quát, phần tử thứ n của mảng được biểu thị bẳng “T(n)”. Bằng cách thay đổi giá trị của n, chúng ta có thể xác định bất cứ phần tử nào của mảng.</w:t>
      </w:r>
    </w:p>
    <w:p w14:paraId="3E6C582F" w14:textId="77777777" w:rsidR="00FE26F2" w:rsidRPr="005F69ED" w:rsidRDefault="00FE26F2" w:rsidP="001C4C1C">
      <w:pPr>
        <w:pStyle w:val="Body01"/>
        <w:ind w:leftChars="0" w:left="360" w:right="315"/>
        <w:rPr>
          <w:lang w:val="fr-FR"/>
        </w:rPr>
      </w:pPr>
    </w:p>
    <w:p w14:paraId="5D7FEB39" w14:textId="77777777" w:rsidR="00B47AB1" w:rsidRPr="005F69ED" w:rsidRDefault="00D50BB2">
      <w:pPr>
        <w:pStyle w:val="Heading5"/>
        <w:rPr>
          <w:rFonts w:ascii="Times New Roman" w:hAnsi="Times New Roman"/>
        </w:rPr>
      </w:pPr>
      <w:r w:rsidRPr="005F69ED">
        <w:rPr>
          <w:rFonts w:ascii="Times New Roman" w:hAnsi="Times New Roman"/>
          <w:b w:val="0"/>
          <w:sz w:val="22"/>
          <w:szCs w:val="22"/>
          <w:lang w:val="fr-FR"/>
        </w:rPr>
        <w:br w:type="page"/>
      </w:r>
      <w:r w:rsidR="00BC7F03" w:rsidRPr="005F69ED">
        <w:rPr>
          <w:rFonts w:ascii="Times New Roman" w:hAnsi="Times New Roman"/>
        </w:rPr>
        <w:lastRenderedPageBreak/>
        <w:t xml:space="preserve">Mảng </w:t>
      </w:r>
      <w:r w:rsidR="001845A0" w:rsidRPr="005F69ED">
        <w:rPr>
          <w:rFonts w:ascii="Times New Roman" w:hAnsi="Times New Roman"/>
        </w:rPr>
        <w:t>hai</w:t>
      </w:r>
      <w:r w:rsidR="00BC7F03" w:rsidRPr="005F69ED">
        <w:rPr>
          <w:rFonts w:ascii="Times New Roman" w:hAnsi="Times New Roman"/>
        </w:rPr>
        <w:t xml:space="preserve"> chiề</w:t>
      </w:r>
      <w:r w:rsidR="004E44E6" w:rsidRPr="005F69ED">
        <w:rPr>
          <w:rFonts w:ascii="Times New Roman" w:hAnsi="Times New Roman"/>
        </w:rPr>
        <w:t>u</w:t>
      </w:r>
    </w:p>
    <w:p w14:paraId="0F6FD5FB" w14:textId="77777777" w:rsidR="00B47AB1" w:rsidRPr="005F69ED" w:rsidRDefault="00866E10" w:rsidP="001C4C1C">
      <w:pPr>
        <w:pStyle w:val="Body01"/>
        <w:ind w:leftChars="0" w:left="360" w:right="315"/>
      </w:pPr>
      <w:r w:rsidRPr="005F69ED">
        <w:t xml:space="preserve">Một </w:t>
      </w:r>
      <w:r w:rsidRPr="005F69ED">
        <w:rPr>
          <w:b/>
        </w:rPr>
        <w:t xml:space="preserve">mảng </w:t>
      </w:r>
      <w:r w:rsidR="001845A0" w:rsidRPr="005F69ED">
        <w:rPr>
          <w:b/>
        </w:rPr>
        <w:t>hai</w:t>
      </w:r>
      <w:r w:rsidRPr="005F69ED">
        <w:rPr>
          <w:b/>
        </w:rPr>
        <w:t xml:space="preserve"> chiều</w:t>
      </w:r>
      <w:r w:rsidRPr="005F69ED">
        <w:t xml:space="preserve"> là khái niệm </w:t>
      </w:r>
      <w:r w:rsidR="00801A56" w:rsidRPr="005F69ED">
        <w:t>như sau</w:t>
      </w:r>
      <w:r w:rsidR="00B47AB1" w:rsidRPr="005F69ED">
        <w:rPr>
          <w:rStyle w:val="FootnoteReference"/>
        </w:rPr>
        <w:footnoteReference w:id="33"/>
      </w:r>
      <w:r w:rsidR="001E4062" w:rsidRPr="005F69ED">
        <w:t>:</w:t>
      </w:r>
      <w:r w:rsidR="00B47AB1" w:rsidRPr="005F69ED">
        <w:t xml:space="preserve"> </w:t>
      </w:r>
    </w:p>
    <w:p w14:paraId="5070C3B7" w14:textId="77777777" w:rsidR="00B47AB1" w:rsidRPr="005F69ED" w:rsidRDefault="00B47AB1" w:rsidP="001C4C1C">
      <w:pPr>
        <w:pStyle w:val="Body01"/>
        <w:ind w:leftChars="0" w:left="360" w:right="315"/>
      </w:pPr>
    </w:p>
    <w:tbl>
      <w:tblPr>
        <w:tblW w:w="0" w:type="auto"/>
        <w:tblInd w:w="648" w:type="dxa"/>
        <w:tblLook w:val="01E0" w:firstRow="1" w:lastRow="1" w:firstColumn="1" w:lastColumn="1" w:noHBand="0" w:noVBand="0"/>
      </w:tblPr>
      <w:tblGrid>
        <w:gridCol w:w="1096"/>
        <w:gridCol w:w="1744"/>
        <w:gridCol w:w="1744"/>
        <w:gridCol w:w="1744"/>
        <w:gridCol w:w="1744"/>
      </w:tblGrid>
      <w:tr w:rsidR="00B47AB1" w:rsidRPr="005F69ED" w14:paraId="6E8396F9" w14:textId="77777777">
        <w:tc>
          <w:tcPr>
            <w:tcW w:w="1096" w:type="dxa"/>
            <w:tcMar>
              <w:left w:w="28" w:type="dxa"/>
              <w:right w:w="28" w:type="dxa"/>
            </w:tcMar>
          </w:tcPr>
          <w:p w14:paraId="111132E7" w14:textId="77777777" w:rsidR="00B47AB1" w:rsidRPr="005F69ED" w:rsidRDefault="00B47AB1" w:rsidP="001C4C1C">
            <w:pPr>
              <w:pStyle w:val="Body01"/>
              <w:ind w:leftChars="0" w:left="0" w:right="315"/>
              <w:jc w:val="right"/>
            </w:pPr>
          </w:p>
        </w:tc>
        <w:tc>
          <w:tcPr>
            <w:tcW w:w="1744" w:type="dxa"/>
            <w:tcBorders>
              <w:bottom w:val="single" w:sz="4" w:space="0" w:color="auto"/>
            </w:tcBorders>
            <w:tcMar>
              <w:left w:w="28" w:type="dxa"/>
              <w:right w:w="28" w:type="dxa"/>
            </w:tcMar>
          </w:tcPr>
          <w:p w14:paraId="5BDA7F37" w14:textId="77777777" w:rsidR="00B47AB1" w:rsidRPr="005F69ED" w:rsidRDefault="00B47AB1" w:rsidP="001C4C1C">
            <w:pPr>
              <w:pStyle w:val="Body01"/>
              <w:ind w:leftChars="0" w:left="0" w:right="315"/>
              <w:jc w:val="center"/>
            </w:pPr>
            <w:r w:rsidRPr="005F69ED">
              <w:t>C</w:t>
            </w:r>
            <w:r w:rsidR="00645C89" w:rsidRPr="005F69ED">
              <w:t>ột</w:t>
            </w:r>
            <w:r w:rsidRPr="005F69ED">
              <w:t xml:space="preserve"> 1</w:t>
            </w:r>
          </w:p>
        </w:tc>
        <w:tc>
          <w:tcPr>
            <w:tcW w:w="1744" w:type="dxa"/>
            <w:tcBorders>
              <w:bottom w:val="single" w:sz="4" w:space="0" w:color="auto"/>
            </w:tcBorders>
            <w:tcMar>
              <w:left w:w="28" w:type="dxa"/>
              <w:right w:w="28" w:type="dxa"/>
            </w:tcMar>
          </w:tcPr>
          <w:p w14:paraId="684F3CC4" w14:textId="77777777" w:rsidR="00B47AB1" w:rsidRPr="005F69ED" w:rsidRDefault="00B47AB1" w:rsidP="001C4C1C">
            <w:pPr>
              <w:pStyle w:val="Body01"/>
              <w:ind w:leftChars="0" w:left="0" w:right="315"/>
              <w:jc w:val="center"/>
            </w:pPr>
            <w:r w:rsidRPr="005F69ED">
              <w:t>C</w:t>
            </w:r>
            <w:r w:rsidR="00645C89" w:rsidRPr="005F69ED">
              <w:t>ột</w:t>
            </w:r>
            <w:r w:rsidRPr="005F69ED">
              <w:t xml:space="preserve"> 2</w:t>
            </w:r>
          </w:p>
        </w:tc>
        <w:tc>
          <w:tcPr>
            <w:tcW w:w="1744" w:type="dxa"/>
            <w:tcBorders>
              <w:bottom w:val="single" w:sz="4" w:space="0" w:color="auto"/>
            </w:tcBorders>
            <w:tcMar>
              <w:left w:w="28" w:type="dxa"/>
              <w:right w:w="28" w:type="dxa"/>
            </w:tcMar>
          </w:tcPr>
          <w:p w14:paraId="42DB1899" w14:textId="77777777" w:rsidR="00B47AB1" w:rsidRPr="005F69ED" w:rsidRDefault="00B47AB1" w:rsidP="001C4C1C">
            <w:pPr>
              <w:pStyle w:val="Body01"/>
              <w:ind w:leftChars="0" w:left="0" w:right="315"/>
              <w:jc w:val="center"/>
            </w:pPr>
            <w:r w:rsidRPr="005F69ED">
              <w:t>C</w:t>
            </w:r>
            <w:r w:rsidR="00645C89" w:rsidRPr="005F69ED">
              <w:t>ột</w:t>
            </w:r>
            <w:r w:rsidRPr="005F69ED">
              <w:t xml:space="preserve"> 3</w:t>
            </w:r>
          </w:p>
        </w:tc>
        <w:tc>
          <w:tcPr>
            <w:tcW w:w="1744" w:type="dxa"/>
            <w:tcBorders>
              <w:bottom w:val="single" w:sz="4" w:space="0" w:color="auto"/>
            </w:tcBorders>
            <w:tcMar>
              <w:left w:w="28" w:type="dxa"/>
              <w:right w:w="28" w:type="dxa"/>
            </w:tcMar>
          </w:tcPr>
          <w:p w14:paraId="6A4B86E9" w14:textId="77777777" w:rsidR="00B47AB1" w:rsidRPr="005F69ED" w:rsidRDefault="00B47AB1" w:rsidP="001C4C1C">
            <w:pPr>
              <w:pStyle w:val="Body01"/>
              <w:ind w:leftChars="0" w:left="0" w:right="315"/>
              <w:jc w:val="center"/>
            </w:pPr>
            <w:r w:rsidRPr="005F69ED">
              <w:t>C</w:t>
            </w:r>
            <w:r w:rsidR="00645C89" w:rsidRPr="005F69ED">
              <w:t>ột</w:t>
            </w:r>
            <w:r w:rsidRPr="005F69ED">
              <w:t xml:space="preserve"> 4</w:t>
            </w:r>
          </w:p>
        </w:tc>
      </w:tr>
      <w:tr w:rsidR="00B47AB1" w:rsidRPr="005F69ED" w14:paraId="39345918" w14:textId="77777777">
        <w:tc>
          <w:tcPr>
            <w:tcW w:w="1096" w:type="dxa"/>
            <w:tcBorders>
              <w:right w:val="single" w:sz="4" w:space="0" w:color="auto"/>
            </w:tcBorders>
            <w:tcMar>
              <w:left w:w="28" w:type="dxa"/>
              <w:right w:w="28" w:type="dxa"/>
            </w:tcMar>
          </w:tcPr>
          <w:p w14:paraId="4943B1BD" w14:textId="77777777" w:rsidR="00B47AB1" w:rsidRPr="005F69ED" w:rsidRDefault="00645C89" w:rsidP="001C4C1C">
            <w:pPr>
              <w:pStyle w:val="Body01"/>
              <w:ind w:leftChars="0" w:left="0" w:right="315"/>
              <w:jc w:val="right"/>
            </w:pPr>
            <w:r w:rsidRPr="005F69ED">
              <w:t>Dòng</w:t>
            </w:r>
            <w:r w:rsidR="00B47AB1" w:rsidRPr="005F69ED">
              <w:t xml:space="preserve"> 1</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45066D10" w14:textId="77777777" w:rsidR="00B47AB1" w:rsidRPr="005F69ED" w:rsidRDefault="00B47AB1" w:rsidP="001C4C1C">
            <w:pPr>
              <w:pStyle w:val="Body01"/>
              <w:ind w:leftChars="0" w:left="0" w:right="315"/>
              <w:jc w:val="center"/>
            </w:pPr>
            <w:r w:rsidRPr="005F69ED">
              <w:rPr>
                <w:i/>
              </w:rPr>
              <w:t xml:space="preserve">a </w:t>
            </w:r>
            <w:r w:rsidRPr="005F69ED">
              <w:t xml:space="preserve">(1,1) </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2292CAA4" w14:textId="77777777" w:rsidR="00B47AB1" w:rsidRPr="005F69ED" w:rsidRDefault="00B47AB1" w:rsidP="001C4C1C">
            <w:pPr>
              <w:pStyle w:val="Body01"/>
              <w:ind w:leftChars="0" w:left="0" w:right="315"/>
              <w:jc w:val="center"/>
            </w:pPr>
            <w:r w:rsidRPr="005F69ED">
              <w:rPr>
                <w:i/>
              </w:rPr>
              <w:t>a</w:t>
            </w:r>
            <w:r w:rsidRPr="005F69ED">
              <w:t xml:space="preserve"> (1,2)</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7474C885" w14:textId="77777777" w:rsidR="00B47AB1" w:rsidRPr="005F69ED" w:rsidRDefault="00B47AB1" w:rsidP="001C4C1C">
            <w:pPr>
              <w:pStyle w:val="Body01"/>
              <w:ind w:leftChars="0" w:left="0" w:right="315"/>
              <w:jc w:val="center"/>
            </w:pPr>
            <w:r w:rsidRPr="005F69ED">
              <w:rPr>
                <w:i/>
              </w:rPr>
              <w:t>a</w:t>
            </w:r>
            <w:r w:rsidRPr="005F69ED">
              <w:t xml:space="preserve"> (1,3)</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3F3D9971" w14:textId="77777777" w:rsidR="00B47AB1" w:rsidRPr="005F69ED" w:rsidRDefault="00B47AB1" w:rsidP="001C4C1C">
            <w:pPr>
              <w:pStyle w:val="Body01"/>
              <w:ind w:leftChars="0" w:left="0" w:right="315"/>
              <w:jc w:val="center"/>
            </w:pPr>
            <w:r w:rsidRPr="005F69ED">
              <w:rPr>
                <w:i/>
              </w:rPr>
              <w:t>a</w:t>
            </w:r>
            <w:r w:rsidRPr="005F69ED">
              <w:t xml:space="preserve"> (1,4) </w:t>
            </w:r>
          </w:p>
        </w:tc>
      </w:tr>
      <w:tr w:rsidR="00B47AB1" w:rsidRPr="005F69ED" w14:paraId="007D69A1" w14:textId="77777777">
        <w:tc>
          <w:tcPr>
            <w:tcW w:w="1096" w:type="dxa"/>
            <w:tcBorders>
              <w:right w:val="single" w:sz="4" w:space="0" w:color="auto"/>
            </w:tcBorders>
            <w:tcMar>
              <w:left w:w="28" w:type="dxa"/>
              <w:right w:w="28" w:type="dxa"/>
            </w:tcMar>
          </w:tcPr>
          <w:p w14:paraId="284ACDC7" w14:textId="77777777" w:rsidR="00B47AB1" w:rsidRPr="005F69ED" w:rsidRDefault="00645C89" w:rsidP="001C4C1C">
            <w:pPr>
              <w:pStyle w:val="Body01"/>
              <w:ind w:leftChars="0" w:left="0" w:right="315"/>
              <w:jc w:val="right"/>
            </w:pPr>
            <w:r w:rsidRPr="005F69ED">
              <w:t>Dòng</w:t>
            </w:r>
            <w:r w:rsidR="00B47AB1" w:rsidRPr="005F69ED">
              <w:t xml:space="preserve"> 2</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58C51FE3" w14:textId="77777777" w:rsidR="00B47AB1" w:rsidRPr="005F69ED" w:rsidRDefault="00B47AB1" w:rsidP="001C4C1C">
            <w:pPr>
              <w:pStyle w:val="Body01"/>
              <w:ind w:leftChars="0" w:left="0" w:right="315"/>
              <w:jc w:val="center"/>
            </w:pPr>
            <w:r w:rsidRPr="005F69ED">
              <w:rPr>
                <w:i/>
              </w:rPr>
              <w:t>a</w:t>
            </w:r>
            <w:r w:rsidRPr="005F69ED">
              <w:t xml:space="preserve"> (2,1)</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1D652414" w14:textId="77777777" w:rsidR="00B47AB1" w:rsidRPr="005F69ED" w:rsidRDefault="00B47AB1" w:rsidP="001C4C1C">
            <w:pPr>
              <w:pStyle w:val="Body01"/>
              <w:ind w:leftChars="0" w:left="0" w:right="315"/>
              <w:jc w:val="center"/>
            </w:pPr>
            <w:r w:rsidRPr="005F69ED">
              <w:rPr>
                <w:i/>
              </w:rPr>
              <w:t>a</w:t>
            </w:r>
            <w:r w:rsidRPr="005F69ED">
              <w:t xml:space="preserve"> (2,2)</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4C25DA39" w14:textId="77777777" w:rsidR="00B47AB1" w:rsidRPr="005F69ED" w:rsidRDefault="00B47AB1" w:rsidP="001C4C1C">
            <w:pPr>
              <w:pStyle w:val="Body01"/>
              <w:ind w:leftChars="0" w:left="0" w:right="315"/>
              <w:jc w:val="center"/>
            </w:pPr>
            <w:r w:rsidRPr="005F69ED">
              <w:rPr>
                <w:i/>
              </w:rPr>
              <w:t>a</w:t>
            </w:r>
            <w:r w:rsidRPr="005F69ED">
              <w:t xml:space="preserve"> (2,3)</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63319712" w14:textId="77777777" w:rsidR="00B47AB1" w:rsidRPr="005F69ED" w:rsidRDefault="00B47AB1" w:rsidP="001C4C1C">
            <w:pPr>
              <w:pStyle w:val="Body01"/>
              <w:ind w:leftChars="0" w:left="0" w:right="315"/>
              <w:jc w:val="center"/>
            </w:pPr>
            <w:r w:rsidRPr="005F69ED">
              <w:rPr>
                <w:i/>
              </w:rPr>
              <w:t>a</w:t>
            </w:r>
            <w:r w:rsidRPr="005F69ED">
              <w:t xml:space="preserve"> (2,4)</w:t>
            </w:r>
          </w:p>
        </w:tc>
      </w:tr>
      <w:tr w:rsidR="00B47AB1" w:rsidRPr="005F69ED" w14:paraId="02862432" w14:textId="77777777">
        <w:tc>
          <w:tcPr>
            <w:tcW w:w="1096" w:type="dxa"/>
            <w:tcBorders>
              <w:right w:val="single" w:sz="4" w:space="0" w:color="auto"/>
            </w:tcBorders>
            <w:tcMar>
              <w:left w:w="28" w:type="dxa"/>
              <w:right w:w="28" w:type="dxa"/>
            </w:tcMar>
          </w:tcPr>
          <w:p w14:paraId="664A0207" w14:textId="77777777" w:rsidR="00B47AB1" w:rsidRPr="005F69ED" w:rsidRDefault="00645C89" w:rsidP="001C4C1C">
            <w:pPr>
              <w:pStyle w:val="Body01"/>
              <w:ind w:leftChars="0" w:left="0" w:right="315"/>
              <w:jc w:val="right"/>
            </w:pPr>
            <w:r w:rsidRPr="005F69ED">
              <w:t>Dòng</w:t>
            </w:r>
            <w:r w:rsidR="00B47AB1" w:rsidRPr="005F69ED">
              <w:t xml:space="preserve"> 3</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403CBDC1" w14:textId="77777777" w:rsidR="00B47AB1" w:rsidRPr="005F69ED" w:rsidRDefault="00B47AB1" w:rsidP="001C4C1C">
            <w:pPr>
              <w:pStyle w:val="Body01"/>
              <w:ind w:leftChars="0" w:left="0" w:right="315"/>
              <w:jc w:val="center"/>
            </w:pPr>
            <w:r w:rsidRPr="005F69ED">
              <w:rPr>
                <w:i/>
              </w:rPr>
              <w:t>a</w:t>
            </w:r>
            <w:r w:rsidRPr="005F69ED">
              <w:t xml:space="preserve"> (3,1)</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75487A0A" w14:textId="77777777" w:rsidR="00B47AB1" w:rsidRPr="005F69ED" w:rsidRDefault="00B47AB1" w:rsidP="001C4C1C">
            <w:pPr>
              <w:pStyle w:val="Body01"/>
              <w:ind w:leftChars="0" w:left="0" w:right="315"/>
              <w:jc w:val="center"/>
            </w:pPr>
            <w:r w:rsidRPr="005F69ED">
              <w:rPr>
                <w:i/>
              </w:rPr>
              <w:t>a</w:t>
            </w:r>
            <w:r w:rsidRPr="005F69ED">
              <w:t xml:space="preserve"> (3,2)</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787EC52B" w14:textId="77777777" w:rsidR="00B47AB1" w:rsidRPr="005F69ED" w:rsidRDefault="00B47AB1" w:rsidP="001C4C1C">
            <w:pPr>
              <w:pStyle w:val="Body01"/>
              <w:ind w:leftChars="0" w:left="0" w:right="315"/>
              <w:jc w:val="center"/>
            </w:pPr>
            <w:r w:rsidRPr="005F69ED">
              <w:rPr>
                <w:i/>
              </w:rPr>
              <w:t>a</w:t>
            </w:r>
            <w:r w:rsidRPr="005F69ED">
              <w:t xml:space="preserve"> (3,3)</w:t>
            </w:r>
          </w:p>
        </w:tc>
        <w:tc>
          <w:tcPr>
            <w:tcW w:w="1744" w:type="dxa"/>
            <w:tcBorders>
              <w:top w:val="single" w:sz="4" w:space="0" w:color="auto"/>
              <w:left w:val="single" w:sz="4" w:space="0" w:color="auto"/>
              <w:bottom w:val="single" w:sz="4" w:space="0" w:color="auto"/>
              <w:right w:val="single" w:sz="4" w:space="0" w:color="auto"/>
            </w:tcBorders>
            <w:tcMar>
              <w:left w:w="28" w:type="dxa"/>
              <w:right w:w="28" w:type="dxa"/>
            </w:tcMar>
          </w:tcPr>
          <w:p w14:paraId="325F066C" w14:textId="77777777" w:rsidR="00B47AB1" w:rsidRPr="005F69ED" w:rsidRDefault="00B47AB1" w:rsidP="001C4C1C">
            <w:pPr>
              <w:pStyle w:val="Body01"/>
              <w:ind w:leftChars="0" w:left="0" w:right="315"/>
              <w:jc w:val="center"/>
            </w:pPr>
            <w:r w:rsidRPr="005F69ED">
              <w:rPr>
                <w:i/>
              </w:rPr>
              <w:t>a</w:t>
            </w:r>
            <w:r w:rsidRPr="005F69ED">
              <w:t xml:space="preserve"> (3,4)</w:t>
            </w:r>
          </w:p>
        </w:tc>
      </w:tr>
    </w:tbl>
    <w:p w14:paraId="6F274629" w14:textId="77777777" w:rsidR="00B47AB1" w:rsidRPr="005F69ED" w:rsidRDefault="00B47AB1" w:rsidP="001C4C1C">
      <w:pPr>
        <w:pStyle w:val="Body01"/>
        <w:ind w:leftChars="0" w:left="360" w:right="315"/>
      </w:pPr>
    </w:p>
    <w:p w14:paraId="50BB9559" w14:textId="77777777" w:rsidR="00B47AB1" w:rsidRPr="005F69ED" w:rsidRDefault="00056864" w:rsidP="001C4C1C">
      <w:pPr>
        <w:pStyle w:val="Body01"/>
        <w:ind w:leftChars="0" w:left="360" w:right="315"/>
      </w:pPr>
      <w:r w:rsidRPr="005F69ED">
        <w:t xml:space="preserve">Tổng quát, phần tử của </w:t>
      </w:r>
      <w:r w:rsidR="0061752B" w:rsidRPr="005F69ED">
        <w:t>mảng hai chiều</w:t>
      </w:r>
      <w:r w:rsidRPr="005F69ED">
        <w:t xml:space="preserve"> được xác định bằng bộ 2 chỉ số </w:t>
      </w:r>
      <w:r w:rsidR="007A1B6B" w:rsidRPr="005F69ED">
        <w:rPr>
          <w:i/>
        </w:rPr>
        <w:t>m</w:t>
      </w:r>
      <w:r w:rsidR="007A1B6B" w:rsidRPr="005F69ED">
        <w:t xml:space="preserve"> và </w:t>
      </w:r>
      <w:r w:rsidR="007A1B6B" w:rsidRPr="005F69ED">
        <w:rPr>
          <w:i/>
        </w:rPr>
        <w:t>n</w:t>
      </w:r>
      <w:r w:rsidRPr="005F69ED">
        <w:t>.</w:t>
      </w:r>
      <w:r w:rsidR="007A1B6B" w:rsidRPr="005F69ED">
        <w:t xml:space="preserve"> </w:t>
      </w:r>
      <w:r w:rsidRPr="005F69ED">
        <w:t xml:space="preserve">Kí hiệu là </w:t>
      </w:r>
      <w:r w:rsidR="007A1B6B" w:rsidRPr="005F69ED">
        <w:t>“</w:t>
      </w:r>
      <w:r w:rsidR="007A1B6B" w:rsidRPr="005F69ED">
        <w:rPr>
          <w:i/>
        </w:rPr>
        <w:t>a</w:t>
      </w:r>
      <w:r w:rsidR="007A1B6B" w:rsidRPr="005F69ED">
        <w:t>(</w:t>
      </w:r>
      <w:r w:rsidR="007A1B6B" w:rsidRPr="005F69ED">
        <w:rPr>
          <w:i/>
        </w:rPr>
        <w:t>m</w:t>
      </w:r>
      <w:r w:rsidR="007A1B6B" w:rsidRPr="005F69ED">
        <w:t>,</w:t>
      </w:r>
      <w:r w:rsidR="007A1B6B" w:rsidRPr="005F69ED">
        <w:rPr>
          <w:i/>
        </w:rPr>
        <w:t>n</w:t>
      </w:r>
      <w:r w:rsidR="007A1B6B" w:rsidRPr="005F69ED">
        <w:t>)” hoặc “</w:t>
      </w:r>
      <w:r w:rsidR="007A1B6B" w:rsidRPr="005F69ED">
        <w:rPr>
          <w:i/>
        </w:rPr>
        <w:t>a</w:t>
      </w:r>
      <w:r w:rsidR="007A1B6B" w:rsidRPr="005F69ED">
        <w:rPr>
          <w:i/>
          <w:vertAlign w:val="subscript"/>
        </w:rPr>
        <w:t>mn</w:t>
      </w:r>
      <w:r w:rsidR="007A1B6B" w:rsidRPr="005F69ED">
        <w:t xml:space="preserve">” </w:t>
      </w:r>
      <w:r w:rsidRPr="005F69ED">
        <w:t xml:space="preserve">với </w:t>
      </w:r>
      <w:r w:rsidRPr="005F69ED">
        <w:rPr>
          <w:i/>
        </w:rPr>
        <w:t>m</w:t>
      </w:r>
      <w:r w:rsidRPr="005F69ED">
        <w:t xml:space="preserve"> là chỉ số dòng và </w:t>
      </w:r>
      <w:r w:rsidRPr="005F69ED">
        <w:rPr>
          <w:i/>
        </w:rPr>
        <w:t>n</w:t>
      </w:r>
      <w:r w:rsidRPr="005F69ED">
        <w:t xml:space="preserve"> là chỉ số cột. Mảng trên là </w:t>
      </w:r>
      <w:r w:rsidR="0061752B" w:rsidRPr="005F69ED">
        <w:t>mảng hai chiều</w:t>
      </w:r>
      <w:r w:rsidRPr="005F69ED">
        <w:t xml:space="preserve"> với 3 dòng và 4 cột, còn được gọi là “mảng 3 nhân 4”</w:t>
      </w:r>
      <w:r w:rsidR="00B47AB1" w:rsidRPr="005F69ED">
        <w:t>.</w:t>
      </w:r>
    </w:p>
    <w:p w14:paraId="475D4AE1" w14:textId="77777777" w:rsidR="00B47AB1" w:rsidRPr="005F69ED" w:rsidRDefault="00513E1E" w:rsidP="00513E1E">
      <w:pPr>
        <w:pStyle w:val="Heading5"/>
        <w:rPr>
          <w:rFonts w:ascii="Times New Roman" w:hAnsi="Times New Roman"/>
        </w:rPr>
      </w:pPr>
      <w:r w:rsidRPr="005F69ED">
        <w:rPr>
          <w:rFonts w:ascii="Times New Roman" w:hAnsi="Times New Roman"/>
        </w:rPr>
        <w:t xml:space="preserve">Lưu trữ theo dòng và lưu trữ theo cột </w:t>
      </w:r>
    </w:p>
    <w:p w14:paraId="610E6185" w14:textId="77777777" w:rsidR="00B47AB1" w:rsidRPr="005F69ED" w:rsidRDefault="00DA0713" w:rsidP="001C4C1C">
      <w:pPr>
        <w:pStyle w:val="Body01"/>
        <w:ind w:leftChars="0" w:left="360" w:right="315"/>
      </w:pPr>
      <w:r w:rsidRPr="005F69ED">
        <w:t xml:space="preserve">Khi </w:t>
      </w:r>
      <w:r w:rsidR="00B512F9" w:rsidRPr="005F69ED">
        <w:t>một</w:t>
      </w:r>
      <w:r w:rsidRPr="005F69ED">
        <w:t xml:space="preserve"> mảng được lưu trữ trong bộ nhớ, nó được lưu trữ như mảng </w:t>
      </w:r>
      <w:r w:rsidR="00B512F9" w:rsidRPr="005F69ED">
        <w:t>một</w:t>
      </w:r>
      <w:r w:rsidRPr="005F69ED">
        <w:t xml:space="preserve"> chiều. Khi các phần tử của </w:t>
      </w:r>
      <w:r w:rsidR="00B512F9" w:rsidRPr="005F69ED">
        <w:t>một</w:t>
      </w:r>
      <w:r w:rsidRPr="005F69ED">
        <w:t xml:space="preserve"> </w:t>
      </w:r>
      <w:r w:rsidR="0061752B" w:rsidRPr="005F69ED">
        <w:t>mảng hai chiều</w:t>
      </w:r>
      <w:r w:rsidRPr="005F69ED">
        <w:t xml:space="preserve"> được lưu trữ như mảng </w:t>
      </w:r>
      <w:r w:rsidR="00B512F9" w:rsidRPr="005F69ED">
        <w:t>một</w:t>
      </w:r>
      <w:r w:rsidRPr="005F69ED">
        <w:t xml:space="preserve"> chiều, có thể sử dụng 2 phương pháp, dựa trên thứ thự các phần tử được lưu trữ: </w:t>
      </w:r>
      <w:r w:rsidRPr="005F69ED">
        <w:rPr>
          <w:b/>
        </w:rPr>
        <w:t xml:space="preserve">lưu trữ theo dòng </w:t>
      </w:r>
      <w:r w:rsidRPr="005F69ED">
        <w:t>hoặc</w:t>
      </w:r>
      <w:r w:rsidRPr="005F69ED">
        <w:rPr>
          <w:b/>
        </w:rPr>
        <w:t xml:space="preserve"> lưu trữ theo cột</w:t>
      </w:r>
      <w:r w:rsidR="00B47AB1" w:rsidRPr="005F69ED">
        <w:rPr>
          <w:rStyle w:val="FootnoteReference"/>
        </w:rPr>
        <w:footnoteReference w:id="34"/>
      </w:r>
      <w:r w:rsidR="001E4062" w:rsidRPr="005F69ED">
        <w:rPr>
          <w:b/>
        </w:rPr>
        <w:t>.</w:t>
      </w:r>
      <w:r w:rsidR="00B47AB1" w:rsidRPr="005F69ED">
        <w:t xml:space="preserve"> </w:t>
      </w:r>
    </w:p>
    <w:p w14:paraId="7FC0059A" w14:textId="43156DA0" w:rsidR="008F381D"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81280" behindDoc="0" locked="0" layoutInCell="1" allowOverlap="1" wp14:anchorId="70356DC6" wp14:editId="3E22409C">
                <wp:simplePos x="0" y="0"/>
                <wp:positionH relativeFrom="column">
                  <wp:posOffset>3867150</wp:posOffset>
                </wp:positionH>
                <wp:positionV relativeFrom="paragraph">
                  <wp:posOffset>133985</wp:posOffset>
                </wp:positionV>
                <wp:extent cx="1067435" cy="161925"/>
                <wp:effectExtent l="0" t="0" r="0" b="0"/>
                <wp:wrapNone/>
                <wp:docPr id="772293385" name="Text 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161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613C78" w14:textId="77777777" w:rsidR="001C4C1C" w:rsidRPr="008F381D" w:rsidRDefault="001C4C1C" w:rsidP="00C87F7B">
                            <w:pPr>
                              <w:jc w:val="center"/>
                            </w:pPr>
                            <w:r>
                              <w:t>L</w:t>
                            </w:r>
                            <w:r>
                              <w:rPr>
                                <w:rFonts w:ascii="Times New Roman" w:hAnsi="Times New Roman"/>
                              </w:rPr>
                              <w:t>ư</w:t>
                            </w:r>
                            <w:r>
                              <w:rPr>
                                <w:rFonts w:ascii="Calisto MT" w:hAnsi="Calisto MT" w:cs="Calisto MT"/>
                              </w:rPr>
                              <w:t>u tr</w:t>
                            </w:r>
                            <w:r>
                              <w:rPr>
                                <w:rFonts w:ascii="Times New Roman" w:hAnsi="Times New Roman"/>
                              </w:rPr>
                              <w:t>ữ</w:t>
                            </w:r>
                            <w:r>
                              <w:t xml:space="preserve"> theo dòng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0356DC6" id="Text Box 1104" o:spid="_x0000_s1128" type="#_x0000_t202" style="position:absolute;left:0;text-align:left;margin-left:304.5pt;margin-top:10.55pt;width:84.05pt;height:12.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" filled="f" stroked="f">
                <v:textbox style="mso-fit-shape-to-text:t" inset="0,0,0,0">
                  <w:txbxContent>
                    <w:p w14:paraId="71613C78" w14:textId="77777777" w:rsidR="001C4C1C" w:rsidRPr="008F381D" w:rsidRDefault="001C4C1C" w:rsidP="00C87F7B">
                      <w:pPr>
                        <w:jc w:val="center"/>
                      </w:pPr>
                      <w:r>
                        <w:t>L</w:t>
                      </w:r>
                      <w:r>
                        <w:rPr>
                          <w:rFonts w:ascii="Times New Roman" w:hAnsi="Times New Roman"/>
                        </w:rPr>
                        <w:t>ư</w:t>
                      </w:r>
                      <w:r>
                        <w:rPr>
                          <w:rFonts w:ascii="Calisto MT" w:hAnsi="Calisto MT" w:cs="Calisto MT"/>
                        </w:rPr>
                        <w:t>u tr</w:t>
                      </w:r>
                      <w:r>
                        <w:rPr>
                          <w:rFonts w:ascii="Times New Roman" w:hAnsi="Times New Roman"/>
                        </w:rPr>
                        <w:t>ữ</w:t>
                      </w:r>
                      <w:r>
                        <w:t xml:space="preserve"> theo dòng </w:t>
                      </w:r>
                    </w:p>
                  </w:txbxContent>
                </v:textbox>
              </v:shape>
            </w:pict>
          </mc:Fallback>
        </mc:AlternateContent>
      </w:r>
      <w:r w:rsidRPr="005F69ED">
        <w:rPr>
          <w:noProof/>
        </w:rPr>
        <mc:AlternateContent>
          <mc:Choice Requires="wps">
            <w:drawing>
              <wp:anchor distT="0" distB="0" distL="114300" distR="114300" simplePos="0" relativeHeight="251680256" behindDoc="0" locked="0" layoutInCell="1" allowOverlap="1" wp14:anchorId="4CC13579" wp14:editId="433DCC07">
                <wp:simplePos x="0" y="0"/>
                <wp:positionH relativeFrom="column">
                  <wp:posOffset>800100</wp:posOffset>
                </wp:positionH>
                <wp:positionV relativeFrom="paragraph">
                  <wp:posOffset>133985</wp:posOffset>
                </wp:positionV>
                <wp:extent cx="1384300" cy="146050"/>
                <wp:effectExtent l="0" t="0" r="0" b="0"/>
                <wp:wrapNone/>
                <wp:docPr id="362379831" name="Text Box 1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460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FF52AF" w14:textId="77777777" w:rsidR="001C4C1C" w:rsidRPr="008F381D" w:rsidRDefault="001C4C1C" w:rsidP="008F381D">
                            <w:pPr>
                              <w:jc w:val="center"/>
                              <w:rPr>
                                <w:rFonts w:ascii="Arial" w:hAnsi="Arial" w:cs="Arial"/>
                                <w:sz w:val="20"/>
                                <w:szCs w:val="20"/>
                              </w:rPr>
                            </w:pPr>
                            <w:r>
                              <w:rPr>
                                <w:rFonts w:ascii="Arial" w:hAnsi="Arial" w:cs="Arial"/>
                                <w:sz w:val="20"/>
                                <w:szCs w:val="20"/>
                              </w:rPr>
                              <w:t xml:space="preserve">Lưu trữ theo cột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CC13579" id="Text Box 1103" o:spid="_x0000_s1129" type="#_x0000_t202" style="position:absolute;left:0;text-align:left;margin-left:63pt;margin-top:10.55pt;width:109pt;height:1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" filled="f" stroked="f">
                <v:textbox style="mso-fit-shape-to-text:t" inset="0,0,0,0">
                  <w:txbxContent>
                    <w:p w14:paraId="20FF52AF" w14:textId="77777777" w:rsidR="001C4C1C" w:rsidRPr="008F381D" w:rsidRDefault="001C4C1C" w:rsidP="008F381D">
                      <w:pPr>
                        <w:jc w:val="center"/>
                        <w:rPr>
                          <w:rFonts w:ascii="Arial" w:hAnsi="Arial" w:cs="Arial"/>
                          <w:sz w:val="20"/>
                          <w:szCs w:val="20"/>
                        </w:rPr>
                      </w:pPr>
                      <w:r>
                        <w:rPr>
                          <w:rFonts w:ascii="Arial" w:hAnsi="Arial" w:cs="Arial"/>
                          <w:sz w:val="20"/>
                          <w:szCs w:val="20"/>
                        </w:rPr>
                        <w:t xml:space="preserve">Lưu trữ theo cột </w:t>
                      </w:r>
                    </w:p>
                  </w:txbxContent>
                </v:textbox>
              </v:shape>
            </w:pict>
          </mc:Fallback>
        </mc:AlternateContent>
      </w:r>
    </w:p>
    <w:p w14:paraId="04A3E06E" w14:textId="77777777" w:rsidR="00B47AB1" w:rsidRPr="005F69ED" w:rsidRDefault="00B47AB1" w:rsidP="001C4C1C">
      <w:pPr>
        <w:pStyle w:val="Body01"/>
        <w:ind w:leftChars="0" w:left="360"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1"/>
        <w:gridCol w:w="1418"/>
        <w:gridCol w:w="794"/>
        <w:gridCol w:w="794"/>
        <w:gridCol w:w="794"/>
        <w:gridCol w:w="794"/>
        <w:gridCol w:w="1361"/>
        <w:gridCol w:w="794"/>
      </w:tblGrid>
      <w:tr w:rsidR="00B47AB1" w:rsidRPr="005F69ED" w14:paraId="3978646F" w14:textId="77777777">
        <w:trPr>
          <w:jc w:val="center"/>
        </w:trPr>
        <w:tc>
          <w:tcPr>
            <w:tcW w:w="1021" w:type="dxa"/>
          </w:tcPr>
          <w:p w14:paraId="1DE59CA0" w14:textId="77777777" w:rsidR="00B47AB1" w:rsidRPr="005F69ED" w:rsidRDefault="00B47AB1" w:rsidP="008F381D">
            <w:pPr>
              <w:pStyle w:val="Body01"/>
              <w:snapToGrid w:val="0"/>
              <w:ind w:leftChars="0" w:left="0" w:rightChars="0" w:right="0"/>
              <w:jc w:val="center"/>
            </w:pPr>
            <w:r w:rsidRPr="005F69ED">
              <w:rPr>
                <w:i/>
              </w:rPr>
              <w:t>a</w:t>
            </w:r>
            <w:r w:rsidRPr="005F69ED">
              <w:t>(1,1)</w:t>
            </w:r>
          </w:p>
        </w:tc>
        <w:tc>
          <w:tcPr>
            <w:tcW w:w="1418" w:type="dxa"/>
            <w:tcBorders>
              <w:top w:val="nil"/>
              <w:bottom w:val="nil"/>
            </w:tcBorders>
          </w:tcPr>
          <w:p w14:paraId="0CB6769A" w14:textId="77777777" w:rsidR="00B47AB1" w:rsidRPr="005F69ED" w:rsidRDefault="00B47AB1">
            <w:pPr>
              <w:pStyle w:val="Body01"/>
              <w:snapToGrid w:val="0"/>
              <w:ind w:leftChars="0" w:left="0" w:rightChars="0" w:right="0"/>
              <w:jc w:val="center"/>
            </w:pPr>
          </w:p>
        </w:tc>
        <w:tc>
          <w:tcPr>
            <w:tcW w:w="794" w:type="dxa"/>
          </w:tcPr>
          <w:p w14:paraId="4EF0A891" w14:textId="77777777" w:rsidR="00B47AB1" w:rsidRPr="005F69ED" w:rsidRDefault="00B47AB1" w:rsidP="008F381D">
            <w:pPr>
              <w:pStyle w:val="Body01"/>
              <w:snapToGrid w:val="0"/>
              <w:ind w:leftChars="0" w:left="0" w:rightChars="0" w:right="0"/>
              <w:jc w:val="center"/>
            </w:pPr>
            <w:r w:rsidRPr="005F69ED">
              <w:rPr>
                <w:i/>
              </w:rPr>
              <w:t>a</w:t>
            </w:r>
            <w:r w:rsidRPr="005F69ED">
              <w:t>(1,1)</w:t>
            </w:r>
          </w:p>
        </w:tc>
        <w:tc>
          <w:tcPr>
            <w:tcW w:w="794" w:type="dxa"/>
          </w:tcPr>
          <w:p w14:paraId="017FAC7B" w14:textId="77777777" w:rsidR="00B47AB1" w:rsidRPr="005F69ED" w:rsidRDefault="00B47AB1" w:rsidP="008F381D">
            <w:pPr>
              <w:pStyle w:val="Body01"/>
              <w:snapToGrid w:val="0"/>
              <w:ind w:leftChars="0" w:left="0" w:rightChars="0" w:right="0"/>
              <w:jc w:val="center"/>
            </w:pPr>
            <w:r w:rsidRPr="005F69ED">
              <w:rPr>
                <w:i/>
              </w:rPr>
              <w:t>a</w:t>
            </w:r>
            <w:r w:rsidRPr="005F69ED">
              <w:t>(1,2)</w:t>
            </w:r>
          </w:p>
        </w:tc>
        <w:tc>
          <w:tcPr>
            <w:tcW w:w="794" w:type="dxa"/>
          </w:tcPr>
          <w:p w14:paraId="1A088A15" w14:textId="77777777" w:rsidR="00B47AB1" w:rsidRPr="005F69ED" w:rsidRDefault="00B47AB1" w:rsidP="008F381D">
            <w:pPr>
              <w:pStyle w:val="Body01"/>
              <w:snapToGrid w:val="0"/>
              <w:ind w:leftChars="0" w:left="0" w:rightChars="0" w:right="0"/>
              <w:jc w:val="center"/>
            </w:pPr>
            <w:r w:rsidRPr="005F69ED">
              <w:rPr>
                <w:i/>
              </w:rPr>
              <w:t>a</w:t>
            </w:r>
            <w:r w:rsidRPr="005F69ED">
              <w:t>(1,3)</w:t>
            </w:r>
          </w:p>
        </w:tc>
        <w:tc>
          <w:tcPr>
            <w:tcW w:w="794" w:type="dxa"/>
          </w:tcPr>
          <w:p w14:paraId="54A5FF3A" w14:textId="77777777" w:rsidR="00B47AB1" w:rsidRPr="005F69ED" w:rsidRDefault="00B47AB1" w:rsidP="008F381D">
            <w:pPr>
              <w:pStyle w:val="Body01"/>
              <w:snapToGrid w:val="0"/>
              <w:ind w:leftChars="0" w:left="0" w:rightChars="0" w:right="0"/>
              <w:jc w:val="center"/>
            </w:pPr>
            <w:r w:rsidRPr="005F69ED">
              <w:rPr>
                <w:i/>
              </w:rPr>
              <w:t>a</w:t>
            </w:r>
            <w:r w:rsidRPr="005F69ED">
              <w:t>(1,4)</w:t>
            </w:r>
          </w:p>
        </w:tc>
        <w:tc>
          <w:tcPr>
            <w:tcW w:w="1361" w:type="dxa"/>
            <w:tcBorders>
              <w:top w:val="nil"/>
              <w:bottom w:val="nil"/>
            </w:tcBorders>
          </w:tcPr>
          <w:p w14:paraId="7F3D30DE" w14:textId="77777777" w:rsidR="00B47AB1" w:rsidRPr="005F69ED" w:rsidRDefault="00B47AB1" w:rsidP="008F381D">
            <w:pPr>
              <w:pStyle w:val="Body01"/>
              <w:snapToGrid w:val="0"/>
              <w:ind w:leftChars="0" w:left="0" w:rightChars="0" w:right="0"/>
              <w:jc w:val="center"/>
            </w:pPr>
          </w:p>
        </w:tc>
        <w:tc>
          <w:tcPr>
            <w:tcW w:w="794" w:type="dxa"/>
          </w:tcPr>
          <w:p w14:paraId="6988A03E" w14:textId="77777777" w:rsidR="00B47AB1" w:rsidRPr="005F69ED" w:rsidRDefault="00B47AB1" w:rsidP="008F381D">
            <w:pPr>
              <w:pStyle w:val="Body01"/>
              <w:snapToGrid w:val="0"/>
              <w:ind w:leftChars="0" w:left="0" w:rightChars="0" w:right="0"/>
              <w:jc w:val="center"/>
            </w:pPr>
            <w:r w:rsidRPr="005F69ED">
              <w:rPr>
                <w:i/>
              </w:rPr>
              <w:t>a</w:t>
            </w:r>
            <w:r w:rsidRPr="005F69ED">
              <w:t>(1,1)</w:t>
            </w:r>
          </w:p>
        </w:tc>
      </w:tr>
      <w:tr w:rsidR="00B47AB1" w:rsidRPr="005F69ED" w14:paraId="0EB2E244" w14:textId="77777777">
        <w:trPr>
          <w:jc w:val="center"/>
        </w:trPr>
        <w:tc>
          <w:tcPr>
            <w:tcW w:w="1021" w:type="dxa"/>
          </w:tcPr>
          <w:p w14:paraId="5AB1BE1B" w14:textId="77777777" w:rsidR="00B47AB1" w:rsidRPr="005F69ED" w:rsidRDefault="00B47AB1" w:rsidP="008F381D">
            <w:pPr>
              <w:pStyle w:val="Body01"/>
              <w:snapToGrid w:val="0"/>
              <w:ind w:leftChars="0" w:left="0" w:rightChars="0" w:right="0"/>
              <w:jc w:val="center"/>
            </w:pPr>
            <w:r w:rsidRPr="005F69ED">
              <w:rPr>
                <w:i/>
              </w:rPr>
              <w:t>a</w:t>
            </w:r>
            <w:r w:rsidRPr="005F69ED">
              <w:t>(2,1)</w:t>
            </w:r>
          </w:p>
        </w:tc>
        <w:tc>
          <w:tcPr>
            <w:tcW w:w="1418" w:type="dxa"/>
            <w:tcBorders>
              <w:top w:val="nil"/>
              <w:bottom w:val="nil"/>
            </w:tcBorders>
          </w:tcPr>
          <w:p w14:paraId="6FD6EC18" w14:textId="2F88E0FA" w:rsidR="00B47AB1" w:rsidRPr="005F69ED" w:rsidRDefault="003812B7">
            <w:pPr>
              <w:pStyle w:val="Body01"/>
              <w:snapToGrid w:val="0"/>
              <w:ind w:leftChars="0" w:left="0" w:rightChars="0" w:right="0"/>
            </w:pPr>
            <w:r w:rsidRPr="005F69ED">
              <w:rPr>
                <w:noProof/>
              </w:rPr>
              <mc:AlternateContent>
                <mc:Choice Requires="wps">
                  <w:drawing>
                    <wp:anchor distT="0" distB="0" distL="114300" distR="114300" simplePos="0" relativeHeight="251622912" behindDoc="0" locked="1" layoutInCell="1" allowOverlap="1" wp14:anchorId="2B2D3634" wp14:editId="59A1CED7">
                      <wp:simplePos x="0" y="0"/>
                      <wp:positionH relativeFrom="column">
                        <wp:posOffset>2886075</wp:posOffset>
                      </wp:positionH>
                      <wp:positionV relativeFrom="paragraph">
                        <wp:posOffset>76835</wp:posOffset>
                      </wp:positionV>
                      <wp:extent cx="810260" cy="0"/>
                      <wp:effectExtent l="0" t="0" r="0" b="0"/>
                      <wp:wrapNone/>
                      <wp:docPr id="476071079"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0260" cy="0"/>
                              </a:xfrm>
                              <a:prstGeom prst="line">
                                <a:avLst/>
                              </a:prstGeom>
                              <a:noFill/>
                              <a:ln w="12700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77D748" id="Line 459" o:spid="_x0000_s1026" style="position:absolute;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25pt,6.05pt" to="291.0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" strokeweight="10pt">
                      <v:stroke startarrow="block" startarrowwidth="narrow" startarrowlength="short" endarrowwidth="narrow" endarrowlength="short"/>
                      <w10:anchorlock/>
                    </v:line>
                  </w:pict>
                </mc:Fallback>
              </mc:AlternateContent>
            </w:r>
            <w:r w:rsidRPr="005F69ED">
              <w:rPr>
                <w:noProof/>
              </w:rPr>
              <mc:AlternateContent>
                <mc:Choice Requires="wps">
                  <w:drawing>
                    <wp:anchor distT="0" distB="0" distL="114300" distR="114300" simplePos="0" relativeHeight="251621888" behindDoc="0" locked="1" layoutInCell="1" allowOverlap="1" wp14:anchorId="00853B2B" wp14:editId="5D1C4EF1">
                      <wp:simplePos x="0" y="0"/>
                      <wp:positionH relativeFrom="column">
                        <wp:posOffset>-52705</wp:posOffset>
                      </wp:positionH>
                      <wp:positionV relativeFrom="paragraph">
                        <wp:posOffset>84455</wp:posOffset>
                      </wp:positionV>
                      <wp:extent cx="866775" cy="0"/>
                      <wp:effectExtent l="0" t="0" r="0" b="0"/>
                      <wp:wrapNone/>
                      <wp:docPr id="617578451"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6775" cy="0"/>
                              </a:xfrm>
                              <a:prstGeom prst="line">
                                <a:avLst/>
                              </a:prstGeom>
                              <a:noFill/>
                              <a:ln w="12700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0205AC" id="Line 458" o:spid="_x0000_s1026" style="position:absolute;flip:x;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pt,6.65pt" to="64.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" strokeweight="10pt">
                      <v:stroke endarrow="block" endarrowwidth="narrow" endarrowlength="short"/>
                      <w10:anchorlock/>
                    </v:line>
                  </w:pict>
                </mc:Fallback>
              </mc:AlternateContent>
            </w:r>
          </w:p>
        </w:tc>
        <w:tc>
          <w:tcPr>
            <w:tcW w:w="794" w:type="dxa"/>
          </w:tcPr>
          <w:p w14:paraId="232C5034" w14:textId="77777777" w:rsidR="00B47AB1" w:rsidRPr="005F69ED" w:rsidRDefault="00B47AB1" w:rsidP="008F381D">
            <w:pPr>
              <w:pStyle w:val="Body01"/>
              <w:snapToGrid w:val="0"/>
              <w:ind w:leftChars="0" w:left="0" w:rightChars="0" w:right="0"/>
              <w:jc w:val="center"/>
            </w:pPr>
            <w:r w:rsidRPr="005F69ED">
              <w:rPr>
                <w:i/>
              </w:rPr>
              <w:t>a</w:t>
            </w:r>
            <w:r w:rsidRPr="005F69ED">
              <w:t>(2,1)</w:t>
            </w:r>
          </w:p>
        </w:tc>
        <w:tc>
          <w:tcPr>
            <w:tcW w:w="794" w:type="dxa"/>
          </w:tcPr>
          <w:p w14:paraId="760D9B8D" w14:textId="77777777" w:rsidR="00B47AB1" w:rsidRPr="005F69ED" w:rsidRDefault="00B47AB1" w:rsidP="008F381D">
            <w:pPr>
              <w:pStyle w:val="Body01"/>
              <w:snapToGrid w:val="0"/>
              <w:ind w:leftChars="0" w:left="0" w:rightChars="0" w:right="0"/>
              <w:jc w:val="center"/>
            </w:pPr>
            <w:r w:rsidRPr="005F69ED">
              <w:rPr>
                <w:i/>
              </w:rPr>
              <w:t>a</w:t>
            </w:r>
            <w:r w:rsidRPr="005F69ED">
              <w:t>(2,2)</w:t>
            </w:r>
          </w:p>
        </w:tc>
        <w:tc>
          <w:tcPr>
            <w:tcW w:w="794" w:type="dxa"/>
          </w:tcPr>
          <w:p w14:paraId="03156710" w14:textId="77777777" w:rsidR="00B47AB1" w:rsidRPr="005F69ED" w:rsidRDefault="00B47AB1" w:rsidP="008F381D">
            <w:pPr>
              <w:pStyle w:val="Body01"/>
              <w:snapToGrid w:val="0"/>
              <w:ind w:leftChars="0" w:left="0" w:rightChars="0" w:right="0"/>
              <w:jc w:val="center"/>
            </w:pPr>
            <w:r w:rsidRPr="005F69ED">
              <w:rPr>
                <w:i/>
              </w:rPr>
              <w:t>a</w:t>
            </w:r>
            <w:r w:rsidRPr="005F69ED">
              <w:t>(2,3)</w:t>
            </w:r>
          </w:p>
        </w:tc>
        <w:tc>
          <w:tcPr>
            <w:tcW w:w="794" w:type="dxa"/>
          </w:tcPr>
          <w:p w14:paraId="671F8795" w14:textId="77777777" w:rsidR="00B47AB1" w:rsidRPr="005F69ED" w:rsidRDefault="00B47AB1" w:rsidP="008F381D">
            <w:pPr>
              <w:pStyle w:val="Body01"/>
              <w:snapToGrid w:val="0"/>
              <w:ind w:leftChars="0" w:left="0" w:rightChars="0" w:right="0"/>
              <w:jc w:val="center"/>
            </w:pPr>
            <w:r w:rsidRPr="005F69ED">
              <w:rPr>
                <w:i/>
              </w:rPr>
              <w:t>a</w:t>
            </w:r>
            <w:r w:rsidRPr="005F69ED">
              <w:t>(2,4)</w:t>
            </w:r>
          </w:p>
        </w:tc>
        <w:tc>
          <w:tcPr>
            <w:tcW w:w="1361" w:type="dxa"/>
            <w:tcBorders>
              <w:top w:val="nil"/>
              <w:bottom w:val="nil"/>
            </w:tcBorders>
          </w:tcPr>
          <w:p w14:paraId="3FA156DE" w14:textId="77777777" w:rsidR="00B47AB1" w:rsidRPr="005F69ED" w:rsidRDefault="00B47AB1" w:rsidP="008F381D">
            <w:pPr>
              <w:pStyle w:val="Body01"/>
              <w:snapToGrid w:val="0"/>
              <w:ind w:leftChars="0" w:left="0" w:rightChars="0" w:right="0"/>
              <w:jc w:val="center"/>
            </w:pPr>
          </w:p>
        </w:tc>
        <w:tc>
          <w:tcPr>
            <w:tcW w:w="794" w:type="dxa"/>
          </w:tcPr>
          <w:p w14:paraId="2B8E572B" w14:textId="77777777" w:rsidR="00B47AB1" w:rsidRPr="005F69ED" w:rsidRDefault="00B47AB1" w:rsidP="008F381D">
            <w:pPr>
              <w:pStyle w:val="Body01"/>
              <w:snapToGrid w:val="0"/>
              <w:ind w:leftChars="0" w:left="0" w:rightChars="0" w:right="0"/>
              <w:jc w:val="center"/>
            </w:pPr>
            <w:r w:rsidRPr="005F69ED">
              <w:rPr>
                <w:i/>
              </w:rPr>
              <w:t>a</w:t>
            </w:r>
            <w:r w:rsidRPr="005F69ED">
              <w:t>(1,2)</w:t>
            </w:r>
          </w:p>
        </w:tc>
      </w:tr>
      <w:tr w:rsidR="00B47AB1" w:rsidRPr="005F69ED" w14:paraId="3CE0F1D3" w14:textId="77777777">
        <w:trPr>
          <w:jc w:val="center"/>
        </w:trPr>
        <w:tc>
          <w:tcPr>
            <w:tcW w:w="1021" w:type="dxa"/>
          </w:tcPr>
          <w:p w14:paraId="7F9F15C7" w14:textId="77777777" w:rsidR="00B47AB1" w:rsidRPr="005F69ED" w:rsidRDefault="00B47AB1" w:rsidP="008F381D">
            <w:pPr>
              <w:pStyle w:val="Body01"/>
              <w:snapToGrid w:val="0"/>
              <w:ind w:leftChars="0" w:left="0" w:rightChars="0" w:right="0"/>
              <w:jc w:val="center"/>
            </w:pPr>
            <w:r w:rsidRPr="005F69ED">
              <w:rPr>
                <w:i/>
              </w:rPr>
              <w:t>a</w:t>
            </w:r>
            <w:r w:rsidRPr="005F69ED">
              <w:t>(3,1)</w:t>
            </w:r>
          </w:p>
        </w:tc>
        <w:tc>
          <w:tcPr>
            <w:tcW w:w="1418" w:type="dxa"/>
            <w:tcBorders>
              <w:top w:val="nil"/>
              <w:bottom w:val="nil"/>
            </w:tcBorders>
          </w:tcPr>
          <w:p w14:paraId="151373A6" w14:textId="77777777" w:rsidR="00B47AB1" w:rsidRPr="005F69ED" w:rsidRDefault="00B47AB1">
            <w:pPr>
              <w:pStyle w:val="Body01"/>
              <w:snapToGrid w:val="0"/>
              <w:ind w:leftChars="0" w:left="0" w:rightChars="0" w:right="0"/>
            </w:pPr>
          </w:p>
        </w:tc>
        <w:tc>
          <w:tcPr>
            <w:tcW w:w="794" w:type="dxa"/>
            <w:tcBorders>
              <w:bottom w:val="single" w:sz="4" w:space="0" w:color="auto"/>
            </w:tcBorders>
          </w:tcPr>
          <w:p w14:paraId="264860A0" w14:textId="77777777" w:rsidR="00B47AB1" w:rsidRPr="005F69ED" w:rsidRDefault="00B47AB1" w:rsidP="008F381D">
            <w:pPr>
              <w:pStyle w:val="Body01"/>
              <w:snapToGrid w:val="0"/>
              <w:ind w:leftChars="0" w:left="0" w:rightChars="0" w:right="0"/>
              <w:jc w:val="center"/>
            </w:pPr>
            <w:r w:rsidRPr="005F69ED">
              <w:rPr>
                <w:i/>
              </w:rPr>
              <w:t>a</w:t>
            </w:r>
            <w:r w:rsidRPr="005F69ED">
              <w:t>(3,1)</w:t>
            </w:r>
          </w:p>
        </w:tc>
        <w:tc>
          <w:tcPr>
            <w:tcW w:w="794" w:type="dxa"/>
            <w:tcBorders>
              <w:bottom w:val="single" w:sz="4" w:space="0" w:color="auto"/>
            </w:tcBorders>
          </w:tcPr>
          <w:p w14:paraId="41AFB23E" w14:textId="77777777" w:rsidR="00B47AB1" w:rsidRPr="005F69ED" w:rsidRDefault="00B47AB1" w:rsidP="008F381D">
            <w:pPr>
              <w:pStyle w:val="Body01"/>
              <w:snapToGrid w:val="0"/>
              <w:ind w:leftChars="0" w:left="0" w:rightChars="0" w:right="0"/>
              <w:jc w:val="center"/>
            </w:pPr>
            <w:r w:rsidRPr="005F69ED">
              <w:rPr>
                <w:i/>
              </w:rPr>
              <w:t>a</w:t>
            </w:r>
            <w:r w:rsidRPr="005F69ED">
              <w:t>(3,2)</w:t>
            </w:r>
          </w:p>
        </w:tc>
        <w:tc>
          <w:tcPr>
            <w:tcW w:w="794" w:type="dxa"/>
            <w:tcBorders>
              <w:bottom w:val="single" w:sz="4" w:space="0" w:color="auto"/>
            </w:tcBorders>
          </w:tcPr>
          <w:p w14:paraId="0C55BF61" w14:textId="77777777" w:rsidR="00B47AB1" w:rsidRPr="005F69ED" w:rsidRDefault="00B47AB1" w:rsidP="008F381D">
            <w:pPr>
              <w:pStyle w:val="Body01"/>
              <w:snapToGrid w:val="0"/>
              <w:ind w:leftChars="0" w:left="0" w:rightChars="0" w:right="0"/>
              <w:jc w:val="center"/>
            </w:pPr>
            <w:r w:rsidRPr="005F69ED">
              <w:rPr>
                <w:i/>
              </w:rPr>
              <w:t>a</w:t>
            </w:r>
            <w:r w:rsidRPr="005F69ED">
              <w:t>(3,3)</w:t>
            </w:r>
          </w:p>
        </w:tc>
        <w:tc>
          <w:tcPr>
            <w:tcW w:w="794" w:type="dxa"/>
            <w:tcBorders>
              <w:bottom w:val="single" w:sz="4" w:space="0" w:color="auto"/>
            </w:tcBorders>
          </w:tcPr>
          <w:p w14:paraId="509BB152" w14:textId="77777777" w:rsidR="00B47AB1" w:rsidRPr="005F69ED" w:rsidRDefault="00B47AB1" w:rsidP="008F381D">
            <w:pPr>
              <w:pStyle w:val="Body01"/>
              <w:snapToGrid w:val="0"/>
              <w:ind w:leftChars="0" w:left="0" w:rightChars="0" w:right="0"/>
              <w:jc w:val="center"/>
            </w:pPr>
            <w:r w:rsidRPr="005F69ED">
              <w:rPr>
                <w:i/>
              </w:rPr>
              <w:t>a</w:t>
            </w:r>
            <w:r w:rsidRPr="005F69ED">
              <w:t>(3,4)</w:t>
            </w:r>
          </w:p>
        </w:tc>
        <w:tc>
          <w:tcPr>
            <w:tcW w:w="1361" w:type="dxa"/>
            <w:tcBorders>
              <w:top w:val="nil"/>
              <w:bottom w:val="nil"/>
            </w:tcBorders>
          </w:tcPr>
          <w:p w14:paraId="7FEE82C2" w14:textId="77777777" w:rsidR="00B47AB1" w:rsidRPr="005F69ED" w:rsidRDefault="00B47AB1" w:rsidP="008F381D">
            <w:pPr>
              <w:pStyle w:val="Body01"/>
              <w:snapToGrid w:val="0"/>
              <w:ind w:leftChars="0" w:left="0" w:rightChars="0" w:right="0"/>
              <w:jc w:val="center"/>
            </w:pPr>
          </w:p>
        </w:tc>
        <w:tc>
          <w:tcPr>
            <w:tcW w:w="794" w:type="dxa"/>
          </w:tcPr>
          <w:p w14:paraId="7C1B42DC" w14:textId="77777777" w:rsidR="00B47AB1" w:rsidRPr="005F69ED" w:rsidRDefault="00B47AB1" w:rsidP="008F381D">
            <w:pPr>
              <w:pStyle w:val="Body01"/>
              <w:snapToGrid w:val="0"/>
              <w:ind w:leftChars="0" w:left="0" w:rightChars="0" w:right="0"/>
              <w:jc w:val="center"/>
            </w:pPr>
            <w:r w:rsidRPr="005F69ED">
              <w:rPr>
                <w:i/>
              </w:rPr>
              <w:t>a</w:t>
            </w:r>
            <w:r w:rsidRPr="005F69ED">
              <w:t>(1,3)</w:t>
            </w:r>
          </w:p>
        </w:tc>
      </w:tr>
      <w:tr w:rsidR="00B47AB1" w:rsidRPr="005F69ED" w14:paraId="23775E7C" w14:textId="77777777">
        <w:trPr>
          <w:jc w:val="center"/>
        </w:trPr>
        <w:tc>
          <w:tcPr>
            <w:tcW w:w="1021" w:type="dxa"/>
          </w:tcPr>
          <w:p w14:paraId="1CAA07E4" w14:textId="77777777" w:rsidR="00B47AB1" w:rsidRPr="005F69ED" w:rsidRDefault="00B47AB1" w:rsidP="008F381D">
            <w:pPr>
              <w:pStyle w:val="Body01"/>
              <w:snapToGrid w:val="0"/>
              <w:ind w:leftChars="0" w:left="0" w:rightChars="0" w:right="0"/>
              <w:jc w:val="center"/>
            </w:pPr>
            <w:r w:rsidRPr="005F69ED">
              <w:rPr>
                <w:i/>
              </w:rPr>
              <w:t>a</w:t>
            </w:r>
            <w:r w:rsidRPr="005F69ED">
              <w:t>(1,2)</w:t>
            </w:r>
          </w:p>
        </w:tc>
        <w:tc>
          <w:tcPr>
            <w:tcW w:w="1418" w:type="dxa"/>
            <w:tcBorders>
              <w:top w:val="nil"/>
              <w:bottom w:val="nil"/>
              <w:right w:val="nil"/>
            </w:tcBorders>
          </w:tcPr>
          <w:p w14:paraId="41FD804F" w14:textId="77777777" w:rsidR="00B47AB1" w:rsidRPr="005F69ED" w:rsidRDefault="00B47AB1">
            <w:pPr>
              <w:pStyle w:val="Body01"/>
              <w:snapToGrid w:val="0"/>
              <w:ind w:leftChars="0" w:left="0" w:rightChars="0" w:right="0"/>
            </w:pPr>
          </w:p>
        </w:tc>
        <w:tc>
          <w:tcPr>
            <w:tcW w:w="794" w:type="dxa"/>
            <w:tcBorders>
              <w:left w:val="nil"/>
              <w:bottom w:val="nil"/>
              <w:right w:val="nil"/>
            </w:tcBorders>
          </w:tcPr>
          <w:p w14:paraId="35301F4E" w14:textId="77777777" w:rsidR="00B47AB1" w:rsidRPr="005F69ED" w:rsidRDefault="00B47AB1" w:rsidP="008F381D">
            <w:pPr>
              <w:pStyle w:val="Body01"/>
              <w:snapToGrid w:val="0"/>
              <w:ind w:leftChars="0" w:left="0" w:rightChars="0" w:right="0"/>
              <w:jc w:val="center"/>
            </w:pPr>
          </w:p>
        </w:tc>
        <w:tc>
          <w:tcPr>
            <w:tcW w:w="794" w:type="dxa"/>
            <w:tcBorders>
              <w:left w:val="nil"/>
              <w:bottom w:val="nil"/>
              <w:right w:val="nil"/>
            </w:tcBorders>
          </w:tcPr>
          <w:p w14:paraId="122DCD8D" w14:textId="77777777" w:rsidR="00B47AB1" w:rsidRPr="005F69ED" w:rsidRDefault="00B47AB1" w:rsidP="008F381D">
            <w:pPr>
              <w:pStyle w:val="Body01"/>
              <w:snapToGrid w:val="0"/>
              <w:ind w:leftChars="0" w:left="0" w:rightChars="0" w:right="0"/>
              <w:jc w:val="center"/>
            </w:pPr>
          </w:p>
        </w:tc>
        <w:tc>
          <w:tcPr>
            <w:tcW w:w="794" w:type="dxa"/>
            <w:tcBorders>
              <w:left w:val="nil"/>
              <w:bottom w:val="nil"/>
              <w:right w:val="nil"/>
            </w:tcBorders>
          </w:tcPr>
          <w:p w14:paraId="02336861" w14:textId="77777777" w:rsidR="00B47AB1" w:rsidRPr="005F69ED" w:rsidRDefault="00B47AB1" w:rsidP="008F381D">
            <w:pPr>
              <w:pStyle w:val="Body01"/>
              <w:snapToGrid w:val="0"/>
              <w:ind w:leftChars="0" w:left="0" w:rightChars="0" w:right="0"/>
              <w:jc w:val="center"/>
            </w:pPr>
          </w:p>
        </w:tc>
        <w:tc>
          <w:tcPr>
            <w:tcW w:w="794" w:type="dxa"/>
            <w:tcBorders>
              <w:left w:val="nil"/>
              <w:bottom w:val="nil"/>
              <w:right w:val="nil"/>
            </w:tcBorders>
          </w:tcPr>
          <w:p w14:paraId="0937EFAA"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41F1F67F" w14:textId="77777777" w:rsidR="00B47AB1" w:rsidRPr="005F69ED" w:rsidRDefault="00B47AB1" w:rsidP="008F381D">
            <w:pPr>
              <w:pStyle w:val="Body01"/>
              <w:snapToGrid w:val="0"/>
              <w:ind w:leftChars="0" w:left="0" w:rightChars="0" w:right="0"/>
              <w:jc w:val="center"/>
            </w:pPr>
          </w:p>
        </w:tc>
        <w:tc>
          <w:tcPr>
            <w:tcW w:w="794" w:type="dxa"/>
          </w:tcPr>
          <w:p w14:paraId="7A8A3745" w14:textId="77777777" w:rsidR="00B47AB1" w:rsidRPr="005F69ED" w:rsidRDefault="00B47AB1" w:rsidP="008F381D">
            <w:pPr>
              <w:pStyle w:val="Body01"/>
              <w:snapToGrid w:val="0"/>
              <w:ind w:leftChars="0" w:left="0" w:rightChars="0" w:right="0"/>
              <w:jc w:val="center"/>
            </w:pPr>
            <w:r w:rsidRPr="005F69ED">
              <w:rPr>
                <w:i/>
              </w:rPr>
              <w:t>a</w:t>
            </w:r>
            <w:r w:rsidRPr="005F69ED">
              <w:t>(1,4)</w:t>
            </w:r>
          </w:p>
        </w:tc>
      </w:tr>
      <w:tr w:rsidR="00B47AB1" w:rsidRPr="005F69ED" w14:paraId="779E7574" w14:textId="77777777">
        <w:trPr>
          <w:jc w:val="center"/>
        </w:trPr>
        <w:tc>
          <w:tcPr>
            <w:tcW w:w="1021" w:type="dxa"/>
          </w:tcPr>
          <w:p w14:paraId="35707DCF" w14:textId="77777777" w:rsidR="00B47AB1" w:rsidRPr="005F69ED" w:rsidRDefault="00B47AB1" w:rsidP="008F381D">
            <w:pPr>
              <w:pStyle w:val="Body01"/>
              <w:snapToGrid w:val="0"/>
              <w:ind w:leftChars="0" w:left="0" w:rightChars="0" w:right="0"/>
              <w:jc w:val="center"/>
            </w:pPr>
            <w:r w:rsidRPr="005F69ED">
              <w:rPr>
                <w:i/>
              </w:rPr>
              <w:t>a</w:t>
            </w:r>
            <w:r w:rsidRPr="005F69ED">
              <w:t>(2,2)</w:t>
            </w:r>
          </w:p>
        </w:tc>
        <w:tc>
          <w:tcPr>
            <w:tcW w:w="1418" w:type="dxa"/>
            <w:tcBorders>
              <w:top w:val="nil"/>
              <w:bottom w:val="nil"/>
              <w:right w:val="nil"/>
            </w:tcBorders>
          </w:tcPr>
          <w:p w14:paraId="379741F8"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40CAA3C8"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38F9FD95"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6982135F"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3E2DFFF9"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05C1D2D8" w14:textId="77777777" w:rsidR="00B47AB1" w:rsidRPr="005F69ED" w:rsidRDefault="00B47AB1" w:rsidP="008F381D">
            <w:pPr>
              <w:pStyle w:val="Body01"/>
              <w:snapToGrid w:val="0"/>
              <w:ind w:leftChars="0" w:left="0" w:rightChars="0" w:right="0"/>
              <w:jc w:val="center"/>
            </w:pPr>
          </w:p>
        </w:tc>
        <w:tc>
          <w:tcPr>
            <w:tcW w:w="794" w:type="dxa"/>
          </w:tcPr>
          <w:p w14:paraId="77C264B5" w14:textId="77777777" w:rsidR="00B47AB1" w:rsidRPr="005F69ED" w:rsidRDefault="00B47AB1" w:rsidP="008F381D">
            <w:pPr>
              <w:pStyle w:val="Body01"/>
              <w:snapToGrid w:val="0"/>
              <w:ind w:leftChars="0" w:left="0" w:rightChars="0" w:right="0"/>
              <w:jc w:val="center"/>
            </w:pPr>
            <w:r w:rsidRPr="005F69ED">
              <w:rPr>
                <w:i/>
              </w:rPr>
              <w:t>a</w:t>
            </w:r>
            <w:r w:rsidRPr="005F69ED">
              <w:t>(2,1)</w:t>
            </w:r>
          </w:p>
        </w:tc>
      </w:tr>
      <w:tr w:rsidR="00B47AB1" w:rsidRPr="005F69ED" w14:paraId="5C3BB746" w14:textId="77777777">
        <w:trPr>
          <w:jc w:val="center"/>
        </w:trPr>
        <w:tc>
          <w:tcPr>
            <w:tcW w:w="1021" w:type="dxa"/>
          </w:tcPr>
          <w:p w14:paraId="150CCD2B" w14:textId="77777777" w:rsidR="00B47AB1" w:rsidRPr="005F69ED" w:rsidRDefault="00B47AB1" w:rsidP="008F381D">
            <w:pPr>
              <w:pStyle w:val="Body01"/>
              <w:snapToGrid w:val="0"/>
              <w:ind w:leftChars="0" w:left="0" w:rightChars="0" w:right="0"/>
              <w:jc w:val="center"/>
            </w:pPr>
            <w:r w:rsidRPr="005F69ED">
              <w:rPr>
                <w:i/>
              </w:rPr>
              <w:t>a</w:t>
            </w:r>
            <w:r w:rsidRPr="005F69ED">
              <w:t>(3,2)</w:t>
            </w:r>
          </w:p>
        </w:tc>
        <w:tc>
          <w:tcPr>
            <w:tcW w:w="1418" w:type="dxa"/>
            <w:tcBorders>
              <w:top w:val="nil"/>
              <w:bottom w:val="nil"/>
              <w:right w:val="nil"/>
            </w:tcBorders>
          </w:tcPr>
          <w:p w14:paraId="27279EFF"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360B7534"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709C1A30"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2FA59C86"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7F728888"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67ECD106" w14:textId="77777777" w:rsidR="00B47AB1" w:rsidRPr="005F69ED" w:rsidRDefault="00B47AB1" w:rsidP="008F381D">
            <w:pPr>
              <w:pStyle w:val="Body01"/>
              <w:snapToGrid w:val="0"/>
              <w:ind w:leftChars="0" w:left="0" w:rightChars="0" w:right="0"/>
              <w:jc w:val="center"/>
            </w:pPr>
          </w:p>
        </w:tc>
        <w:tc>
          <w:tcPr>
            <w:tcW w:w="794" w:type="dxa"/>
          </w:tcPr>
          <w:p w14:paraId="031BCAB2" w14:textId="77777777" w:rsidR="00B47AB1" w:rsidRPr="005F69ED" w:rsidRDefault="00B47AB1" w:rsidP="008F381D">
            <w:pPr>
              <w:pStyle w:val="Body01"/>
              <w:snapToGrid w:val="0"/>
              <w:ind w:leftChars="0" w:left="0" w:rightChars="0" w:right="0"/>
              <w:jc w:val="center"/>
            </w:pPr>
            <w:r w:rsidRPr="005F69ED">
              <w:rPr>
                <w:i/>
              </w:rPr>
              <w:t>a</w:t>
            </w:r>
            <w:r w:rsidRPr="005F69ED">
              <w:t>(2,2)</w:t>
            </w:r>
          </w:p>
        </w:tc>
      </w:tr>
      <w:tr w:rsidR="00B47AB1" w:rsidRPr="005F69ED" w14:paraId="20E611C6" w14:textId="77777777">
        <w:trPr>
          <w:jc w:val="center"/>
        </w:trPr>
        <w:tc>
          <w:tcPr>
            <w:tcW w:w="1021" w:type="dxa"/>
          </w:tcPr>
          <w:p w14:paraId="79F2E380" w14:textId="77777777" w:rsidR="00B47AB1" w:rsidRPr="005F69ED" w:rsidRDefault="00B47AB1" w:rsidP="008F381D">
            <w:pPr>
              <w:pStyle w:val="Body01"/>
              <w:snapToGrid w:val="0"/>
              <w:ind w:leftChars="0" w:left="0" w:rightChars="0" w:right="0"/>
              <w:jc w:val="center"/>
            </w:pPr>
            <w:r w:rsidRPr="005F69ED">
              <w:rPr>
                <w:i/>
              </w:rPr>
              <w:t>a</w:t>
            </w:r>
            <w:r w:rsidRPr="005F69ED">
              <w:t>(1,3)</w:t>
            </w:r>
          </w:p>
        </w:tc>
        <w:tc>
          <w:tcPr>
            <w:tcW w:w="1418" w:type="dxa"/>
            <w:tcBorders>
              <w:top w:val="nil"/>
              <w:bottom w:val="nil"/>
              <w:right w:val="nil"/>
            </w:tcBorders>
          </w:tcPr>
          <w:p w14:paraId="760EABFE"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2BE93147"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2C1429F7"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1C9AB2E9"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75CE67BD"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0A6EA85D" w14:textId="77777777" w:rsidR="00B47AB1" w:rsidRPr="005F69ED" w:rsidRDefault="00B47AB1" w:rsidP="008F381D">
            <w:pPr>
              <w:pStyle w:val="Body01"/>
              <w:snapToGrid w:val="0"/>
              <w:ind w:leftChars="0" w:left="0" w:rightChars="0" w:right="0"/>
              <w:jc w:val="center"/>
            </w:pPr>
          </w:p>
        </w:tc>
        <w:tc>
          <w:tcPr>
            <w:tcW w:w="794" w:type="dxa"/>
          </w:tcPr>
          <w:p w14:paraId="523D9E13" w14:textId="77777777" w:rsidR="00B47AB1" w:rsidRPr="005F69ED" w:rsidRDefault="00B47AB1" w:rsidP="008F381D">
            <w:pPr>
              <w:pStyle w:val="Body01"/>
              <w:snapToGrid w:val="0"/>
              <w:ind w:leftChars="0" w:left="0" w:rightChars="0" w:right="0"/>
              <w:jc w:val="center"/>
            </w:pPr>
            <w:r w:rsidRPr="005F69ED">
              <w:rPr>
                <w:i/>
              </w:rPr>
              <w:t>a</w:t>
            </w:r>
            <w:r w:rsidRPr="005F69ED">
              <w:t>(2,3)</w:t>
            </w:r>
          </w:p>
        </w:tc>
      </w:tr>
      <w:tr w:rsidR="00B47AB1" w:rsidRPr="005F69ED" w14:paraId="46464170" w14:textId="77777777">
        <w:trPr>
          <w:jc w:val="center"/>
        </w:trPr>
        <w:tc>
          <w:tcPr>
            <w:tcW w:w="1021" w:type="dxa"/>
          </w:tcPr>
          <w:p w14:paraId="3544AEB9" w14:textId="77777777" w:rsidR="00B47AB1" w:rsidRPr="005F69ED" w:rsidRDefault="00B47AB1" w:rsidP="008F381D">
            <w:pPr>
              <w:pStyle w:val="Body01"/>
              <w:snapToGrid w:val="0"/>
              <w:ind w:leftChars="0" w:left="0" w:rightChars="0" w:right="0"/>
              <w:jc w:val="center"/>
            </w:pPr>
            <w:r w:rsidRPr="005F69ED">
              <w:rPr>
                <w:i/>
              </w:rPr>
              <w:t>a</w:t>
            </w:r>
            <w:r w:rsidRPr="005F69ED">
              <w:t>(2,3)</w:t>
            </w:r>
          </w:p>
        </w:tc>
        <w:tc>
          <w:tcPr>
            <w:tcW w:w="1418" w:type="dxa"/>
            <w:tcBorders>
              <w:top w:val="nil"/>
              <w:bottom w:val="nil"/>
              <w:right w:val="nil"/>
            </w:tcBorders>
          </w:tcPr>
          <w:p w14:paraId="26EFC839"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57E10474"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6E74B67F"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0E8A169C"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62920482"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16C3E504" w14:textId="77777777" w:rsidR="00B47AB1" w:rsidRPr="005F69ED" w:rsidRDefault="00B47AB1" w:rsidP="008F381D">
            <w:pPr>
              <w:pStyle w:val="Body01"/>
              <w:snapToGrid w:val="0"/>
              <w:ind w:leftChars="0" w:left="0" w:rightChars="0" w:right="0"/>
              <w:jc w:val="center"/>
            </w:pPr>
          </w:p>
        </w:tc>
        <w:tc>
          <w:tcPr>
            <w:tcW w:w="794" w:type="dxa"/>
          </w:tcPr>
          <w:p w14:paraId="7435929B" w14:textId="77777777" w:rsidR="00B47AB1" w:rsidRPr="005F69ED" w:rsidRDefault="00B47AB1" w:rsidP="008F381D">
            <w:pPr>
              <w:pStyle w:val="Body01"/>
              <w:snapToGrid w:val="0"/>
              <w:ind w:leftChars="0" w:left="0" w:rightChars="0" w:right="0"/>
              <w:jc w:val="center"/>
            </w:pPr>
            <w:r w:rsidRPr="005F69ED">
              <w:rPr>
                <w:i/>
              </w:rPr>
              <w:t>a</w:t>
            </w:r>
            <w:r w:rsidRPr="005F69ED">
              <w:t>(2,4)</w:t>
            </w:r>
          </w:p>
        </w:tc>
      </w:tr>
      <w:tr w:rsidR="00B47AB1" w:rsidRPr="005F69ED" w14:paraId="28857CB1" w14:textId="77777777">
        <w:trPr>
          <w:jc w:val="center"/>
        </w:trPr>
        <w:tc>
          <w:tcPr>
            <w:tcW w:w="1021" w:type="dxa"/>
          </w:tcPr>
          <w:p w14:paraId="10494CB8" w14:textId="77777777" w:rsidR="00B47AB1" w:rsidRPr="005F69ED" w:rsidRDefault="00B47AB1" w:rsidP="008F381D">
            <w:pPr>
              <w:pStyle w:val="Body01"/>
              <w:snapToGrid w:val="0"/>
              <w:ind w:leftChars="0" w:left="0" w:rightChars="0" w:right="0"/>
              <w:jc w:val="center"/>
            </w:pPr>
            <w:r w:rsidRPr="005F69ED">
              <w:rPr>
                <w:i/>
              </w:rPr>
              <w:t>a</w:t>
            </w:r>
            <w:r w:rsidRPr="005F69ED">
              <w:t>(3,3)</w:t>
            </w:r>
          </w:p>
        </w:tc>
        <w:tc>
          <w:tcPr>
            <w:tcW w:w="1418" w:type="dxa"/>
            <w:tcBorders>
              <w:top w:val="nil"/>
              <w:bottom w:val="nil"/>
              <w:right w:val="nil"/>
            </w:tcBorders>
          </w:tcPr>
          <w:p w14:paraId="6710D8F4"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0C5FE5A1"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55F914EC"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4FA48DDB"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76E2E884"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79FF079C" w14:textId="77777777" w:rsidR="00B47AB1" w:rsidRPr="005F69ED" w:rsidRDefault="00B47AB1" w:rsidP="008F381D">
            <w:pPr>
              <w:pStyle w:val="Body01"/>
              <w:snapToGrid w:val="0"/>
              <w:ind w:leftChars="0" w:left="0" w:rightChars="0" w:right="0"/>
              <w:jc w:val="center"/>
            </w:pPr>
          </w:p>
        </w:tc>
        <w:tc>
          <w:tcPr>
            <w:tcW w:w="794" w:type="dxa"/>
          </w:tcPr>
          <w:p w14:paraId="47D3EF05" w14:textId="77777777" w:rsidR="00B47AB1" w:rsidRPr="005F69ED" w:rsidRDefault="00B47AB1" w:rsidP="008F381D">
            <w:pPr>
              <w:pStyle w:val="Body01"/>
              <w:snapToGrid w:val="0"/>
              <w:ind w:leftChars="0" w:left="0" w:rightChars="0" w:right="0"/>
              <w:jc w:val="center"/>
            </w:pPr>
            <w:r w:rsidRPr="005F69ED">
              <w:rPr>
                <w:i/>
              </w:rPr>
              <w:t>a</w:t>
            </w:r>
            <w:r w:rsidRPr="005F69ED">
              <w:t>(3,1)</w:t>
            </w:r>
          </w:p>
        </w:tc>
      </w:tr>
      <w:tr w:rsidR="00B47AB1" w:rsidRPr="005F69ED" w14:paraId="3ABD1072" w14:textId="77777777">
        <w:trPr>
          <w:jc w:val="center"/>
        </w:trPr>
        <w:tc>
          <w:tcPr>
            <w:tcW w:w="1021" w:type="dxa"/>
          </w:tcPr>
          <w:p w14:paraId="240D5F08" w14:textId="77777777" w:rsidR="00B47AB1" w:rsidRPr="005F69ED" w:rsidRDefault="00B47AB1" w:rsidP="008F381D">
            <w:pPr>
              <w:pStyle w:val="Body01"/>
              <w:snapToGrid w:val="0"/>
              <w:ind w:leftChars="0" w:left="0" w:rightChars="0" w:right="0"/>
              <w:jc w:val="center"/>
            </w:pPr>
            <w:r w:rsidRPr="005F69ED">
              <w:rPr>
                <w:i/>
              </w:rPr>
              <w:t>a</w:t>
            </w:r>
            <w:r w:rsidRPr="005F69ED">
              <w:t>(1,4)</w:t>
            </w:r>
          </w:p>
        </w:tc>
        <w:tc>
          <w:tcPr>
            <w:tcW w:w="1418" w:type="dxa"/>
            <w:tcBorders>
              <w:top w:val="nil"/>
              <w:bottom w:val="nil"/>
              <w:right w:val="nil"/>
            </w:tcBorders>
          </w:tcPr>
          <w:p w14:paraId="30036962"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0DEEA647"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176DA4D2"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6458DA83"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3FC3C5B5"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54847CBB" w14:textId="77777777" w:rsidR="00B47AB1" w:rsidRPr="005F69ED" w:rsidRDefault="00B47AB1" w:rsidP="008F381D">
            <w:pPr>
              <w:pStyle w:val="Body01"/>
              <w:snapToGrid w:val="0"/>
              <w:ind w:leftChars="0" w:left="0" w:rightChars="0" w:right="0"/>
              <w:jc w:val="center"/>
            </w:pPr>
          </w:p>
        </w:tc>
        <w:tc>
          <w:tcPr>
            <w:tcW w:w="794" w:type="dxa"/>
          </w:tcPr>
          <w:p w14:paraId="79B1F2D0" w14:textId="77777777" w:rsidR="00B47AB1" w:rsidRPr="005F69ED" w:rsidRDefault="00B47AB1" w:rsidP="008F381D">
            <w:pPr>
              <w:pStyle w:val="Body01"/>
              <w:snapToGrid w:val="0"/>
              <w:ind w:leftChars="0" w:left="0" w:rightChars="0" w:right="0"/>
              <w:jc w:val="center"/>
            </w:pPr>
            <w:r w:rsidRPr="005F69ED">
              <w:rPr>
                <w:i/>
              </w:rPr>
              <w:t>a</w:t>
            </w:r>
            <w:r w:rsidRPr="005F69ED">
              <w:t>(3,2)</w:t>
            </w:r>
          </w:p>
        </w:tc>
      </w:tr>
      <w:tr w:rsidR="00B47AB1" w:rsidRPr="005F69ED" w14:paraId="238E9A25" w14:textId="77777777">
        <w:trPr>
          <w:jc w:val="center"/>
        </w:trPr>
        <w:tc>
          <w:tcPr>
            <w:tcW w:w="1021" w:type="dxa"/>
          </w:tcPr>
          <w:p w14:paraId="022CBB10" w14:textId="77777777" w:rsidR="00B47AB1" w:rsidRPr="005F69ED" w:rsidRDefault="00B47AB1" w:rsidP="008F381D">
            <w:pPr>
              <w:pStyle w:val="Body01"/>
              <w:snapToGrid w:val="0"/>
              <w:ind w:leftChars="0" w:left="0" w:rightChars="0" w:right="0"/>
              <w:jc w:val="center"/>
            </w:pPr>
            <w:r w:rsidRPr="005F69ED">
              <w:rPr>
                <w:i/>
              </w:rPr>
              <w:t>a</w:t>
            </w:r>
            <w:r w:rsidRPr="005F69ED">
              <w:t>(2,4)</w:t>
            </w:r>
          </w:p>
        </w:tc>
        <w:tc>
          <w:tcPr>
            <w:tcW w:w="1418" w:type="dxa"/>
            <w:tcBorders>
              <w:top w:val="nil"/>
              <w:bottom w:val="nil"/>
              <w:right w:val="nil"/>
            </w:tcBorders>
          </w:tcPr>
          <w:p w14:paraId="0910F988"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6B418A08"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4C594B82"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18B29977"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16B6188A"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62D82359" w14:textId="77777777" w:rsidR="00B47AB1" w:rsidRPr="005F69ED" w:rsidRDefault="00B47AB1" w:rsidP="008F381D">
            <w:pPr>
              <w:pStyle w:val="Body01"/>
              <w:snapToGrid w:val="0"/>
              <w:ind w:leftChars="0" w:left="0" w:rightChars="0" w:right="0"/>
              <w:jc w:val="center"/>
            </w:pPr>
          </w:p>
        </w:tc>
        <w:tc>
          <w:tcPr>
            <w:tcW w:w="794" w:type="dxa"/>
          </w:tcPr>
          <w:p w14:paraId="18D0F689" w14:textId="77777777" w:rsidR="00B47AB1" w:rsidRPr="005F69ED" w:rsidRDefault="00B47AB1" w:rsidP="008F381D">
            <w:pPr>
              <w:pStyle w:val="Body01"/>
              <w:snapToGrid w:val="0"/>
              <w:ind w:leftChars="0" w:left="0" w:rightChars="0" w:right="0"/>
              <w:jc w:val="center"/>
            </w:pPr>
            <w:r w:rsidRPr="005F69ED">
              <w:rPr>
                <w:i/>
              </w:rPr>
              <w:t>a</w:t>
            </w:r>
            <w:r w:rsidRPr="005F69ED">
              <w:t>(3,3)</w:t>
            </w:r>
          </w:p>
        </w:tc>
      </w:tr>
      <w:tr w:rsidR="00B47AB1" w:rsidRPr="005F69ED" w14:paraId="6FFF2624" w14:textId="77777777">
        <w:trPr>
          <w:jc w:val="center"/>
        </w:trPr>
        <w:tc>
          <w:tcPr>
            <w:tcW w:w="1021" w:type="dxa"/>
          </w:tcPr>
          <w:p w14:paraId="30BC5602" w14:textId="77777777" w:rsidR="00B47AB1" w:rsidRPr="005F69ED" w:rsidRDefault="00B47AB1" w:rsidP="008F381D">
            <w:pPr>
              <w:pStyle w:val="Body01"/>
              <w:snapToGrid w:val="0"/>
              <w:ind w:leftChars="0" w:left="0" w:rightChars="0" w:right="0"/>
              <w:jc w:val="center"/>
            </w:pPr>
            <w:r w:rsidRPr="005F69ED">
              <w:rPr>
                <w:i/>
              </w:rPr>
              <w:t>a</w:t>
            </w:r>
            <w:r w:rsidRPr="005F69ED">
              <w:t>(3,4)</w:t>
            </w:r>
          </w:p>
        </w:tc>
        <w:tc>
          <w:tcPr>
            <w:tcW w:w="1418" w:type="dxa"/>
            <w:tcBorders>
              <w:top w:val="nil"/>
              <w:bottom w:val="nil"/>
              <w:right w:val="nil"/>
            </w:tcBorders>
          </w:tcPr>
          <w:p w14:paraId="443C5907" w14:textId="77777777" w:rsidR="00B47AB1" w:rsidRPr="005F69ED" w:rsidRDefault="00B47AB1">
            <w:pPr>
              <w:pStyle w:val="Body01"/>
              <w:snapToGrid w:val="0"/>
              <w:ind w:leftChars="0" w:left="0" w:rightChars="0" w:right="0"/>
            </w:pPr>
          </w:p>
        </w:tc>
        <w:tc>
          <w:tcPr>
            <w:tcW w:w="794" w:type="dxa"/>
            <w:tcBorders>
              <w:top w:val="nil"/>
              <w:left w:val="nil"/>
              <w:bottom w:val="nil"/>
              <w:right w:val="nil"/>
            </w:tcBorders>
          </w:tcPr>
          <w:p w14:paraId="5A303443"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0651DC90"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0D873B36" w14:textId="77777777" w:rsidR="00B47AB1" w:rsidRPr="005F69ED" w:rsidRDefault="00B47AB1" w:rsidP="008F381D">
            <w:pPr>
              <w:pStyle w:val="Body01"/>
              <w:snapToGrid w:val="0"/>
              <w:ind w:leftChars="0" w:left="0" w:rightChars="0" w:right="0"/>
              <w:jc w:val="center"/>
            </w:pPr>
          </w:p>
        </w:tc>
        <w:tc>
          <w:tcPr>
            <w:tcW w:w="794" w:type="dxa"/>
            <w:tcBorders>
              <w:top w:val="nil"/>
              <w:left w:val="nil"/>
              <w:bottom w:val="nil"/>
              <w:right w:val="nil"/>
            </w:tcBorders>
          </w:tcPr>
          <w:p w14:paraId="17F73141" w14:textId="77777777" w:rsidR="00B47AB1" w:rsidRPr="005F69ED" w:rsidRDefault="00B47AB1" w:rsidP="008F381D">
            <w:pPr>
              <w:pStyle w:val="Body01"/>
              <w:snapToGrid w:val="0"/>
              <w:ind w:leftChars="0" w:left="0" w:rightChars="0" w:right="0"/>
              <w:jc w:val="center"/>
            </w:pPr>
          </w:p>
        </w:tc>
        <w:tc>
          <w:tcPr>
            <w:tcW w:w="1361" w:type="dxa"/>
            <w:tcBorders>
              <w:top w:val="nil"/>
              <w:left w:val="nil"/>
              <w:bottom w:val="nil"/>
            </w:tcBorders>
          </w:tcPr>
          <w:p w14:paraId="01294BA8" w14:textId="77777777" w:rsidR="00B47AB1" w:rsidRPr="005F69ED" w:rsidRDefault="00B47AB1" w:rsidP="008F381D">
            <w:pPr>
              <w:pStyle w:val="Body01"/>
              <w:snapToGrid w:val="0"/>
              <w:ind w:leftChars="0" w:left="0" w:rightChars="0" w:right="0"/>
              <w:jc w:val="center"/>
            </w:pPr>
          </w:p>
        </w:tc>
        <w:tc>
          <w:tcPr>
            <w:tcW w:w="794" w:type="dxa"/>
          </w:tcPr>
          <w:p w14:paraId="2848129F" w14:textId="77777777" w:rsidR="00B47AB1" w:rsidRPr="005F69ED" w:rsidRDefault="00B47AB1" w:rsidP="008F381D">
            <w:pPr>
              <w:pStyle w:val="Body01"/>
              <w:snapToGrid w:val="0"/>
              <w:ind w:leftChars="0" w:left="0" w:rightChars="0" w:right="0"/>
              <w:jc w:val="center"/>
            </w:pPr>
            <w:r w:rsidRPr="005F69ED">
              <w:rPr>
                <w:i/>
              </w:rPr>
              <w:t>a</w:t>
            </w:r>
            <w:r w:rsidRPr="005F69ED">
              <w:t>(3,4)</w:t>
            </w:r>
          </w:p>
        </w:tc>
      </w:tr>
    </w:tbl>
    <w:p w14:paraId="2A672A41" w14:textId="77777777" w:rsidR="00B47AB1" w:rsidRPr="005F69ED" w:rsidRDefault="00B47AB1" w:rsidP="001C4C1C">
      <w:pPr>
        <w:pStyle w:val="Body01"/>
        <w:ind w:leftChars="0" w:left="360" w:right="315"/>
      </w:pPr>
    </w:p>
    <w:p w14:paraId="52CCC286" w14:textId="77777777" w:rsidR="003E5157" w:rsidRPr="005F69ED" w:rsidRDefault="003E5157" w:rsidP="001C4C1C">
      <w:pPr>
        <w:pStyle w:val="Body01"/>
        <w:ind w:leftChars="0" w:left="360" w:right="315"/>
      </w:pPr>
      <w:r w:rsidRPr="005F69ED">
        <w:t xml:space="preserve">Trong hình trên, chú ý sự khác nhau của chỉ số. Trong phương pháp lưu trữ theo cột, </w:t>
      </w:r>
      <w:r w:rsidR="00D27AB4" w:rsidRPr="005F69ED">
        <w:t xml:space="preserve">chỉ số </w:t>
      </w:r>
      <w:r w:rsidR="00D27AB4" w:rsidRPr="005F69ED">
        <w:rPr>
          <w:i/>
        </w:rPr>
        <w:t>x</w:t>
      </w:r>
      <w:r w:rsidRPr="005F69ED">
        <w:t xml:space="preserve"> trong </w:t>
      </w:r>
      <w:r w:rsidRPr="005F69ED">
        <w:rPr>
          <w:i/>
        </w:rPr>
        <w:t>a(x, y)</w:t>
      </w:r>
      <w:r w:rsidRPr="005F69ED">
        <w:t xml:space="preserve"> thay đổi trước. Trong phương pháp lưu trữ theo dòng, </w:t>
      </w:r>
      <w:r w:rsidR="00D27AB4" w:rsidRPr="005F69ED">
        <w:t xml:space="preserve">chỉ số </w:t>
      </w:r>
      <w:r w:rsidRPr="005F69ED">
        <w:rPr>
          <w:i/>
        </w:rPr>
        <w:t>y</w:t>
      </w:r>
      <w:r w:rsidRPr="005F69ED">
        <w:t xml:space="preserve"> thay đổi trước</w:t>
      </w:r>
      <w:r w:rsidR="0042295F" w:rsidRPr="005F69ED">
        <w:t xml:space="preserve">. Khi </w:t>
      </w:r>
      <w:r w:rsidR="000149BF" w:rsidRPr="005F69ED">
        <w:t>nói tới</w:t>
      </w:r>
      <w:r w:rsidR="002A40D5" w:rsidRPr="005F69ED">
        <w:t xml:space="preserve"> </w:t>
      </w:r>
      <w:r w:rsidR="003C7B4F" w:rsidRPr="005F69ED">
        <w:t>mảng</w:t>
      </w:r>
      <w:r w:rsidR="0042295F" w:rsidRPr="005F69ED">
        <w:t xml:space="preserve">, </w:t>
      </w:r>
      <w:r w:rsidR="000C1873" w:rsidRPr="005F69ED">
        <w:t>tìm kiế</w:t>
      </w:r>
      <w:r w:rsidR="003C7B4F" w:rsidRPr="005F69ED">
        <w:t>m các phần tử tuần tự sẽ hiệu quả hơn truy cập</w:t>
      </w:r>
      <w:r w:rsidR="002A40D5" w:rsidRPr="005F69ED">
        <w:t xml:space="preserve"> mà bỏ qua chỗ này chỗ khác</w:t>
      </w:r>
      <w:r w:rsidR="00864EA7" w:rsidRPr="005F69ED">
        <w:t>. Do vậy. để xử lý hiệu quả, chỉ số được điều khiển như sau</w:t>
      </w:r>
      <w:r w:rsidR="00C80CAA" w:rsidRPr="005F69ED">
        <w:t>:</w:t>
      </w:r>
    </w:p>
    <w:p w14:paraId="144F7064" w14:textId="77777777" w:rsidR="00D27AB4" w:rsidRPr="005F69ED" w:rsidRDefault="00D27AB4" w:rsidP="001C4C1C">
      <w:pPr>
        <w:pStyle w:val="Body01"/>
        <w:numPr>
          <w:ilvl w:val="1"/>
          <w:numId w:val="23"/>
        </w:numPr>
        <w:ind w:leftChars="0" w:right="315"/>
      </w:pPr>
      <w:r w:rsidRPr="005F69ED">
        <w:t xml:space="preserve">Theo cột: </w:t>
      </w:r>
      <w:r w:rsidRPr="005F69ED">
        <w:rPr>
          <w:i/>
        </w:rPr>
        <w:t>x</w:t>
      </w:r>
      <w:r w:rsidRPr="005F69ED">
        <w:t xml:space="preserve"> trong “</w:t>
      </w:r>
      <w:r w:rsidRPr="005F69ED">
        <w:rPr>
          <w:i/>
        </w:rPr>
        <w:t>a</w:t>
      </w:r>
      <w:r w:rsidRPr="005F69ED">
        <w:t>(</w:t>
      </w:r>
      <w:r w:rsidRPr="005F69ED">
        <w:rPr>
          <w:i/>
        </w:rPr>
        <w:t>x</w:t>
      </w:r>
      <w:r w:rsidRPr="005F69ED">
        <w:t>,</w:t>
      </w:r>
      <w:r w:rsidRPr="005F69ED">
        <w:rPr>
          <w:i/>
        </w:rPr>
        <w:t>y</w:t>
      </w:r>
      <w:r w:rsidRPr="005F69ED">
        <w:t>)” (</w:t>
      </w:r>
      <w:r w:rsidRPr="005F69ED">
        <w:rPr>
          <w:i/>
        </w:rPr>
        <w:t>x</w:t>
      </w:r>
      <w:r w:rsidRPr="005F69ED">
        <w:t xml:space="preserve"> = 1 tới m; </w:t>
      </w:r>
      <w:r w:rsidRPr="005F69ED">
        <w:rPr>
          <w:i/>
        </w:rPr>
        <w:t>y</w:t>
      </w:r>
      <w:r w:rsidRPr="005F69ED">
        <w:t xml:space="preserve"> = 1 tới </w:t>
      </w:r>
      <w:r w:rsidRPr="005F69ED">
        <w:rPr>
          <w:i/>
        </w:rPr>
        <w:t>n</w:t>
      </w:r>
      <w:r w:rsidRPr="005F69ED">
        <w:t>) thay đổi trước.</w:t>
      </w:r>
    </w:p>
    <w:p w14:paraId="46975A69" w14:textId="77777777" w:rsidR="00B47AB1" w:rsidRPr="005F69ED" w:rsidRDefault="004A48C6" w:rsidP="001C4C1C">
      <w:pPr>
        <w:pStyle w:val="Body01"/>
        <w:numPr>
          <w:ilvl w:val="1"/>
          <w:numId w:val="23"/>
        </w:numPr>
        <w:ind w:leftChars="0" w:right="315"/>
      </w:pPr>
      <w:r w:rsidRPr="005F69ED">
        <w:t>Theo dòng</w:t>
      </w:r>
      <w:r w:rsidR="00D27AB4" w:rsidRPr="005F69ED">
        <w:t xml:space="preserve">: </w:t>
      </w:r>
      <w:r w:rsidR="00D27AB4" w:rsidRPr="005F69ED">
        <w:rPr>
          <w:i/>
        </w:rPr>
        <w:t>y</w:t>
      </w:r>
      <w:r w:rsidR="00D27AB4" w:rsidRPr="005F69ED">
        <w:t xml:space="preserve"> </w:t>
      </w:r>
      <w:r w:rsidRPr="005F69ED">
        <w:t>trong</w:t>
      </w:r>
      <w:r w:rsidR="00D27AB4" w:rsidRPr="005F69ED">
        <w:t xml:space="preserve"> “</w:t>
      </w:r>
      <w:r w:rsidR="00D27AB4" w:rsidRPr="005F69ED">
        <w:rPr>
          <w:i/>
        </w:rPr>
        <w:t>a</w:t>
      </w:r>
      <w:r w:rsidR="00D27AB4" w:rsidRPr="005F69ED">
        <w:t>(</w:t>
      </w:r>
      <w:r w:rsidR="00D27AB4" w:rsidRPr="005F69ED">
        <w:rPr>
          <w:i/>
        </w:rPr>
        <w:t>x</w:t>
      </w:r>
      <w:r w:rsidR="00D27AB4" w:rsidRPr="005F69ED">
        <w:t>,</w:t>
      </w:r>
      <w:r w:rsidR="00D27AB4" w:rsidRPr="005F69ED">
        <w:rPr>
          <w:i/>
        </w:rPr>
        <w:t>y</w:t>
      </w:r>
      <w:r w:rsidR="00D27AB4" w:rsidRPr="005F69ED">
        <w:t>)” (</w:t>
      </w:r>
      <w:r w:rsidR="00D27AB4" w:rsidRPr="005F69ED">
        <w:rPr>
          <w:i/>
        </w:rPr>
        <w:t>x</w:t>
      </w:r>
      <w:r w:rsidR="00D27AB4" w:rsidRPr="005F69ED">
        <w:t xml:space="preserve"> = 1 t</w:t>
      </w:r>
      <w:r w:rsidRPr="005F69ED">
        <w:t>ới</w:t>
      </w:r>
      <w:r w:rsidR="00D27AB4" w:rsidRPr="005F69ED">
        <w:t xml:space="preserve"> </w:t>
      </w:r>
      <w:r w:rsidR="00D27AB4" w:rsidRPr="005F69ED">
        <w:rPr>
          <w:i/>
        </w:rPr>
        <w:t>m</w:t>
      </w:r>
      <w:r w:rsidR="00D27AB4" w:rsidRPr="005F69ED">
        <w:t xml:space="preserve">; </w:t>
      </w:r>
      <w:r w:rsidR="00D27AB4" w:rsidRPr="005F69ED">
        <w:rPr>
          <w:i/>
        </w:rPr>
        <w:t>y</w:t>
      </w:r>
      <w:r w:rsidR="00D27AB4" w:rsidRPr="005F69ED">
        <w:t xml:space="preserve"> = 1 t</w:t>
      </w:r>
      <w:r w:rsidRPr="005F69ED">
        <w:t>ới</w:t>
      </w:r>
      <w:r w:rsidR="00D27AB4" w:rsidRPr="005F69ED">
        <w:t xml:space="preserve"> </w:t>
      </w:r>
      <w:r w:rsidR="00D27AB4" w:rsidRPr="005F69ED">
        <w:rPr>
          <w:i/>
        </w:rPr>
        <w:t>n</w:t>
      </w:r>
      <w:r w:rsidR="00D27AB4" w:rsidRPr="005F69ED">
        <w:t xml:space="preserve">) </w:t>
      </w:r>
      <w:r w:rsidRPr="005F69ED">
        <w:t>thay đổi trước</w:t>
      </w:r>
      <w:r w:rsidR="00D27AB4" w:rsidRPr="005F69ED">
        <w:t>.</w:t>
      </w:r>
    </w:p>
    <w:p w14:paraId="37743CD2" w14:textId="77777777" w:rsidR="00B47AB1" w:rsidRPr="005F69ED" w:rsidRDefault="00B47AB1" w:rsidP="001C4C1C">
      <w:pPr>
        <w:pStyle w:val="Body01"/>
        <w:ind w:leftChars="0" w:left="360" w:right="315"/>
      </w:pPr>
    </w:p>
    <w:p w14:paraId="014E137E" w14:textId="77777777" w:rsidR="00B47AB1" w:rsidRPr="005F69ED" w:rsidRDefault="0070409B" w:rsidP="001C4C1C">
      <w:pPr>
        <w:pStyle w:val="Body01"/>
        <w:ind w:leftChars="0" w:left="360" w:right="315"/>
      </w:pPr>
      <w:r w:rsidRPr="005F69ED">
        <w:t>Với sự sắp xế</w:t>
      </w:r>
      <w:r w:rsidR="00531B16" w:rsidRPr="005F69ED">
        <w:t>p</w:t>
      </w:r>
      <w:r w:rsidRPr="005F69ED">
        <w:t xml:space="preserve"> này, </w:t>
      </w:r>
      <w:r w:rsidR="00531B16" w:rsidRPr="005F69ED">
        <w:t xml:space="preserve">tham chiếu tới 1 </w:t>
      </w:r>
      <w:r w:rsidR="0061752B" w:rsidRPr="005F69ED">
        <w:t>mảng hai chiều</w:t>
      </w:r>
      <w:r w:rsidR="00814022" w:rsidRPr="005F69ED">
        <w:t xml:space="preserve"> được làm cho</w:t>
      </w:r>
      <w:r w:rsidR="00531B16" w:rsidRPr="005F69ED">
        <w:t xml:space="preserve"> hiệu quả hơn khi chuyển </w:t>
      </w:r>
      <w:r w:rsidR="00814022" w:rsidRPr="005F69ED">
        <w:t xml:space="preserve">nó </w:t>
      </w:r>
      <w:r w:rsidR="00531B16" w:rsidRPr="005F69ED">
        <w:t xml:space="preserve">thành 1 </w:t>
      </w:r>
      <w:r w:rsidR="0061752B" w:rsidRPr="005F69ED">
        <w:t>mảng một chiều</w:t>
      </w:r>
      <w:r w:rsidR="00D50BB2" w:rsidRPr="005F69ED">
        <w:t>.</w:t>
      </w:r>
    </w:p>
    <w:p w14:paraId="2B4E7C07"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rPr>
        <w:br w:type="page"/>
      </w:r>
      <w:r w:rsidRPr="005F69ED">
        <w:rPr>
          <w:b/>
          <w:sz w:val="40"/>
          <w:szCs w:val="40"/>
          <w:shd w:val="pct15" w:color="auto" w:fill="FFFFFF"/>
        </w:rPr>
        <w:lastRenderedPageBreak/>
        <w:t xml:space="preserve">1.3.2 </w:t>
      </w:r>
      <w:r w:rsidR="00C87F7B" w:rsidRPr="005F69ED">
        <w:rPr>
          <w:b/>
          <w:sz w:val="40"/>
          <w:szCs w:val="40"/>
          <w:shd w:val="pct15" w:color="auto" w:fill="FFFFFF"/>
        </w:rPr>
        <w:t>Danh sách</w:t>
      </w:r>
      <w:r w:rsidR="00CD14F9" w:rsidRPr="005F69ED">
        <w:rPr>
          <w:b/>
          <w:sz w:val="40"/>
          <w:szCs w:val="40"/>
          <w:shd w:val="pct15" w:color="auto" w:fill="FFFFFF"/>
        </w:rPr>
        <w:t xml:space="preserve"> (List)</w:t>
      </w:r>
    </w:p>
    <w:p w14:paraId="7CF8D54F"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63F95F79" w14:textId="77777777">
        <w:trPr>
          <w:trHeight w:val="836"/>
        </w:trPr>
        <w:tc>
          <w:tcPr>
            <w:tcW w:w="1260" w:type="dxa"/>
            <w:vAlign w:val="center"/>
          </w:tcPr>
          <w:p w14:paraId="711C28F3"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605BF46D" w14:textId="77777777" w:rsidR="00B47AB1" w:rsidRPr="005F69ED" w:rsidRDefault="00530E01" w:rsidP="001C4C1C">
            <w:pPr>
              <w:pStyle w:val="Items"/>
              <w:ind w:right="315"/>
              <w:rPr>
                <w:rFonts w:cs="Times New Roman"/>
                <w:lang w:eastAsia="ja-JP"/>
              </w:rPr>
            </w:pPr>
            <w:r w:rsidRPr="005F69ED">
              <w:rPr>
                <w:rFonts w:cs="Times New Roman"/>
              </w:rPr>
              <w:t xml:space="preserve">Danh sách được </w:t>
            </w:r>
            <w:r w:rsidR="000F637F" w:rsidRPr="005F69ED">
              <w:rPr>
                <w:rFonts w:cs="Times New Roman"/>
              </w:rPr>
              <w:t>đặc trưng bởi các con trỏ được liên kết</w:t>
            </w:r>
          </w:p>
          <w:p w14:paraId="42BCE711" w14:textId="77777777" w:rsidR="00B47AB1" w:rsidRPr="005F69ED" w:rsidRDefault="000F637F" w:rsidP="001C4C1C">
            <w:pPr>
              <w:pStyle w:val="Items"/>
              <w:ind w:right="315"/>
              <w:rPr>
                <w:rFonts w:cs="Times New Roman"/>
                <w:lang w:eastAsia="ja-JP"/>
              </w:rPr>
            </w:pPr>
            <w:r w:rsidRPr="005F69ED">
              <w:rPr>
                <w:rFonts w:cs="Times New Roman"/>
                <w:lang w:eastAsia="ja-JP"/>
              </w:rPr>
              <w:t>Các thao tác trên danh sách được điểu khiển bởi sự thay đổi giá trị của các con trỏ</w:t>
            </w:r>
            <w:r w:rsidR="00B47AB1" w:rsidRPr="005F69ED">
              <w:rPr>
                <w:rFonts w:cs="Times New Roman"/>
              </w:rPr>
              <w:t xml:space="preserve">. </w:t>
            </w:r>
          </w:p>
        </w:tc>
      </w:tr>
    </w:tbl>
    <w:p w14:paraId="70D09F2A" w14:textId="77777777" w:rsidR="00B47AB1" w:rsidRPr="005F69ED" w:rsidRDefault="00B47AB1" w:rsidP="001C4C1C">
      <w:pPr>
        <w:pStyle w:val="Body01"/>
        <w:ind w:leftChars="0" w:left="360" w:right="315"/>
      </w:pPr>
    </w:p>
    <w:p w14:paraId="0E76F1EA" w14:textId="77777777" w:rsidR="000C6233" w:rsidRPr="005F69ED" w:rsidRDefault="00346DC1" w:rsidP="001C4C1C">
      <w:pPr>
        <w:pStyle w:val="Body01"/>
        <w:ind w:leftChars="0" w:left="360" w:right="315"/>
      </w:pPr>
      <w:r w:rsidRPr="005F69ED">
        <w:rPr>
          <w:b/>
        </w:rPr>
        <w:t>Danh sách</w:t>
      </w:r>
      <w:r w:rsidRPr="005F69ED">
        <w:t xml:space="preserve"> là </w:t>
      </w:r>
      <w:r w:rsidR="0061752B" w:rsidRPr="005F69ED">
        <w:t xml:space="preserve">một </w:t>
      </w:r>
      <w:r w:rsidRPr="005F69ED">
        <w:t xml:space="preserve">tập của các dữ liệu giống nhau hoặc tương tự nhau được đặt một cách logic trên </w:t>
      </w:r>
      <w:r w:rsidR="0061752B" w:rsidRPr="005F69ED">
        <w:t>một</w:t>
      </w:r>
      <w:r w:rsidRPr="005F69ED">
        <w:t xml:space="preserve"> hàng (tuyến tính</w:t>
      </w:r>
      <w:r w:rsidR="001E4062" w:rsidRPr="005F69ED">
        <w:rPr>
          <w:rStyle w:val="FootnoteReference"/>
        </w:rPr>
        <w:footnoteReference w:id="35"/>
      </w:r>
      <w:r w:rsidRPr="005F69ED">
        <w:t>)</w:t>
      </w:r>
      <w:r w:rsidR="00B87381" w:rsidRPr="005F69ED">
        <w:t>; cấu trúc của nó gần giống 1 mảng. Điểm khác biệt là ở chỗ, trong khi các phần tử của mảng được đặt kề nhau một cách vật lý, các phần tử của danh sách có thể đặ</w:t>
      </w:r>
      <w:r w:rsidR="001218B2" w:rsidRPr="005F69ED">
        <w:t xml:space="preserve">t </w:t>
      </w:r>
      <w:r w:rsidR="00B87381" w:rsidRPr="005F69ED">
        <w:t>ở những vị trí độc lập và có các con trỏ liên kết giữa chúng. Vì vậy, mảng và danh sách c</w:t>
      </w:r>
      <w:r w:rsidR="001218B2" w:rsidRPr="005F69ED">
        <w:t xml:space="preserve">hỉ khác biệt ở </w:t>
      </w:r>
      <w:r w:rsidR="00B87381" w:rsidRPr="005F69ED">
        <w:t>điể</w:t>
      </w:r>
      <w:r w:rsidR="001218B2" w:rsidRPr="005F69ED">
        <w:t>m</w:t>
      </w:r>
      <w:r w:rsidR="00B87381" w:rsidRPr="005F69ED">
        <w:t xml:space="preserve">: mảng </w:t>
      </w:r>
      <w:r w:rsidR="00356685" w:rsidRPr="005F69ED">
        <w:t>nói</w:t>
      </w:r>
      <w:r w:rsidR="00B87381" w:rsidRPr="005F69ED">
        <w:t xml:space="preserve"> tới </w:t>
      </w:r>
      <w:r w:rsidR="003A0E66" w:rsidRPr="005F69ED">
        <w:t>một</w:t>
      </w:r>
      <w:r w:rsidR="00B87381" w:rsidRPr="005F69ED">
        <w:t xml:space="preserve"> danh sách tuyế</w:t>
      </w:r>
      <w:r w:rsidR="00356685" w:rsidRPr="005F69ED">
        <w:t>n tính, và danh sách nói</w:t>
      </w:r>
      <w:r w:rsidR="00B87381" w:rsidRPr="005F69ED">
        <w:t xml:space="preserve"> tới </w:t>
      </w:r>
      <w:r w:rsidR="00F670D7" w:rsidRPr="005F69ED">
        <w:t>một</w:t>
      </w:r>
      <w:r w:rsidR="00B87381" w:rsidRPr="005F69ED">
        <w:t xml:space="preserve"> danh sách móc nối (do các phần tử được móc nối bởi con trỏ).</w:t>
      </w:r>
    </w:p>
    <w:p w14:paraId="042B67F7" w14:textId="77777777" w:rsidR="00B47AB1" w:rsidRPr="005F69ED" w:rsidRDefault="00B47AB1" w:rsidP="001C4C1C">
      <w:pPr>
        <w:pStyle w:val="Body01"/>
        <w:ind w:leftChars="0" w:left="360" w:right="315"/>
      </w:pPr>
    </w:p>
    <w:p w14:paraId="10402CED" w14:textId="77777777" w:rsidR="00B47AB1" w:rsidRPr="005F69ED" w:rsidRDefault="000C6233" w:rsidP="001C4C1C">
      <w:pPr>
        <w:pStyle w:val="Body01"/>
        <w:ind w:leftChars="0" w:left="360" w:right="315"/>
      </w:pPr>
      <w:r w:rsidRPr="005F69ED">
        <w:t>Tổng quát, thuật ngữ “</w:t>
      </w:r>
      <w:r w:rsidR="00654089" w:rsidRPr="005F69ED">
        <w:t>danh sách</w:t>
      </w:r>
      <w:r w:rsidRPr="005F69ED">
        <w:t xml:space="preserve">” </w:t>
      </w:r>
      <w:r w:rsidR="00654089" w:rsidRPr="005F69ED">
        <w:t>nói tới</w:t>
      </w:r>
      <w:r w:rsidRPr="005F69ED">
        <w:t xml:space="preserve"> “danh sách móc nối</w:t>
      </w:r>
      <w:r w:rsidR="00654089" w:rsidRPr="005F69ED">
        <w:t>”</w:t>
      </w:r>
      <w:r w:rsidRPr="005F69ED">
        <w:t xml:space="preserve">. </w:t>
      </w:r>
      <w:r w:rsidR="00B7653F" w:rsidRPr="005F69ED">
        <w:t>Do đó chúng ta gọi “</w:t>
      </w:r>
      <w:r w:rsidR="002E076D" w:rsidRPr="005F69ED">
        <w:t>danh sách móc nối</w:t>
      </w:r>
      <w:r w:rsidR="00B7653F" w:rsidRPr="005F69ED">
        <w:t>” đơn giản là “</w:t>
      </w:r>
      <w:r w:rsidR="002E076D" w:rsidRPr="005F69ED">
        <w:t>danh sách</w:t>
      </w:r>
      <w:r w:rsidR="00B7653F" w:rsidRPr="005F69ED">
        <w:t>”</w:t>
      </w:r>
    </w:p>
    <w:p w14:paraId="09082A70" w14:textId="77777777" w:rsidR="00B47AB1" w:rsidRPr="005F69ED" w:rsidRDefault="005324F6">
      <w:pPr>
        <w:pStyle w:val="Heading5"/>
        <w:rPr>
          <w:rFonts w:ascii="Times New Roman" w:hAnsi="Times New Roman"/>
        </w:rPr>
      </w:pPr>
      <w:r w:rsidRPr="005F69ED">
        <w:rPr>
          <w:rFonts w:ascii="Times New Roman" w:hAnsi="Times New Roman"/>
        </w:rPr>
        <w:t>Cấu trúc của danh sách</w:t>
      </w:r>
    </w:p>
    <w:p w14:paraId="1950AFDB" w14:textId="77777777" w:rsidR="00B47AB1" w:rsidRPr="005F69ED" w:rsidRDefault="00923584" w:rsidP="001C4C1C">
      <w:pPr>
        <w:pStyle w:val="Body01"/>
        <w:ind w:leftChars="0" w:left="360" w:right="315"/>
      </w:pPr>
      <w:r w:rsidRPr="005F69ED">
        <w:t xml:space="preserve">Một danh sách là một cấu trúc dữ liệu mà các phần tử được kết nối bởi các con trỏ. Một con trỏ là thông tin xác định vị trí lưu trữ (địa chỉ) của phần tử kế tiếp. Mỗi phần tử được kết nối bởi 1 con trỏ, nên các phần tử </w:t>
      </w:r>
      <w:r w:rsidR="003547C7" w:rsidRPr="005F69ED">
        <w:t xml:space="preserve">không </w:t>
      </w:r>
      <w:r w:rsidRPr="005F69ED">
        <w:t xml:space="preserve">cần được đặt </w:t>
      </w:r>
      <w:r w:rsidR="00F278B1" w:rsidRPr="005F69ED">
        <w:t>theo</w:t>
      </w:r>
      <w:r w:rsidRPr="005F69ED">
        <w:t xml:space="preserve"> thứ tự</w:t>
      </w:r>
      <w:r w:rsidR="00B47AB1" w:rsidRPr="005F69ED">
        <w:t xml:space="preserve">. </w:t>
      </w:r>
    </w:p>
    <w:p w14:paraId="47771BA1" w14:textId="77777777" w:rsidR="00B47AB1" w:rsidRPr="005F69ED" w:rsidRDefault="00B47AB1" w:rsidP="001C4C1C">
      <w:pPr>
        <w:pStyle w:val="Body01"/>
        <w:ind w:leftChars="0" w:left="360" w:right="315"/>
      </w:pPr>
    </w:p>
    <w:p w14:paraId="3F6BDCBC" w14:textId="77777777" w:rsidR="00B47AB1" w:rsidRPr="005F69ED" w:rsidRDefault="00B8543E" w:rsidP="001C4C1C">
      <w:pPr>
        <w:pStyle w:val="Body01"/>
        <w:ind w:leftChars="0" w:left="360" w:right="315"/>
      </w:pPr>
      <w:r w:rsidRPr="005F69ED">
        <w:t>Một danh sách có thể có cấu trúc đa dạng. Hình vẽ</w:t>
      </w:r>
      <w:r w:rsidR="003F2EA6" w:rsidRPr="005F69ED">
        <w:t xml:space="preserve"> sau được gọi là </w:t>
      </w:r>
      <w:r w:rsidRPr="005F69ED">
        <w:t>một danh sách 1 chiều</w:t>
      </w:r>
      <w:r w:rsidR="00B47AB1" w:rsidRPr="005F69ED">
        <w:t>.</w:t>
      </w:r>
      <w:r w:rsidR="00B47AB1" w:rsidRPr="005F69ED">
        <w:rPr>
          <w:rStyle w:val="FootnoteReference"/>
        </w:rPr>
        <w:footnoteReference w:id="36"/>
      </w:r>
    </w:p>
    <w:p w14:paraId="27FFEBB2" w14:textId="08267051" w:rsidR="00B47AB1" w:rsidRPr="005F69ED" w:rsidRDefault="003812B7" w:rsidP="001C4C1C">
      <w:pPr>
        <w:pStyle w:val="Body01"/>
        <w:ind w:leftChars="0" w:left="360" w:right="315"/>
      </w:pPr>
      <w:r w:rsidRPr="005F69ED">
        <w:rPr>
          <w:noProof/>
        </w:rPr>
        <mc:AlternateContent>
          <mc:Choice Requires="wpg">
            <w:drawing>
              <wp:anchor distT="0" distB="0" distL="114300" distR="114300" simplePos="0" relativeHeight="251623936" behindDoc="0" locked="1" layoutInCell="1" allowOverlap="1" wp14:anchorId="123B7EAC" wp14:editId="28C0D134">
                <wp:simplePos x="0" y="0"/>
                <wp:positionH relativeFrom="column">
                  <wp:posOffset>853440</wp:posOffset>
                </wp:positionH>
                <wp:positionV relativeFrom="paragraph">
                  <wp:posOffset>105410</wp:posOffset>
                </wp:positionV>
                <wp:extent cx="3308350" cy="1011555"/>
                <wp:effectExtent l="0" t="0" r="0" b="0"/>
                <wp:wrapNone/>
                <wp:docPr id="945713358"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08350" cy="1011555"/>
                          <a:chOff x="3045" y="11473"/>
                          <a:chExt cx="5210" cy="1593"/>
                        </a:xfrm>
                      </wpg:grpSpPr>
                      <pic:pic xmlns:pic="http://schemas.openxmlformats.org/drawingml/2006/picture">
                        <pic:nvPicPr>
                          <pic:cNvPr id="1333148407" name="Picture 47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3650" y="11566"/>
                            <a:ext cx="4605" cy="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47504555" name="Text Box 462"/>
                        <wps:cNvSpPr txBox="1">
                          <a:spLocks noChangeArrowheads="1"/>
                        </wps:cNvSpPr>
                        <wps:spPr bwMode="auto">
                          <a:xfrm>
                            <a:off x="3045" y="11473"/>
                            <a:ext cx="674" cy="3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11407C" w14:textId="77777777" w:rsidR="001C4C1C" w:rsidRDefault="001C4C1C">
                              <w:pPr>
                                <w:rPr>
                                  <w:rFonts w:ascii="Times New Roman" w:hAnsi="Times New Roman"/>
                                  <w:sz w:val="16"/>
                                  <w:szCs w:val="16"/>
                                </w:rPr>
                              </w:pPr>
                              <w:r>
                                <w:rPr>
                                  <w:rFonts w:ascii="Times New Roman" w:hAnsi="Times New Roman"/>
                                </w:rPr>
                                <w:t>Gốc</w:t>
                              </w:r>
                            </w:p>
                          </w:txbxContent>
                        </wps:txbx>
                        <wps:bodyPr rot="0" vert="horz" wrap="square" lIns="74295" tIns="8890" rIns="74295" bIns="8890" anchor="t" anchorCtr="0" upright="1">
                          <a:noAutofit/>
                        </wps:bodyPr>
                      </wps:wsp>
                      <wps:wsp>
                        <wps:cNvPr id="1584727800" name="Text Box 463"/>
                        <wps:cNvSpPr txBox="1">
                          <a:spLocks noChangeArrowheads="1"/>
                        </wps:cNvSpPr>
                        <wps:spPr bwMode="auto">
                          <a:xfrm>
                            <a:off x="3913" y="11757"/>
                            <a:ext cx="82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8AB730" w14:textId="77777777" w:rsidR="001C4C1C" w:rsidRDefault="001C4C1C">
                              <w:pPr>
                                <w:rPr>
                                  <w:rFonts w:ascii="Times New Roman" w:hAnsi="Times New Roman"/>
                                  <w:sz w:val="16"/>
                                  <w:szCs w:val="16"/>
                                </w:rPr>
                              </w:pPr>
                              <w:r>
                                <w:rPr>
                                  <w:rFonts w:ascii="Times New Roman" w:hAnsi="Times New Roman"/>
                                </w:rPr>
                                <w:t>Đầu</w:t>
                              </w:r>
                            </w:p>
                          </w:txbxContent>
                        </wps:txbx>
                        <wps:bodyPr rot="0" vert="horz" wrap="square" lIns="74295" tIns="8890" rIns="74295" bIns="8890" anchor="t" anchorCtr="0" upright="1">
                          <a:noAutofit/>
                        </wps:bodyPr>
                      </wps:wsp>
                      <wps:wsp>
                        <wps:cNvPr id="2034221956" name="Text Box 464"/>
                        <wps:cNvSpPr txBox="1">
                          <a:spLocks noChangeArrowheads="1"/>
                        </wps:cNvSpPr>
                        <wps:spPr bwMode="auto">
                          <a:xfrm>
                            <a:off x="5023" y="11753"/>
                            <a:ext cx="930" cy="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A4BEE1" w14:textId="77777777" w:rsidR="001C4C1C" w:rsidRDefault="001C4C1C">
                              <w:pPr>
                                <w:rPr>
                                  <w:rFonts w:ascii="Times New Roman" w:hAnsi="Times New Roman"/>
                                  <w:sz w:val="16"/>
                                  <w:szCs w:val="16"/>
                                </w:rPr>
                              </w:pPr>
                              <w:r>
                                <w:rPr>
                                  <w:rFonts w:ascii="Times New Roman" w:hAnsi="Times New Roman"/>
                                </w:rPr>
                                <w:t>Giữa</w:t>
                              </w:r>
                            </w:p>
                          </w:txbxContent>
                        </wps:txbx>
                        <wps:bodyPr rot="0" vert="horz" wrap="square" lIns="74295" tIns="8890" rIns="74295" bIns="8890" anchor="t" anchorCtr="0" upright="1">
                          <a:noAutofit/>
                        </wps:bodyPr>
                      </wps:wsp>
                      <wps:wsp>
                        <wps:cNvPr id="184509706" name="Text Box 466"/>
                        <wps:cNvSpPr txBox="1">
                          <a:spLocks noChangeArrowheads="1"/>
                        </wps:cNvSpPr>
                        <wps:spPr bwMode="auto">
                          <a:xfrm>
                            <a:off x="7425" y="11757"/>
                            <a:ext cx="82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93E800" w14:textId="77777777" w:rsidR="001C4C1C" w:rsidRDefault="001C4C1C">
                              <w:pPr>
                                <w:rPr>
                                  <w:rFonts w:ascii="Times New Roman" w:hAnsi="Times New Roman"/>
                                  <w:sz w:val="16"/>
                                  <w:szCs w:val="16"/>
                                </w:rPr>
                              </w:pPr>
                              <w:r>
                                <w:rPr>
                                  <w:rFonts w:ascii="Times New Roman" w:hAnsi="Times New Roman"/>
                                </w:rPr>
                                <w:t>Cuối</w:t>
                              </w:r>
                            </w:p>
                          </w:txbxContent>
                        </wps:txbx>
                        <wps:bodyPr rot="0" vert="horz" wrap="square" lIns="74295" tIns="8890" rIns="74295" bIns="8890" anchor="t" anchorCtr="0" upright="1">
                          <a:noAutofit/>
                        </wps:bodyPr>
                      </wps:wsp>
                      <wps:wsp>
                        <wps:cNvPr id="717660435" name="Text Box 467"/>
                        <wps:cNvSpPr txBox="1">
                          <a:spLocks noChangeArrowheads="1"/>
                        </wps:cNvSpPr>
                        <wps:spPr bwMode="auto">
                          <a:xfrm>
                            <a:off x="3555" y="12507"/>
                            <a:ext cx="103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010092" w14:textId="77777777" w:rsidR="001C4C1C" w:rsidRDefault="001C4C1C">
                              <w:pPr>
                                <w:jc w:val="right"/>
                                <w:rPr>
                                  <w:rFonts w:ascii="Times New Roman" w:hAnsi="Times New Roman"/>
                                  <w:sz w:val="16"/>
                                  <w:szCs w:val="16"/>
                                </w:rPr>
                              </w:pPr>
                              <w:r>
                                <w:rPr>
                                  <w:rFonts w:ascii="Times New Roman" w:hAnsi="Times New Roman"/>
                                </w:rPr>
                                <w:t>Phần tử</w:t>
                              </w:r>
                            </w:p>
                          </w:txbxContent>
                        </wps:txbx>
                        <wps:bodyPr rot="0" vert="horz" wrap="square" lIns="74295" tIns="8890" rIns="74295" bIns="8890" anchor="t" anchorCtr="0" upright="1">
                          <a:noAutofit/>
                        </wps:bodyPr>
                      </wps:wsp>
                      <wps:wsp>
                        <wps:cNvPr id="2127843701" name="Text Box 468"/>
                        <wps:cNvSpPr txBox="1">
                          <a:spLocks noChangeArrowheads="1"/>
                        </wps:cNvSpPr>
                        <wps:spPr bwMode="auto">
                          <a:xfrm>
                            <a:off x="4589" y="12507"/>
                            <a:ext cx="914" cy="5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39E688" w14:textId="77777777" w:rsidR="001C4C1C" w:rsidRDefault="001C4C1C">
                              <w:pPr>
                                <w:jc w:val="center"/>
                                <w:rPr>
                                  <w:rFonts w:ascii="Times New Roman" w:hAnsi="Times New Roman" w:hint="eastAsia"/>
                                  <w:sz w:val="16"/>
                                  <w:szCs w:val="16"/>
                                </w:rPr>
                              </w:pPr>
                              <w:r>
                                <w:rPr>
                                  <w:rFonts w:ascii="Times New Roman" w:hAnsi="Times New Roman"/>
                                </w:rPr>
                                <w:t>Phần dữ liệu</w:t>
                              </w:r>
                            </w:p>
                          </w:txbxContent>
                        </wps:txbx>
                        <wps:bodyPr rot="0" vert="horz" wrap="square" lIns="74295" tIns="8890" rIns="74295" bIns="8890" anchor="t" anchorCtr="0" upright="1">
                          <a:noAutofit/>
                        </wps:bodyPr>
                      </wps:wsp>
                      <wps:wsp>
                        <wps:cNvPr id="780959924" name="Text Box 469"/>
                        <wps:cNvSpPr txBox="1">
                          <a:spLocks noChangeArrowheads="1"/>
                        </wps:cNvSpPr>
                        <wps:spPr bwMode="auto">
                          <a:xfrm>
                            <a:off x="5489" y="12507"/>
                            <a:ext cx="914" cy="5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BB88E" w14:textId="77777777" w:rsidR="001C4C1C" w:rsidRDefault="001C4C1C">
                              <w:pPr>
                                <w:jc w:val="center"/>
                                <w:rPr>
                                  <w:rFonts w:ascii="Times New Roman" w:hAnsi="Times New Roman" w:hint="eastAsia"/>
                                  <w:sz w:val="16"/>
                                  <w:szCs w:val="16"/>
                                </w:rPr>
                              </w:pPr>
                              <w:r>
                                <w:rPr>
                                  <w:rFonts w:ascii="Times New Roman" w:hAnsi="Times New Roman" w:hint="eastAsia"/>
                                </w:rPr>
                                <w:t>P</w:t>
                              </w:r>
                              <w:r>
                                <w:rPr>
                                  <w:rFonts w:ascii="Times New Roman" w:hAnsi="Times New Roman"/>
                                </w:rPr>
                                <w:t xml:space="preserve">hần con trỏ </w:t>
                              </w:r>
                              <w:r>
                                <w:rPr>
                                  <w:rFonts w:ascii="Times New Roman" w:hAnsi="Times New Roman" w:hint="eastAsia"/>
                                </w:rPr>
                                <w:t>part</w:t>
                              </w:r>
                            </w:p>
                          </w:txbxContent>
                        </wps:txbx>
                        <wps:bodyPr rot="0" vert="horz" wrap="square" lIns="74295" tIns="8890" rIns="74295" bIns="8890" anchor="t" anchorCtr="0" upright="1">
                          <a:noAutofit/>
                        </wps:bodyPr>
                      </wps:wsp>
                      <wps:wsp>
                        <wps:cNvPr id="2117623973" name="Text Box 470"/>
                        <wps:cNvSpPr txBox="1">
                          <a:spLocks noChangeArrowheads="1"/>
                        </wps:cNvSpPr>
                        <wps:spPr bwMode="auto">
                          <a:xfrm>
                            <a:off x="6193" y="11753"/>
                            <a:ext cx="930" cy="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6CB95A" w14:textId="77777777" w:rsidR="001C4C1C" w:rsidRDefault="001C4C1C">
                              <w:pPr>
                                <w:rPr>
                                  <w:rFonts w:ascii="Times New Roman" w:hAnsi="Times New Roman"/>
                                  <w:sz w:val="16"/>
                                  <w:szCs w:val="16"/>
                                </w:rPr>
                              </w:pPr>
                              <w:r>
                                <w:rPr>
                                  <w:rFonts w:ascii="Times New Roman" w:hAnsi="Times New Roman"/>
                                </w:rPr>
                                <w:t>Giữa</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B7EAC" id="Group 473" o:spid="_x0000_s1130" style="position:absolute;left:0;text-align:left;margin-left:67.2pt;margin-top:8.3pt;width:260.5pt;height:79.65pt;z-index:251623936;mso-position-horizontal-relative:text;mso-position-vertical-relative:text" coordorigin="3045,11473" coordsize="5210,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">
                <v:shape id="Picture 472" o:spid="_x0000_s1131" type="#_x0000_t75" style="position:absolute;left:3650;top:11566;width:4605;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">
                  <v:imagedata r:id="rId146" o:title=""/>
                </v:shape>
                <v:shape id="Text Box 462" o:spid="_x0000_s1132" type="#_x0000_t202" style="position:absolute;left:3045;top:11473;width:67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" filled="f" stroked="f">
                  <v:textbox inset="5.85pt,.7pt,5.85pt,.7pt">
                    <w:txbxContent>
                      <w:p w14:paraId="5811407C" w14:textId="77777777" w:rsidR="001C4C1C" w:rsidRDefault="001C4C1C">
                        <w:pPr>
                          <w:rPr>
                            <w:rFonts w:ascii="Times New Roman" w:hAnsi="Times New Roman"/>
                            <w:sz w:val="16"/>
                            <w:szCs w:val="16"/>
                          </w:rPr>
                        </w:pPr>
                        <w:r>
                          <w:rPr>
                            <w:rFonts w:ascii="Times New Roman" w:hAnsi="Times New Roman"/>
                          </w:rPr>
                          <w:t>Gốc</w:t>
                        </w:r>
                      </w:p>
                    </w:txbxContent>
                  </v:textbox>
                </v:shape>
                <v:shape id="Text Box 463" o:spid="_x0000_s1133" type="#_x0000_t202" style="position:absolute;left:3913;top:11757;width:82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" filled="f" stroked="f">
                  <v:textbox inset="5.85pt,.7pt,5.85pt,.7pt">
                    <w:txbxContent>
                      <w:p w14:paraId="438AB730" w14:textId="77777777" w:rsidR="001C4C1C" w:rsidRDefault="001C4C1C">
                        <w:pPr>
                          <w:rPr>
                            <w:rFonts w:ascii="Times New Roman" w:hAnsi="Times New Roman"/>
                            <w:sz w:val="16"/>
                            <w:szCs w:val="16"/>
                          </w:rPr>
                        </w:pPr>
                        <w:r>
                          <w:rPr>
                            <w:rFonts w:ascii="Times New Roman" w:hAnsi="Times New Roman"/>
                          </w:rPr>
                          <w:t>Đầu</w:t>
                        </w:r>
                      </w:p>
                    </w:txbxContent>
                  </v:textbox>
                </v:shape>
                <v:shape id="Text Box 464" o:spid="_x0000_s1134" type="#_x0000_t202" style="position:absolute;left:5023;top:11753;width:93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" filled="f" stroked="f">
                  <v:textbox inset="5.85pt,.7pt,5.85pt,.7pt">
                    <w:txbxContent>
                      <w:p w14:paraId="62A4BEE1" w14:textId="77777777" w:rsidR="001C4C1C" w:rsidRDefault="001C4C1C">
                        <w:pPr>
                          <w:rPr>
                            <w:rFonts w:ascii="Times New Roman" w:hAnsi="Times New Roman"/>
                            <w:sz w:val="16"/>
                            <w:szCs w:val="16"/>
                          </w:rPr>
                        </w:pPr>
                        <w:r>
                          <w:rPr>
                            <w:rFonts w:ascii="Times New Roman" w:hAnsi="Times New Roman"/>
                          </w:rPr>
                          <w:t>Giữa</w:t>
                        </w:r>
                      </w:p>
                    </w:txbxContent>
                  </v:textbox>
                </v:shape>
                <v:shape id="Text Box 466" o:spid="_x0000_s1135" type="#_x0000_t202" style="position:absolute;left:7425;top:11757;width:82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" filled="f" stroked="f">
                  <v:textbox inset="5.85pt,.7pt,5.85pt,.7pt">
                    <w:txbxContent>
                      <w:p w14:paraId="3E93E800" w14:textId="77777777" w:rsidR="001C4C1C" w:rsidRDefault="001C4C1C">
                        <w:pPr>
                          <w:rPr>
                            <w:rFonts w:ascii="Times New Roman" w:hAnsi="Times New Roman"/>
                            <w:sz w:val="16"/>
                            <w:szCs w:val="16"/>
                          </w:rPr>
                        </w:pPr>
                        <w:r>
                          <w:rPr>
                            <w:rFonts w:ascii="Times New Roman" w:hAnsi="Times New Roman"/>
                          </w:rPr>
                          <w:t>Cuối</w:t>
                        </w:r>
                      </w:p>
                    </w:txbxContent>
                  </v:textbox>
                </v:shape>
                <v:shape id="Text Box 467" o:spid="_x0000_s1136" type="#_x0000_t202" style="position:absolute;left:3555;top:12507;width:103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" filled="f" stroked="f">
                  <v:textbox inset="5.85pt,.7pt,5.85pt,.7pt">
                    <w:txbxContent>
                      <w:p w14:paraId="44010092" w14:textId="77777777" w:rsidR="001C4C1C" w:rsidRDefault="001C4C1C">
                        <w:pPr>
                          <w:jc w:val="right"/>
                          <w:rPr>
                            <w:rFonts w:ascii="Times New Roman" w:hAnsi="Times New Roman"/>
                            <w:sz w:val="16"/>
                            <w:szCs w:val="16"/>
                          </w:rPr>
                        </w:pPr>
                        <w:r>
                          <w:rPr>
                            <w:rFonts w:ascii="Times New Roman" w:hAnsi="Times New Roman"/>
                          </w:rPr>
                          <w:t>Phần tử</w:t>
                        </w:r>
                      </w:p>
                    </w:txbxContent>
                  </v:textbox>
                </v:shape>
                <v:shape id="Text Box 468" o:spid="_x0000_s1137" type="#_x0000_t202" style="position:absolute;left:4589;top:12507;width:91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" filled="f" stroked="f">
                  <v:textbox inset="5.85pt,.7pt,5.85pt,.7pt">
                    <w:txbxContent>
                      <w:p w14:paraId="3F39E688" w14:textId="77777777" w:rsidR="001C4C1C" w:rsidRDefault="001C4C1C">
                        <w:pPr>
                          <w:jc w:val="center"/>
                          <w:rPr>
                            <w:rFonts w:ascii="Times New Roman" w:hAnsi="Times New Roman" w:hint="eastAsia"/>
                            <w:sz w:val="16"/>
                            <w:szCs w:val="16"/>
                          </w:rPr>
                        </w:pPr>
                        <w:r>
                          <w:rPr>
                            <w:rFonts w:ascii="Times New Roman" w:hAnsi="Times New Roman"/>
                          </w:rPr>
                          <w:t>Phần dữ liệu</w:t>
                        </w:r>
                      </w:p>
                    </w:txbxContent>
                  </v:textbox>
                </v:shape>
                <v:shape id="Text Box 469" o:spid="_x0000_s1138" type="#_x0000_t202" style="position:absolute;left:5489;top:12507;width:91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" filled="f" stroked="f">
                  <v:textbox inset="5.85pt,.7pt,5.85pt,.7pt">
                    <w:txbxContent>
                      <w:p w14:paraId="637BB88E" w14:textId="77777777" w:rsidR="001C4C1C" w:rsidRDefault="001C4C1C">
                        <w:pPr>
                          <w:jc w:val="center"/>
                          <w:rPr>
                            <w:rFonts w:ascii="Times New Roman" w:hAnsi="Times New Roman" w:hint="eastAsia"/>
                            <w:sz w:val="16"/>
                            <w:szCs w:val="16"/>
                          </w:rPr>
                        </w:pPr>
                        <w:r>
                          <w:rPr>
                            <w:rFonts w:ascii="Times New Roman" w:hAnsi="Times New Roman" w:hint="eastAsia"/>
                          </w:rPr>
                          <w:t>P</w:t>
                        </w:r>
                        <w:r>
                          <w:rPr>
                            <w:rFonts w:ascii="Times New Roman" w:hAnsi="Times New Roman"/>
                          </w:rPr>
                          <w:t xml:space="preserve">hần con trỏ </w:t>
                        </w:r>
                        <w:r>
                          <w:rPr>
                            <w:rFonts w:ascii="Times New Roman" w:hAnsi="Times New Roman" w:hint="eastAsia"/>
                          </w:rPr>
                          <w:t>part</w:t>
                        </w:r>
                      </w:p>
                    </w:txbxContent>
                  </v:textbox>
                </v:shape>
                <v:shape id="Text Box 470" o:spid="_x0000_s1139" type="#_x0000_t202" style="position:absolute;left:6193;top:11753;width:93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" filled="f" stroked="f">
                  <v:textbox inset="5.85pt,.7pt,5.85pt,.7pt">
                    <w:txbxContent>
                      <w:p w14:paraId="456CB95A" w14:textId="77777777" w:rsidR="001C4C1C" w:rsidRDefault="001C4C1C">
                        <w:pPr>
                          <w:rPr>
                            <w:rFonts w:ascii="Times New Roman" w:hAnsi="Times New Roman"/>
                            <w:sz w:val="16"/>
                            <w:szCs w:val="16"/>
                          </w:rPr>
                        </w:pPr>
                        <w:r>
                          <w:rPr>
                            <w:rFonts w:ascii="Times New Roman" w:hAnsi="Times New Roman"/>
                          </w:rPr>
                          <w:t>Giữa</w:t>
                        </w:r>
                      </w:p>
                    </w:txbxContent>
                  </v:textbox>
                </v:shape>
                <w10:anchorlock/>
              </v:group>
            </w:pict>
          </mc:Fallback>
        </mc:AlternateContent>
      </w:r>
    </w:p>
    <w:p w14:paraId="2001C583" w14:textId="77777777" w:rsidR="00B47AB1" w:rsidRPr="005F69ED" w:rsidRDefault="00B47AB1" w:rsidP="001C4C1C">
      <w:pPr>
        <w:pStyle w:val="Body01"/>
        <w:ind w:leftChars="0" w:left="360" w:right="315"/>
      </w:pPr>
    </w:p>
    <w:p w14:paraId="7F02EEC1" w14:textId="77777777" w:rsidR="00B47AB1" w:rsidRPr="005F69ED" w:rsidRDefault="00B47AB1" w:rsidP="001C4C1C">
      <w:pPr>
        <w:pStyle w:val="Body01"/>
        <w:ind w:leftChars="0" w:left="360" w:right="315"/>
      </w:pPr>
    </w:p>
    <w:p w14:paraId="2E8E5CD9" w14:textId="77777777" w:rsidR="00B47AB1" w:rsidRPr="005F69ED" w:rsidRDefault="00B47AB1" w:rsidP="001C4C1C">
      <w:pPr>
        <w:pStyle w:val="Body01"/>
        <w:ind w:leftChars="0" w:left="360" w:right="315"/>
      </w:pPr>
    </w:p>
    <w:p w14:paraId="268CB8B1" w14:textId="77777777" w:rsidR="00B47AB1" w:rsidRPr="005F69ED" w:rsidRDefault="00B47AB1" w:rsidP="001C4C1C">
      <w:pPr>
        <w:pStyle w:val="Body01"/>
        <w:ind w:leftChars="0" w:left="360" w:right="315"/>
      </w:pPr>
    </w:p>
    <w:p w14:paraId="7F961931" w14:textId="77777777" w:rsidR="00B47AB1" w:rsidRPr="005F69ED" w:rsidRDefault="00B47AB1" w:rsidP="001C4C1C">
      <w:pPr>
        <w:pStyle w:val="Body01"/>
        <w:ind w:leftChars="0" w:left="360" w:right="315"/>
      </w:pPr>
    </w:p>
    <w:p w14:paraId="3C516429" w14:textId="77777777" w:rsidR="00B47AB1" w:rsidRPr="005F69ED" w:rsidRDefault="00B47AB1" w:rsidP="001C4C1C">
      <w:pPr>
        <w:pStyle w:val="Body01"/>
        <w:ind w:leftChars="0" w:left="360" w:right="315"/>
      </w:pPr>
    </w:p>
    <w:p w14:paraId="197C6060" w14:textId="77777777" w:rsidR="00B47AB1" w:rsidRPr="005F69ED" w:rsidRDefault="00B47AB1" w:rsidP="001C4C1C">
      <w:pPr>
        <w:pStyle w:val="Body01"/>
        <w:ind w:leftChars="0" w:left="360" w:right="315"/>
      </w:pPr>
    </w:p>
    <w:p w14:paraId="5389F06E" w14:textId="77777777" w:rsidR="00B47AB1" w:rsidRPr="005F69ED" w:rsidRDefault="00B47AB1" w:rsidP="001C4C1C">
      <w:pPr>
        <w:pStyle w:val="Body01"/>
        <w:ind w:leftChars="0" w:left="360" w:right="315"/>
      </w:pPr>
    </w:p>
    <w:p w14:paraId="6DD99695" w14:textId="77777777" w:rsidR="006C5BF4" w:rsidRPr="005F69ED" w:rsidRDefault="00C67D80" w:rsidP="001C4C1C">
      <w:pPr>
        <w:pStyle w:val="Body01"/>
        <w:ind w:leftChars="0" w:left="360" w:right="315"/>
      </w:pPr>
      <w:r w:rsidRPr="005F69ED">
        <w:t xml:space="preserve">Con trỏ trỏ tới phần tử đầu tiên được lưu trữ trong </w:t>
      </w:r>
      <w:r w:rsidR="0059318C" w:rsidRPr="005F69ED">
        <w:t>một</w:t>
      </w:r>
      <w:r w:rsidRPr="005F69ED">
        <w:t xml:space="preserve"> biến gọi là gốc. Phần tử cuối cùng của danh sách không có phần tử nào sau nó, nên con trỏ của nó chứa ký hiệu (X) xác định rằng đó là phần tử cuối cùng</w:t>
      </w:r>
      <w:r w:rsidR="009B2A70" w:rsidRPr="005F69ED">
        <w:t xml:space="preserve"> của danh sách. Trong vài ngôn ngữ lập trình, kí hiệu này có thể được lưu trữ tự động, một số khác, có thể là bất cứ ký hiệu</w:t>
      </w:r>
      <w:r w:rsidR="007A6C42" w:rsidRPr="005F69ED">
        <w:t xml:space="preserve"> gì</w:t>
      </w:r>
      <w:r w:rsidR="009B2A70" w:rsidRPr="005F69ED">
        <w:t>.</w:t>
      </w:r>
      <w:r w:rsidR="006C5BF4" w:rsidRPr="005F69ED">
        <w:t xml:space="preserve"> Điều quan trọng là</w:t>
      </w:r>
      <w:r w:rsidR="00D8582F" w:rsidRPr="005F69ED">
        <w:t xml:space="preserve"> nó</w:t>
      </w:r>
      <w:r w:rsidR="006C5BF4" w:rsidRPr="005F69ED">
        <w:t xml:space="preserve"> để gán cho </w:t>
      </w:r>
      <w:r w:rsidR="0059318C" w:rsidRPr="005F69ED">
        <w:t>một</w:t>
      </w:r>
      <w:r w:rsidR="006C5BF4" w:rsidRPr="005F69ED">
        <w:t xml:space="preserve"> giá trị không </w:t>
      </w:r>
      <w:r w:rsidR="00BC57B1" w:rsidRPr="005F69ED">
        <w:t>tồn tại như</w:t>
      </w:r>
      <w:r w:rsidR="006C5BF4" w:rsidRPr="005F69ED">
        <w:t xml:space="preserve"> dữ liệu</w:t>
      </w:r>
    </w:p>
    <w:p w14:paraId="4F72BE2D" w14:textId="77777777" w:rsidR="00C67D80" w:rsidRPr="005F69ED" w:rsidRDefault="009B2A70" w:rsidP="001C4C1C">
      <w:pPr>
        <w:pStyle w:val="Body01"/>
        <w:ind w:leftChars="0" w:left="360" w:right="315"/>
      </w:pPr>
      <w:r w:rsidRPr="005F69ED">
        <w:t xml:space="preserve"> </w:t>
      </w:r>
    </w:p>
    <w:p w14:paraId="7FF69B7C" w14:textId="77777777" w:rsidR="00B47AB1" w:rsidRPr="005F69ED" w:rsidRDefault="00D50BB2" w:rsidP="00C87F7B">
      <w:pPr>
        <w:pStyle w:val="Heading5"/>
        <w:numPr>
          <w:ilvl w:val="0"/>
          <w:numId w:val="0"/>
        </w:numPr>
        <w:rPr>
          <w:rFonts w:ascii="Times New Roman" w:hAnsi="Times New Roman"/>
        </w:rPr>
      </w:pPr>
      <w:r w:rsidRPr="005F69ED">
        <w:rPr>
          <w:rFonts w:ascii="Times New Roman" w:hAnsi="Times New Roman"/>
          <w:b w:val="0"/>
          <w:sz w:val="22"/>
          <w:szCs w:val="22"/>
        </w:rPr>
        <w:br w:type="page"/>
      </w:r>
      <w:r w:rsidR="00752E99" w:rsidRPr="005F69ED">
        <w:rPr>
          <w:rFonts w:ascii="Times New Roman" w:hAnsi="Times New Roman"/>
        </w:rPr>
        <w:lastRenderedPageBreak/>
        <w:t xml:space="preserve">Các </w:t>
      </w:r>
      <w:r w:rsidR="004D2C6D" w:rsidRPr="005F69ED">
        <w:rPr>
          <w:rFonts w:ascii="Times New Roman" w:hAnsi="Times New Roman"/>
        </w:rPr>
        <w:t>thao tác</w:t>
      </w:r>
      <w:r w:rsidR="00752E99" w:rsidRPr="005F69ED">
        <w:rPr>
          <w:rFonts w:ascii="Times New Roman" w:hAnsi="Times New Roman"/>
        </w:rPr>
        <w:t xml:space="preserve"> cơ bản </w:t>
      </w:r>
      <w:r w:rsidR="005B7B66" w:rsidRPr="005F69ED">
        <w:rPr>
          <w:rFonts w:ascii="Times New Roman" w:hAnsi="Times New Roman"/>
        </w:rPr>
        <w:t>với</w:t>
      </w:r>
      <w:r w:rsidR="00C87F7B" w:rsidRPr="005F69ED">
        <w:rPr>
          <w:rFonts w:ascii="Times New Roman" w:hAnsi="Times New Roman"/>
        </w:rPr>
        <w:t xml:space="preserve"> danh sách</w:t>
      </w:r>
    </w:p>
    <w:p w14:paraId="32B7EDC4" w14:textId="77777777" w:rsidR="00B47AB1" w:rsidRPr="005F69ED" w:rsidRDefault="004D2C6D" w:rsidP="00782D40">
      <w:pPr>
        <w:pStyle w:val="a1"/>
        <w:spacing w:line="240" w:lineRule="auto"/>
        <w:ind w:hanging="34"/>
        <w:rPr>
          <w:rFonts w:ascii="Times New Roman" w:hAnsi="Times New Roman"/>
          <w:sz w:val="22"/>
          <w:szCs w:val="22"/>
        </w:rPr>
      </w:pPr>
      <w:r w:rsidRPr="005F69ED">
        <w:rPr>
          <w:rFonts w:ascii="Times New Roman" w:hAnsi="Times New Roman"/>
          <w:sz w:val="22"/>
          <w:szCs w:val="22"/>
        </w:rPr>
        <w:t>Có một số thao tác cơ bản được thực hiện trên danh sách, trong đó thao tác quan trọng nhất là chèn và xóa danh sách</w:t>
      </w:r>
      <w:r w:rsidR="00595726" w:rsidRPr="005F69ED">
        <w:rPr>
          <w:rFonts w:ascii="Times New Roman" w:hAnsi="Times New Roman"/>
          <w:sz w:val="22"/>
          <w:szCs w:val="22"/>
        </w:rPr>
        <w:t>.</w:t>
      </w:r>
    </w:p>
    <w:p w14:paraId="55294CA5" w14:textId="77777777" w:rsidR="00B47AB1" w:rsidRPr="005F69ED" w:rsidRDefault="00B47AB1">
      <w:pPr>
        <w:pStyle w:val="a1"/>
        <w:rPr>
          <w:rFonts w:ascii="Times New Roman" w:hAnsi="Times New Roman"/>
        </w:rPr>
      </w:pPr>
    </w:p>
    <w:p w14:paraId="2C6E4AFB" w14:textId="77777777" w:rsidR="00B47AB1" w:rsidRPr="005F69ED" w:rsidRDefault="00600094" w:rsidP="001C4C1C">
      <w:pPr>
        <w:pStyle w:val="Body01"/>
        <w:ind w:leftChars="0" w:left="360" w:right="315"/>
        <w:rPr>
          <w:b/>
        </w:rPr>
      </w:pPr>
      <w:r w:rsidRPr="005F69ED">
        <w:rPr>
          <w:b/>
        </w:rPr>
        <w:t>Chèn</w:t>
      </w:r>
      <w:r w:rsidR="00B47AB1" w:rsidRPr="005F69ED">
        <w:rPr>
          <w:rStyle w:val="FootnoteReference"/>
          <w:b/>
        </w:rPr>
        <w:footnoteReference w:id="37"/>
      </w:r>
    </w:p>
    <w:p w14:paraId="1E3F4E63" w14:textId="77777777" w:rsidR="00B47AB1" w:rsidRPr="005F69ED" w:rsidRDefault="00B47AB1" w:rsidP="001C4C1C">
      <w:pPr>
        <w:pStyle w:val="Body01"/>
        <w:ind w:leftChars="0" w:left="360" w:right="315"/>
        <w:rPr>
          <w:b/>
        </w:rPr>
      </w:pPr>
    </w:p>
    <w:p w14:paraId="7DAEDF36" w14:textId="77777777" w:rsidR="00B47AB1" w:rsidRPr="005F69ED" w:rsidRDefault="00600094" w:rsidP="001C4C1C">
      <w:pPr>
        <w:pStyle w:val="Body01"/>
        <w:ind w:leftChars="0" w:left="360" w:right="315"/>
      </w:pPr>
      <w:r w:rsidRPr="005F69ED">
        <w:t xml:space="preserve">Để chèn thêm </w:t>
      </w:r>
      <w:r w:rsidR="0059318C" w:rsidRPr="005F69ED">
        <w:t>một</w:t>
      </w:r>
      <w:r w:rsidRPr="005F69ED">
        <w:t xml:space="preserve"> phần tử vào </w:t>
      </w:r>
      <w:r w:rsidR="0059318C" w:rsidRPr="005F69ED">
        <w:t>một</w:t>
      </w:r>
      <w:r w:rsidRPr="005F69ED">
        <w:t xml:space="preserve"> danh sách cho trước. Tất cả những thứ cần làm là thay đổi </w:t>
      </w:r>
      <w:r w:rsidR="001A359D" w:rsidRPr="005F69ED">
        <w:t xml:space="preserve">một số </w:t>
      </w:r>
      <w:r w:rsidRPr="005F69ED">
        <w:t xml:space="preserve">con trỏ thích hợp. Đầu tiên, </w:t>
      </w:r>
      <w:r w:rsidR="00D45269" w:rsidRPr="005F69ED">
        <w:t>con trỏ của phần tử được chèn nhận địa chỉ của phần tử mà sẽ nằm ngay sau nó trong</w:t>
      </w:r>
      <w:r w:rsidRPr="005F69ED">
        <w:t xml:space="preserve"> danh sách. Tiếp theo, thay đổi con trỏ của phần tử ngay trước </w:t>
      </w:r>
      <w:r w:rsidR="0030587C" w:rsidRPr="005F69ED">
        <w:t xml:space="preserve">phần tử được chèn vào </w:t>
      </w:r>
      <w:r w:rsidR="00B12788" w:rsidRPr="005F69ED">
        <w:t>để nó</w:t>
      </w:r>
      <w:r w:rsidR="0030587C" w:rsidRPr="005F69ED">
        <w:t xml:space="preserve"> có địa chỉ của phần tử được chèn vào</w:t>
      </w:r>
      <w:r w:rsidR="00B47AB1" w:rsidRPr="005F69ED">
        <w:t xml:space="preserve"> </w:t>
      </w:r>
    </w:p>
    <w:p w14:paraId="38B6241D" w14:textId="77777777" w:rsidR="00B47AB1" w:rsidRPr="005F69ED" w:rsidRDefault="00B47AB1" w:rsidP="001C4C1C">
      <w:pPr>
        <w:pStyle w:val="Body01"/>
        <w:ind w:leftChars="0" w:left="360" w:right="315"/>
      </w:pPr>
    </w:p>
    <w:p w14:paraId="3E942C00" w14:textId="5B8E9ACD" w:rsidR="00B47AB1" w:rsidRPr="005F69ED" w:rsidRDefault="003812B7" w:rsidP="001C4C1C">
      <w:pPr>
        <w:pStyle w:val="Body01"/>
        <w:ind w:leftChars="0" w:left="360" w:right="315"/>
        <w:rPr>
          <w:b/>
        </w:rPr>
      </w:pPr>
      <w:r w:rsidRPr="005F69ED">
        <w:rPr>
          <w:noProof/>
        </w:rPr>
        <mc:AlternateContent>
          <mc:Choice Requires="wpg">
            <w:drawing>
              <wp:anchor distT="0" distB="0" distL="114300" distR="114300" simplePos="0" relativeHeight="251624960" behindDoc="0" locked="1" layoutInCell="1" allowOverlap="1" wp14:anchorId="0F7739BF" wp14:editId="46B652AD">
                <wp:simplePos x="0" y="0"/>
                <wp:positionH relativeFrom="column">
                  <wp:posOffset>1319530</wp:posOffset>
                </wp:positionH>
                <wp:positionV relativeFrom="paragraph">
                  <wp:posOffset>3810</wp:posOffset>
                </wp:positionV>
                <wp:extent cx="2470785" cy="739775"/>
                <wp:effectExtent l="0" t="0" r="0" b="0"/>
                <wp:wrapNone/>
                <wp:docPr id="115729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0785" cy="739775"/>
                          <a:chOff x="3779" y="6378"/>
                          <a:chExt cx="3891" cy="1165"/>
                        </a:xfrm>
                      </wpg:grpSpPr>
                      <pic:pic xmlns:pic="http://schemas.openxmlformats.org/drawingml/2006/picture">
                        <pic:nvPicPr>
                          <pic:cNvPr id="1338485908" name="Picture 47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4235" y="6378"/>
                            <a:ext cx="3435" cy="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2028023" name="Text Box 475"/>
                        <wps:cNvSpPr txBox="1">
                          <a:spLocks noChangeArrowheads="1"/>
                        </wps:cNvSpPr>
                        <wps:spPr bwMode="auto">
                          <a:xfrm>
                            <a:off x="3779" y="7259"/>
                            <a:ext cx="2192" cy="2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51D97A" w14:textId="77777777" w:rsidR="001C4C1C" w:rsidRDefault="001C4C1C">
                              <w:pPr>
                                <w:rPr>
                                  <w:rFonts w:ascii="Times New Roman" w:hAnsi="Times New Roman"/>
                                </w:rPr>
                              </w:pPr>
                              <w:r>
                                <w:rPr>
                                  <w:rFonts w:ascii="Times New Roman" w:hAnsi="Times New Roman"/>
                                </w:rPr>
                                <w:t>Phần tử được chèn</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7739BF" id="Group 476" o:spid="_x0000_s1140" style="position:absolute;left:0;text-align:left;margin-left:103.9pt;margin-top:.3pt;width:194.55pt;height:58.25pt;z-index:251624960;mso-position-horizontal-relative:text;mso-position-vertical-relative:text" coordorigin="3779,6378" coordsize="3891,1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">
                <v:shape id="Picture 474" o:spid="_x0000_s1141" type="#_x0000_t75" style="position:absolute;left:4235;top:6378;width:3435;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">
                  <v:imagedata r:id="rId148" o:title=""/>
                </v:shape>
                <v:shape id="Text Box 475" o:spid="_x0000_s1142" type="#_x0000_t202" style="position:absolute;left:3779;top:7259;width:2192;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" filled="f" stroked="f">
                  <v:textbox inset="5.85pt,.7pt,5.85pt,.7pt">
                    <w:txbxContent>
                      <w:p w14:paraId="2A51D97A" w14:textId="77777777" w:rsidR="001C4C1C" w:rsidRDefault="001C4C1C">
                        <w:pPr>
                          <w:rPr>
                            <w:rFonts w:ascii="Times New Roman" w:hAnsi="Times New Roman"/>
                          </w:rPr>
                        </w:pPr>
                        <w:r>
                          <w:rPr>
                            <w:rFonts w:ascii="Times New Roman" w:hAnsi="Times New Roman"/>
                          </w:rPr>
                          <w:t>Phần tử được chèn</w:t>
                        </w:r>
                      </w:p>
                    </w:txbxContent>
                  </v:textbox>
                </v:shape>
                <w10:anchorlock/>
              </v:group>
            </w:pict>
          </mc:Fallback>
        </mc:AlternateContent>
      </w:r>
    </w:p>
    <w:p w14:paraId="5568D012" w14:textId="77777777" w:rsidR="00B47AB1" w:rsidRPr="005F69ED" w:rsidRDefault="00B47AB1" w:rsidP="001C4C1C">
      <w:pPr>
        <w:pStyle w:val="Body01"/>
        <w:ind w:leftChars="0" w:left="360" w:right="315"/>
        <w:rPr>
          <w:b/>
        </w:rPr>
      </w:pPr>
    </w:p>
    <w:p w14:paraId="310314BD" w14:textId="77777777" w:rsidR="00B47AB1" w:rsidRPr="005F69ED" w:rsidRDefault="00B47AB1" w:rsidP="001C4C1C">
      <w:pPr>
        <w:pStyle w:val="Body01"/>
        <w:ind w:leftChars="0" w:left="360" w:right="315"/>
        <w:rPr>
          <w:b/>
        </w:rPr>
      </w:pPr>
    </w:p>
    <w:p w14:paraId="5E3F541A" w14:textId="77777777" w:rsidR="00B47AB1" w:rsidRPr="005F69ED" w:rsidRDefault="00B47AB1" w:rsidP="001C4C1C">
      <w:pPr>
        <w:pStyle w:val="Body01"/>
        <w:ind w:leftChars="0" w:left="360" w:right="315"/>
        <w:rPr>
          <w:b/>
        </w:rPr>
      </w:pPr>
    </w:p>
    <w:p w14:paraId="3E8A4130" w14:textId="77777777" w:rsidR="00B47AB1" w:rsidRPr="005F69ED" w:rsidRDefault="00B47AB1" w:rsidP="001C4C1C">
      <w:pPr>
        <w:pStyle w:val="Body01"/>
        <w:ind w:leftChars="0" w:left="360" w:right="315"/>
        <w:rPr>
          <w:b/>
        </w:rPr>
      </w:pPr>
    </w:p>
    <w:p w14:paraId="58F39CD0" w14:textId="77777777" w:rsidR="00B47AB1" w:rsidRPr="005F69ED" w:rsidRDefault="00B47AB1" w:rsidP="001C4C1C">
      <w:pPr>
        <w:pStyle w:val="Body01"/>
        <w:ind w:leftChars="0" w:left="360" w:right="315"/>
        <w:rPr>
          <w:b/>
        </w:rPr>
      </w:pPr>
    </w:p>
    <w:p w14:paraId="14D3B141" w14:textId="77777777" w:rsidR="00B47AB1" w:rsidRPr="005F69ED" w:rsidRDefault="00B47AB1" w:rsidP="001C4C1C">
      <w:pPr>
        <w:pStyle w:val="Body01"/>
        <w:ind w:leftChars="0" w:left="360" w:right="315"/>
        <w:rPr>
          <w:b/>
        </w:rPr>
      </w:pPr>
    </w:p>
    <w:p w14:paraId="1843CE5A" w14:textId="77777777" w:rsidR="00B47AB1" w:rsidRPr="005F69ED" w:rsidRDefault="00386539" w:rsidP="001C4C1C">
      <w:pPr>
        <w:pStyle w:val="Body01"/>
        <w:ind w:leftChars="0" w:left="360" w:right="315"/>
        <w:rPr>
          <w:b/>
        </w:rPr>
      </w:pPr>
      <w:r w:rsidRPr="005F69ED">
        <w:rPr>
          <w:b/>
        </w:rPr>
        <w:t>Xóa</w:t>
      </w:r>
    </w:p>
    <w:p w14:paraId="7C500DF6" w14:textId="77777777" w:rsidR="00B47AB1" w:rsidRPr="005F69ED" w:rsidRDefault="00B47AB1" w:rsidP="001C4C1C">
      <w:pPr>
        <w:pStyle w:val="Body01"/>
        <w:ind w:leftChars="0" w:left="360" w:right="315"/>
        <w:rPr>
          <w:b/>
        </w:rPr>
      </w:pPr>
    </w:p>
    <w:p w14:paraId="26348A35" w14:textId="77777777" w:rsidR="00B47AB1" w:rsidRPr="005F69ED" w:rsidRDefault="0054473E" w:rsidP="001C4C1C">
      <w:pPr>
        <w:pStyle w:val="Body01"/>
        <w:ind w:leftChars="0" w:left="360" w:right="315"/>
      </w:pPr>
      <w:r w:rsidRPr="005F69ED">
        <w:t xml:space="preserve">Để xóa </w:t>
      </w:r>
      <w:r w:rsidR="0059318C" w:rsidRPr="005F69ED">
        <w:t>một</w:t>
      </w:r>
      <w:r w:rsidRPr="005F69ED">
        <w:t xml:space="preserve"> phần tử khỏi </w:t>
      </w:r>
      <w:r w:rsidR="0059318C" w:rsidRPr="005F69ED">
        <w:t>một</w:t>
      </w:r>
      <w:r w:rsidRPr="005F69ED">
        <w:t xml:space="preserve"> danh sách cho trước, giống như chèn thêm vào, ta cần thay đổi các con trỏ. Thay đổi con trỏ của phần tử ngay phía trước phần tử bị xóa</w:t>
      </w:r>
      <w:r w:rsidR="00EF0E29" w:rsidRPr="005F69ED">
        <w:t xml:space="preserve"> để nó</w:t>
      </w:r>
      <w:r w:rsidRPr="005F69ED">
        <w:t xml:space="preserve"> chỉ tới phần tử ngay sau phần tử bị xóa. Dữ liệu bị xóa tồn tại như rác đến khi danh sách </w:t>
      </w:r>
      <w:r w:rsidR="00C153DC" w:rsidRPr="005F69ED">
        <w:t xml:space="preserve">được </w:t>
      </w:r>
      <w:r w:rsidR="00AA63D8" w:rsidRPr="005F69ED">
        <w:t>tái cấu trúc</w:t>
      </w:r>
      <w:r w:rsidRPr="005F69ED">
        <w:t xml:space="preserve">, do dó </w:t>
      </w:r>
      <w:r w:rsidR="00D36294" w:rsidRPr="005F69ED">
        <w:t>vào những thời điểm phù hợp</w:t>
      </w:r>
      <w:r w:rsidR="00C170C6" w:rsidRPr="005F69ED">
        <w:t xml:space="preserve"> </w:t>
      </w:r>
      <w:r w:rsidRPr="005F69ED">
        <w:t>cần</w:t>
      </w:r>
      <w:r w:rsidR="00C170C6" w:rsidRPr="005F69ED">
        <w:t xml:space="preserve"> tiến hành</w:t>
      </w:r>
      <w:r w:rsidRPr="005F69ED">
        <w:t xml:space="preserve"> </w:t>
      </w:r>
      <w:r w:rsidR="00C170C6" w:rsidRPr="005F69ED">
        <w:rPr>
          <w:b/>
        </w:rPr>
        <w:t>d</w:t>
      </w:r>
      <w:r w:rsidRPr="005F69ED">
        <w:rPr>
          <w:b/>
        </w:rPr>
        <w:t>ọn rác</w:t>
      </w:r>
      <w:r w:rsidR="001E4062" w:rsidRPr="005F69ED">
        <w:rPr>
          <w:rStyle w:val="FootnoteReference"/>
        </w:rPr>
        <w:footnoteReference w:id="38"/>
      </w:r>
      <w:r w:rsidRPr="005F69ED">
        <w:t xml:space="preserve"> để xóa các phần tử không cần thiết</w:t>
      </w:r>
      <w:r w:rsidR="001E4062" w:rsidRPr="005F69ED">
        <w:rPr>
          <w:rStyle w:val="FootnoteReference"/>
        </w:rPr>
        <w:footnoteReference w:id="39"/>
      </w:r>
      <w:r w:rsidR="00B47AB1" w:rsidRPr="005F69ED">
        <w:t xml:space="preserve">. </w:t>
      </w:r>
    </w:p>
    <w:p w14:paraId="48A6E633" w14:textId="77777777" w:rsidR="00B47AB1" w:rsidRPr="005F69ED" w:rsidRDefault="00B47AB1" w:rsidP="001C4C1C">
      <w:pPr>
        <w:pStyle w:val="Body01"/>
        <w:ind w:leftChars="0" w:left="360" w:right="315"/>
        <w:rPr>
          <w:b/>
          <w:sz w:val="24"/>
          <w:szCs w:val="24"/>
        </w:rPr>
      </w:pPr>
    </w:p>
    <w:p w14:paraId="45DA0F4A" w14:textId="6C43413F" w:rsidR="00B47AB1" w:rsidRPr="005F69ED" w:rsidRDefault="003812B7" w:rsidP="001C4C1C">
      <w:pPr>
        <w:pStyle w:val="Body01"/>
        <w:ind w:leftChars="0" w:left="360" w:right="315"/>
        <w:rPr>
          <w:b/>
        </w:rPr>
      </w:pPr>
      <w:r w:rsidRPr="005F69ED">
        <w:rPr>
          <w:noProof/>
        </w:rPr>
        <mc:AlternateContent>
          <mc:Choice Requires="wpg">
            <w:drawing>
              <wp:anchor distT="0" distB="0" distL="114300" distR="114300" simplePos="0" relativeHeight="251625984" behindDoc="0" locked="1" layoutInCell="1" allowOverlap="1" wp14:anchorId="6BEF0846" wp14:editId="4BA3F6E3">
                <wp:simplePos x="0" y="0"/>
                <wp:positionH relativeFrom="column">
                  <wp:posOffset>1600200</wp:posOffset>
                </wp:positionH>
                <wp:positionV relativeFrom="paragraph">
                  <wp:posOffset>86995</wp:posOffset>
                </wp:positionV>
                <wp:extent cx="2181225" cy="685800"/>
                <wp:effectExtent l="0" t="0" r="0" b="0"/>
                <wp:wrapNone/>
                <wp:docPr id="475334344"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81225" cy="685800"/>
                          <a:chOff x="4235" y="10439"/>
                          <a:chExt cx="3435" cy="1080"/>
                        </a:xfrm>
                      </wpg:grpSpPr>
                      <pic:pic xmlns:pic="http://schemas.openxmlformats.org/drawingml/2006/picture">
                        <pic:nvPicPr>
                          <pic:cNvPr id="254626202" name="Picture 47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4235" y="10439"/>
                            <a:ext cx="3435"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87668833" name="Text Box 479"/>
                        <wps:cNvSpPr txBox="1">
                          <a:spLocks noChangeArrowheads="1"/>
                        </wps:cNvSpPr>
                        <wps:spPr bwMode="auto">
                          <a:xfrm>
                            <a:off x="5003" y="11115"/>
                            <a:ext cx="159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0C3B66" w14:textId="77777777" w:rsidR="001C4C1C" w:rsidRDefault="001C4C1C">
                              <w:pPr>
                                <w:jc w:val="center"/>
                                <w:rPr>
                                  <w:rFonts w:ascii="Times New Roman" w:hAnsi="Times New Roman"/>
                                </w:rPr>
                              </w:pPr>
                              <w:r>
                                <w:rPr>
                                  <w:rFonts w:ascii="Times New Roman" w:hAnsi="Times New Roman"/>
                                </w:rPr>
                                <w:t xml:space="preserve">Rác </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EF0846" id="Group 480" o:spid="_x0000_s1143" style="position:absolute;left:0;text-align:left;margin-left:126pt;margin-top:6.85pt;width:171.75pt;height:54pt;z-index:251625984;mso-position-horizontal-relative:text;mso-position-vertical-relative:text" coordorigin="4235,10439" coordsize="3435,1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">
                <v:shape id="Picture 478" o:spid="_x0000_s1144" type="#_x0000_t75" style="position:absolute;left:4235;top:10439;width:3435;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">
                  <v:imagedata r:id="rId150" o:title=""/>
                </v:shape>
                <v:shape id="Text Box 479" o:spid="_x0000_s1145" type="#_x0000_t202" style="position:absolute;left:5003;top:11115;width:159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" filled="f" stroked="f">
                  <v:textbox inset="5.85pt,.7pt,5.85pt,.7pt">
                    <w:txbxContent>
                      <w:p w14:paraId="220C3B66" w14:textId="77777777" w:rsidR="001C4C1C" w:rsidRDefault="001C4C1C">
                        <w:pPr>
                          <w:jc w:val="center"/>
                          <w:rPr>
                            <w:rFonts w:ascii="Times New Roman" w:hAnsi="Times New Roman"/>
                          </w:rPr>
                        </w:pPr>
                        <w:r>
                          <w:rPr>
                            <w:rFonts w:ascii="Times New Roman" w:hAnsi="Times New Roman"/>
                          </w:rPr>
                          <w:t xml:space="preserve">Rác </w:t>
                        </w:r>
                      </w:p>
                    </w:txbxContent>
                  </v:textbox>
                </v:shape>
                <w10:anchorlock/>
              </v:group>
            </w:pict>
          </mc:Fallback>
        </mc:AlternateContent>
      </w:r>
    </w:p>
    <w:p w14:paraId="59895EC6" w14:textId="77777777" w:rsidR="00B47AB1" w:rsidRPr="005F69ED" w:rsidRDefault="00B47AB1" w:rsidP="001C4C1C">
      <w:pPr>
        <w:pStyle w:val="Body01"/>
        <w:ind w:leftChars="0" w:left="360" w:right="315"/>
        <w:rPr>
          <w:b/>
        </w:rPr>
      </w:pPr>
    </w:p>
    <w:p w14:paraId="0605CA6B" w14:textId="77777777" w:rsidR="00B47AB1" w:rsidRPr="005F69ED" w:rsidRDefault="00B47AB1" w:rsidP="001C4C1C">
      <w:pPr>
        <w:pStyle w:val="Body01"/>
        <w:ind w:leftChars="0" w:left="360" w:right="315"/>
        <w:rPr>
          <w:b/>
        </w:rPr>
      </w:pPr>
    </w:p>
    <w:p w14:paraId="27332159" w14:textId="77777777" w:rsidR="00B47AB1" w:rsidRPr="005F69ED" w:rsidRDefault="00B47AB1" w:rsidP="001C4C1C">
      <w:pPr>
        <w:pStyle w:val="Body01"/>
        <w:ind w:leftChars="0" w:left="360" w:right="315"/>
        <w:rPr>
          <w:b/>
        </w:rPr>
      </w:pPr>
    </w:p>
    <w:p w14:paraId="6F9308D4" w14:textId="77777777" w:rsidR="00B47AB1" w:rsidRPr="005F69ED" w:rsidRDefault="00B47AB1" w:rsidP="001C4C1C">
      <w:pPr>
        <w:pStyle w:val="Body01"/>
        <w:ind w:leftChars="0" w:left="360" w:right="315"/>
        <w:rPr>
          <w:b/>
        </w:rPr>
      </w:pPr>
    </w:p>
    <w:p w14:paraId="76C6A160"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rPr>
        <w:br w:type="page"/>
      </w:r>
      <w:r w:rsidRPr="005F69ED">
        <w:rPr>
          <w:b/>
          <w:sz w:val="40"/>
          <w:szCs w:val="40"/>
          <w:shd w:val="pct15" w:color="auto" w:fill="FFFFFF"/>
        </w:rPr>
        <w:lastRenderedPageBreak/>
        <w:t xml:space="preserve">1.3.3 </w:t>
      </w:r>
      <w:r w:rsidR="00AB44B0" w:rsidRPr="005F69ED">
        <w:rPr>
          <w:b/>
          <w:sz w:val="40"/>
          <w:szCs w:val="40"/>
          <w:shd w:val="pct15" w:color="auto" w:fill="FFFFFF"/>
        </w:rPr>
        <w:t>Ngăn xế</w:t>
      </w:r>
      <w:r w:rsidR="00C87F7B" w:rsidRPr="005F69ED">
        <w:rPr>
          <w:b/>
          <w:sz w:val="40"/>
          <w:szCs w:val="40"/>
          <w:shd w:val="pct15" w:color="auto" w:fill="FFFFFF"/>
        </w:rPr>
        <w:t>p</w:t>
      </w:r>
      <w:r w:rsidR="00CD14F9" w:rsidRPr="005F69ED">
        <w:rPr>
          <w:b/>
          <w:sz w:val="40"/>
          <w:szCs w:val="40"/>
          <w:shd w:val="pct15" w:color="auto" w:fill="FFFFFF"/>
        </w:rPr>
        <w:t xml:space="preserve"> (Stack)</w:t>
      </w:r>
    </w:p>
    <w:p w14:paraId="3D29E386"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095F4E35" w14:textId="77777777">
        <w:trPr>
          <w:trHeight w:val="853"/>
        </w:trPr>
        <w:tc>
          <w:tcPr>
            <w:tcW w:w="1260" w:type="dxa"/>
            <w:vAlign w:val="center"/>
          </w:tcPr>
          <w:p w14:paraId="0B0A6B11"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29BA276B" w14:textId="77777777" w:rsidR="001B44EA" w:rsidRPr="005F69ED" w:rsidRDefault="001B44EA" w:rsidP="001C4C1C">
            <w:pPr>
              <w:pStyle w:val="Items"/>
              <w:ind w:right="315"/>
              <w:rPr>
                <w:rFonts w:cs="Times New Roman"/>
                <w:lang w:eastAsia="ja-JP"/>
              </w:rPr>
            </w:pPr>
            <w:r w:rsidRPr="005F69ED">
              <w:rPr>
                <w:rFonts w:cs="Times New Roman"/>
              </w:rPr>
              <w:t xml:space="preserve">Ngăn xếp là cấu trúc dữ liệu kiểu LIFO (vào cuối ra đầu/ vào sau ra trước). </w:t>
            </w:r>
          </w:p>
          <w:p w14:paraId="65870F35" w14:textId="77777777" w:rsidR="002B6658" w:rsidRPr="005F69ED" w:rsidRDefault="001B44EA" w:rsidP="001C4C1C">
            <w:pPr>
              <w:pStyle w:val="Items"/>
              <w:ind w:right="315"/>
              <w:rPr>
                <w:rFonts w:cs="Times New Roman"/>
                <w:lang w:eastAsia="ja-JP"/>
              </w:rPr>
            </w:pPr>
            <w:r w:rsidRPr="005F69ED">
              <w:rPr>
                <w:rFonts w:cs="Times New Roman"/>
              </w:rPr>
              <w:t xml:space="preserve">Ngăn xếp được sử dụng để quản lý địa chỉ trở về của chương trình con </w:t>
            </w:r>
          </w:p>
        </w:tc>
      </w:tr>
    </w:tbl>
    <w:p w14:paraId="2847F496" w14:textId="77777777" w:rsidR="00B47AB1" w:rsidRPr="005F69ED" w:rsidRDefault="00B47AB1" w:rsidP="001C4C1C">
      <w:pPr>
        <w:pStyle w:val="Body01"/>
        <w:ind w:leftChars="0" w:left="360" w:right="315"/>
      </w:pPr>
    </w:p>
    <w:p w14:paraId="6B7EF435" w14:textId="77777777" w:rsidR="00B47AB1" w:rsidRPr="005F69ED" w:rsidRDefault="002D1759" w:rsidP="001C4C1C">
      <w:pPr>
        <w:pStyle w:val="Body01"/>
        <w:ind w:leftChars="0" w:left="360" w:right="315"/>
      </w:pPr>
      <w:r w:rsidRPr="005F69ED">
        <w:rPr>
          <w:b/>
        </w:rPr>
        <w:t>N</w:t>
      </w:r>
      <w:r w:rsidR="001B44EA" w:rsidRPr="005F69ED">
        <w:rPr>
          <w:b/>
        </w:rPr>
        <w:t>găn xếp</w:t>
      </w:r>
      <w:r w:rsidR="004F2B8B" w:rsidRPr="005F69ED">
        <w:t xml:space="preserve"> là một cấu trúc dữ liệu trong đó dữ liệu chèn thêm vào và xóa đi đều nằm ở</w:t>
      </w:r>
      <w:r w:rsidR="001606A4" w:rsidRPr="005F69ED">
        <w:t xml:space="preserve"> cùng </w:t>
      </w:r>
      <w:r w:rsidR="0059318C" w:rsidRPr="005F69ED">
        <w:t>một</w:t>
      </w:r>
      <w:r w:rsidR="001606A4" w:rsidRPr="005F69ED">
        <w:t xml:space="preserve"> đầu</w:t>
      </w:r>
      <w:r w:rsidR="004F2B8B" w:rsidRPr="005F69ED">
        <w:t xml:space="preserve"> của danh sách. Nó được minh họa như hình dưới</w:t>
      </w:r>
      <w:r w:rsidR="00320950" w:rsidRPr="005F69ED">
        <w:t>.</w:t>
      </w:r>
      <w:r w:rsidR="00B47AB1" w:rsidRPr="005F69ED">
        <w:t xml:space="preserve"> </w:t>
      </w:r>
    </w:p>
    <w:p w14:paraId="006B8DAB" w14:textId="77777777" w:rsidR="00B47AB1" w:rsidRPr="005F69ED" w:rsidRDefault="00B47AB1" w:rsidP="001C4C1C">
      <w:pPr>
        <w:pStyle w:val="Body01"/>
        <w:ind w:leftChars="0" w:left="360" w:right="315"/>
      </w:pPr>
    </w:p>
    <w:p w14:paraId="392688B4" w14:textId="583E6691" w:rsidR="00B47AB1" w:rsidRPr="005F69ED" w:rsidRDefault="003812B7" w:rsidP="001C4C1C">
      <w:pPr>
        <w:pStyle w:val="Body01"/>
        <w:ind w:leftChars="0" w:left="360" w:right="315"/>
      </w:pPr>
      <w:r w:rsidRPr="005F69ED">
        <w:rPr>
          <w:noProof/>
        </w:rPr>
        <mc:AlternateContent>
          <mc:Choice Requires="wpg">
            <w:drawing>
              <wp:anchor distT="0" distB="0" distL="114300" distR="114300" simplePos="0" relativeHeight="251627008" behindDoc="0" locked="1" layoutInCell="1" allowOverlap="1" wp14:anchorId="4C1D4A3F" wp14:editId="437AC758">
                <wp:simplePos x="0" y="0"/>
                <wp:positionH relativeFrom="column">
                  <wp:posOffset>1133475</wp:posOffset>
                </wp:positionH>
                <wp:positionV relativeFrom="paragraph">
                  <wp:posOffset>3175</wp:posOffset>
                </wp:positionV>
                <wp:extent cx="3600450" cy="752475"/>
                <wp:effectExtent l="0" t="0" r="0" b="0"/>
                <wp:wrapNone/>
                <wp:docPr id="501941209"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0450" cy="752475"/>
                          <a:chOff x="4513" y="4921"/>
                          <a:chExt cx="5073" cy="1185"/>
                        </a:xfrm>
                      </wpg:grpSpPr>
                      <pic:pic xmlns:pic="http://schemas.openxmlformats.org/drawingml/2006/picture">
                        <pic:nvPicPr>
                          <pic:cNvPr id="417669208" name="Picture 48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4513" y="4921"/>
                            <a:ext cx="1590" cy="1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66376610" name="Text Box 482"/>
                        <wps:cNvSpPr txBox="1">
                          <a:spLocks noChangeArrowheads="1"/>
                        </wps:cNvSpPr>
                        <wps:spPr bwMode="auto">
                          <a:xfrm>
                            <a:off x="6061" y="5011"/>
                            <a:ext cx="3525" cy="2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BD47FD" w14:textId="77777777" w:rsidR="001C4C1C" w:rsidRDefault="001C4C1C">
                              <w:pPr>
                                <w:rPr>
                                  <w:rFonts w:ascii="Times New Roman" w:hAnsi="Times New Roman"/>
                                </w:rPr>
                              </w:pPr>
                              <w:r>
                                <w:rPr>
                                  <w:rFonts w:ascii="Times New Roman" w:hAnsi="Times New Roman"/>
                                </w:rPr>
                                <w:t>Đỉnh (mức cao nhất của ngăn xếp)</w:t>
                              </w:r>
                            </w:p>
                          </w:txbxContent>
                        </wps:txbx>
                        <wps:bodyPr rot="0" vert="horz" wrap="square" lIns="74295" tIns="8890" rIns="74295" bIns="8890" anchor="t" anchorCtr="0" upright="1">
                          <a:noAutofit/>
                        </wps:bodyPr>
                      </wps:wsp>
                      <wps:wsp>
                        <wps:cNvPr id="107025969" name="Text Box 483"/>
                        <wps:cNvSpPr txBox="1">
                          <a:spLocks noChangeArrowheads="1"/>
                        </wps:cNvSpPr>
                        <wps:spPr bwMode="auto">
                          <a:xfrm>
                            <a:off x="6061" y="5805"/>
                            <a:ext cx="3525" cy="2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150512" w14:textId="77777777" w:rsidR="001C4C1C" w:rsidRDefault="001C4C1C">
                              <w:pPr>
                                <w:rPr>
                                  <w:rFonts w:ascii="Times New Roman" w:hAnsi="Times New Roman"/>
                                </w:rPr>
                              </w:pPr>
                              <w:r>
                                <w:rPr>
                                  <w:rFonts w:ascii="Times New Roman" w:hAnsi="Times New Roman"/>
                                </w:rPr>
                                <w:t>Đáy (mức thấp nhất của ngăn xếp)</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D4A3F" id="Group 484" o:spid="_x0000_s1146" style="position:absolute;left:0;text-align:left;margin-left:89.25pt;margin-top:.25pt;width:283.5pt;height:59.25pt;z-index:251627008;mso-position-horizontal-relative:text;mso-position-vertical-relative:text" coordorigin="4513,4921" coordsize="5073,1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">
                <v:shape id="Picture 481" o:spid="_x0000_s1147" type="#_x0000_t75" style="position:absolute;left:4513;top:4921;width:159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">
                  <v:imagedata r:id="rId152" o:title=""/>
                </v:shape>
                <v:shape id="Text Box 482" o:spid="_x0000_s1148" type="#_x0000_t202" style="position:absolute;left:6061;top:5011;width:3525;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" filled="f" stroked="f">
                  <v:textbox inset="5.85pt,.7pt,5.85pt,.7pt">
                    <w:txbxContent>
                      <w:p w14:paraId="64BD47FD" w14:textId="77777777" w:rsidR="001C4C1C" w:rsidRDefault="001C4C1C">
                        <w:pPr>
                          <w:rPr>
                            <w:rFonts w:ascii="Times New Roman" w:hAnsi="Times New Roman"/>
                          </w:rPr>
                        </w:pPr>
                        <w:r>
                          <w:rPr>
                            <w:rFonts w:ascii="Times New Roman" w:hAnsi="Times New Roman"/>
                          </w:rPr>
                          <w:t>Đỉnh (mức cao nhất của ngăn xếp)</w:t>
                        </w:r>
                      </w:p>
                    </w:txbxContent>
                  </v:textbox>
                </v:shape>
                <v:shape id="Text Box 483" o:spid="_x0000_s1149" type="#_x0000_t202" style="position:absolute;left:6061;top:5805;width:3525;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" filled="f" stroked="f">
                  <v:textbox inset="5.85pt,.7pt,5.85pt,.7pt">
                    <w:txbxContent>
                      <w:p w14:paraId="58150512" w14:textId="77777777" w:rsidR="001C4C1C" w:rsidRDefault="001C4C1C">
                        <w:pPr>
                          <w:rPr>
                            <w:rFonts w:ascii="Times New Roman" w:hAnsi="Times New Roman"/>
                          </w:rPr>
                        </w:pPr>
                        <w:r>
                          <w:rPr>
                            <w:rFonts w:ascii="Times New Roman" w:hAnsi="Times New Roman"/>
                          </w:rPr>
                          <w:t>Đáy (mức thấp nhất của ngăn xếp)</w:t>
                        </w:r>
                      </w:p>
                    </w:txbxContent>
                  </v:textbox>
                </v:shape>
                <w10:anchorlock/>
              </v:group>
            </w:pict>
          </mc:Fallback>
        </mc:AlternateContent>
      </w:r>
    </w:p>
    <w:p w14:paraId="165721FC" w14:textId="77777777" w:rsidR="00B47AB1" w:rsidRPr="005F69ED" w:rsidRDefault="00B47AB1" w:rsidP="001C4C1C">
      <w:pPr>
        <w:pStyle w:val="Body01"/>
        <w:ind w:leftChars="0" w:left="360" w:right="315"/>
      </w:pPr>
    </w:p>
    <w:p w14:paraId="27BF6F27" w14:textId="77777777" w:rsidR="00B47AB1" w:rsidRPr="005F69ED" w:rsidRDefault="00B47AB1" w:rsidP="001C4C1C">
      <w:pPr>
        <w:pStyle w:val="Body01"/>
        <w:ind w:leftChars="0" w:left="360" w:right="315"/>
      </w:pPr>
    </w:p>
    <w:p w14:paraId="76180441" w14:textId="77777777" w:rsidR="00B47AB1" w:rsidRPr="005F69ED" w:rsidRDefault="00B47AB1" w:rsidP="001C4C1C">
      <w:pPr>
        <w:pStyle w:val="Body01"/>
        <w:ind w:leftChars="0" w:left="360" w:right="315"/>
      </w:pPr>
    </w:p>
    <w:p w14:paraId="126830B2" w14:textId="77777777" w:rsidR="00B47AB1" w:rsidRPr="005F69ED" w:rsidRDefault="00B47AB1" w:rsidP="001C4C1C">
      <w:pPr>
        <w:pStyle w:val="Body01"/>
        <w:ind w:leftChars="0" w:left="360" w:right="315"/>
      </w:pPr>
    </w:p>
    <w:p w14:paraId="4220D28A" w14:textId="77777777" w:rsidR="00B47AB1" w:rsidRPr="005F69ED" w:rsidRDefault="00B47AB1" w:rsidP="001C4C1C">
      <w:pPr>
        <w:pStyle w:val="Body01"/>
        <w:ind w:leftChars="0" w:left="360" w:right="315"/>
      </w:pPr>
    </w:p>
    <w:p w14:paraId="0039C29E" w14:textId="77777777" w:rsidR="00B47AB1" w:rsidRPr="005F69ED" w:rsidRDefault="00B47AB1" w:rsidP="001C4C1C">
      <w:pPr>
        <w:pStyle w:val="Body01"/>
        <w:ind w:leftChars="0" w:left="360" w:right="315"/>
      </w:pPr>
    </w:p>
    <w:p w14:paraId="42EBC9A4" w14:textId="77777777" w:rsidR="00B47AB1" w:rsidRPr="005F69ED" w:rsidRDefault="005B0045" w:rsidP="001C4C1C">
      <w:pPr>
        <w:pStyle w:val="Body01"/>
        <w:ind w:leftChars="0" w:left="360" w:right="315"/>
      </w:pPr>
      <w:r w:rsidRPr="005F69ED">
        <w:t xml:space="preserve">Điểm </w:t>
      </w:r>
      <w:r w:rsidR="001D2FCF" w:rsidRPr="005F69ED">
        <w:t xml:space="preserve">đầu </w:t>
      </w:r>
      <w:r w:rsidR="0048716B" w:rsidRPr="005F69ED">
        <w:t xml:space="preserve">nơi </w:t>
      </w:r>
      <w:r w:rsidRPr="005F69ED">
        <w:t>các phần tử thêm vào và xóa được đi gọi là “</w:t>
      </w:r>
      <w:r w:rsidR="00C61FF0" w:rsidRPr="005F69ED">
        <w:t>đỉnh</w:t>
      </w:r>
      <w:r w:rsidRPr="005F69ED">
        <w:t>” và đầu kia gọi là “</w:t>
      </w:r>
      <w:r w:rsidR="008F2D02" w:rsidRPr="005F69ED">
        <w:t>đáy</w:t>
      </w:r>
      <w:r w:rsidRPr="005F69ED">
        <w:t>”</w:t>
      </w:r>
      <w:r w:rsidR="00604002" w:rsidRPr="005F69ED">
        <w:t>. Thao tác thêm vào được gọi là “</w:t>
      </w:r>
      <w:r w:rsidR="00DB2158" w:rsidRPr="005F69ED">
        <w:t>đẩy xuống</w:t>
      </w:r>
      <w:r w:rsidR="00604002" w:rsidRPr="005F69ED">
        <w:t>” và xóa đi gọi là “</w:t>
      </w:r>
      <w:r w:rsidR="00DB2158" w:rsidRPr="005F69ED">
        <w:t>lấy ra</w:t>
      </w:r>
      <w:r w:rsidR="00604002" w:rsidRPr="005F69ED">
        <w:t>”</w:t>
      </w:r>
      <w:r w:rsidR="00B47AB1" w:rsidRPr="005F69ED">
        <w:t xml:space="preserve">.  </w:t>
      </w:r>
    </w:p>
    <w:p w14:paraId="6AA372CA" w14:textId="77777777" w:rsidR="00B47AB1" w:rsidRPr="005F69ED" w:rsidRDefault="00DF35A2">
      <w:pPr>
        <w:pStyle w:val="Heading5"/>
        <w:rPr>
          <w:rFonts w:ascii="Times New Roman" w:hAnsi="Times New Roman"/>
        </w:rPr>
      </w:pPr>
      <w:r w:rsidRPr="005F69ED">
        <w:rPr>
          <w:rFonts w:ascii="Times New Roman" w:hAnsi="Times New Roman"/>
        </w:rPr>
        <w:t>Các t</w:t>
      </w:r>
      <w:r w:rsidR="006373BB" w:rsidRPr="005F69ED">
        <w:rPr>
          <w:rFonts w:ascii="Times New Roman" w:hAnsi="Times New Roman"/>
        </w:rPr>
        <w:t xml:space="preserve">hao tác cơ bản </w:t>
      </w:r>
      <w:r w:rsidR="008E3D35" w:rsidRPr="005F69ED">
        <w:rPr>
          <w:rFonts w:ascii="Times New Roman" w:hAnsi="Times New Roman"/>
        </w:rPr>
        <w:t>với ngăn xếp</w:t>
      </w:r>
      <w:r w:rsidR="006373BB" w:rsidRPr="005F69ED">
        <w:rPr>
          <w:rFonts w:ascii="Times New Roman" w:hAnsi="Times New Roman"/>
        </w:rPr>
        <w:t xml:space="preserve"> </w:t>
      </w:r>
    </w:p>
    <w:p w14:paraId="1B77B249" w14:textId="77777777" w:rsidR="00B47AB1" w:rsidRPr="005F69ED" w:rsidRDefault="0097523B" w:rsidP="001C4C1C">
      <w:pPr>
        <w:pStyle w:val="Body01"/>
        <w:ind w:leftChars="0" w:left="360" w:right="315"/>
      </w:pPr>
      <w:r w:rsidRPr="005F69ED">
        <w:rPr>
          <w:b/>
        </w:rPr>
        <w:t>N</w:t>
      </w:r>
      <w:r w:rsidR="00534CDD" w:rsidRPr="005F69ED">
        <w:rPr>
          <w:b/>
        </w:rPr>
        <w:t>găn xếp</w:t>
      </w:r>
      <w:r w:rsidR="007C685C" w:rsidRPr="005F69ED">
        <w:t xml:space="preserve"> là một cấu trúc dữ liệu kiểu </w:t>
      </w:r>
      <w:r w:rsidR="007C685C" w:rsidRPr="005F69ED">
        <w:rPr>
          <w:b/>
        </w:rPr>
        <w:t>LIFO</w:t>
      </w:r>
      <w:r w:rsidR="007C685C" w:rsidRPr="005F69ED">
        <w:t xml:space="preserve"> (Last-In First-Out), nghĩa là phần tử được lưu trữ cuối cùng sẽ được lấy ra đầu tiên. Trong hình vẽ dưới, dữ liệu được lưu trữ theo thứ tự “3</w:t>
      </w:r>
      <w:r w:rsidR="007C685C" w:rsidRPr="005F69ED">
        <w:sym w:font="Wingdings" w:char="F0E0"/>
      </w:r>
      <w:r w:rsidR="007C685C" w:rsidRPr="005F69ED">
        <w:t>2</w:t>
      </w:r>
      <w:r w:rsidR="007C685C" w:rsidRPr="005F69ED">
        <w:sym w:font="Wingdings" w:char="F0E0"/>
      </w:r>
      <w:r w:rsidR="007C685C" w:rsidRPr="005F69ED">
        <w:t>4” và được lấy ra theo thứ tự “4</w:t>
      </w:r>
      <w:r w:rsidR="007C685C" w:rsidRPr="005F69ED">
        <w:sym w:font="Wingdings" w:char="F0E0"/>
      </w:r>
      <w:r w:rsidR="007C685C" w:rsidRPr="005F69ED">
        <w:t>2</w:t>
      </w:r>
      <w:r w:rsidR="007C685C" w:rsidRPr="005F69ED">
        <w:sym w:font="Wingdings" w:char="F0E0"/>
      </w:r>
      <w:r w:rsidR="007C685C" w:rsidRPr="005F69ED">
        <w:t>3.”</w:t>
      </w:r>
      <w:r w:rsidR="007C685C" w:rsidRPr="005F69ED">
        <w:rPr>
          <w:rStyle w:val="FootnoteReference"/>
        </w:rPr>
        <w:footnoteReference w:id="40"/>
      </w:r>
    </w:p>
    <w:p w14:paraId="59FF5A82" w14:textId="77777777" w:rsidR="00B47AB1" w:rsidRPr="005F69ED" w:rsidRDefault="00B47AB1" w:rsidP="001C4C1C">
      <w:pPr>
        <w:pStyle w:val="Body01"/>
        <w:ind w:leftChars="0" w:left="360" w:right="315"/>
      </w:pPr>
    </w:p>
    <w:p w14:paraId="34400BB6" w14:textId="535FE79E" w:rsidR="00B47AB1" w:rsidRPr="005F69ED" w:rsidRDefault="003812B7" w:rsidP="001C4C1C">
      <w:pPr>
        <w:pStyle w:val="Body01"/>
        <w:ind w:leftChars="0" w:left="360" w:right="315"/>
        <w:rPr>
          <w:color w:val="FF0000"/>
        </w:rPr>
      </w:pPr>
      <w:r w:rsidRPr="005F69ED">
        <w:rPr>
          <w:noProof/>
        </w:rPr>
        <w:drawing>
          <wp:anchor distT="0" distB="0" distL="114300" distR="114300" simplePos="0" relativeHeight="251628032" behindDoc="0" locked="1" layoutInCell="1" allowOverlap="1" wp14:anchorId="1AB628D5" wp14:editId="7ECE820B">
            <wp:simplePos x="0" y="0"/>
            <wp:positionH relativeFrom="column">
              <wp:align>center</wp:align>
            </wp:positionH>
            <wp:positionV relativeFrom="paragraph">
              <wp:posOffset>3810</wp:posOffset>
            </wp:positionV>
            <wp:extent cx="3343275" cy="866775"/>
            <wp:effectExtent l="0" t="0" r="0" b="0"/>
            <wp:wrapNone/>
            <wp:docPr id="4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343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E20D5" w14:textId="77777777" w:rsidR="00B47AB1" w:rsidRPr="005F69ED" w:rsidRDefault="00B47AB1" w:rsidP="001C4C1C">
      <w:pPr>
        <w:pStyle w:val="Body01"/>
        <w:ind w:leftChars="0" w:left="360" w:right="315"/>
        <w:rPr>
          <w:color w:val="FF0000"/>
        </w:rPr>
      </w:pPr>
    </w:p>
    <w:p w14:paraId="710E4B71" w14:textId="6E13E322" w:rsidR="00B47AB1" w:rsidRPr="005F69ED" w:rsidRDefault="003812B7" w:rsidP="001C4C1C">
      <w:pPr>
        <w:pStyle w:val="Body01"/>
        <w:ind w:leftChars="0" w:left="360" w:right="315"/>
        <w:rPr>
          <w:color w:val="FF0000"/>
        </w:rPr>
      </w:pPr>
      <w:r w:rsidRPr="005F69ED">
        <w:rPr>
          <w:noProof/>
          <w:lang w:eastAsia="en-US"/>
        </w:rPr>
        <mc:AlternateContent>
          <mc:Choice Requires="wps">
            <w:drawing>
              <wp:anchor distT="0" distB="0" distL="114300" distR="114300" simplePos="0" relativeHeight="251789824" behindDoc="0" locked="0" layoutInCell="1" allowOverlap="1" wp14:anchorId="594933F7" wp14:editId="7BCFCDB7">
                <wp:simplePos x="0" y="0"/>
                <wp:positionH relativeFrom="column">
                  <wp:posOffset>4551045</wp:posOffset>
                </wp:positionH>
                <wp:positionV relativeFrom="paragraph">
                  <wp:posOffset>31115</wp:posOffset>
                </wp:positionV>
                <wp:extent cx="466725" cy="137795"/>
                <wp:effectExtent l="0" t="0" r="0" b="0"/>
                <wp:wrapNone/>
                <wp:docPr id="1233708260" name="Text Box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137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72C49D" w14:textId="77777777" w:rsidR="001C4C1C" w:rsidRPr="00166241" w:rsidRDefault="001C4C1C" w:rsidP="00166241">
                            <w:pPr>
                              <w:rPr>
                                <w:b/>
                                <w:sz w:val="18"/>
                                <w:szCs w:val="18"/>
                              </w:rPr>
                            </w:pPr>
                            <w:r w:rsidRPr="00166241">
                              <w:rPr>
                                <w:b/>
                                <w:sz w:val="18"/>
                                <w:szCs w:val="18"/>
                              </w:rPr>
                              <w:t>Lấy ra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4933F7" id="Text Box 1451" o:spid="_x0000_s1150" type="#_x0000_t202" style="position:absolute;left:0;text-align:left;margin-left:358.35pt;margin-top:2.45pt;width:36.75pt;height:10.8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" stroked="f">
                <v:textbox style="mso-fit-shape-to-text:t" inset="0,0,0,0">
                  <w:txbxContent>
                    <w:p w14:paraId="2972C49D" w14:textId="77777777" w:rsidR="001C4C1C" w:rsidRPr="00166241" w:rsidRDefault="001C4C1C" w:rsidP="00166241">
                      <w:pPr>
                        <w:rPr>
                          <w:b/>
                          <w:sz w:val="18"/>
                          <w:szCs w:val="18"/>
                        </w:rPr>
                      </w:pPr>
                      <w:r w:rsidRPr="00166241">
                        <w:rPr>
                          <w:b/>
                          <w:sz w:val="18"/>
                          <w:szCs w:val="18"/>
                        </w:rPr>
                        <w:t>Lấy ra</w:t>
                      </w:r>
                    </w:p>
                  </w:txbxContent>
                </v:textbox>
              </v:shape>
            </w:pict>
          </mc:Fallback>
        </mc:AlternateContent>
      </w:r>
      <w:r w:rsidRPr="005F69ED">
        <w:rPr>
          <w:noProof/>
          <w:lang w:eastAsia="en-US"/>
        </w:rPr>
        <mc:AlternateContent>
          <mc:Choice Requires="wps">
            <w:drawing>
              <wp:anchor distT="0" distB="0" distL="114300" distR="114300" simplePos="0" relativeHeight="251788800" behindDoc="0" locked="0" layoutInCell="1" allowOverlap="1" wp14:anchorId="685B7A99" wp14:editId="394E9B7A">
                <wp:simplePos x="0" y="0"/>
                <wp:positionH relativeFrom="column">
                  <wp:posOffset>800100</wp:posOffset>
                </wp:positionH>
                <wp:positionV relativeFrom="paragraph">
                  <wp:posOffset>31115</wp:posOffset>
                </wp:positionV>
                <wp:extent cx="466725" cy="137795"/>
                <wp:effectExtent l="0" t="0" r="0" b="0"/>
                <wp:wrapNone/>
                <wp:docPr id="1213464815" name="Text Box 1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137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69A790" w14:textId="77777777" w:rsidR="001C4C1C" w:rsidRPr="00166241" w:rsidRDefault="001C4C1C">
                            <w:pPr>
                              <w:rPr>
                                <w:b/>
                                <w:sz w:val="18"/>
                                <w:szCs w:val="18"/>
                              </w:rPr>
                            </w:pPr>
                            <w:r w:rsidRPr="00166241">
                              <w:rPr>
                                <w:b/>
                                <w:sz w:val="18"/>
                                <w:szCs w:val="18"/>
                              </w:rPr>
                              <w:t>Đẩy vào</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5B7A99" id="Text Box 1450" o:spid="_x0000_s1151" type="#_x0000_t202" style="position:absolute;left:0;text-align:left;margin-left:63pt;margin-top:2.45pt;width:36.75pt;height:10.8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" stroked="f">
                <v:textbox style="mso-fit-shape-to-text:t" inset="0,0,0,0">
                  <w:txbxContent>
                    <w:p w14:paraId="5F69A790" w14:textId="77777777" w:rsidR="001C4C1C" w:rsidRPr="00166241" w:rsidRDefault="001C4C1C">
                      <w:pPr>
                        <w:rPr>
                          <w:b/>
                          <w:sz w:val="18"/>
                          <w:szCs w:val="18"/>
                        </w:rPr>
                      </w:pPr>
                      <w:r w:rsidRPr="00166241">
                        <w:rPr>
                          <w:b/>
                          <w:sz w:val="18"/>
                          <w:szCs w:val="18"/>
                        </w:rPr>
                        <w:t>Đẩy vào</w:t>
                      </w:r>
                    </w:p>
                  </w:txbxContent>
                </v:textbox>
              </v:shape>
            </w:pict>
          </mc:Fallback>
        </mc:AlternateContent>
      </w:r>
    </w:p>
    <w:p w14:paraId="4C711381" w14:textId="77777777" w:rsidR="00B47AB1" w:rsidRPr="005F69ED" w:rsidRDefault="00B47AB1" w:rsidP="001C4C1C">
      <w:pPr>
        <w:pStyle w:val="Body01"/>
        <w:ind w:leftChars="0" w:left="360" w:right="315"/>
        <w:rPr>
          <w:color w:val="FF0000"/>
        </w:rPr>
      </w:pPr>
    </w:p>
    <w:p w14:paraId="2906139B" w14:textId="77777777" w:rsidR="00B47AB1" w:rsidRPr="005F69ED" w:rsidRDefault="00B47AB1" w:rsidP="001C4C1C">
      <w:pPr>
        <w:pStyle w:val="Body01"/>
        <w:ind w:leftChars="0" w:left="360" w:right="315"/>
        <w:rPr>
          <w:color w:val="FF0000"/>
        </w:rPr>
      </w:pPr>
    </w:p>
    <w:p w14:paraId="692AEFAE" w14:textId="77777777" w:rsidR="00B47AB1" w:rsidRPr="005F69ED" w:rsidRDefault="00B47AB1" w:rsidP="001C4C1C">
      <w:pPr>
        <w:pStyle w:val="Body01"/>
        <w:ind w:leftChars="0" w:left="360" w:right="315"/>
        <w:rPr>
          <w:color w:val="FF0000"/>
        </w:rPr>
      </w:pPr>
    </w:p>
    <w:p w14:paraId="2F39E644" w14:textId="77777777" w:rsidR="00B47AB1" w:rsidRPr="005F69ED" w:rsidRDefault="00B313E6" w:rsidP="001C4C1C">
      <w:pPr>
        <w:pStyle w:val="Body01"/>
        <w:ind w:left="315" w:right="315"/>
      </w:pPr>
      <w:r w:rsidRPr="005F69ED">
        <w:t>Một</w:t>
      </w:r>
      <w:r w:rsidR="00A75BD4" w:rsidRPr="005F69ED">
        <w:t xml:space="preserve"> con trỏ gọi là “Con trỏ ngăn xếp” (S</w:t>
      </w:r>
      <w:r w:rsidR="00EA4808" w:rsidRPr="005F69ED">
        <w:t xml:space="preserve">tack </w:t>
      </w:r>
      <w:r w:rsidR="00A75BD4" w:rsidRPr="005F69ED">
        <w:t>P</w:t>
      </w:r>
      <w:r w:rsidR="00EA4808" w:rsidRPr="005F69ED">
        <w:t>oint-SP</w:t>
      </w:r>
      <w:r w:rsidR="00A75BD4" w:rsidRPr="005F69ED">
        <w:t xml:space="preserve">) được sử dụng để giữ vết đỉnh của ngăn xếp hiện tại, chúng ta có thể chèn thêm </w:t>
      </w:r>
      <w:r w:rsidR="0059318C" w:rsidRPr="005F69ED">
        <w:t>một</w:t>
      </w:r>
      <w:r w:rsidR="00A75BD4" w:rsidRPr="005F69ED">
        <w:t xml:space="preserve"> phần tử hoặc xóa </w:t>
      </w:r>
      <w:r w:rsidR="0059318C" w:rsidRPr="005F69ED">
        <w:t>một</w:t>
      </w:r>
      <w:r w:rsidR="00A75BD4" w:rsidRPr="005F69ED">
        <w:t xml:space="preserve"> phần tử khỏi vị trí được xác định </w:t>
      </w:r>
      <w:r w:rsidR="00AA09AA" w:rsidRPr="005F69ED">
        <w:t xml:space="preserve">bởi SP. Con trỏ </w:t>
      </w:r>
      <w:r w:rsidR="0030658A" w:rsidRPr="005F69ED">
        <w:t>ngăn xếp</w:t>
      </w:r>
      <w:r w:rsidR="00AA09AA" w:rsidRPr="005F69ED">
        <w:t xml:space="preserve"> có thể trỏ tới đỉnh thật của </w:t>
      </w:r>
      <w:r w:rsidR="0064720A" w:rsidRPr="005F69ED">
        <w:t>ngăn xếp</w:t>
      </w:r>
      <w:r w:rsidR="00AA09AA" w:rsidRPr="005F69ED">
        <w:t xml:space="preserve">, thỉnh thoảng trỏ tới </w:t>
      </w:r>
      <w:r w:rsidR="0059318C" w:rsidRPr="005F69ED">
        <w:t>một</w:t>
      </w:r>
      <w:r w:rsidR="00AA09AA" w:rsidRPr="005F69ED">
        <w:t xml:space="preserve"> điểm khác tùy vào cài đặt</w:t>
      </w:r>
      <w:r w:rsidR="00693651" w:rsidRPr="005F69ED">
        <w:t xml:space="preserve">. </w:t>
      </w:r>
    </w:p>
    <w:p w14:paraId="5B438270" w14:textId="77777777" w:rsidR="00B47AB1" w:rsidRPr="005F69ED" w:rsidRDefault="00B47AB1" w:rsidP="001C4C1C">
      <w:pPr>
        <w:pStyle w:val="Body01"/>
        <w:ind w:leftChars="0" w:left="0" w:right="315"/>
      </w:pPr>
    </w:p>
    <w:p w14:paraId="47EFE452" w14:textId="77777777" w:rsidR="00B47AB1" w:rsidRPr="005F69ED" w:rsidRDefault="0040590C">
      <w:pPr>
        <w:pStyle w:val="Heading5"/>
        <w:rPr>
          <w:rFonts w:ascii="Times New Roman" w:hAnsi="Times New Roman"/>
        </w:rPr>
      </w:pPr>
      <w:r w:rsidRPr="005F69ED">
        <w:rPr>
          <w:rFonts w:ascii="Times New Roman" w:hAnsi="Times New Roman"/>
        </w:rPr>
        <w:t xml:space="preserve">Sử dụng </w:t>
      </w:r>
      <w:r w:rsidR="003A5EB9" w:rsidRPr="005F69ED">
        <w:rPr>
          <w:rFonts w:ascii="Times New Roman" w:hAnsi="Times New Roman"/>
        </w:rPr>
        <w:t>ngăn xếp</w:t>
      </w:r>
    </w:p>
    <w:p w14:paraId="5916EB44" w14:textId="77777777" w:rsidR="00B47AB1" w:rsidRPr="005F69ED" w:rsidRDefault="0040590C" w:rsidP="001C4C1C">
      <w:pPr>
        <w:pStyle w:val="Body01"/>
        <w:ind w:leftChars="0" w:left="360" w:right="315"/>
        <w:rPr>
          <w:b/>
          <w:sz w:val="24"/>
          <w:szCs w:val="24"/>
        </w:rPr>
      </w:pPr>
      <w:r w:rsidRPr="005F69ED">
        <w:t xml:space="preserve">Khi </w:t>
      </w:r>
      <w:r w:rsidR="0059318C" w:rsidRPr="005F69ED">
        <w:t>một</w:t>
      </w:r>
      <w:r w:rsidRPr="005F69ED">
        <w:t xml:space="preserve"> chương trình chính gọi </w:t>
      </w:r>
      <w:r w:rsidR="0059318C" w:rsidRPr="005F69ED">
        <w:t>một</w:t>
      </w:r>
      <w:r w:rsidRPr="005F69ED">
        <w:t xml:space="preserve"> chương trình con (thủ tục con) hoặc </w:t>
      </w:r>
      <w:r w:rsidR="0059318C" w:rsidRPr="005F69ED">
        <w:t>một</w:t>
      </w:r>
      <w:r w:rsidRPr="005F69ED">
        <w:t xml:space="preserve"> hàm, địa chỉ tr</w:t>
      </w:r>
      <w:r w:rsidR="003A3511" w:rsidRPr="005F69ED">
        <w:t>ở</w:t>
      </w:r>
      <w:r w:rsidRPr="005F69ED">
        <w:t xml:space="preserve"> về của chương trình đang được thực hiện được lưu trữ trong </w:t>
      </w:r>
      <w:r w:rsidR="0085066A" w:rsidRPr="005F69ED">
        <w:t>ngăn xếp</w:t>
      </w:r>
      <w:r w:rsidRPr="005F69ED">
        <w:t>, khi chương trình con hoàn thành, địa chỉ</w:t>
      </w:r>
      <w:r w:rsidR="00466EE9" w:rsidRPr="005F69ED">
        <w:t xml:space="preserve"> trở</w:t>
      </w:r>
      <w:r w:rsidRPr="005F69ED">
        <w:t xml:space="preserve"> về của chương trình chính được lấy ra khỏi </w:t>
      </w:r>
      <w:r w:rsidR="0085066A" w:rsidRPr="005F69ED">
        <w:t>ngăn xếp</w:t>
      </w:r>
      <w:r w:rsidRPr="005F69ED">
        <w:t xml:space="preserve"> và trả về cho trình điều khiển. Hơn nữa, nếu </w:t>
      </w:r>
      <w:r w:rsidR="0059318C" w:rsidRPr="005F69ED">
        <w:t>một</w:t>
      </w:r>
      <w:r w:rsidRPr="005F69ED">
        <w:t xml:space="preserve"> chương trình con gọi </w:t>
      </w:r>
      <w:r w:rsidR="0059318C" w:rsidRPr="005F69ED">
        <w:t>một</w:t>
      </w:r>
      <w:r w:rsidRPr="005F69ED">
        <w:t xml:space="preserve"> chương trình con khác, địa chỉ tr</w:t>
      </w:r>
      <w:r w:rsidR="00CC4C38" w:rsidRPr="005F69ED">
        <w:t>ở</w:t>
      </w:r>
      <w:r w:rsidRPr="005F69ED">
        <w:t xml:space="preserve"> về củ</w:t>
      </w:r>
      <w:r w:rsidR="005628C4" w:rsidRPr="005F69ED">
        <w:t>a chương trình</w:t>
      </w:r>
      <w:r w:rsidRPr="005F69ED">
        <w:t xml:space="preserve"> </w:t>
      </w:r>
      <w:r w:rsidR="00CC4C38" w:rsidRPr="005F69ED">
        <w:t xml:space="preserve">gọi </w:t>
      </w:r>
      <w:r w:rsidRPr="005F69ED">
        <w:t>được lưu trữ tuần tự</w:t>
      </w:r>
      <w:r w:rsidR="0085066A" w:rsidRPr="005F69ED">
        <w:t xml:space="preserve"> trong ngăn xếp</w:t>
      </w:r>
      <w:r w:rsidR="00B47AB1" w:rsidRPr="005F69ED">
        <w:t>.</w:t>
      </w:r>
      <w:r w:rsidR="00B47AB1" w:rsidRPr="005F69ED">
        <w:rPr>
          <w:rStyle w:val="FootnoteReference"/>
        </w:rPr>
        <w:footnoteReference w:id="41"/>
      </w:r>
      <w:r w:rsidR="00B47AB1" w:rsidRPr="005F69ED">
        <w:t xml:space="preserve"> </w:t>
      </w:r>
    </w:p>
    <w:p w14:paraId="5F4C627F" w14:textId="77777777" w:rsidR="00B47AB1" w:rsidRPr="005F69ED" w:rsidRDefault="00B47AB1" w:rsidP="001C4C1C">
      <w:pPr>
        <w:pStyle w:val="Body01"/>
        <w:ind w:leftChars="0" w:left="360" w:right="315"/>
        <w:rPr>
          <w:sz w:val="24"/>
          <w:szCs w:val="24"/>
        </w:rPr>
      </w:pPr>
    </w:p>
    <w:p w14:paraId="106B9754" w14:textId="77777777" w:rsidR="00B47AB1" w:rsidRPr="005F69ED" w:rsidRDefault="00640EE1">
      <w:pPr>
        <w:pStyle w:val="Heading5"/>
        <w:rPr>
          <w:rFonts w:ascii="Times New Roman" w:hAnsi="Times New Roman"/>
        </w:rPr>
      </w:pPr>
      <w:r w:rsidRPr="005F69ED">
        <w:rPr>
          <w:rFonts w:ascii="Times New Roman" w:hAnsi="Times New Roman"/>
        </w:rPr>
        <w:lastRenderedPageBreak/>
        <w:t xml:space="preserve">Cài đặt </w:t>
      </w:r>
      <w:r w:rsidR="00EF7C45" w:rsidRPr="005F69ED">
        <w:rPr>
          <w:rFonts w:ascii="Times New Roman" w:hAnsi="Times New Roman"/>
        </w:rPr>
        <w:t>ngăn xếp</w:t>
      </w:r>
      <w:r w:rsidRPr="005F69ED">
        <w:rPr>
          <w:rFonts w:ascii="Times New Roman" w:hAnsi="Times New Roman"/>
        </w:rPr>
        <w:t xml:space="preserve"> sử dụng </w:t>
      </w:r>
      <w:r w:rsidR="00EF7C45" w:rsidRPr="005F69ED">
        <w:rPr>
          <w:rFonts w:ascii="Times New Roman" w:hAnsi="Times New Roman"/>
        </w:rPr>
        <w:t>danh sách</w:t>
      </w:r>
      <w:r w:rsidRPr="005F69ED">
        <w:rPr>
          <w:rFonts w:ascii="Times New Roman" w:hAnsi="Times New Roman"/>
        </w:rPr>
        <w:t xml:space="preserve"> </w:t>
      </w:r>
    </w:p>
    <w:p w14:paraId="0A99284B" w14:textId="77777777" w:rsidR="00B47AB1" w:rsidRPr="005F69ED" w:rsidRDefault="00643A17" w:rsidP="001C4C1C">
      <w:pPr>
        <w:pStyle w:val="Body01"/>
        <w:ind w:leftChars="0" w:left="360" w:right="315"/>
      </w:pPr>
      <w:r w:rsidRPr="005F69ED">
        <w:t xml:space="preserve">Sử dụng cấu trúc của </w:t>
      </w:r>
      <w:r w:rsidR="0059318C" w:rsidRPr="005F69ED">
        <w:t>một</w:t>
      </w:r>
      <w:r w:rsidRPr="005F69ED">
        <w:t xml:space="preserve"> </w:t>
      </w:r>
      <w:r w:rsidR="00353716" w:rsidRPr="005F69ED">
        <w:t>danh sách</w:t>
      </w:r>
      <w:r w:rsidRPr="005F69ED">
        <w:t xml:space="preserve">, ta có thể cài đặt </w:t>
      </w:r>
      <w:r w:rsidR="0059318C" w:rsidRPr="005F69ED">
        <w:t>một</w:t>
      </w:r>
      <w:r w:rsidRPr="005F69ED">
        <w:t xml:space="preserve"> </w:t>
      </w:r>
      <w:r w:rsidR="00353716" w:rsidRPr="005F69ED">
        <w:t>ngăn xếp</w:t>
      </w:r>
      <w:r w:rsidRPr="005F69ED">
        <w:t xml:space="preserve">. </w:t>
      </w:r>
      <w:r w:rsidR="00E66A7D" w:rsidRPr="005F69ED">
        <w:t xml:space="preserve">Trong trường hợp </w:t>
      </w:r>
      <w:r w:rsidR="008D0696" w:rsidRPr="005F69ED">
        <w:t>của danh sách sau</w:t>
      </w:r>
      <w:r w:rsidR="00E66A7D" w:rsidRPr="005F69ED">
        <w:t>, một phần tử chỉ có thể thêm vào hoặc xóa đi từ đỉnh củ</w:t>
      </w:r>
      <w:r w:rsidR="00353716" w:rsidRPr="005F69ED">
        <w:t>a danh sách</w:t>
      </w:r>
      <w:r w:rsidR="00B47AB1" w:rsidRPr="005F69ED">
        <w:t xml:space="preserve">. </w:t>
      </w:r>
    </w:p>
    <w:p w14:paraId="30AB7042" w14:textId="7A4461E8" w:rsidR="00B47AB1" w:rsidRPr="005F69ED" w:rsidRDefault="003812B7" w:rsidP="001C4C1C">
      <w:pPr>
        <w:pStyle w:val="Body01"/>
        <w:ind w:leftChars="0" w:left="360" w:right="315"/>
        <w:rPr>
          <w:sz w:val="24"/>
          <w:szCs w:val="24"/>
        </w:rPr>
      </w:pPr>
      <w:r w:rsidRPr="005F69ED">
        <w:rPr>
          <w:noProof/>
          <w:sz w:val="24"/>
          <w:szCs w:val="24"/>
        </w:rPr>
        <mc:AlternateContent>
          <mc:Choice Requires="wpg">
            <w:drawing>
              <wp:anchor distT="0" distB="0" distL="114300" distR="114300" simplePos="0" relativeHeight="251629056" behindDoc="0" locked="1" layoutInCell="1" allowOverlap="1" wp14:anchorId="187B20B1" wp14:editId="273368B3">
                <wp:simplePos x="0" y="0"/>
                <wp:positionH relativeFrom="column">
                  <wp:posOffset>1243330</wp:posOffset>
                </wp:positionH>
                <wp:positionV relativeFrom="paragraph">
                  <wp:posOffset>170815</wp:posOffset>
                </wp:positionV>
                <wp:extent cx="2904490" cy="175895"/>
                <wp:effectExtent l="0" t="0" r="0" b="0"/>
                <wp:wrapNone/>
                <wp:docPr id="1948126747"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4490" cy="175895"/>
                          <a:chOff x="3659" y="6307"/>
                          <a:chExt cx="4574" cy="277"/>
                        </a:xfrm>
                      </wpg:grpSpPr>
                      <pic:pic xmlns:pic="http://schemas.openxmlformats.org/drawingml/2006/picture">
                        <pic:nvPicPr>
                          <pic:cNvPr id="2141452692" name="Picture 48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3673" y="6314"/>
                            <a:ext cx="456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7960326" name="Text Box 487"/>
                        <wps:cNvSpPr txBox="1">
                          <a:spLocks noChangeArrowheads="1"/>
                        </wps:cNvSpPr>
                        <wps:spPr bwMode="auto">
                          <a:xfrm>
                            <a:off x="3659" y="6307"/>
                            <a:ext cx="826"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8EE32B" w14:textId="77777777" w:rsidR="001C4C1C" w:rsidRDefault="001C4C1C" w:rsidP="00FC3D9B">
                              <w:pPr>
                                <w:jc w:val="center"/>
                                <w:rPr>
                                  <w:rFonts w:ascii="Times New Roman" w:hAnsi="Times New Roman"/>
                                  <w:szCs w:val="21"/>
                                </w:rPr>
                              </w:pPr>
                              <w:r>
                                <w:rPr>
                                  <w:rFonts w:ascii="Times New Roman" w:hAnsi="Times New Roman"/>
                                  <w:szCs w:val="21"/>
                                </w:rPr>
                                <w:t>Gốc</w:t>
                              </w:r>
                            </w:p>
                            <w:p w14:paraId="3CAD9C19" w14:textId="77777777" w:rsidR="001C4C1C" w:rsidRPr="00FC3D9B" w:rsidRDefault="001C4C1C" w:rsidP="00FC3D9B">
                              <w:pPr>
                                <w:rPr>
                                  <w:szCs w:val="21"/>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B20B1" id="Group 494" o:spid="_x0000_s1152" style="position:absolute;left:0;text-align:left;margin-left:97.9pt;margin-top:13.45pt;width:228.7pt;height:13.85pt;z-index:251629056;mso-position-horizontal-relative:text;mso-position-vertical-relative:text" coordorigin="3659,6307" coordsize="4574,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">
                <v:shape id="Picture 489" o:spid="_x0000_s1153" type="#_x0000_t75" style="position:absolute;left:3673;top:6314;width:456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">
                  <v:imagedata r:id="rId155" o:title=""/>
                </v:shape>
                <v:shape id="Text Box 487" o:spid="_x0000_s1154" type="#_x0000_t202" style="position:absolute;left:3659;top:6307;width:826;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" filled="f" stroked="f">
                  <v:textbox inset="5.85pt,.7pt,5.85pt,.7pt">
                    <w:txbxContent>
                      <w:p w14:paraId="188EE32B" w14:textId="77777777" w:rsidR="001C4C1C" w:rsidRDefault="001C4C1C" w:rsidP="00FC3D9B">
                        <w:pPr>
                          <w:jc w:val="center"/>
                          <w:rPr>
                            <w:rFonts w:ascii="Times New Roman" w:hAnsi="Times New Roman"/>
                            <w:szCs w:val="21"/>
                          </w:rPr>
                        </w:pPr>
                        <w:r>
                          <w:rPr>
                            <w:rFonts w:ascii="Times New Roman" w:hAnsi="Times New Roman"/>
                            <w:szCs w:val="21"/>
                          </w:rPr>
                          <w:t>Gốc</w:t>
                        </w:r>
                      </w:p>
                      <w:p w14:paraId="3CAD9C19" w14:textId="77777777" w:rsidR="001C4C1C" w:rsidRPr="00FC3D9B" w:rsidRDefault="001C4C1C" w:rsidP="00FC3D9B">
                        <w:pPr>
                          <w:rPr>
                            <w:szCs w:val="21"/>
                          </w:rPr>
                        </w:pPr>
                      </w:p>
                    </w:txbxContent>
                  </v:textbox>
                </v:shape>
                <w10:anchorlock/>
              </v:group>
            </w:pict>
          </mc:Fallback>
        </mc:AlternateContent>
      </w:r>
    </w:p>
    <w:p w14:paraId="3BFE517E" w14:textId="77777777" w:rsidR="00B47AB1" w:rsidRPr="005F69ED" w:rsidRDefault="00B47AB1" w:rsidP="001C4C1C">
      <w:pPr>
        <w:pStyle w:val="Body01"/>
        <w:ind w:leftChars="0" w:left="360" w:right="315"/>
        <w:rPr>
          <w:sz w:val="24"/>
          <w:szCs w:val="24"/>
        </w:rPr>
      </w:pPr>
    </w:p>
    <w:p w14:paraId="26892D7C" w14:textId="77777777" w:rsidR="00B47AB1" w:rsidRPr="005F69ED" w:rsidRDefault="00B47AB1" w:rsidP="001C4C1C">
      <w:pPr>
        <w:pStyle w:val="Body01"/>
        <w:ind w:leftChars="0" w:left="360" w:right="315"/>
        <w:rPr>
          <w:sz w:val="24"/>
          <w:szCs w:val="24"/>
        </w:rPr>
      </w:pPr>
    </w:p>
    <w:p w14:paraId="77A2B84C" w14:textId="77777777" w:rsidR="00B47AB1" w:rsidRPr="005F69ED" w:rsidRDefault="00B47AB1" w:rsidP="001C4C1C">
      <w:pPr>
        <w:pStyle w:val="Body01"/>
        <w:ind w:leftChars="0" w:left="360" w:right="315"/>
        <w:rPr>
          <w:sz w:val="24"/>
          <w:szCs w:val="24"/>
        </w:rPr>
      </w:pPr>
    </w:p>
    <w:p w14:paraId="38853C0A" w14:textId="77777777" w:rsidR="00B47AB1" w:rsidRPr="005F69ED" w:rsidRDefault="00867E9E" w:rsidP="001C4C1C">
      <w:pPr>
        <w:pStyle w:val="Body01"/>
        <w:ind w:leftChars="0" w:left="360" w:right="315"/>
        <w:rPr>
          <w:b/>
          <w:sz w:val="24"/>
          <w:szCs w:val="24"/>
        </w:rPr>
      </w:pPr>
      <w:r w:rsidRPr="005F69ED">
        <w:rPr>
          <w:b/>
          <w:sz w:val="24"/>
          <w:szCs w:val="24"/>
        </w:rPr>
        <w:t>Chèn vào danh sách</w:t>
      </w:r>
    </w:p>
    <w:p w14:paraId="6A5D0BFE" w14:textId="77777777" w:rsidR="00B47AB1" w:rsidRPr="005F69ED" w:rsidRDefault="00B47AB1" w:rsidP="001C4C1C">
      <w:pPr>
        <w:pStyle w:val="Body01"/>
        <w:ind w:leftChars="0" w:left="360" w:right="315"/>
      </w:pPr>
    </w:p>
    <w:p w14:paraId="0EA2109A" w14:textId="77777777" w:rsidR="00B47AB1" w:rsidRPr="005F69ED" w:rsidRDefault="008D0696" w:rsidP="001C4C1C">
      <w:pPr>
        <w:pStyle w:val="Body01"/>
        <w:ind w:leftChars="0" w:left="360" w:right="315"/>
      </w:pPr>
      <w:r w:rsidRPr="005F69ED">
        <w:t xml:space="preserve">Để thêm phần tử “35” vào danh sách, ta đặt nó làm phần từ đầu tiên, </w:t>
      </w:r>
      <w:r w:rsidR="00AC476E" w:rsidRPr="005F69ED">
        <w:t>tức là</w:t>
      </w:r>
      <w:r w:rsidRPr="005F69ED">
        <w:t xml:space="preserve"> trước phần tử “10”</w:t>
      </w:r>
      <w:r w:rsidR="00867E9E" w:rsidRPr="005F69ED">
        <w:t>.</w:t>
      </w:r>
    </w:p>
    <w:p w14:paraId="7A63AB0D" w14:textId="77777777" w:rsidR="00B47AB1" w:rsidRPr="005F69ED" w:rsidRDefault="00B47AB1" w:rsidP="001C4C1C">
      <w:pPr>
        <w:pStyle w:val="Body01"/>
        <w:ind w:leftChars="0" w:left="360" w:right="315"/>
        <w:rPr>
          <w:sz w:val="24"/>
          <w:szCs w:val="24"/>
        </w:rPr>
      </w:pPr>
    </w:p>
    <w:p w14:paraId="5CA5FA05" w14:textId="63CB8937" w:rsidR="00B47AB1" w:rsidRPr="005F69ED" w:rsidRDefault="003812B7" w:rsidP="001C4C1C">
      <w:pPr>
        <w:pStyle w:val="Body01"/>
        <w:ind w:leftChars="0" w:left="360" w:right="315"/>
        <w:rPr>
          <w:sz w:val="24"/>
          <w:szCs w:val="24"/>
        </w:rPr>
      </w:pPr>
      <w:r w:rsidRPr="005F69ED">
        <w:rPr>
          <w:noProof/>
        </w:rPr>
        <mc:AlternateContent>
          <mc:Choice Requires="wpg">
            <w:drawing>
              <wp:anchor distT="0" distB="0" distL="114300" distR="114300" simplePos="0" relativeHeight="251630080" behindDoc="0" locked="1" layoutInCell="1" allowOverlap="1" wp14:anchorId="46A1E95D" wp14:editId="1C8CE21F">
                <wp:simplePos x="0" y="0"/>
                <wp:positionH relativeFrom="column">
                  <wp:posOffset>1243330</wp:posOffset>
                </wp:positionH>
                <wp:positionV relativeFrom="paragraph">
                  <wp:posOffset>-4445</wp:posOffset>
                </wp:positionV>
                <wp:extent cx="2904490" cy="461645"/>
                <wp:effectExtent l="0" t="0" r="0" b="0"/>
                <wp:wrapNone/>
                <wp:docPr id="1611135375"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4490" cy="461645"/>
                          <a:chOff x="3659" y="8513"/>
                          <a:chExt cx="4574" cy="727"/>
                        </a:xfrm>
                      </wpg:grpSpPr>
                      <pic:pic xmlns:pic="http://schemas.openxmlformats.org/drawingml/2006/picture">
                        <pic:nvPicPr>
                          <pic:cNvPr id="263587246" name="Picture 49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3673" y="8520"/>
                            <a:ext cx="45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1089706" name="Text Box 492"/>
                        <wps:cNvSpPr txBox="1">
                          <a:spLocks noChangeArrowheads="1"/>
                        </wps:cNvSpPr>
                        <wps:spPr bwMode="auto">
                          <a:xfrm>
                            <a:off x="3659" y="8513"/>
                            <a:ext cx="826"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099181" w14:textId="77777777" w:rsidR="001C4C1C" w:rsidRDefault="001C4C1C">
                              <w:pPr>
                                <w:jc w:val="center"/>
                                <w:rPr>
                                  <w:rFonts w:ascii="Times New Roman" w:hAnsi="Times New Roman"/>
                                  <w:szCs w:val="21"/>
                                </w:rPr>
                              </w:pPr>
                              <w:r>
                                <w:rPr>
                                  <w:rFonts w:ascii="Times New Roman" w:hAnsi="Times New Roman"/>
                                  <w:szCs w:val="21"/>
                                </w:rPr>
                                <w:t>Gốc</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1E95D" id="Group 497" o:spid="_x0000_s1155" style="position:absolute;left:0;text-align:left;margin-left:97.9pt;margin-top:-.35pt;width:228.7pt;height:36.35pt;z-index:251630080;mso-position-horizontal-relative:text;mso-position-vertical-relative:text" coordorigin="3659,8513" coordsize="4574,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">
                <v:shape id="Picture 491" o:spid="_x0000_s1156" type="#_x0000_t75" style="position:absolute;left:3673;top:8520;width:456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">
                  <v:imagedata r:id="rId157" o:title=""/>
                </v:shape>
                <v:shape id="Text Box 492" o:spid="_x0000_s1157" type="#_x0000_t202" style="position:absolute;left:3659;top:8513;width:826;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" filled="f" stroked="f">
                  <v:textbox inset="5.85pt,.7pt,5.85pt,.7pt">
                    <w:txbxContent>
                      <w:p w14:paraId="1A099181" w14:textId="77777777" w:rsidR="001C4C1C" w:rsidRDefault="001C4C1C">
                        <w:pPr>
                          <w:jc w:val="center"/>
                          <w:rPr>
                            <w:rFonts w:ascii="Times New Roman" w:hAnsi="Times New Roman"/>
                            <w:szCs w:val="21"/>
                          </w:rPr>
                        </w:pPr>
                        <w:r>
                          <w:rPr>
                            <w:rFonts w:ascii="Times New Roman" w:hAnsi="Times New Roman"/>
                            <w:szCs w:val="21"/>
                          </w:rPr>
                          <w:t>Gốc</w:t>
                        </w:r>
                      </w:p>
                    </w:txbxContent>
                  </v:textbox>
                </v:shape>
                <w10:anchorlock/>
              </v:group>
            </w:pict>
          </mc:Fallback>
        </mc:AlternateContent>
      </w:r>
    </w:p>
    <w:p w14:paraId="66758C06" w14:textId="77777777" w:rsidR="00B47AB1" w:rsidRPr="005F69ED" w:rsidRDefault="00B47AB1" w:rsidP="001C4C1C">
      <w:pPr>
        <w:pStyle w:val="Body01"/>
        <w:ind w:leftChars="0" w:left="360" w:right="315"/>
        <w:rPr>
          <w:sz w:val="24"/>
          <w:szCs w:val="24"/>
        </w:rPr>
      </w:pPr>
    </w:p>
    <w:p w14:paraId="4689A5D6" w14:textId="77777777" w:rsidR="00B47AB1" w:rsidRPr="005F69ED" w:rsidRDefault="00B47AB1" w:rsidP="001C4C1C">
      <w:pPr>
        <w:pStyle w:val="Body01"/>
        <w:ind w:leftChars="0" w:left="360" w:right="315"/>
        <w:rPr>
          <w:sz w:val="24"/>
          <w:szCs w:val="24"/>
        </w:rPr>
      </w:pPr>
    </w:p>
    <w:p w14:paraId="29ABCC8C" w14:textId="77777777" w:rsidR="00D50BB2" w:rsidRPr="005F69ED" w:rsidRDefault="00D50BB2" w:rsidP="001C4C1C">
      <w:pPr>
        <w:pStyle w:val="Body01"/>
        <w:ind w:leftChars="0" w:left="360" w:right="315"/>
        <w:rPr>
          <w:sz w:val="24"/>
          <w:szCs w:val="24"/>
        </w:rPr>
      </w:pPr>
    </w:p>
    <w:p w14:paraId="3ED2ED7A" w14:textId="77777777" w:rsidR="00B47AB1" w:rsidRPr="005F69ED" w:rsidRDefault="008D0696" w:rsidP="001C4C1C">
      <w:pPr>
        <w:pStyle w:val="Body01"/>
        <w:ind w:leftChars="0" w:left="360" w:right="315"/>
        <w:rPr>
          <w:b/>
          <w:sz w:val="24"/>
          <w:szCs w:val="24"/>
        </w:rPr>
      </w:pPr>
      <w:r w:rsidRPr="005F69ED">
        <w:rPr>
          <w:b/>
          <w:sz w:val="24"/>
          <w:szCs w:val="24"/>
        </w:rPr>
        <w:t>Xóa khỏ</w:t>
      </w:r>
      <w:r w:rsidR="00867E9E" w:rsidRPr="005F69ED">
        <w:rPr>
          <w:b/>
          <w:sz w:val="24"/>
          <w:szCs w:val="24"/>
        </w:rPr>
        <w:t>i danh sách</w:t>
      </w:r>
    </w:p>
    <w:p w14:paraId="3CED3A43" w14:textId="77777777" w:rsidR="00B47AB1" w:rsidRPr="005F69ED" w:rsidRDefault="00B47AB1" w:rsidP="001C4C1C">
      <w:pPr>
        <w:pStyle w:val="Body01"/>
        <w:ind w:leftChars="0" w:left="360" w:right="315"/>
        <w:rPr>
          <w:sz w:val="24"/>
          <w:szCs w:val="24"/>
        </w:rPr>
      </w:pPr>
    </w:p>
    <w:p w14:paraId="73E0E71E" w14:textId="77777777" w:rsidR="00B47AB1" w:rsidRPr="005F69ED" w:rsidRDefault="008D0696" w:rsidP="001C4C1C">
      <w:pPr>
        <w:pStyle w:val="Body01"/>
        <w:ind w:leftChars="0" w:left="360" w:right="315"/>
      </w:pPr>
      <w:r w:rsidRPr="005F69ED">
        <w:t xml:space="preserve">Ta xóa phần tử đầu tiên “35” khỏi danh sách, nơi nó được chèn vào ở xử lý trên. </w:t>
      </w:r>
      <w:r w:rsidR="00FB363F" w:rsidRPr="005F69ED">
        <w:t>H</w:t>
      </w:r>
      <w:r w:rsidRPr="005F69ED">
        <w:t>ệ quả</w:t>
      </w:r>
      <w:r w:rsidR="00FB363F" w:rsidRPr="005F69ED">
        <w:t xml:space="preserve"> là</w:t>
      </w:r>
      <w:r w:rsidRPr="005F69ED">
        <w:t xml:space="preserve">, </w:t>
      </w:r>
      <w:r w:rsidR="002F08E8" w:rsidRPr="005F69ED">
        <w:t xml:space="preserve">bằng cách </w:t>
      </w:r>
      <w:r w:rsidRPr="005F69ED">
        <w:t xml:space="preserve">kết hợp thao tác chèn và xóa, ta có thể cài đặt </w:t>
      </w:r>
      <w:r w:rsidR="00FB41C8" w:rsidRPr="005F69ED">
        <w:t>ngăn xếp</w:t>
      </w:r>
      <w:r w:rsidR="00B47AB1" w:rsidRPr="005F69ED">
        <w:t xml:space="preserve">. </w:t>
      </w:r>
    </w:p>
    <w:p w14:paraId="160F4E61" w14:textId="622FB6E3" w:rsidR="00B47AB1" w:rsidRPr="005F69ED" w:rsidRDefault="003812B7" w:rsidP="001C4C1C">
      <w:pPr>
        <w:pStyle w:val="Body01"/>
        <w:ind w:leftChars="0" w:left="360" w:right="315"/>
      </w:pPr>
      <w:r w:rsidRPr="005F69ED">
        <w:rPr>
          <w:noProof/>
        </w:rPr>
        <mc:AlternateContent>
          <mc:Choice Requires="wpg">
            <w:drawing>
              <wp:anchor distT="0" distB="0" distL="114300" distR="114300" simplePos="0" relativeHeight="251631104" behindDoc="0" locked="1" layoutInCell="1" allowOverlap="1" wp14:anchorId="4C825E11" wp14:editId="44934E4D">
                <wp:simplePos x="0" y="0"/>
                <wp:positionH relativeFrom="column">
                  <wp:posOffset>872490</wp:posOffset>
                </wp:positionH>
                <wp:positionV relativeFrom="paragraph">
                  <wp:posOffset>144780</wp:posOffset>
                </wp:positionV>
                <wp:extent cx="3641725" cy="263525"/>
                <wp:effectExtent l="0" t="0" r="0" b="0"/>
                <wp:wrapNone/>
                <wp:docPr id="1338568565"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1725" cy="263525"/>
                          <a:chOff x="3075" y="11229"/>
                          <a:chExt cx="5735" cy="415"/>
                        </a:xfrm>
                      </wpg:grpSpPr>
                      <pic:pic xmlns:pic="http://schemas.openxmlformats.org/drawingml/2006/picture">
                        <pic:nvPicPr>
                          <pic:cNvPr id="2041255953" name="Picture 49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3095" y="11254"/>
                            <a:ext cx="5715"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7975975" name="Text Box 496"/>
                        <wps:cNvSpPr txBox="1">
                          <a:spLocks noChangeArrowheads="1"/>
                        </wps:cNvSpPr>
                        <wps:spPr bwMode="auto">
                          <a:xfrm>
                            <a:off x="3075" y="11229"/>
                            <a:ext cx="826"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1ADFA" w14:textId="77777777" w:rsidR="001C4C1C" w:rsidRDefault="001C4C1C">
                              <w:pPr>
                                <w:jc w:val="center"/>
                                <w:rPr>
                                  <w:rFonts w:ascii="Times New Roman" w:hAnsi="Times New Roman"/>
                                  <w:szCs w:val="21"/>
                                </w:rPr>
                              </w:pPr>
                              <w:r>
                                <w:rPr>
                                  <w:rFonts w:ascii="Times New Roman" w:hAnsi="Times New Roman"/>
                                  <w:szCs w:val="21"/>
                                </w:rPr>
                                <w:t>Gốc</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825E11" id="Group 498" o:spid="_x0000_s1158" style="position:absolute;left:0;text-align:left;margin-left:68.7pt;margin-top:11.4pt;width:286.75pt;height:20.75pt;z-index:251631104;mso-position-horizontal-relative:text;mso-position-vertical-relative:text" coordorigin="3075,11229" coordsize="5735,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">
                <v:shape id="Picture 495" o:spid="_x0000_s1159" type="#_x0000_t75" style="position:absolute;left:3095;top:11254;width:5715;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">
                  <v:imagedata r:id="rId159" o:title=""/>
                </v:shape>
                <v:shape id="Text Box 496" o:spid="_x0000_s1160" type="#_x0000_t202" style="position:absolute;left:3075;top:11229;width:826;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" filled="f" stroked="f">
                  <v:textbox inset="5.85pt,.7pt,5.85pt,.7pt">
                    <w:txbxContent>
                      <w:p w14:paraId="6B81ADFA" w14:textId="77777777" w:rsidR="001C4C1C" w:rsidRDefault="001C4C1C">
                        <w:pPr>
                          <w:jc w:val="center"/>
                          <w:rPr>
                            <w:rFonts w:ascii="Times New Roman" w:hAnsi="Times New Roman"/>
                            <w:szCs w:val="21"/>
                          </w:rPr>
                        </w:pPr>
                        <w:r>
                          <w:rPr>
                            <w:rFonts w:ascii="Times New Roman" w:hAnsi="Times New Roman"/>
                            <w:szCs w:val="21"/>
                          </w:rPr>
                          <w:t>Gốc</w:t>
                        </w:r>
                      </w:p>
                    </w:txbxContent>
                  </v:textbox>
                </v:shape>
                <w10:anchorlock/>
              </v:group>
            </w:pict>
          </mc:Fallback>
        </mc:AlternateContent>
      </w:r>
    </w:p>
    <w:p w14:paraId="643EA90A" w14:textId="77777777" w:rsidR="00B47AB1" w:rsidRPr="005F69ED" w:rsidRDefault="00B47AB1" w:rsidP="001C4C1C">
      <w:pPr>
        <w:pStyle w:val="Body01"/>
        <w:ind w:leftChars="0" w:left="360" w:right="315"/>
      </w:pPr>
    </w:p>
    <w:p w14:paraId="52E7E19D" w14:textId="77777777" w:rsidR="00B47AB1" w:rsidRPr="005F69ED" w:rsidRDefault="00B47AB1" w:rsidP="001C4C1C">
      <w:pPr>
        <w:pStyle w:val="Body01"/>
        <w:ind w:leftChars="0" w:left="360" w:right="315"/>
      </w:pPr>
    </w:p>
    <w:p w14:paraId="24C71CFA" w14:textId="77777777" w:rsidR="00D50BB2" w:rsidRPr="005F69ED" w:rsidRDefault="00D50BB2" w:rsidP="001C4C1C">
      <w:pPr>
        <w:pStyle w:val="Body01"/>
        <w:ind w:leftChars="0" w:left="360" w:right="315"/>
      </w:pPr>
    </w:p>
    <w:p w14:paraId="05AF6D9A" w14:textId="77777777" w:rsidR="00D50BB2" w:rsidRPr="005F69ED" w:rsidRDefault="00D50BB2" w:rsidP="001C4C1C">
      <w:pPr>
        <w:pStyle w:val="Body01"/>
        <w:ind w:leftChars="0" w:left="360" w:right="315"/>
      </w:pPr>
    </w:p>
    <w:p w14:paraId="360C6B10" w14:textId="77777777" w:rsidR="006B08D4" w:rsidRPr="005F69ED" w:rsidRDefault="006B08D4" w:rsidP="001C4C1C">
      <w:pPr>
        <w:pStyle w:val="Body01"/>
        <w:ind w:leftChars="0" w:left="360" w:right="315"/>
      </w:pPr>
    </w:p>
    <w:p w14:paraId="15740E8B"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 xml:space="preserve">1.3.4 </w:t>
      </w:r>
      <w:r w:rsidR="008D0696" w:rsidRPr="005F69ED">
        <w:rPr>
          <w:b/>
          <w:sz w:val="40"/>
          <w:szCs w:val="40"/>
          <w:shd w:val="pct15" w:color="auto" w:fill="FFFFFF"/>
        </w:rPr>
        <w:t xml:space="preserve">Hàng đợi </w:t>
      </w:r>
      <w:r w:rsidR="00867E9E" w:rsidRPr="005F69ED">
        <w:rPr>
          <w:b/>
          <w:sz w:val="40"/>
          <w:szCs w:val="40"/>
          <w:shd w:val="pct15" w:color="auto" w:fill="FFFFFF"/>
        </w:rPr>
        <w:t>(</w:t>
      </w:r>
      <w:r w:rsidR="002B7AAE" w:rsidRPr="005F69ED">
        <w:rPr>
          <w:b/>
          <w:sz w:val="40"/>
          <w:szCs w:val="40"/>
          <w:shd w:val="pct15" w:color="auto" w:fill="FFFFFF"/>
        </w:rPr>
        <w:t xml:space="preserve">Queue - </w:t>
      </w:r>
      <w:r w:rsidR="00867E9E" w:rsidRPr="005F69ED">
        <w:rPr>
          <w:b/>
          <w:sz w:val="40"/>
          <w:szCs w:val="40"/>
          <w:shd w:val="pct15" w:color="auto" w:fill="FFFFFF"/>
        </w:rPr>
        <w:t>Danh sách đợi)</w:t>
      </w:r>
    </w:p>
    <w:p w14:paraId="205EBA26"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6F01A898" w14:textId="77777777">
        <w:trPr>
          <w:trHeight w:val="853"/>
        </w:trPr>
        <w:tc>
          <w:tcPr>
            <w:tcW w:w="1260" w:type="dxa"/>
            <w:vAlign w:val="center"/>
          </w:tcPr>
          <w:p w14:paraId="6D17FA80"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4BF1F144" w14:textId="77777777" w:rsidR="00B47AB1" w:rsidRPr="005F69ED" w:rsidRDefault="00FB41C8" w:rsidP="001C4C1C">
            <w:pPr>
              <w:pStyle w:val="Items"/>
              <w:ind w:right="315"/>
              <w:rPr>
                <w:rFonts w:cs="Times New Roman"/>
                <w:lang w:eastAsia="ja-JP"/>
              </w:rPr>
            </w:pPr>
            <w:r w:rsidRPr="005F69ED">
              <w:rPr>
                <w:rFonts w:cs="Times New Roman"/>
              </w:rPr>
              <w:t>Hàng đợi</w:t>
            </w:r>
            <w:r w:rsidR="008D0696" w:rsidRPr="005F69ED">
              <w:rPr>
                <w:rFonts w:cs="Times New Roman"/>
              </w:rPr>
              <w:t xml:space="preserve"> là một cấu trúc dữ liệu kiểu FIFO (First</w:t>
            </w:r>
            <w:r w:rsidR="008D0696" w:rsidRPr="005F69ED">
              <w:rPr>
                <w:rFonts w:cs="Times New Roman"/>
                <w:lang w:eastAsia="ja-JP"/>
              </w:rPr>
              <w:t>-</w:t>
            </w:r>
            <w:r w:rsidR="008D0696" w:rsidRPr="005F69ED">
              <w:rPr>
                <w:rFonts w:cs="Times New Roman"/>
              </w:rPr>
              <w:t>In First</w:t>
            </w:r>
            <w:r w:rsidR="008D0696" w:rsidRPr="005F69ED">
              <w:rPr>
                <w:rFonts w:cs="Times New Roman"/>
                <w:lang w:eastAsia="ja-JP"/>
              </w:rPr>
              <w:t>-</w:t>
            </w:r>
            <w:r w:rsidR="008D0696" w:rsidRPr="005F69ED">
              <w:rPr>
                <w:rFonts w:cs="Times New Roman"/>
              </w:rPr>
              <w:t>Out) vào trước ra trước</w:t>
            </w:r>
            <w:r w:rsidR="00B47AB1" w:rsidRPr="005F69ED">
              <w:rPr>
                <w:rFonts w:cs="Times New Roman"/>
              </w:rPr>
              <w:t xml:space="preserve">. </w:t>
            </w:r>
          </w:p>
          <w:p w14:paraId="1BC1A5C8" w14:textId="77777777" w:rsidR="00B47AB1" w:rsidRPr="005F69ED" w:rsidRDefault="00FB41C8" w:rsidP="001C4C1C">
            <w:pPr>
              <w:pStyle w:val="Items"/>
              <w:ind w:right="315"/>
              <w:rPr>
                <w:rFonts w:cs="Times New Roman"/>
                <w:lang w:eastAsia="ja-JP"/>
              </w:rPr>
            </w:pPr>
            <w:r w:rsidRPr="005F69ED">
              <w:rPr>
                <w:rFonts w:cs="Times New Roman"/>
              </w:rPr>
              <w:t>Hàng đợi</w:t>
            </w:r>
            <w:r w:rsidR="008D0696" w:rsidRPr="005F69ED">
              <w:rPr>
                <w:rFonts w:cs="Times New Roman"/>
              </w:rPr>
              <w:t xml:space="preserve"> được sử dụng trong xử lý giao dịch trực tuyến</w:t>
            </w:r>
            <w:r w:rsidR="00B47AB1" w:rsidRPr="005F69ED">
              <w:rPr>
                <w:rFonts w:cs="Times New Roman"/>
              </w:rPr>
              <w:t>.</w:t>
            </w:r>
          </w:p>
        </w:tc>
      </w:tr>
    </w:tbl>
    <w:p w14:paraId="2DADBF3D" w14:textId="77777777" w:rsidR="00B47AB1" w:rsidRPr="005F69ED" w:rsidRDefault="00B47AB1" w:rsidP="001C4C1C">
      <w:pPr>
        <w:pStyle w:val="Body01"/>
        <w:ind w:leftChars="0" w:left="360" w:right="315"/>
      </w:pPr>
    </w:p>
    <w:p w14:paraId="7D8E4FE9" w14:textId="77777777" w:rsidR="00B47AB1" w:rsidRPr="005F69ED" w:rsidRDefault="00062F93" w:rsidP="001C4C1C">
      <w:pPr>
        <w:pStyle w:val="Body01"/>
        <w:ind w:leftChars="0" w:left="360" w:right="315"/>
      </w:pPr>
      <w:r w:rsidRPr="005F69ED">
        <w:rPr>
          <w:b/>
        </w:rPr>
        <w:t>H</w:t>
      </w:r>
      <w:r w:rsidR="00C353E1" w:rsidRPr="005F69ED">
        <w:rPr>
          <w:b/>
        </w:rPr>
        <w:t>àng đợi</w:t>
      </w:r>
      <w:r w:rsidR="008D0696" w:rsidRPr="005F69ED">
        <w:t xml:space="preserve"> là một cấu trúc dữ liệu mà </w:t>
      </w:r>
      <w:r w:rsidR="007C0252" w:rsidRPr="005F69ED">
        <w:t>thao tác chèn được thực hiện ở</w:t>
      </w:r>
      <w:r w:rsidR="008D0696" w:rsidRPr="005F69ED">
        <w:t xml:space="preserve"> </w:t>
      </w:r>
      <w:r w:rsidR="0059318C" w:rsidRPr="005F69ED">
        <w:t>một</w:t>
      </w:r>
      <w:r w:rsidR="008D0696" w:rsidRPr="005F69ED">
        <w:t xml:space="preserve"> đầu và </w:t>
      </w:r>
      <w:r w:rsidR="007C0252" w:rsidRPr="005F69ED">
        <w:t xml:space="preserve">thao tác </w:t>
      </w:r>
      <w:r w:rsidR="008D0696" w:rsidRPr="005F69ED">
        <w:t>xóa</w:t>
      </w:r>
      <w:r w:rsidR="007C0252" w:rsidRPr="005F69ED">
        <w:t xml:space="preserve"> (lấy ra) được thực hiện</w:t>
      </w:r>
      <w:r w:rsidR="008D0696" w:rsidRPr="005F69ED">
        <w:t xml:space="preserve"> ở đầ</w:t>
      </w:r>
      <w:r w:rsidR="00CA50C9" w:rsidRPr="005F69ED">
        <w:t xml:space="preserve">u kia. </w:t>
      </w:r>
      <w:r w:rsidR="00281580" w:rsidRPr="005F69ED">
        <w:t>Dựa trên khái niệm, n</w:t>
      </w:r>
      <w:r w:rsidR="00CA50C9" w:rsidRPr="005F69ED">
        <w:t xml:space="preserve">ó có </w:t>
      </w:r>
      <w:r w:rsidR="00281580" w:rsidRPr="005F69ED">
        <w:t xml:space="preserve">được </w:t>
      </w:r>
      <w:r w:rsidR="00CA50C9" w:rsidRPr="005F69ED">
        <w:t>mô tả như</w:t>
      </w:r>
      <w:r w:rsidR="00281580" w:rsidRPr="005F69ED">
        <w:t xml:space="preserve"> sau.</w:t>
      </w:r>
    </w:p>
    <w:p w14:paraId="579CAC28" w14:textId="77777777" w:rsidR="00B47AB1" w:rsidRPr="005F69ED" w:rsidRDefault="00B47AB1" w:rsidP="001C4C1C">
      <w:pPr>
        <w:pStyle w:val="Body01"/>
        <w:ind w:leftChars="0" w:left="360" w:right="315"/>
      </w:pPr>
    </w:p>
    <w:p w14:paraId="308566F4" w14:textId="5B1877BE" w:rsidR="00B47AB1"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35200" behindDoc="0" locked="0" layoutInCell="1" allowOverlap="1" wp14:anchorId="405F7E61" wp14:editId="782268B9">
                <wp:simplePos x="0" y="0"/>
                <wp:positionH relativeFrom="column">
                  <wp:posOffset>2061210</wp:posOffset>
                </wp:positionH>
                <wp:positionV relativeFrom="paragraph">
                  <wp:posOffset>5715</wp:posOffset>
                </wp:positionV>
                <wp:extent cx="772160" cy="142240"/>
                <wp:effectExtent l="0" t="0" r="0" b="0"/>
                <wp:wrapNone/>
                <wp:docPr id="467067546"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160" cy="14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E4E6F7" w14:textId="77777777" w:rsidR="001C4C1C" w:rsidRPr="006B08D4" w:rsidRDefault="001C4C1C">
                            <w:pPr>
                              <w:rPr>
                                <w:rFonts w:ascii="Times New Roman" w:hAnsi="Times New Roman"/>
                                <w:sz w:val="20"/>
                                <w:szCs w:val="20"/>
                              </w:rPr>
                            </w:pPr>
                            <w:r>
                              <w:rPr>
                                <w:rFonts w:ascii="Times New Roman" w:hAnsi="Times New Roman"/>
                                <w:sz w:val="20"/>
                                <w:szCs w:val="20"/>
                              </w:rPr>
                              <w:t>Chèn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F7E61" id="Text Box 502" o:spid="_x0000_s1161" type="#_x0000_t202" style="position:absolute;left:0;text-align:left;margin-left:162.3pt;margin-top:.45pt;width:60.8pt;height:11.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" filled="f" stroked="f">
                <v:textbox inset="5.85pt,.7pt,5.85pt,.7pt">
                  <w:txbxContent>
                    <w:p w14:paraId="2FE4E6F7" w14:textId="77777777" w:rsidR="001C4C1C" w:rsidRPr="006B08D4" w:rsidRDefault="001C4C1C">
                      <w:pPr>
                        <w:rPr>
                          <w:rFonts w:ascii="Times New Roman" w:hAnsi="Times New Roman"/>
                          <w:sz w:val="20"/>
                          <w:szCs w:val="20"/>
                        </w:rPr>
                      </w:pPr>
                      <w:r>
                        <w:rPr>
                          <w:rFonts w:ascii="Times New Roman" w:hAnsi="Times New Roman"/>
                          <w:sz w:val="20"/>
                          <w:szCs w:val="20"/>
                        </w:rPr>
                        <w:t>Chèn</w:t>
                      </w:r>
                    </w:p>
                  </w:txbxContent>
                </v:textbox>
              </v:shape>
            </w:pict>
          </mc:Fallback>
        </mc:AlternateContent>
      </w:r>
      <w:r w:rsidRPr="005F69ED">
        <w:rPr>
          <w:noProof/>
        </w:rPr>
        <mc:AlternateContent>
          <mc:Choice Requires="wps">
            <w:drawing>
              <wp:anchor distT="0" distB="0" distL="114300" distR="114300" simplePos="0" relativeHeight="251637248" behindDoc="0" locked="0" layoutInCell="1" allowOverlap="1" wp14:anchorId="2A801EAA" wp14:editId="5B33F122">
                <wp:simplePos x="0" y="0"/>
                <wp:positionH relativeFrom="column">
                  <wp:posOffset>3242310</wp:posOffset>
                </wp:positionH>
                <wp:positionV relativeFrom="paragraph">
                  <wp:posOffset>5715</wp:posOffset>
                </wp:positionV>
                <wp:extent cx="597535" cy="142240"/>
                <wp:effectExtent l="0" t="0" r="0" b="0"/>
                <wp:wrapNone/>
                <wp:docPr id="918595079" name="Text 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 cy="14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4CB4F2" w14:textId="77777777" w:rsidR="001C4C1C" w:rsidRPr="006B08D4" w:rsidRDefault="001C4C1C" w:rsidP="00346EBC">
                            <w:pPr>
                              <w:jc w:val="center"/>
                              <w:rPr>
                                <w:rFonts w:ascii="Times New Roman" w:hAnsi="Times New Roman"/>
                                <w:sz w:val="20"/>
                                <w:szCs w:val="20"/>
                              </w:rPr>
                            </w:pPr>
                            <w:r>
                              <w:rPr>
                                <w:rFonts w:ascii="Times New Roman" w:hAnsi="Times New Roman"/>
                                <w:sz w:val="20"/>
                                <w:szCs w:val="20"/>
                              </w:rPr>
                              <w:t>Xóa</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01EAA" id="Text Box 504" o:spid="_x0000_s1162" type="#_x0000_t202" style="position:absolute;left:0;text-align:left;margin-left:255.3pt;margin-top:.45pt;width:47.05pt;height:11.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" filled="f" stroked="f">
                <v:textbox inset="5.85pt,.7pt,5.85pt,.7pt">
                  <w:txbxContent>
                    <w:p w14:paraId="154CB4F2" w14:textId="77777777" w:rsidR="001C4C1C" w:rsidRPr="006B08D4" w:rsidRDefault="001C4C1C" w:rsidP="00346EBC">
                      <w:pPr>
                        <w:jc w:val="center"/>
                        <w:rPr>
                          <w:rFonts w:ascii="Times New Roman" w:hAnsi="Times New Roman"/>
                          <w:sz w:val="20"/>
                          <w:szCs w:val="20"/>
                        </w:rPr>
                      </w:pPr>
                      <w:r>
                        <w:rPr>
                          <w:rFonts w:ascii="Times New Roman" w:hAnsi="Times New Roman"/>
                          <w:sz w:val="20"/>
                          <w:szCs w:val="20"/>
                        </w:rPr>
                        <w:t>Xóa</w:t>
                      </w:r>
                    </w:p>
                  </w:txbxContent>
                </v:textbox>
              </v:shape>
            </w:pict>
          </mc:Fallback>
        </mc:AlternateContent>
      </w:r>
      <w:r w:rsidRPr="005F69ED">
        <w:rPr>
          <w:noProof/>
        </w:rPr>
        <mc:AlternateContent>
          <mc:Choice Requires="wps">
            <w:drawing>
              <wp:anchor distT="0" distB="0" distL="114300" distR="114300" simplePos="0" relativeHeight="251634176" behindDoc="0" locked="0" layoutInCell="1" allowOverlap="1" wp14:anchorId="102527EB" wp14:editId="2268D495">
                <wp:simplePos x="0" y="0"/>
                <wp:positionH relativeFrom="column">
                  <wp:posOffset>3625850</wp:posOffset>
                </wp:positionH>
                <wp:positionV relativeFrom="paragraph">
                  <wp:posOffset>163830</wp:posOffset>
                </wp:positionV>
                <wp:extent cx="576580" cy="142240"/>
                <wp:effectExtent l="0" t="0" r="0" b="0"/>
                <wp:wrapNone/>
                <wp:docPr id="1250323003"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 cy="14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F7040" w14:textId="77777777" w:rsidR="001C4C1C" w:rsidRDefault="001C4C1C">
                            <w:pPr>
                              <w:jc w:val="center"/>
                              <w:rPr>
                                <w:rFonts w:ascii="Times New Roman" w:hAnsi="Times New Roman"/>
                                <w:sz w:val="18"/>
                                <w:szCs w:val="18"/>
                              </w:rPr>
                            </w:pPr>
                            <w:r>
                              <w:rPr>
                                <w:rFonts w:ascii="Times New Roman" w:hAnsi="Times New Roman"/>
                                <w:sz w:val="18"/>
                                <w:szCs w:val="18"/>
                              </w:rPr>
                              <w:t>Phần tử</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527EB" id="Text Box 501" o:spid="_x0000_s1163" type="#_x0000_t202" style="position:absolute;left:0;text-align:left;margin-left:285.5pt;margin-top:12.9pt;width:45.4pt;height:11.2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" filled="f" stroked="f">
                <v:textbox inset="5.85pt,.7pt,5.85pt,.7pt">
                  <w:txbxContent>
                    <w:p w14:paraId="6A8F7040" w14:textId="77777777" w:rsidR="001C4C1C" w:rsidRDefault="001C4C1C">
                      <w:pPr>
                        <w:jc w:val="center"/>
                        <w:rPr>
                          <w:rFonts w:ascii="Times New Roman" w:hAnsi="Times New Roman"/>
                          <w:sz w:val="18"/>
                          <w:szCs w:val="18"/>
                        </w:rPr>
                      </w:pPr>
                      <w:r>
                        <w:rPr>
                          <w:rFonts w:ascii="Times New Roman" w:hAnsi="Times New Roman"/>
                          <w:sz w:val="18"/>
                          <w:szCs w:val="18"/>
                        </w:rPr>
                        <w:t>Phần tử</w:t>
                      </w:r>
                    </w:p>
                  </w:txbxContent>
                </v:textbox>
              </v:shape>
            </w:pict>
          </mc:Fallback>
        </mc:AlternateContent>
      </w:r>
    </w:p>
    <w:p w14:paraId="08CB721D" w14:textId="3C27B515" w:rsidR="00B47AB1"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36224" behindDoc="0" locked="0" layoutInCell="1" allowOverlap="1" wp14:anchorId="7C7912C5" wp14:editId="1CE5EFA8">
                <wp:simplePos x="0" y="0"/>
                <wp:positionH relativeFrom="column">
                  <wp:posOffset>2239010</wp:posOffset>
                </wp:positionH>
                <wp:positionV relativeFrom="paragraph">
                  <wp:posOffset>158750</wp:posOffset>
                </wp:positionV>
                <wp:extent cx="416560" cy="142240"/>
                <wp:effectExtent l="0" t="0" r="0" b="0"/>
                <wp:wrapNone/>
                <wp:docPr id="1439056471"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14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038AB5" w14:textId="77777777" w:rsidR="001C4C1C" w:rsidRPr="006B08D4" w:rsidRDefault="001C4C1C">
                            <w:pPr>
                              <w:jc w:val="right"/>
                              <w:rPr>
                                <w:rFonts w:ascii="Times New Roman" w:hAnsi="Times New Roman"/>
                                <w:sz w:val="20"/>
                                <w:szCs w:val="20"/>
                              </w:rPr>
                            </w:pPr>
                            <w:r>
                              <w:rPr>
                                <w:rFonts w:ascii="Times New Roman" w:hAnsi="Times New Roman"/>
                                <w:sz w:val="20"/>
                                <w:szCs w:val="20"/>
                              </w:rPr>
                              <w:t>Đuôi</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912C5" id="Text Box 503" o:spid="_x0000_s1164" type="#_x0000_t202" style="position:absolute;left:0;text-align:left;margin-left:176.3pt;margin-top:12.5pt;width:32.8pt;height:11.2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" filled="f" stroked="f">
                <v:textbox inset="5.85pt,.7pt,5.85pt,.7pt">
                  <w:txbxContent>
                    <w:p w14:paraId="6C038AB5" w14:textId="77777777" w:rsidR="001C4C1C" w:rsidRPr="006B08D4" w:rsidRDefault="001C4C1C">
                      <w:pPr>
                        <w:jc w:val="right"/>
                        <w:rPr>
                          <w:rFonts w:ascii="Times New Roman" w:hAnsi="Times New Roman"/>
                          <w:sz w:val="20"/>
                          <w:szCs w:val="20"/>
                        </w:rPr>
                      </w:pPr>
                      <w:r>
                        <w:rPr>
                          <w:rFonts w:ascii="Times New Roman" w:hAnsi="Times New Roman"/>
                          <w:sz w:val="20"/>
                          <w:szCs w:val="20"/>
                        </w:rPr>
                        <w:t>Đuôi</w:t>
                      </w:r>
                    </w:p>
                  </w:txbxContent>
                </v:textbox>
              </v:shape>
            </w:pict>
          </mc:Fallback>
        </mc:AlternateContent>
      </w:r>
      <w:r w:rsidRPr="005F69ED">
        <w:rPr>
          <w:noProof/>
        </w:rPr>
        <mc:AlternateContent>
          <mc:Choice Requires="wps">
            <w:drawing>
              <wp:anchor distT="0" distB="0" distL="114300" distR="114300" simplePos="0" relativeHeight="251633152" behindDoc="0" locked="0" layoutInCell="1" allowOverlap="1" wp14:anchorId="4BD21CCE" wp14:editId="082517DE">
                <wp:simplePos x="0" y="0"/>
                <wp:positionH relativeFrom="column">
                  <wp:posOffset>1517650</wp:posOffset>
                </wp:positionH>
                <wp:positionV relativeFrom="paragraph">
                  <wp:posOffset>3810</wp:posOffset>
                </wp:positionV>
                <wp:extent cx="565785" cy="152400"/>
                <wp:effectExtent l="0" t="0" r="0" b="0"/>
                <wp:wrapNone/>
                <wp:docPr id="1674700541" name="Text 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4A6E49" w14:textId="77777777" w:rsidR="001C4C1C" w:rsidRDefault="001C4C1C" w:rsidP="00346EBC">
                            <w:pPr>
                              <w:rPr>
                                <w:rFonts w:ascii="Times New Roman" w:hAnsi="Times New Roman"/>
                                <w:sz w:val="18"/>
                                <w:szCs w:val="18"/>
                              </w:rPr>
                            </w:pPr>
                            <w:r>
                              <w:rPr>
                                <w:rFonts w:ascii="Times New Roman" w:hAnsi="Times New Roman"/>
                                <w:sz w:val="18"/>
                                <w:szCs w:val="18"/>
                              </w:rPr>
                              <w:t>Phần tử</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21CCE" id="Text Box 500" o:spid="_x0000_s1165" type="#_x0000_t202" style="position:absolute;left:0;text-align:left;margin-left:119.5pt;margin-top:.3pt;width:44.55pt;height:1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" filled="f" stroked="f">
                <v:textbox inset="5.85pt,.7pt,5.85pt,.7pt">
                  <w:txbxContent>
                    <w:p w14:paraId="4E4A6E49" w14:textId="77777777" w:rsidR="001C4C1C" w:rsidRDefault="001C4C1C" w:rsidP="00346EBC">
                      <w:pPr>
                        <w:rPr>
                          <w:rFonts w:ascii="Times New Roman" w:hAnsi="Times New Roman"/>
                          <w:sz w:val="18"/>
                          <w:szCs w:val="18"/>
                        </w:rPr>
                      </w:pPr>
                      <w:r>
                        <w:rPr>
                          <w:rFonts w:ascii="Times New Roman" w:hAnsi="Times New Roman"/>
                          <w:sz w:val="18"/>
                          <w:szCs w:val="18"/>
                        </w:rPr>
                        <w:t>Phần tử</w:t>
                      </w:r>
                    </w:p>
                  </w:txbxContent>
                </v:textbox>
              </v:shape>
            </w:pict>
          </mc:Fallback>
        </mc:AlternateContent>
      </w:r>
      <w:r w:rsidRPr="005F69ED">
        <w:rPr>
          <w:noProof/>
        </w:rPr>
        <w:drawing>
          <wp:anchor distT="0" distB="0" distL="114300" distR="114300" simplePos="0" relativeHeight="251632128" behindDoc="0" locked="0" layoutInCell="1" allowOverlap="1" wp14:anchorId="56A7F3CF" wp14:editId="79D40F1D">
            <wp:simplePos x="0" y="0"/>
            <wp:positionH relativeFrom="column">
              <wp:align>center</wp:align>
            </wp:positionH>
            <wp:positionV relativeFrom="paragraph">
              <wp:posOffset>-3810</wp:posOffset>
            </wp:positionV>
            <wp:extent cx="2619375" cy="171450"/>
            <wp:effectExtent l="0" t="0" r="0" b="0"/>
            <wp:wrapNone/>
            <wp:docPr id="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619375" cy="17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E58358" w14:textId="61011491" w:rsidR="00B47AB1"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38272" behindDoc="0" locked="0" layoutInCell="1" allowOverlap="1" wp14:anchorId="04413866" wp14:editId="1885D31F">
                <wp:simplePos x="0" y="0"/>
                <wp:positionH relativeFrom="column">
                  <wp:posOffset>3026410</wp:posOffset>
                </wp:positionH>
                <wp:positionV relativeFrom="paragraph">
                  <wp:posOffset>10795</wp:posOffset>
                </wp:positionV>
                <wp:extent cx="524510" cy="142240"/>
                <wp:effectExtent l="0" t="0" r="0" b="0"/>
                <wp:wrapNone/>
                <wp:docPr id="1563421725"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 cy="14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DFA9E4" w14:textId="77777777" w:rsidR="001C4C1C" w:rsidRPr="006B08D4" w:rsidRDefault="001C4C1C">
                            <w:pPr>
                              <w:rPr>
                                <w:rFonts w:ascii="Times New Roman" w:hAnsi="Times New Roman"/>
                                <w:sz w:val="20"/>
                                <w:szCs w:val="20"/>
                              </w:rPr>
                            </w:pPr>
                            <w:r>
                              <w:rPr>
                                <w:rFonts w:ascii="Times New Roman" w:hAnsi="Times New Roman"/>
                                <w:sz w:val="20"/>
                                <w:szCs w:val="20"/>
                              </w:rPr>
                              <w:t>Đầu</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13866" id="Text Box 505" o:spid="_x0000_s1166" type="#_x0000_t202" style="position:absolute;left:0;text-align:left;margin-left:238.3pt;margin-top:.85pt;width:41.3pt;height:11.2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" filled="f" stroked="f">
                <v:textbox inset="5.85pt,.7pt,5.85pt,.7pt">
                  <w:txbxContent>
                    <w:p w14:paraId="79DFA9E4" w14:textId="77777777" w:rsidR="001C4C1C" w:rsidRPr="006B08D4" w:rsidRDefault="001C4C1C">
                      <w:pPr>
                        <w:rPr>
                          <w:rFonts w:ascii="Times New Roman" w:hAnsi="Times New Roman"/>
                          <w:sz w:val="20"/>
                          <w:szCs w:val="20"/>
                        </w:rPr>
                      </w:pPr>
                      <w:r>
                        <w:rPr>
                          <w:rFonts w:ascii="Times New Roman" w:hAnsi="Times New Roman"/>
                          <w:sz w:val="20"/>
                          <w:szCs w:val="20"/>
                        </w:rPr>
                        <w:t>Đầu</w:t>
                      </w:r>
                    </w:p>
                  </w:txbxContent>
                </v:textbox>
              </v:shape>
            </w:pict>
          </mc:Fallback>
        </mc:AlternateContent>
      </w:r>
    </w:p>
    <w:p w14:paraId="22ECCBBE" w14:textId="77777777" w:rsidR="00B47AB1" w:rsidRPr="005F69ED" w:rsidRDefault="00B47AB1" w:rsidP="001C4C1C">
      <w:pPr>
        <w:pStyle w:val="Body01"/>
        <w:ind w:leftChars="0" w:left="360" w:right="315"/>
      </w:pPr>
    </w:p>
    <w:p w14:paraId="71510CC4" w14:textId="77777777" w:rsidR="00B47AB1" w:rsidRPr="005F69ED" w:rsidRDefault="00B47AB1" w:rsidP="001C4C1C">
      <w:pPr>
        <w:pStyle w:val="Body01"/>
        <w:ind w:leftChars="0" w:left="360" w:right="315"/>
      </w:pPr>
    </w:p>
    <w:p w14:paraId="4D63A5C0" w14:textId="77777777" w:rsidR="00B47AB1" w:rsidRPr="005F69ED" w:rsidRDefault="008D0696" w:rsidP="001C4C1C">
      <w:pPr>
        <w:pStyle w:val="Body01"/>
        <w:ind w:leftChars="0" w:left="360" w:right="315"/>
      </w:pPr>
      <w:r w:rsidRPr="005F69ED">
        <w:t xml:space="preserve">Dữ liệu đầu tiên trong </w:t>
      </w:r>
      <w:r w:rsidR="00C353E1" w:rsidRPr="005F69ED">
        <w:t>hàng đợi</w:t>
      </w:r>
      <w:r w:rsidRPr="005F69ED">
        <w:t xml:space="preserve"> được gọi là </w:t>
      </w:r>
      <w:r w:rsidR="00346EBC" w:rsidRPr="005F69ED">
        <w:rPr>
          <w:b/>
        </w:rPr>
        <w:t>“</w:t>
      </w:r>
      <w:r w:rsidR="00C353E1" w:rsidRPr="005F69ED">
        <w:rPr>
          <w:b/>
        </w:rPr>
        <w:t>đầu</w:t>
      </w:r>
      <w:r w:rsidR="00346EBC" w:rsidRPr="005F69ED">
        <w:rPr>
          <w:b/>
        </w:rPr>
        <w:t>”</w:t>
      </w:r>
      <w:r w:rsidR="00C353E1" w:rsidRPr="005F69ED">
        <w:t xml:space="preserve"> </w:t>
      </w:r>
      <w:r w:rsidRPr="005F69ED">
        <w:t xml:space="preserve">và dữ liệu cuối cùng được gọi là </w:t>
      </w:r>
      <w:r w:rsidR="00346EBC" w:rsidRPr="005F69ED">
        <w:rPr>
          <w:b/>
        </w:rPr>
        <w:t>“</w:t>
      </w:r>
      <w:r w:rsidR="00C353E1" w:rsidRPr="005F69ED">
        <w:rPr>
          <w:b/>
        </w:rPr>
        <w:t>đuôi</w:t>
      </w:r>
      <w:r w:rsidR="00346EBC" w:rsidRPr="005F69ED">
        <w:rPr>
          <w:b/>
        </w:rPr>
        <w:t>”</w:t>
      </w:r>
      <w:r w:rsidR="00F85305" w:rsidRPr="005F69ED">
        <w:rPr>
          <w:b/>
        </w:rPr>
        <w:t>.</w:t>
      </w:r>
      <w:r w:rsidRPr="005F69ED">
        <w:t xml:space="preserve"> Mộ</w:t>
      </w:r>
      <w:r w:rsidR="00F85305" w:rsidRPr="005F69ED">
        <w:t xml:space="preserve">t </w:t>
      </w:r>
      <w:r w:rsidR="00C353E1" w:rsidRPr="005F69ED">
        <w:t>hàng đợi</w:t>
      </w:r>
      <w:r w:rsidR="00F85305" w:rsidRPr="005F69ED">
        <w:t xml:space="preserve"> còn được gọi là “</w:t>
      </w:r>
      <w:r w:rsidR="00C353E1" w:rsidRPr="005F69ED">
        <w:t xml:space="preserve">danh sách </w:t>
      </w:r>
      <w:r w:rsidR="00F85305" w:rsidRPr="005F69ED">
        <w:t>đợi – waiting list”, tên này lấy từ khái niệm của trình tự xử lý</w:t>
      </w:r>
      <w:r w:rsidR="00B47AB1" w:rsidRPr="005F69ED">
        <w:t xml:space="preserve">. </w:t>
      </w:r>
    </w:p>
    <w:p w14:paraId="02DA9BFB" w14:textId="77777777" w:rsidR="00B47AB1" w:rsidRPr="005F69ED" w:rsidRDefault="00D50BB2">
      <w:pPr>
        <w:pStyle w:val="Heading5"/>
        <w:rPr>
          <w:rFonts w:ascii="Times New Roman" w:hAnsi="Times New Roman"/>
        </w:rPr>
      </w:pPr>
      <w:r w:rsidRPr="005F69ED">
        <w:rPr>
          <w:rFonts w:ascii="Times New Roman" w:hAnsi="Times New Roman"/>
          <w:b w:val="0"/>
          <w:sz w:val="24"/>
          <w:szCs w:val="24"/>
        </w:rPr>
        <w:br w:type="page"/>
      </w:r>
      <w:r w:rsidR="003B2147" w:rsidRPr="005F69ED">
        <w:rPr>
          <w:rFonts w:ascii="Times New Roman" w:hAnsi="Times New Roman"/>
        </w:rPr>
        <w:lastRenderedPageBreak/>
        <w:t xml:space="preserve">Các thao tác trên </w:t>
      </w:r>
      <w:r w:rsidR="00A677E6" w:rsidRPr="005F69ED">
        <w:rPr>
          <w:rFonts w:ascii="Times New Roman" w:hAnsi="Times New Roman"/>
        </w:rPr>
        <w:t>hàng đợi</w:t>
      </w:r>
    </w:p>
    <w:p w14:paraId="179EAEDF" w14:textId="77777777" w:rsidR="00B47AB1" w:rsidRPr="005F69ED" w:rsidRDefault="00CF6FD1" w:rsidP="001C4C1C">
      <w:pPr>
        <w:pStyle w:val="Body01"/>
        <w:ind w:leftChars="0" w:left="360" w:right="315"/>
        <w:rPr>
          <w:sz w:val="24"/>
          <w:szCs w:val="24"/>
        </w:rPr>
      </w:pPr>
      <w:r w:rsidRPr="005F69ED">
        <w:t xml:space="preserve">Hàng đợi </w:t>
      </w:r>
      <w:r w:rsidR="00C13058" w:rsidRPr="005F69ED">
        <w:t xml:space="preserve">là cấu trúc dữ liệu kiểu FIFO (First-In First-Out) vào trước ra trước, nghĩa là phần tử được lưu trữ trước sẽ được lấy ra trước. Trong hình vẽ dưới, dữ liệu được lưu trữ theo thứ tự “1 </w:t>
      </w:r>
      <w:r w:rsidR="00C13058" w:rsidRPr="005F69ED">
        <w:sym w:font="Wingdings" w:char="F0E0"/>
      </w:r>
      <w:r w:rsidR="00C13058" w:rsidRPr="005F69ED">
        <w:t xml:space="preserve"> 2 </w:t>
      </w:r>
      <w:r w:rsidR="00C13058" w:rsidRPr="005F69ED">
        <w:sym w:font="Wingdings" w:char="F0E0"/>
      </w:r>
      <w:r w:rsidR="00C13058" w:rsidRPr="005F69ED">
        <w:t xml:space="preserve"> 3” và được lấy ra theo thứ tự “1 </w:t>
      </w:r>
      <w:r w:rsidR="00C13058" w:rsidRPr="005F69ED">
        <w:sym w:font="Wingdings" w:char="F0E0"/>
      </w:r>
      <w:r w:rsidR="00C13058" w:rsidRPr="005F69ED">
        <w:t xml:space="preserve"> 2 </w:t>
      </w:r>
      <w:r w:rsidR="00C13058" w:rsidRPr="005F69ED">
        <w:sym w:font="Wingdings" w:char="F0E0"/>
      </w:r>
      <w:r w:rsidR="00C13058" w:rsidRPr="005F69ED">
        <w:t xml:space="preserve"> 3.”</w:t>
      </w:r>
    </w:p>
    <w:p w14:paraId="3DA76DD1" w14:textId="77777777" w:rsidR="00B47AB1" w:rsidRPr="005F69ED" w:rsidRDefault="00B47AB1" w:rsidP="001C4C1C">
      <w:pPr>
        <w:pStyle w:val="Body01"/>
        <w:ind w:leftChars="0" w:left="360" w:right="315"/>
      </w:pPr>
    </w:p>
    <w:p w14:paraId="5B2CBC5F" w14:textId="610BB366" w:rsidR="00B47AB1"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41344" behindDoc="0" locked="0" layoutInCell="1" allowOverlap="1" wp14:anchorId="551D5F9E" wp14:editId="13633C44">
                <wp:simplePos x="0" y="0"/>
                <wp:positionH relativeFrom="column">
                  <wp:posOffset>3100070</wp:posOffset>
                </wp:positionH>
                <wp:positionV relativeFrom="paragraph">
                  <wp:posOffset>155575</wp:posOffset>
                </wp:positionV>
                <wp:extent cx="673100" cy="171450"/>
                <wp:effectExtent l="0" t="0" r="0" b="0"/>
                <wp:wrapNone/>
                <wp:docPr id="836536542" name="Text 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171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3B8883" w14:textId="77777777" w:rsidR="001C4C1C" w:rsidRPr="006B08D4" w:rsidRDefault="001C4C1C">
                            <w:pPr>
                              <w:jc w:val="center"/>
                              <w:rPr>
                                <w:rFonts w:ascii="Times New Roman" w:hAnsi="Times New Roman"/>
                                <w:sz w:val="20"/>
                                <w:szCs w:val="20"/>
                              </w:rPr>
                            </w:pPr>
                            <w:r>
                              <w:rPr>
                                <w:rFonts w:ascii="Times New Roman" w:hAnsi="Times New Roman"/>
                                <w:sz w:val="20"/>
                                <w:szCs w:val="20"/>
                              </w:rPr>
                              <w:t>Xóa</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D5F9E" id="Text Box 509" o:spid="_x0000_s1167" type="#_x0000_t202" style="position:absolute;left:0;text-align:left;margin-left:244.1pt;margin-top:12.25pt;width:53pt;height:13.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" filled="f" stroked="f">
                <v:textbox inset="5.85pt,.7pt,5.85pt,.7pt">
                  <w:txbxContent>
                    <w:p w14:paraId="613B8883" w14:textId="77777777" w:rsidR="001C4C1C" w:rsidRPr="006B08D4" w:rsidRDefault="001C4C1C">
                      <w:pPr>
                        <w:jc w:val="center"/>
                        <w:rPr>
                          <w:rFonts w:ascii="Times New Roman" w:hAnsi="Times New Roman"/>
                          <w:sz w:val="20"/>
                          <w:szCs w:val="20"/>
                        </w:rPr>
                      </w:pPr>
                      <w:r>
                        <w:rPr>
                          <w:rFonts w:ascii="Times New Roman" w:hAnsi="Times New Roman"/>
                          <w:sz w:val="20"/>
                          <w:szCs w:val="20"/>
                        </w:rPr>
                        <w:t>Xóa</w:t>
                      </w:r>
                    </w:p>
                  </w:txbxContent>
                </v:textbox>
              </v:shape>
            </w:pict>
          </mc:Fallback>
        </mc:AlternateContent>
      </w:r>
      <w:r w:rsidRPr="005F69ED">
        <w:rPr>
          <w:noProof/>
        </w:rPr>
        <mc:AlternateContent>
          <mc:Choice Requires="wps">
            <w:drawing>
              <wp:anchor distT="0" distB="0" distL="114300" distR="114300" simplePos="0" relativeHeight="251640320" behindDoc="0" locked="0" layoutInCell="1" allowOverlap="1" wp14:anchorId="62EA23F0" wp14:editId="0283A1A9">
                <wp:simplePos x="0" y="0"/>
                <wp:positionH relativeFrom="column">
                  <wp:posOffset>1948180</wp:posOffset>
                </wp:positionH>
                <wp:positionV relativeFrom="paragraph">
                  <wp:posOffset>155575</wp:posOffset>
                </wp:positionV>
                <wp:extent cx="692150" cy="172085"/>
                <wp:effectExtent l="0" t="0" r="0" b="0"/>
                <wp:wrapNone/>
                <wp:docPr id="521623984" name="Text 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1720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D83085" w14:textId="77777777" w:rsidR="001C4C1C" w:rsidRPr="006B08D4" w:rsidRDefault="001C4C1C" w:rsidP="00346EBC">
                            <w:pPr>
                              <w:rPr>
                                <w:rFonts w:ascii="Times New Roman" w:hAnsi="Times New Roman"/>
                                <w:sz w:val="20"/>
                                <w:szCs w:val="20"/>
                              </w:rPr>
                            </w:pPr>
                            <w:r>
                              <w:rPr>
                                <w:rFonts w:ascii="Times New Roman" w:hAnsi="Times New Roman"/>
                                <w:sz w:val="20"/>
                                <w:szCs w:val="20"/>
                              </w:rPr>
                              <w:t>Chèn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A23F0" id="Text Box 508" o:spid="_x0000_s1168" type="#_x0000_t202" style="position:absolute;left:0;text-align:left;margin-left:153.4pt;margin-top:12.25pt;width:54.5pt;height:13.5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" filled="f" stroked="f">
                <v:textbox inset="5.85pt,.7pt,5.85pt,.7pt">
                  <w:txbxContent>
                    <w:p w14:paraId="0FD83085" w14:textId="77777777" w:rsidR="001C4C1C" w:rsidRPr="006B08D4" w:rsidRDefault="001C4C1C" w:rsidP="00346EBC">
                      <w:pPr>
                        <w:rPr>
                          <w:rFonts w:ascii="Times New Roman" w:hAnsi="Times New Roman"/>
                          <w:sz w:val="20"/>
                          <w:szCs w:val="20"/>
                        </w:rPr>
                      </w:pPr>
                      <w:r>
                        <w:rPr>
                          <w:rFonts w:ascii="Times New Roman" w:hAnsi="Times New Roman"/>
                          <w:sz w:val="20"/>
                          <w:szCs w:val="20"/>
                        </w:rPr>
                        <w:t>Chèn</w:t>
                      </w:r>
                    </w:p>
                  </w:txbxContent>
                </v:textbox>
              </v:shape>
            </w:pict>
          </mc:Fallback>
        </mc:AlternateContent>
      </w:r>
      <w:r w:rsidRPr="005F69ED">
        <w:rPr>
          <w:noProof/>
        </w:rPr>
        <w:drawing>
          <wp:anchor distT="0" distB="0" distL="114300" distR="114300" simplePos="0" relativeHeight="251639296" behindDoc="0" locked="0" layoutInCell="1" allowOverlap="1" wp14:anchorId="4B718B79" wp14:editId="4DEF4FA3">
            <wp:simplePos x="0" y="0"/>
            <wp:positionH relativeFrom="column">
              <wp:align>center</wp:align>
            </wp:positionH>
            <wp:positionV relativeFrom="paragraph">
              <wp:posOffset>0</wp:posOffset>
            </wp:positionV>
            <wp:extent cx="1924050" cy="161925"/>
            <wp:effectExtent l="0" t="0" r="0" b="0"/>
            <wp:wrapNone/>
            <wp:docPr id="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924050" cy="161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43735C" w14:textId="77777777" w:rsidR="00B47AB1" w:rsidRPr="005F69ED" w:rsidRDefault="00B47AB1" w:rsidP="001C4C1C">
      <w:pPr>
        <w:pStyle w:val="Body01"/>
        <w:ind w:leftChars="0" w:left="360" w:right="315"/>
      </w:pPr>
    </w:p>
    <w:p w14:paraId="5CAD6B02" w14:textId="77777777" w:rsidR="00B47AB1" w:rsidRPr="005F69ED" w:rsidRDefault="00B47AB1" w:rsidP="001C4C1C">
      <w:pPr>
        <w:pStyle w:val="Body01"/>
        <w:ind w:leftChars="0" w:left="360" w:right="315"/>
      </w:pPr>
    </w:p>
    <w:p w14:paraId="03EF1CB9" w14:textId="77777777" w:rsidR="00B47AB1" w:rsidRPr="005F69ED" w:rsidRDefault="00B47AB1" w:rsidP="001C4C1C">
      <w:pPr>
        <w:pStyle w:val="Body01"/>
        <w:ind w:leftChars="0" w:left="360" w:right="315"/>
      </w:pPr>
    </w:p>
    <w:p w14:paraId="072D9564" w14:textId="77777777" w:rsidR="00B47AB1" w:rsidRPr="005F69ED" w:rsidRDefault="00ED5914" w:rsidP="001C4C1C">
      <w:pPr>
        <w:pStyle w:val="Body01"/>
        <w:ind w:leftChars="0" w:left="360" w:right="315"/>
      </w:pPr>
      <w:r w:rsidRPr="005F69ED">
        <w:t xml:space="preserve">Trong </w:t>
      </w:r>
      <w:r w:rsidR="00CF6FD1" w:rsidRPr="005F69ED">
        <w:t>hàng đợi</w:t>
      </w:r>
      <w:r w:rsidRPr="005F69ED">
        <w:t>, dữ liệu luôn luôn được lưu trữ (enqueued) sau dữ liệu cuối cùng, và dữ liệu đầu tiên (cũ nhất) luôn luôn bị xóa (dequeued) trước</w:t>
      </w:r>
      <w:r w:rsidR="00B47AB1" w:rsidRPr="005F69ED">
        <w:t>.</w:t>
      </w:r>
      <w:r w:rsidR="00B47AB1" w:rsidRPr="005F69ED">
        <w:rPr>
          <w:rStyle w:val="FootnoteReference"/>
        </w:rPr>
        <w:footnoteReference w:id="42"/>
      </w:r>
      <w:r w:rsidR="00B47AB1" w:rsidRPr="005F69ED">
        <w:t xml:space="preserve"> </w:t>
      </w:r>
    </w:p>
    <w:p w14:paraId="7AC8C8EF" w14:textId="77777777" w:rsidR="00B47AB1" w:rsidRPr="005F69ED" w:rsidRDefault="00B47AB1" w:rsidP="001C4C1C">
      <w:pPr>
        <w:pStyle w:val="Body01"/>
        <w:ind w:leftChars="0" w:left="360" w:right="315"/>
        <w:rPr>
          <w:sz w:val="24"/>
          <w:szCs w:val="24"/>
        </w:rPr>
      </w:pPr>
    </w:p>
    <w:p w14:paraId="03D16E17" w14:textId="77777777" w:rsidR="00B47AB1" w:rsidRPr="005F69ED" w:rsidRDefault="00FD3194">
      <w:pPr>
        <w:pStyle w:val="Heading5"/>
        <w:rPr>
          <w:rFonts w:ascii="Times New Roman" w:hAnsi="Times New Roman"/>
        </w:rPr>
      </w:pPr>
      <w:r w:rsidRPr="005F69ED">
        <w:rPr>
          <w:rFonts w:ascii="Times New Roman" w:hAnsi="Times New Roman"/>
        </w:rPr>
        <w:t>Các v</w:t>
      </w:r>
      <w:r w:rsidR="004277A4" w:rsidRPr="005F69ED">
        <w:rPr>
          <w:rFonts w:ascii="Times New Roman" w:hAnsi="Times New Roman"/>
        </w:rPr>
        <w:t xml:space="preserve">í dụ về </w:t>
      </w:r>
      <w:r w:rsidR="00B52BAF" w:rsidRPr="005F69ED">
        <w:rPr>
          <w:rFonts w:ascii="Times New Roman" w:hAnsi="Times New Roman"/>
        </w:rPr>
        <w:t>hàng đợi</w:t>
      </w:r>
    </w:p>
    <w:p w14:paraId="1479262D" w14:textId="77777777" w:rsidR="00D50BB2" w:rsidRPr="005F69ED" w:rsidRDefault="004277A4" w:rsidP="001C4C1C">
      <w:pPr>
        <w:pStyle w:val="Body01"/>
        <w:ind w:leftChars="0" w:left="360" w:right="315"/>
      </w:pPr>
      <w:r w:rsidRPr="005F69ED">
        <w:t xml:space="preserve">Trong </w:t>
      </w:r>
      <w:r w:rsidR="005B46EF" w:rsidRPr="005F69ED">
        <w:t xml:space="preserve">xử lý </w:t>
      </w:r>
      <w:r w:rsidR="00A216CC" w:rsidRPr="005F69ED">
        <w:t xml:space="preserve">đa </w:t>
      </w:r>
      <w:r w:rsidR="005B46EF" w:rsidRPr="005F69ED">
        <w:t>chương trình</w:t>
      </w:r>
      <w:r w:rsidR="00D231EF" w:rsidRPr="005F69ED">
        <w:t xml:space="preserve">, các chương trình đang đợi để thực hiện có độ ưu tiên bằng nhau được đặt vào </w:t>
      </w:r>
      <w:r w:rsidR="00914154" w:rsidRPr="005F69ED">
        <w:t xml:space="preserve">hàng đợi thực hiện </w:t>
      </w:r>
      <w:r w:rsidR="00D231EF" w:rsidRPr="005F69ED">
        <w:t>và ch</w:t>
      </w:r>
      <w:r w:rsidR="00FC21EA" w:rsidRPr="005F69ED">
        <w:t xml:space="preserve">ờ </w:t>
      </w:r>
      <w:r w:rsidR="00D231EF" w:rsidRPr="005F69ED">
        <w:t>đến khi CPU sẵ</w:t>
      </w:r>
      <w:r w:rsidR="005A26A0" w:rsidRPr="005F69ED">
        <w:t>n sàng</w:t>
      </w:r>
      <w:r w:rsidR="00D231EF" w:rsidRPr="005F69ED">
        <w:t xml:space="preserve">. Trong </w:t>
      </w:r>
      <w:r w:rsidR="00D231EF" w:rsidRPr="005F69ED">
        <w:rPr>
          <w:b/>
        </w:rPr>
        <w:t>xử lý các giao dịch trực tuyến</w:t>
      </w:r>
      <w:r w:rsidR="007B2E3F" w:rsidRPr="005F69ED">
        <w:rPr>
          <w:rStyle w:val="FootnoteReference"/>
          <w:b/>
        </w:rPr>
        <w:footnoteReference w:id="43"/>
      </w:r>
      <w:r w:rsidR="00D231EF" w:rsidRPr="005F69ED">
        <w:rPr>
          <w:b/>
        </w:rPr>
        <w:t>,</w:t>
      </w:r>
      <w:r w:rsidR="00D231EF" w:rsidRPr="005F69ED">
        <w:t xml:space="preserve"> các thông điệp</w:t>
      </w:r>
      <w:r w:rsidR="00566C88" w:rsidRPr="005F69ED">
        <w:t xml:space="preserve"> (văn bản điện tử)</w:t>
      </w:r>
      <w:r w:rsidR="00D231EF" w:rsidRPr="005F69ED">
        <w:t xml:space="preserve"> được đưa vào </w:t>
      </w:r>
      <w:r w:rsidR="00BA05D5" w:rsidRPr="005F69ED">
        <w:t>hàng đợi</w:t>
      </w:r>
      <w:r w:rsidR="00D231EF" w:rsidRPr="005F69ED">
        <w:t xml:space="preserve"> và được xử lý theo thứ tự đi vào.</w:t>
      </w:r>
    </w:p>
    <w:p w14:paraId="06BA3A35" w14:textId="77777777" w:rsidR="00B47AB1" w:rsidRPr="005F69ED" w:rsidRDefault="0026734D">
      <w:pPr>
        <w:pStyle w:val="Heading5"/>
        <w:rPr>
          <w:rFonts w:ascii="Times New Roman" w:hAnsi="Times New Roman"/>
        </w:rPr>
      </w:pPr>
      <w:r w:rsidRPr="005F69ED">
        <w:rPr>
          <w:rFonts w:ascii="Times New Roman" w:hAnsi="Times New Roman"/>
        </w:rPr>
        <w:t xml:space="preserve">Cài đặt </w:t>
      </w:r>
      <w:r w:rsidR="00FA0B1C" w:rsidRPr="005F69ED">
        <w:rPr>
          <w:rFonts w:ascii="Times New Roman" w:hAnsi="Times New Roman"/>
        </w:rPr>
        <w:t>hàng đợi</w:t>
      </w:r>
      <w:r w:rsidRPr="005F69ED">
        <w:rPr>
          <w:rFonts w:ascii="Times New Roman" w:hAnsi="Times New Roman"/>
        </w:rPr>
        <w:t xml:space="preserve"> </w:t>
      </w:r>
      <w:r w:rsidR="00566C88" w:rsidRPr="005F69ED">
        <w:rPr>
          <w:rFonts w:ascii="Times New Roman" w:hAnsi="Times New Roman"/>
        </w:rPr>
        <w:t>sử dụng</w:t>
      </w:r>
      <w:r w:rsidRPr="005F69ED">
        <w:rPr>
          <w:rFonts w:ascii="Times New Roman" w:hAnsi="Times New Roman"/>
        </w:rPr>
        <w:t xml:space="preserve"> </w:t>
      </w:r>
      <w:r w:rsidR="00FA0B1C" w:rsidRPr="005F69ED">
        <w:rPr>
          <w:rFonts w:ascii="Times New Roman" w:hAnsi="Times New Roman"/>
        </w:rPr>
        <w:t>danh sách</w:t>
      </w:r>
      <w:r w:rsidRPr="005F69ED">
        <w:rPr>
          <w:rFonts w:ascii="Times New Roman" w:hAnsi="Times New Roman"/>
        </w:rPr>
        <w:t xml:space="preserve"> </w:t>
      </w:r>
    </w:p>
    <w:p w14:paraId="3157BD06" w14:textId="77777777" w:rsidR="00B47AB1" w:rsidRPr="005F69ED" w:rsidRDefault="0026734D" w:rsidP="001C4C1C">
      <w:pPr>
        <w:pStyle w:val="Body01"/>
        <w:ind w:leftChars="0" w:left="360" w:right="315"/>
      </w:pPr>
      <w:r w:rsidRPr="005F69ED">
        <w:t xml:space="preserve">Để cài đặt </w:t>
      </w:r>
      <w:r w:rsidR="00A77378" w:rsidRPr="005F69ED">
        <w:t>hàng đợi</w:t>
      </w:r>
      <w:r w:rsidRPr="005F69ED">
        <w:t xml:space="preserve"> từ </w:t>
      </w:r>
      <w:r w:rsidR="00A77378" w:rsidRPr="005F69ED">
        <w:t>danh sách</w:t>
      </w:r>
      <w:r w:rsidRPr="005F69ED">
        <w:t xml:space="preserve">, cần tìm con trỏ xác định vị trí của phần tử cuối cùng của </w:t>
      </w:r>
      <w:r w:rsidR="00A77378" w:rsidRPr="005F69ED">
        <w:t>danh sách</w:t>
      </w:r>
      <w:r w:rsidRPr="005F69ED">
        <w:t xml:space="preserve">. Thao tác chèn được thực hiện ở điểm cuối của </w:t>
      </w:r>
      <w:r w:rsidR="00A77378" w:rsidRPr="005F69ED">
        <w:t>danh sách</w:t>
      </w:r>
      <w:r w:rsidRPr="005F69ED">
        <w:t xml:space="preserve"> và thao tác xóa được thực hiện ở đầu</w:t>
      </w:r>
      <w:r w:rsidR="00B47AB1" w:rsidRPr="005F69ED">
        <w:rPr>
          <w:rStyle w:val="FootnoteReference"/>
        </w:rPr>
        <w:footnoteReference w:id="44"/>
      </w:r>
      <w:r w:rsidR="007B2E3F" w:rsidRPr="005F69ED">
        <w:t>.</w:t>
      </w:r>
    </w:p>
    <w:p w14:paraId="0DFB6ABF" w14:textId="77777777" w:rsidR="00B47AB1" w:rsidRPr="005F69ED" w:rsidRDefault="00B47AB1" w:rsidP="001C4C1C">
      <w:pPr>
        <w:pStyle w:val="Body01"/>
        <w:ind w:leftChars="0" w:left="360" w:right="315"/>
      </w:pPr>
    </w:p>
    <w:p w14:paraId="013AD385" w14:textId="77777777" w:rsidR="00B47AB1" w:rsidRPr="005F69ED" w:rsidRDefault="00A77378" w:rsidP="001C4C1C">
      <w:pPr>
        <w:pStyle w:val="Body01"/>
        <w:ind w:leftChars="0" w:left="360" w:right="315"/>
        <w:rPr>
          <w:sz w:val="24"/>
          <w:szCs w:val="24"/>
        </w:rPr>
      </w:pPr>
      <w:r w:rsidRPr="005F69ED">
        <w:t>Cho  danh sách như sau, ở đây con trỏ tới phần tử cuối cùng được gán cho “đuôi” để thuận tiện</w:t>
      </w:r>
      <w:r w:rsidR="007B2E3F" w:rsidRPr="005F69ED">
        <w:t>.</w:t>
      </w:r>
    </w:p>
    <w:p w14:paraId="48D13649" w14:textId="20C90F38" w:rsidR="00B47AB1" w:rsidRPr="005F69ED" w:rsidRDefault="003812B7" w:rsidP="001C4C1C">
      <w:pPr>
        <w:pStyle w:val="Body01"/>
        <w:ind w:leftChars="0" w:left="360" w:right="315"/>
        <w:rPr>
          <w:color w:val="FF0000"/>
          <w:sz w:val="24"/>
          <w:szCs w:val="24"/>
        </w:rPr>
      </w:pPr>
      <w:r w:rsidRPr="005F69ED">
        <w:rPr>
          <w:noProof/>
          <w:color w:val="FF0000"/>
          <w:sz w:val="24"/>
          <w:szCs w:val="24"/>
        </w:rPr>
        <mc:AlternateContent>
          <mc:Choice Requires="wpg">
            <w:drawing>
              <wp:anchor distT="0" distB="0" distL="114300" distR="114300" simplePos="0" relativeHeight="251642368" behindDoc="0" locked="1" layoutInCell="1" allowOverlap="1" wp14:anchorId="5E008044" wp14:editId="72040F3A">
                <wp:simplePos x="0" y="0"/>
                <wp:positionH relativeFrom="column">
                  <wp:posOffset>985520</wp:posOffset>
                </wp:positionH>
                <wp:positionV relativeFrom="paragraph">
                  <wp:posOffset>170180</wp:posOffset>
                </wp:positionV>
                <wp:extent cx="3429000" cy="452755"/>
                <wp:effectExtent l="0" t="0" r="0" b="0"/>
                <wp:wrapNone/>
                <wp:docPr id="101802404"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452755"/>
                          <a:chOff x="3253" y="6111"/>
                          <a:chExt cx="5400" cy="713"/>
                        </a:xfrm>
                      </wpg:grpSpPr>
                      <pic:pic xmlns:pic="http://schemas.openxmlformats.org/drawingml/2006/picture">
                        <pic:nvPicPr>
                          <pic:cNvPr id="1077952033" name="Picture 51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3253" y="6119"/>
                            <a:ext cx="540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5904724" name="Text Box 512"/>
                        <wps:cNvSpPr txBox="1">
                          <a:spLocks noChangeArrowheads="1"/>
                        </wps:cNvSpPr>
                        <wps:spPr bwMode="auto">
                          <a:xfrm>
                            <a:off x="3285" y="6111"/>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5BDE77" w14:textId="77777777" w:rsidR="001C4C1C" w:rsidRDefault="001C4C1C">
                              <w:pPr>
                                <w:jc w:val="center"/>
                                <w:rPr>
                                  <w:rFonts w:ascii="Times New Roman" w:hAnsi="Times New Roman"/>
                                  <w:szCs w:val="21"/>
                                </w:rPr>
                              </w:pPr>
                              <w:r>
                                <w:rPr>
                                  <w:rFonts w:ascii="Times New Roman" w:hAnsi="Times New Roman"/>
                                  <w:szCs w:val="21"/>
                                </w:rPr>
                                <w:t>Gốc</w:t>
                              </w:r>
                            </w:p>
                          </w:txbxContent>
                        </wps:txbx>
                        <wps:bodyPr rot="0" vert="horz" wrap="square" lIns="74295" tIns="8890" rIns="74295" bIns="8890" anchor="t" anchorCtr="0" upright="1">
                          <a:noAutofit/>
                        </wps:bodyPr>
                      </wps:wsp>
                      <wps:wsp>
                        <wps:cNvPr id="982188760" name="Text Box 513"/>
                        <wps:cNvSpPr txBox="1">
                          <a:spLocks noChangeArrowheads="1"/>
                        </wps:cNvSpPr>
                        <wps:spPr bwMode="auto">
                          <a:xfrm>
                            <a:off x="3285" y="6561"/>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257D02" w14:textId="77777777" w:rsidR="001C4C1C" w:rsidRDefault="001C4C1C">
                              <w:pPr>
                                <w:jc w:val="center"/>
                                <w:rPr>
                                  <w:rFonts w:ascii="Times New Roman" w:hAnsi="Times New Roman"/>
                                  <w:szCs w:val="21"/>
                                </w:rPr>
                              </w:pPr>
                              <w:r>
                                <w:rPr>
                                  <w:rFonts w:ascii="Times New Roman" w:hAnsi="Times New Roman"/>
                                  <w:szCs w:val="21"/>
                                </w:rPr>
                                <w:t>Cuối</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008044" id="Group 518" o:spid="_x0000_s1169" style="position:absolute;left:0;text-align:left;margin-left:77.6pt;margin-top:13.4pt;width:270pt;height:35.65pt;z-index:251642368;mso-position-horizontal-relative:text;mso-position-vertical-relative:text" coordorigin="3253,6111" coordsize="5400,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">
                <v:shape id="Picture 511" o:spid="_x0000_s1170" type="#_x0000_t75" style="position:absolute;left:3253;top:6119;width:540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">
                  <v:imagedata r:id="rId163" o:title=""/>
                </v:shape>
                <v:shape id="Text Box 512" o:spid="_x0000_s1171" type="#_x0000_t202" style="position:absolute;left:3285;top:6111;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" filled="f" stroked="f">
                  <v:textbox inset="5.85pt,.7pt,5.85pt,.7pt">
                    <w:txbxContent>
                      <w:p w14:paraId="285BDE77" w14:textId="77777777" w:rsidR="001C4C1C" w:rsidRDefault="001C4C1C">
                        <w:pPr>
                          <w:jc w:val="center"/>
                          <w:rPr>
                            <w:rFonts w:ascii="Times New Roman" w:hAnsi="Times New Roman"/>
                            <w:szCs w:val="21"/>
                          </w:rPr>
                        </w:pPr>
                        <w:r>
                          <w:rPr>
                            <w:rFonts w:ascii="Times New Roman" w:hAnsi="Times New Roman"/>
                            <w:szCs w:val="21"/>
                          </w:rPr>
                          <w:t>Gốc</w:t>
                        </w:r>
                      </w:p>
                    </w:txbxContent>
                  </v:textbox>
                </v:shape>
                <v:shape id="Text Box 513" o:spid="_x0000_s1172" type="#_x0000_t202" style="position:absolute;left:3285;top:6561;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" filled="f" stroked="f">
                  <v:textbox inset="5.85pt,.7pt,5.85pt,.7pt">
                    <w:txbxContent>
                      <w:p w14:paraId="26257D02" w14:textId="77777777" w:rsidR="001C4C1C" w:rsidRDefault="001C4C1C">
                        <w:pPr>
                          <w:jc w:val="center"/>
                          <w:rPr>
                            <w:rFonts w:ascii="Times New Roman" w:hAnsi="Times New Roman"/>
                            <w:szCs w:val="21"/>
                          </w:rPr>
                        </w:pPr>
                        <w:r>
                          <w:rPr>
                            <w:rFonts w:ascii="Times New Roman" w:hAnsi="Times New Roman"/>
                            <w:szCs w:val="21"/>
                          </w:rPr>
                          <w:t>Cuối</w:t>
                        </w:r>
                      </w:p>
                    </w:txbxContent>
                  </v:textbox>
                </v:shape>
                <w10:anchorlock/>
              </v:group>
            </w:pict>
          </mc:Fallback>
        </mc:AlternateContent>
      </w:r>
    </w:p>
    <w:p w14:paraId="1D1C655D" w14:textId="77777777" w:rsidR="00B47AB1" w:rsidRPr="005F69ED" w:rsidRDefault="00B47AB1" w:rsidP="001C4C1C">
      <w:pPr>
        <w:pStyle w:val="Body01"/>
        <w:ind w:leftChars="0" w:left="360" w:right="315"/>
        <w:rPr>
          <w:color w:val="FF0000"/>
          <w:sz w:val="24"/>
          <w:szCs w:val="24"/>
        </w:rPr>
      </w:pPr>
    </w:p>
    <w:p w14:paraId="656973BB" w14:textId="77777777" w:rsidR="00B47AB1" w:rsidRPr="005F69ED" w:rsidRDefault="00B47AB1" w:rsidP="001C4C1C">
      <w:pPr>
        <w:pStyle w:val="Body01"/>
        <w:ind w:leftChars="0" w:left="360" w:right="315"/>
        <w:rPr>
          <w:color w:val="FF0000"/>
          <w:sz w:val="24"/>
          <w:szCs w:val="24"/>
        </w:rPr>
      </w:pPr>
    </w:p>
    <w:p w14:paraId="1989A9B3" w14:textId="77777777" w:rsidR="00B47AB1" w:rsidRPr="005F69ED" w:rsidRDefault="00B47AB1" w:rsidP="001C4C1C">
      <w:pPr>
        <w:pStyle w:val="Body01"/>
        <w:ind w:leftChars="0" w:left="360" w:right="315"/>
        <w:rPr>
          <w:color w:val="FF0000"/>
          <w:sz w:val="24"/>
          <w:szCs w:val="24"/>
        </w:rPr>
      </w:pPr>
    </w:p>
    <w:p w14:paraId="513FE68F" w14:textId="77777777" w:rsidR="00B47AB1" w:rsidRPr="005F69ED" w:rsidRDefault="00B47AB1" w:rsidP="001C4C1C">
      <w:pPr>
        <w:pStyle w:val="Body01"/>
        <w:ind w:leftChars="0" w:left="360" w:right="315"/>
        <w:rPr>
          <w:color w:val="FF0000"/>
          <w:sz w:val="24"/>
          <w:szCs w:val="24"/>
        </w:rPr>
      </w:pPr>
    </w:p>
    <w:p w14:paraId="1B7CCE13" w14:textId="77777777" w:rsidR="00B47AB1" w:rsidRPr="005F69ED" w:rsidRDefault="00B47AB1" w:rsidP="001C4C1C">
      <w:pPr>
        <w:pStyle w:val="Body01"/>
        <w:ind w:leftChars="0" w:left="360" w:right="315"/>
        <w:rPr>
          <w:sz w:val="24"/>
          <w:szCs w:val="24"/>
        </w:rPr>
      </w:pPr>
    </w:p>
    <w:p w14:paraId="1DFA6561" w14:textId="77777777" w:rsidR="00C0236D" w:rsidRPr="005F69ED" w:rsidRDefault="00566C88" w:rsidP="001C4C1C">
      <w:pPr>
        <w:pStyle w:val="Body01"/>
        <w:ind w:leftChars="0" w:left="360" w:right="315"/>
      </w:pPr>
      <w:r w:rsidRPr="005F69ED">
        <w:t>Vì ta giả sử</w:t>
      </w:r>
      <w:r w:rsidR="00C0236D" w:rsidRPr="005F69ED">
        <w:t xml:space="preserve"> rằng phần tử được chèn vào cuối của </w:t>
      </w:r>
      <w:r w:rsidR="007248E3" w:rsidRPr="005F69ED">
        <w:t>danh sách</w:t>
      </w:r>
      <w:r w:rsidR="00C0236D" w:rsidRPr="005F69ED">
        <w:t xml:space="preserve">, hình vẽ trên xác định rằng phần tử được chèn vào và lưu trữ theo thứ tự “1 </w:t>
      </w:r>
      <w:r w:rsidR="00C0236D" w:rsidRPr="005F69ED">
        <w:sym w:font="Wingdings" w:char="F0E0"/>
      </w:r>
      <w:r w:rsidR="00C0236D" w:rsidRPr="005F69ED">
        <w:t xml:space="preserve"> 2 </w:t>
      </w:r>
      <w:r w:rsidR="00C0236D" w:rsidRPr="005F69ED">
        <w:sym w:font="Wingdings" w:char="F0E0"/>
      </w:r>
      <w:r w:rsidR="00C0236D" w:rsidRPr="005F69ED">
        <w:t xml:space="preserve"> 3 </w:t>
      </w:r>
      <w:r w:rsidR="00C0236D" w:rsidRPr="005F69ED">
        <w:sym w:font="Wingdings" w:char="F0E0"/>
      </w:r>
      <w:r w:rsidR="00C0236D" w:rsidRPr="005F69ED">
        <w:rPr>
          <w:sz w:val="24"/>
          <w:szCs w:val="24"/>
        </w:rPr>
        <w:t xml:space="preserve"> 4.”</w:t>
      </w:r>
    </w:p>
    <w:p w14:paraId="2A0FEFBD" w14:textId="77777777" w:rsidR="00B47AB1" w:rsidRPr="005F69ED" w:rsidRDefault="00D50BB2" w:rsidP="001C4C1C">
      <w:pPr>
        <w:pStyle w:val="Body01"/>
        <w:ind w:leftChars="0" w:left="360" w:right="315"/>
        <w:rPr>
          <w:b/>
          <w:sz w:val="24"/>
          <w:szCs w:val="24"/>
        </w:rPr>
      </w:pPr>
      <w:r w:rsidRPr="005F69ED">
        <w:rPr>
          <w:sz w:val="24"/>
          <w:szCs w:val="24"/>
        </w:rPr>
        <w:br w:type="page"/>
      </w:r>
      <w:r w:rsidR="00E63F5A" w:rsidRPr="005F69ED">
        <w:rPr>
          <w:b/>
          <w:sz w:val="24"/>
          <w:szCs w:val="24"/>
        </w:rPr>
        <w:lastRenderedPageBreak/>
        <w:t xml:space="preserve">Chèn vào </w:t>
      </w:r>
      <w:r w:rsidR="00A962CD" w:rsidRPr="005F69ED">
        <w:rPr>
          <w:b/>
          <w:sz w:val="24"/>
          <w:szCs w:val="24"/>
        </w:rPr>
        <w:t>danh sách</w:t>
      </w:r>
      <w:r w:rsidR="00B47AB1" w:rsidRPr="005F69ED">
        <w:rPr>
          <w:rStyle w:val="FootnoteReference"/>
          <w:b/>
          <w:sz w:val="24"/>
          <w:szCs w:val="24"/>
        </w:rPr>
        <w:footnoteReference w:id="45"/>
      </w:r>
    </w:p>
    <w:p w14:paraId="406CF3A9" w14:textId="77777777" w:rsidR="00B47AB1" w:rsidRPr="005F69ED" w:rsidRDefault="00B47AB1" w:rsidP="001C4C1C">
      <w:pPr>
        <w:pStyle w:val="Body01"/>
        <w:ind w:leftChars="0" w:left="360" w:right="315"/>
        <w:rPr>
          <w:sz w:val="24"/>
          <w:szCs w:val="24"/>
        </w:rPr>
      </w:pPr>
    </w:p>
    <w:p w14:paraId="2ECC779B" w14:textId="77777777" w:rsidR="00E63F5A" w:rsidRPr="005F69ED" w:rsidRDefault="00E63F5A" w:rsidP="001C4C1C">
      <w:pPr>
        <w:pStyle w:val="Body01"/>
        <w:ind w:leftChars="0" w:left="360" w:right="315"/>
      </w:pPr>
      <w:r w:rsidRPr="005F69ED">
        <w:t>Hình vẽ dưới minh họa cách phần tử “5” được chèn vào. Giá trị con trỏ xác định “</w:t>
      </w:r>
      <w:r w:rsidR="008B2669" w:rsidRPr="005F69ED">
        <w:t>đuôi</w:t>
      </w:r>
      <w:r w:rsidRPr="005F69ED">
        <w:t xml:space="preserve">” </w:t>
      </w:r>
      <w:r w:rsidR="008B2669" w:rsidRPr="005F69ED">
        <w:t xml:space="preserve">cần </w:t>
      </w:r>
      <w:r w:rsidRPr="005F69ED">
        <w:t xml:space="preserve">được thay đổi trỏ vào “5”. Sau đó con trỏ của phần tử “4” </w:t>
      </w:r>
      <w:r w:rsidR="0046492A" w:rsidRPr="005F69ED">
        <w:t xml:space="preserve">vốn trước đó </w:t>
      </w:r>
      <w:r w:rsidRPr="005F69ED">
        <w:t>được sử dụng để t</w:t>
      </w:r>
      <w:r w:rsidR="0046492A" w:rsidRPr="005F69ED">
        <w:t>rỏ vào phần tử</w:t>
      </w:r>
      <w:r w:rsidR="00BF4CE4" w:rsidRPr="005F69ED">
        <w:t xml:space="preserve"> cuối cùng</w:t>
      </w:r>
      <w:r w:rsidRPr="005F69ED">
        <w:t>, được thay đổi</w:t>
      </w:r>
      <w:r w:rsidR="003E6A66" w:rsidRPr="005F69ED">
        <w:t xml:space="preserve"> trỏ tới phần tử vừa được chèn vào</w:t>
      </w:r>
      <w:r w:rsidR="00867E9E" w:rsidRPr="005F69ED">
        <w:t>.</w:t>
      </w:r>
    </w:p>
    <w:p w14:paraId="75154DA5" w14:textId="77777777" w:rsidR="00E63F5A" w:rsidRPr="005F69ED" w:rsidRDefault="00E63F5A" w:rsidP="001C4C1C">
      <w:pPr>
        <w:pStyle w:val="Body01"/>
        <w:ind w:leftChars="0" w:left="360" w:right="315"/>
      </w:pPr>
    </w:p>
    <w:p w14:paraId="4D50B910" w14:textId="57F642CE" w:rsidR="00B47AB1" w:rsidRPr="005F69ED" w:rsidRDefault="003812B7" w:rsidP="001C4C1C">
      <w:pPr>
        <w:pStyle w:val="Body01"/>
        <w:ind w:leftChars="0" w:left="360" w:right="315"/>
        <w:rPr>
          <w:sz w:val="24"/>
          <w:szCs w:val="24"/>
        </w:rPr>
      </w:pPr>
      <w:r w:rsidRPr="005F69ED">
        <w:rPr>
          <w:noProof/>
          <w:sz w:val="24"/>
          <w:szCs w:val="24"/>
        </w:rPr>
        <mc:AlternateContent>
          <mc:Choice Requires="wpg">
            <w:drawing>
              <wp:anchor distT="0" distB="0" distL="114300" distR="114300" simplePos="0" relativeHeight="251643392" behindDoc="0" locked="1" layoutInCell="1" allowOverlap="1" wp14:anchorId="54458C57" wp14:editId="453D33BA">
                <wp:simplePos x="0" y="0"/>
                <wp:positionH relativeFrom="column">
                  <wp:posOffset>623570</wp:posOffset>
                </wp:positionH>
                <wp:positionV relativeFrom="paragraph">
                  <wp:posOffset>160655</wp:posOffset>
                </wp:positionV>
                <wp:extent cx="4152900" cy="518795"/>
                <wp:effectExtent l="0" t="0" r="0" b="0"/>
                <wp:wrapNone/>
                <wp:docPr id="1115464950"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2900" cy="518795"/>
                          <a:chOff x="2683" y="10509"/>
                          <a:chExt cx="6540" cy="817"/>
                        </a:xfrm>
                      </wpg:grpSpPr>
                      <pic:pic xmlns:pic="http://schemas.openxmlformats.org/drawingml/2006/picture">
                        <pic:nvPicPr>
                          <pic:cNvPr id="1105534831" name="Picture 51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2683" y="10531"/>
                            <a:ext cx="6540"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89591665" name="Text Box 516"/>
                        <wps:cNvSpPr txBox="1">
                          <a:spLocks noChangeArrowheads="1"/>
                        </wps:cNvSpPr>
                        <wps:spPr bwMode="auto">
                          <a:xfrm>
                            <a:off x="2701" y="10509"/>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DB4FA5" w14:textId="77777777" w:rsidR="001C4C1C" w:rsidRDefault="001C4C1C">
                              <w:pPr>
                                <w:jc w:val="center"/>
                                <w:rPr>
                                  <w:rFonts w:ascii="Times New Roman" w:hAnsi="Times New Roman"/>
                                  <w:szCs w:val="21"/>
                                </w:rPr>
                              </w:pPr>
                              <w:r>
                                <w:rPr>
                                  <w:rFonts w:ascii="Times New Roman" w:hAnsi="Times New Roman"/>
                                  <w:szCs w:val="21"/>
                                </w:rPr>
                                <w:t>Gốc</w:t>
                              </w:r>
                            </w:p>
                          </w:txbxContent>
                        </wps:txbx>
                        <wps:bodyPr rot="0" vert="horz" wrap="square" lIns="74295" tIns="8890" rIns="74295" bIns="8890" anchor="t" anchorCtr="0" upright="1">
                          <a:noAutofit/>
                        </wps:bodyPr>
                      </wps:wsp>
                      <wps:wsp>
                        <wps:cNvPr id="1306577111" name="Text Box 517"/>
                        <wps:cNvSpPr txBox="1">
                          <a:spLocks noChangeArrowheads="1"/>
                        </wps:cNvSpPr>
                        <wps:spPr bwMode="auto">
                          <a:xfrm>
                            <a:off x="2701" y="10959"/>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69D7E1" w14:textId="77777777" w:rsidR="001C4C1C" w:rsidRDefault="001C4C1C">
                              <w:pPr>
                                <w:jc w:val="center"/>
                                <w:rPr>
                                  <w:rFonts w:ascii="Times New Roman" w:hAnsi="Times New Roman"/>
                                  <w:szCs w:val="21"/>
                                </w:rPr>
                              </w:pPr>
                              <w:r>
                                <w:rPr>
                                  <w:rFonts w:ascii="Times New Roman" w:hAnsi="Times New Roman"/>
                                  <w:szCs w:val="21"/>
                                </w:rPr>
                                <w:t>Cuối</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458C57" id="Group 523" o:spid="_x0000_s1173" style="position:absolute;left:0;text-align:left;margin-left:49.1pt;margin-top:12.65pt;width:327pt;height:40.85pt;z-index:251643392;mso-position-horizontal-relative:text;mso-position-vertical-relative:text" coordorigin="2683,10509" coordsize="6540,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">
                <v:shape id="Picture 515" o:spid="_x0000_s1174" type="#_x0000_t75" style="position:absolute;left:2683;top:10531;width:6540;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">
                  <v:imagedata r:id="rId165" o:title=""/>
                </v:shape>
                <v:shape id="Text Box 516" o:spid="_x0000_s1175" type="#_x0000_t202" style="position:absolute;left:2701;top:10509;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" filled="f" stroked="f">
                  <v:textbox inset="5.85pt,.7pt,5.85pt,.7pt">
                    <w:txbxContent>
                      <w:p w14:paraId="44DB4FA5" w14:textId="77777777" w:rsidR="001C4C1C" w:rsidRDefault="001C4C1C">
                        <w:pPr>
                          <w:jc w:val="center"/>
                          <w:rPr>
                            <w:rFonts w:ascii="Times New Roman" w:hAnsi="Times New Roman"/>
                            <w:szCs w:val="21"/>
                          </w:rPr>
                        </w:pPr>
                        <w:r>
                          <w:rPr>
                            <w:rFonts w:ascii="Times New Roman" w:hAnsi="Times New Roman"/>
                            <w:szCs w:val="21"/>
                          </w:rPr>
                          <w:t>Gốc</w:t>
                        </w:r>
                      </w:p>
                    </w:txbxContent>
                  </v:textbox>
                </v:shape>
                <v:shape id="Text Box 517" o:spid="_x0000_s1176" type="#_x0000_t202" style="position:absolute;left:2701;top:10959;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" filled="f" stroked="f">
                  <v:textbox inset="5.85pt,.7pt,5.85pt,.7pt">
                    <w:txbxContent>
                      <w:p w14:paraId="7369D7E1" w14:textId="77777777" w:rsidR="001C4C1C" w:rsidRDefault="001C4C1C">
                        <w:pPr>
                          <w:jc w:val="center"/>
                          <w:rPr>
                            <w:rFonts w:ascii="Times New Roman" w:hAnsi="Times New Roman"/>
                            <w:szCs w:val="21"/>
                          </w:rPr>
                        </w:pPr>
                        <w:r>
                          <w:rPr>
                            <w:rFonts w:ascii="Times New Roman" w:hAnsi="Times New Roman"/>
                            <w:szCs w:val="21"/>
                          </w:rPr>
                          <w:t>Cuối</w:t>
                        </w:r>
                      </w:p>
                    </w:txbxContent>
                  </v:textbox>
                </v:shape>
                <w10:anchorlock/>
              </v:group>
            </w:pict>
          </mc:Fallback>
        </mc:AlternateContent>
      </w:r>
    </w:p>
    <w:p w14:paraId="2CD87A0C" w14:textId="77777777" w:rsidR="00B47AB1" w:rsidRPr="005F69ED" w:rsidRDefault="00B47AB1" w:rsidP="001C4C1C">
      <w:pPr>
        <w:pStyle w:val="Body01"/>
        <w:ind w:leftChars="0" w:left="0" w:right="315"/>
        <w:rPr>
          <w:color w:val="FF0000"/>
          <w:sz w:val="24"/>
          <w:szCs w:val="24"/>
        </w:rPr>
      </w:pPr>
    </w:p>
    <w:p w14:paraId="07CEF308" w14:textId="77777777" w:rsidR="00B47AB1" w:rsidRPr="005F69ED" w:rsidRDefault="00B47AB1" w:rsidP="001C4C1C">
      <w:pPr>
        <w:pStyle w:val="Body01"/>
        <w:ind w:leftChars="0" w:left="0" w:right="315"/>
        <w:rPr>
          <w:color w:val="FF0000"/>
          <w:sz w:val="24"/>
          <w:szCs w:val="24"/>
        </w:rPr>
      </w:pPr>
    </w:p>
    <w:p w14:paraId="294E3720" w14:textId="77777777" w:rsidR="00B47AB1" w:rsidRPr="005F69ED" w:rsidRDefault="00B47AB1" w:rsidP="001C4C1C">
      <w:pPr>
        <w:pStyle w:val="Body01"/>
        <w:ind w:leftChars="0" w:left="0" w:right="315"/>
        <w:rPr>
          <w:color w:val="FF0000"/>
          <w:sz w:val="24"/>
          <w:szCs w:val="24"/>
        </w:rPr>
      </w:pPr>
    </w:p>
    <w:p w14:paraId="38A58976" w14:textId="77777777" w:rsidR="00B47AB1" w:rsidRPr="005F69ED" w:rsidRDefault="00B47AB1" w:rsidP="001C4C1C">
      <w:pPr>
        <w:pStyle w:val="Body01"/>
        <w:ind w:leftChars="0" w:left="0" w:right="315"/>
        <w:rPr>
          <w:color w:val="FF0000"/>
          <w:sz w:val="24"/>
          <w:szCs w:val="24"/>
        </w:rPr>
      </w:pPr>
    </w:p>
    <w:p w14:paraId="41974E9B" w14:textId="77777777" w:rsidR="00B47AB1" w:rsidRPr="005F69ED" w:rsidRDefault="00B47AB1" w:rsidP="001C4C1C">
      <w:pPr>
        <w:pStyle w:val="Body01"/>
        <w:ind w:leftChars="0" w:left="0" w:right="315"/>
        <w:rPr>
          <w:sz w:val="24"/>
          <w:szCs w:val="24"/>
        </w:rPr>
      </w:pPr>
    </w:p>
    <w:p w14:paraId="64AF68DF" w14:textId="77777777" w:rsidR="00B47AB1" w:rsidRPr="005F69ED" w:rsidRDefault="00E71A6E" w:rsidP="001C4C1C">
      <w:pPr>
        <w:pStyle w:val="Body01"/>
        <w:ind w:leftChars="0" w:left="360" w:right="315"/>
        <w:rPr>
          <w:b/>
          <w:sz w:val="24"/>
          <w:szCs w:val="24"/>
        </w:rPr>
      </w:pPr>
      <w:r w:rsidRPr="005F69ED">
        <w:rPr>
          <w:b/>
          <w:sz w:val="24"/>
          <w:szCs w:val="24"/>
        </w:rPr>
        <w:t>Xóa khỏi</w:t>
      </w:r>
      <w:r w:rsidR="00867E9E" w:rsidRPr="005F69ED">
        <w:rPr>
          <w:b/>
          <w:sz w:val="24"/>
          <w:szCs w:val="24"/>
        </w:rPr>
        <w:t xml:space="preserve"> danh sách</w:t>
      </w:r>
    </w:p>
    <w:p w14:paraId="385727AD" w14:textId="77777777" w:rsidR="00B47AB1" w:rsidRPr="005F69ED" w:rsidRDefault="00B47AB1" w:rsidP="001C4C1C">
      <w:pPr>
        <w:pStyle w:val="Body01"/>
        <w:ind w:leftChars="0" w:left="360" w:right="315"/>
        <w:rPr>
          <w:sz w:val="24"/>
          <w:szCs w:val="24"/>
        </w:rPr>
      </w:pPr>
    </w:p>
    <w:p w14:paraId="0299EA93" w14:textId="77777777" w:rsidR="00E467D7" w:rsidRPr="005F69ED" w:rsidRDefault="00E71A6E" w:rsidP="001C4C1C">
      <w:pPr>
        <w:pStyle w:val="Body01"/>
        <w:ind w:leftChars="0" w:left="360" w:right="315"/>
      </w:pPr>
      <w:r w:rsidRPr="005F69ED">
        <w:t xml:space="preserve">Khi xóa phần tử đầu tiên “1”, con trỏ gốc bị thay đổi trỏ tới phần tử “2”. Đọc phần tử “1” và xem </w:t>
      </w:r>
      <w:r w:rsidR="0098694D" w:rsidRPr="005F69ED">
        <w:t xml:space="preserve">giá trị </w:t>
      </w:r>
      <w:r w:rsidR="007B4D39" w:rsidRPr="005F69ED">
        <w:t>con trỏ của nó</w:t>
      </w:r>
      <w:r w:rsidRPr="005F69ED">
        <w:t>,</w:t>
      </w:r>
      <w:r w:rsidR="007B4D39" w:rsidRPr="005F69ED">
        <w:t xml:space="preserve"> vốn trỏ tới vị trí của phần tử </w:t>
      </w:r>
      <w:r w:rsidR="00633E91" w:rsidRPr="005F69ED">
        <w:t>“</w:t>
      </w:r>
      <w:r w:rsidR="007B4D39" w:rsidRPr="005F69ED">
        <w:t>2</w:t>
      </w:r>
      <w:r w:rsidR="00633E91" w:rsidRPr="005F69ED">
        <w:t>”</w:t>
      </w:r>
      <w:r w:rsidR="00867E9E" w:rsidRPr="005F69ED">
        <w:t>.</w:t>
      </w:r>
    </w:p>
    <w:p w14:paraId="65C8AAE5" w14:textId="77777777" w:rsidR="00B47AB1" w:rsidRPr="005F69ED" w:rsidRDefault="00B47AB1" w:rsidP="00D50BB2">
      <w:pPr>
        <w:rPr>
          <w:rFonts w:ascii="Times New Roman" w:hAnsi="Times New Roman"/>
        </w:rPr>
      </w:pPr>
    </w:p>
    <w:p w14:paraId="5E50F473" w14:textId="07B131D4" w:rsidR="00B47AB1" w:rsidRPr="005F69ED" w:rsidRDefault="003812B7" w:rsidP="00D50BB2">
      <w:pPr>
        <w:rPr>
          <w:rFonts w:ascii="Times New Roman" w:hAnsi="Times New Roman"/>
        </w:rPr>
      </w:pPr>
      <w:r w:rsidRPr="005F69ED">
        <w:rPr>
          <w:rFonts w:ascii="Times New Roman" w:hAnsi="Times New Roman"/>
          <w:noProof/>
        </w:rPr>
        <mc:AlternateContent>
          <mc:Choice Requires="wpg">
            <w:drawing>
              <wp:anchor distT="0" distB="0" distL="114300" distR="114300" simplePos="0" relativeHeight="251644416" behindDoc="0" locked="1" layoutInCell="1" allowOverlap="1" wp14:anchorId="0B25C511" wp14:editId="50E8A28F">
                <wp:simplePos x="0" y="0"/>
                <wp:positionH relativeFrom="column">
                  <wp:posOffset>623570</wp:posOffset>
                </wp:positionH>
                <wp:positionV relativeFrom="paragraph">
                  <wp:posOffset>3810</wp:posOffset>
                </wp:positionV>
                <wp:extent cx="4152900" cy="581025"/>
                <wp:effectExtent l="0" t="0" r="0" b="0"/>
                <wp:wrapNone/>
                <wp:docPr id="351889400"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2900" cy="581025"/>
                          <a:chOff x="2683" y="3646"/>
                          <a:chExt cx="6540" cy="915"/>
                        </a:xfrm>
                      </wpg:grpSpPr>
                      <pic:pic xmlns:pic="http://schemas.openxmlformats.org/drawingml/2006/picture">
                        <pic:nvPicPr>
                          <pic:cNvPr id="2046676151" name="Picture 52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2683" y="3646"/>
                            <a:ext cx="6540" cy="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1127140" name="Text Box 521"/>
                        <wps:cNvSpPr txBox="1">
                          <a:spLocks noChangeArrowheads="1"/>
                        </wps:cNvSpPr>
                        <wps:spPr bwMode="auto">
                          <a:xfrm>
                            <a:off x="2715" y="3819"/>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4D6C1C" w14:textId="77777777" w:rsidR="001C4C1C" w:rsidRDefault="001C4C1C">
                              <w:pPr>
                                <w:jc w:val="center"/>
                                <w:rPr>
                                  <w:rFonts w:ascii="Times New Roman" w:hAnsi="Times New Roman"/>
                                  <w:szCs w:val="21"/>
                                </w:rPr>
                              </w:pPr>
                              <w:r>
                                <w:rPr>
                                  <w:rFonts w:ascii="Times New Roman" w:hAnsi="Times New Roman"/>
                                  <w:szCs w:val="21"/>
                                </w:rPr>
                                <w:t>Gốc</w:t>
                              </w:r>
                            </w:p>
                          </w:txbxContent>
                        </wps:txbx>
                        <wps:bodyPr rot="0" vert="horz" wrap="square" lIns="74295" tIns="8890" rIns="74295" bIns="8890" anchor="t" anchorCtr="0" upright="1">
                          <a:noAutofit/>
                        </wps:bodyPr>
                      </wps:wsp>
                      <wps:wsp>
                        <wps:cNvPr id="1903725074" name="Text Box 522"/>
                        <wps:cNvSpPr txBox="1">
                          <a:spLocks noChangeArrowheads="1"/>
                        </wps:cNvSpPr>
                        <wps:spPr bwMode="auto">
                          <a:xfrm>
                            <a:off x="2715" y="4269"/>
                            <a:ext cx="764" cy="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0600E2" w14:textId="77777777" w:rsidR="001C4C1C" w:rsidRDefault="001C4C1C">
                              <w:pPr>
                                <w:jc w:val="center"/>
                                <w:rPr>
                                  <w:rFonts w:ascii="Times New Roman" w:hAnsi="Times New Roman"/>
                                  <w:szCs w:val="21"/>
                                </w:rPr>
                              </w:pPr>
                              <w:r>
                                <w:rPr>
                                  <w:rFonts w:ascii="Times New Roman" w:hAnsi="Times New Roman"/>
                                  <w:szCs w:val="21"/>
                                </w:rPr>
                                <w:t>Cuối</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25C511" id="Group 524" o:spid="_x0000_s1177" style="position:absolute;left:0;text-align:left;margin-left:49.1pt;margin-top:.3pt;width:327pt;height:45.75pt;z-index:251644416;mso-position-horizontal-relative:text;mso-position-vertical-relative:text" coordorigin="2683,3646" coordsize="6540,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">
                <v:shape id="Picture 520" o:spid="_x0000_s1178" type="#_x0000_t75" style="position:absolute;left:2683;top:3646;width:654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">
                  <v:imagedata r:id="rId167" o:title=""/>
                </v:shape>
                <v:shape id="Text Box 521" o:spid="_x0000_s1179" type="#_x0000_t202" style="position:absolute;left:2715;top:3819;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" filled="f" stroked="f">
                  <v:textbox inset="5.85pt,.7pt,5.85pt,.7pt">
                    <w:txbxContent>
                      <w:p w14:paraId="164D6C1C" w14:textId="77777777" w:rsidR="001C4C1C" w:rsidRDefault="001C4C1C">
                        <w:pPr>
                          <w:jc w:val="center"/>
                          <w:rPr>
                            <w:rFonts w:ascii="Times New Roman" w:hAnsi="Times New Roman"/>
                            <w:szCs w:val="21"/>
                          </w:rPr>
                        </w:pPr>
                        <w:r>
                          <w:rPr>
                            <w:rFonts w:ascii="Times New Roman" w:hAnsi="Times New Roman"/>
                            <w:szCs w:val="21"/>
                          </w:rPr>
                          <w:t>Gốc</w:t>
                        </w:r>
                      </w:p>
                    </w:txbxContent>
                  </v:textbox>
                </v:shape>
                <v:shape id="Text Box 522" o:spid="_x0000_s1180" type="#_x0000_t202" style="position:absolute;left:2715;top:4269;width:76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" filled="f" stroked="f">
                  <v:textbox inset="5.85pt,.7pt,5.85pt,.7pt">
                    <w:txbxContent>
                      <w:p w14:paraId="330600E2" w14:textId="77777777" w:rsidR="001C4C1C" w:rsidRDefault="001C4C1C">
                        <w:pPr>
                          <w:jc w:val="center"/>
                          <w:rPr>
                            <w:rFonts w:ascii="Times New Roman" w:hAnsi="Times New Roman"/>
                            <w:szCs w:val="21"/>
                          </w:rPr>
                        </w:pPr>
                        <w:r>
                          <w:rPr>
                            <w:rFonts w:ascii="Times New Roman" w:hAnsi="Times New Roman"/>
                            <w:szCs w:val="21"/>
                          </w:rPr>
                          <w:t>Cuối</w:t>
                        </w:r>
                      </w:p>
                    </w:txbxContent>
                  </v:textbox>
                </v:shape>
                <w10:anchorlock/>
              </v:group>
            </w:pict>
          </mc:Fallback>
        </mc:AlternateContent>
      </w:r>
    </w:p>
    <w:p w14:paraId="62BEC7C7" w14:textId="77777777" w:rsidR="00B47AB1" w:rsidRPr="005F69ED" w:rsidRDefault="00B47AB1" w:rsidP="00D50BB2">
      <w:pPr>
        <w:rPr>
          <w:rFonts w:ascii="Times New Roman" w:hAnsi="Times New Roman"/>
        </w:rPr>
      </w:pPr>
    </w:p>
    <w:p w14:paraId="4C02FBA1" w14:textId="77777777" w:rsidR="00B47AB1" w:rsidRPr="005F69ED" w:rsidRDefault="00B47AB1" w:rsidP="00D50BB2">
      <w:pPr>
        <w:rPr>
          <w:rFonts w:ascii="Times New Roman" w:hAnsi="Times New Roman"/>
        </w:rPr>
      </w:pPr>
    </w:p>
    <w:p w14:paraId="297C1D44" w14:textId="77777777" w:rsidR="00B47AB1" w:rsidRPr="005F69ED" w:rsidRDefault="00B47AB1" w:rsidP="00D50BB2">
      <w:pPr>
        <w:rPr>
          <w:rFonts w:ascii="Times New Roman" w:hAnsi="Times New Roman"/>
        </w:rPr>
      </w:pPr>
    </w:p>
    <w:p w14:paraId="197B8203" w14:textId="77777777" w:rsidR="00B47AB1" w:rsidRPr="005F69ED" w:rsidRDefault="00B47AB1" w:rsidP="00D50BB2">
      <w:pPr>
        <w:rPr>
          <w:rFonts w:ascii="Times New Roman" w:hAnsi="Times New Roman"/>
        </w:rPr>
      </w:pPr>
    </w:p>
    <w:p w14:paraId="32376B6E" w14:textId="77777777" w:rsidR="00B47AB1" w:rsidRPr="005F69ED" w:rsidRDefault="00B47AB1" w:rsidP="001C4C1C">
      <w:pPr>
        <w:pStyle w:val="Body01"/>
        <w:ind w:leftChars="0" w:left="0" w:right="315"/>
      </w:pPr>
    </w:p>
    <w:p w14:paraId="13213999" w14:textId="77777777" w:rsidR="00D50BB2" w:rsidRPr="005F69ED" w:rsidRDefault="00D50BB2" w:rsidP="001C4C1C">
      <w:pPr>
        <w:pStyle w:val="Body01"/>
        <w:ind w:leftChars="0" w:left="0" w:right="315"/>
      </w:pPr>
    </w:p>
    <w:p w14:paraId="7CAB65DD"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 xml:space="preserve">1.3.5 </w:t>
      </w:r>
      <w:r w:rsidR="00867E9E" w:rsidRPr="005F69ED">
        <w:rPr>
          <w:b/>
          <w:sz w:val="40"/>
          <w:szCs w:val="40"/>
          <w:shd w:val="pct15" w:color="auto" w:fill="FFFFFF"/>
        </w:rPr>
        <w:t>Cây</w:t>
      </w:r>
      <w:r w:rsidR="00A67E20" w:rsidRPr="005F69ED">
        <w:rPr>
          <w:b/>
          <w:sz w:val="40"/>
          <w:szCs w:val="40"/>
          <w:shd w:val="pct15" w:color="auto" w:fill="FFFFFF"/>
        </w:rPr>
        <w:t xml:space="preserve"> (Tree)</w:t>
      </w:r>
    </w:p>
    <w:p w14:paraId="566FD3D5"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17F51A6E" w14:textId="77777777">
        <w:trPr>
          <w:trHeight w:val="943"/>
        </w:trPr>
        <w:tc>
          <w:tcPr>
            <w:tcW w:w="1260" w:type="dxa"/>
            <w:vAlign w:val="center"/>
          </w:tcPr>
          <w:p w14:paraId="1B1E78A9"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7B079C8B" w14:textId="77777777" w:rsidR="00B47AB1" w:rsidRPr="005F69ED" w:rsidRDefault="00D1511A" w:rsidP="001C4C1C">
            <w:pPr>
              <w:pStyle w:val="Items"/>
              <w:ind w:right="315"/>
              <w:rPr>
                <w:rFonts w:cs="Times New Roman"/>
                <w:lang w:eastAsia="ja-JP"/>
              </w:rPr>
            </w:pPr>
            <w:r w:rsidRPr="005F69ED">
              <w:rPr>
                <w:rFonts w:cs="Times New Roman"/>
              </w:rPr>
              <w:t xml:space="preserve">Cây </w:t>
            </w:r>
            <w:r w:rsidR="00961B63" w:rsidRPr="005F69ED">
              <w:rPr>
                <w:rFonts w:cs="Times New Roman"/>
              </w:rPr>
              <w:t xml:space="preserve">xác định </w:t>
            </w:r>
            <w:r w:rsidRPr="005F69ED">
              <w:rPr>
                <w:rFonts w:cs="Times New Roman"/>
              </w:rPr>
              <w:t>1 cấu trúc phân lớp</w:t>
            </w:r>
            <w:r w:rsidR="00B47AB1" w:rsidRPr="005F69ED">
              <w:rPr>
                <w:rFonts w:cs="Times New Roman"/>
              </w:rPr>
              <w:t xml:space="preserve"> </w:t>
            </w:r>
          </w:p>
          <w:p w14:paraId="6E0D86B1" w14:textId="77777777" w:rsidR="00B47AB1" w:rsidRPr="005F69ED" w:rsidRDefault="00D1511A" w:rsidP="001C4C1C">
            <w:pPr>
              <w:pStyle w:val="Items"/>
              <w:ind w:right="315"/>
              <w:rPr>
                <w:rFonts w:cs="Times New Roman"/>
                <w:lang w:eastAsia="ja-JP"/>
              </w:rPr>
            </w:pPr>
            <w:r w:rsidRPr="005F69ED">
              <w:rPr>
                <w:rFonts w:cs="Times New Roman"/>
                <w:lang w:eastAsia="ja-JP"/>
              </w:rPr>
              <w:t xml:space="preserve">Trong các loại cây, cây nhị phân </w:t>
            </w:r>
            <w:r w:rsidR="000153C9" w:rsidRPr="005F69ED">
              <w:rPr>
                <w:rFonts w:cs="Times New Roman"/>
                <w:lang w:eastAsia="ja-JP"/>
              </w:rPr>
              <w:t xml:space="preserve">sẽ </w:t>
            </w:r>
            <w:r w:rsidRPr="005F69ED">
              <w:rPr>
                <w:rFonts w:cs="Times New Roman"/>
                <w:lang w:eastAsia="ja-JP"/>
              </w:rPr>
              <w:t>được tìm hi</w:t>
            </w:r>
            <w:r w:rsidR="00616BE3" w:rsidRPr="005F69ED">
              <w:rPr>
                <w:rFonts w:cs="Times New Roman"/>
                <w:lang w:eastAsia="ja-JP"/>
              </w:rPr>
              <w:t>ể</w:t>
            </w:r>
            <w:r w:rsidRPr="005F69ED">
              <w:rPr>
                <w:rFonts w:cs="Times New Roman"/>
                <w:lang w:eastAsia="ja-JP"/>
              </w:rPr>
              <w:t xml:space="preserve">u kĩ </w:t>
            </w:r>
            <w:r w:rsidR="009A06E2" w:rsidRPr="005F69ED">
              <w:rPr>
                <w:rFonts w:cs="Times New Roman"/>
                <w:lang w:eastAsia="ja-JP"/>
              </w:rPr>
              <w:t xml:space="preserve">trong phần này </w:t>
            </w:r>
            <w:r w:rsidR="00B47AB1" w:rsidRPr="005F69ED">
              <w:rPr>
                <w:rFonts w:cs="Times New Roman"/>
              </w:rPr>
              <w:t xml:space="preserve">. </w:t>
            </w:r>
          </w:p>
        </w:tc>
      </w:tr>
    </w:tbl>
    <w:p w14:paraId="3103B79E" w14:textId="77777777" w:rsidR="00B47AB1" w:rsidRPr="005F69ED" w:rsidRDefault="00B47AB1" w:rsidP="001C4C1C">
      <w:pPr>
        <w:pStyle w:val="Body01"/>
        <w:ind w:leftChars="0" w:left="360" w:right="315"/>
      </w:pPr>
    </w:p>
    <w:p w14:paraId="76A7F113" w14:textId="77777777" w:rsidR="00B47AB1" w:rsidRPr="005F69ED" w:rsidRDefault="00A73E4E" w:rsidP="001C4C1C">
      <w:pPr>
        <w:pStyle w:val="Body01"/>
        <w:ind w:leftChars="0" w:left="360" w:right="315"/>
      </w:pPr>
      <w:r w:rsidRPr="005F69ED">
        <w:rPr>
          <w:b/>
        </w:rPr>
        <w:t>Cây</w:t>
      </w:r>
      <w:r w:rsidRPr="005F69ED">
        <w:t xml:space="preserve"> là một cấu trúc dữ liệu biểu diễn cấu trúc phân lớp giữa các phần tử. Nó được sử dụng cho biểu đồ tổ chức của </w:t>
      </w:r>
      <w:r w:rsidR="0059318C" w:rsidRPr="005F69ED">
        <w:t>một</w:t>
      </w:r>
      <w:r w:rsidRPr="005F69ED">
        <w:t xml:space="preserve"> công ty, cấu hình hệ thố</w:t>
      </w:r>
      <w:r w:rsidR="007B2E3F" w:rsidRPr="005F69ED">
        <w:t xml:space="preserve">ng, … Nó có </w:t>
      </w:r>
      <w:r w:rsidR="0059318C" w:rsidRPr="005F69ED">
        <w:t>một</w:t>
      </w:r>
      <w:r w:rsidRPr="005F69ED">
        <w:t xml:space="preserve"> </w:t>
      </w:r>
      <w:r w:rsidRPr="005F69ED">
        <w:rPr>
          <w:b/>
        </w:rPr>
        <w:t>gốc</w:t>
      </w:r>
      <w:r w:rsidRPr="005F69ED">
        <w:t xml:space="preserve"> ở trên cùng, và các </w:t>
      </w:r>
      <w:r w:rsidRPr="005F69ED">
        <w:rPr>
          <w:b/>
        </w:rPr>
        <w:t>nút</w:t>
      </w:r>
      <w:r w:rsidRPr="005F69ED">
        <w:t xml:space="preserve"> được liên kết bằng các </w:t>
      </w:r>
      <w:r w:rsidRPr="005F69ED">
        <w:rPr>
          <w:b/>
        </w:rPr>
        <w:t>cành</w:t>
      </w:r>
      <w:r w:rsidRPr="005F69ED">
        <w:t xml:space="preserve">. </w:t>
      </w:r>
      <w:r w:rsidR="0059318C" w:rsidRPr="005F69ED">
        <w:t>một</w:t>
      </w:r>
      <w:r w:rsidRPr="005F69ED">
        <w:t xml:space="preserve"> nút </w:t>
      </w:r>
      <w:r w:rsidR="00360403" w:rsidRPr="005F69ED">
        <w:t xml:space="preserve">ngay trên </w:t>
      </w:r>
      <w:r w:rsidR="0059318C" w:rsidRPr="005F69ED">
        <w:t>một</w:t>
      </w:r>
      <w:r w:rsidR="00360403" w:rsidRPr="005F69ED">
        <w:t xml:space="preserve"> nút khác được gọi là “</w:t>
      </w:r>
      <w:r w:rsidR="00360403" w:rsidRPr="005F69ED">
        <w:rPr>
          <w:b/>
        </w:rPr>
        <w:t>cha</w:t>
      </w:r>
      <w:r w:rsidR="00360403" w:rsidRPr="005F69ED">
        <w:t xml:space="preserve">” và </w:t>
      </w:r>
      <w:r w:rsidR="0059318C" w:rsidRPr="005F69ED">
        <w:t>một</w:t>
      </w:r>
      <w:r w:rsidR="00360403" w:rsidRPr="005F69ED">
        <w:t xml:space="preserve"> nút ở ngay dưới </w:t>
      </w:r>
      <w:r w:rsidR="0059318C" w:rsidRPr="005F69ED">
        <w:t>một</w:t>
      </w:r>
      <w:r w:rsidR="00360403" w:rsidRPr="005F69ED">
        <w:t xml:space="preserve"> nút khác được gọi là “</w:t>
      </w:r>
      <w:r w:rsidR="00360403" w:rsidRPr="005F69ED">
        <w:rPr>
          <w:b/>
        </w:rPr>
        <w:t>con</w:t>
      </w:r>
      <w:r w:rsidR="00360403" w:rsidRPr="005F69ED">
        <w:t>”</w:t>
      </w:r>
      <w:r w:rsidR="007B2E3F" w:rsidRPr="005F69ED">
        <w:rPr>
          <w:rStyle w:val="FootnoteReference"/>
        </w:rPr>
        <w:t xml:space="preserve"> </w:t>
      </w:r>
      <w:r w:rsidR="007B2E3F" w:rsidRPr="005F69ED">
        <w:rPr>
          <w:rStyle w:val="FootnoteReference"/>
        </w:rPr>
        <w:footnoteReference w:id="46"/>
      </w:r>
      <w:r w:rsidR="00360403" w:rsidRPr="005F69ED">
        <w:t xml:space="preserve">. Mỗi nút được nằm ở </w:t>
      </w:r>
      <w:r w:rsidR="0059318C" w:rsidRPr="005F69ED">
        <w:t>một</w:t>
      </w:r>
      <w:r w:rsidR="00360403" w:rsidRPr="005F69ED">
        <w:t xml:space="preserve"> mức (level) chỉ ra độ sâu, gốc nằm ở mức 0. </w:t>
      </w:r>
      <w:r w:rsidR="00C764B8" w:rsidRPr="005F69ED">
        <w:t>Nút không có con gọi là “</w:t>
      </w:r>
      <w:r w:rsidR="00C764B8" w:rsidRPr="005F69ED">
        <w:rPr>
          <w:b/>
        </w:rPr>
        <w:t>lá</w:t>
      </w:r>
      <w:r w:rsidR="00C764B8" w:rsidRPr="005F69ED">
        <w:t xml:space="preserve">”. Một phần của cây được gọi là </w:t>
      </w:r>
      <w:r w:rsidR="00C764B8" w:rsidRPr="005F69ED">
        <w:rPr>
          <w:b/>
        </w:rPr>
        <w:t>cây con</w:t>
      </w:r>
      <w:r w:rsidR="001F141D" w:rsidRPr="005F69ED">
        <w:t xml:space="preserve">. Cho </w:t>
      </w:r>
      <w:r w:rsidR="0059318C" w:rsidRPr="005F69ED">
        <w:t>một</w:t>
      </w:r>
      <w:r w:rsidR="001F141D" w:rsidRPr="005F69ED">
        <w:t xml:space="preserve"> nút, cây con bên trái của nó được gọi là “</w:t>
      </w:r>
      <w:r w:rsidR="001F141D" w:rsidRPr="005F69ED">
        <w:rPr>
          <w:b/>
        </w:rPr>
        <w:t>cây con trái</w:t>
      </w:r>
      <w:r w:rsidR="001F141D" w:rsidRPr="005F69ED">
        <w:t>”, cây con ở bên phải gọi là “</w:t>
      </w:r>
      <w:r w:rsidR="001F141D" w:rsidRPr="005F69ED">
        <w:rPr>
          <w:b/>
        </w:rPr>
        <w:t>cây con</w:t>
      </w:r>
      <w:r w:rsidR="007B2E3F" w:rsidRPr="005F69ED">
        <w:rPr>
          <w:b/>
        </w:rPr>
        <w:t xml:space="preserve"> phải</w:t>
      </w:r>
      <w:r w:rsidR="001F141D" w:rsidRPr="005F69ED">
        <w:t>”.</w:t>
      </w:r>
      <w:r w:rsidR="00B47AB1" w:rsidRPr="005F69ED">
        <w:t xml:space="preserve"> </w:t>
      </w:r>
    </w:p>
    <w:p w14:paraId="23D86D73" w14:textId="2ECABEE2" w:rsidR="00B47AB1" w:rsidRPr="005F69ED" w:rsidRDefault="003812B7" w:rsidP="001C4C1C">
      <w:pPr>
        <w:pStyle w:val="Body01"/>
        <w:ind w:leftChars="0" w:left="360" w:right="315"/>
        <w:rPr>
          <w:sz w:val="24"/>
          <w:szCs w:val="24"/>
        </w:rPr>
      </w:pPr>
      <w:r w:rsidRPr="005F69ED">
        <w:rPr>
          <w:noProof/>
          <w:sz w:val="24"/>
          <w:szCs w:val="24"/>
          <w:lang w:bidi="ta-IN"/>
        </w:rPr>
        <mc:AlternateContent>
          <mc:Choice Requires="wpg">
            <w:drawing>
              <wp:anchor distT="0" distB="0" distL="114300" distR="114300" simplePos="0" relativeHeight="251645440" behindDoc="0" locked="0" layoutInCell="1" allowOverlap="1" wp14:anchorId="4305E063" wp14:editId="72973B4C">
                <wp:simplePos x="0" y="0"/>
                <wp:positionH relativeFrom="column">
                  <wp:posOffset>800100</wp:posOffset>
                </wp:positionH>
                <wp:positionV relativeFrom="paragraph">
                  <wp:posOffset>127635</wp:posOffset>
                </wp:positionV>
                <wp:extent cx="4109720" cy="1341120"/>
                <wp:effectExtent l="0" t="0" r="0" b="0"/>
                <wp:wrapNone/>
                <wp:docPr id="819888771"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9720" cy="1341120"/>
                          <a:chOff x="3034" y="4520"/>
                          <a:chExt cx="6472" cy="2112"/>
                        </a:xfrm>
                      </wpg:grpSpPr>
                      <pic:pic xmlns:pic="http://schemas.openxmlformats.org/drawingml/2006/picture">
                        <pic:nvPicPr>
                          <pic:cNvPr id="1711509221" name="Picture 52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3556" y="4628"/>
                            <a:ext cx="1800"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1439834" name="Text Box 526"/>
                        <wps:cNvSpPr txBox="1">
                          <a:spLocks noChangeArrowheads="1"/>
                        </wps:cNvSpPr>
                        <wps:spPr bwMode="auto">
                          <a:xfrm>
                            <a:off x="5672" y="4548"/>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4B9F1" w14:textId="77777777" w:rsidR="001C4C1C" w:rsidRDefault="001C4C1C">
                              <w:pPr>
                                <w:rPr>
                                  <w:rFonts w:ascii="Times New Roman" w:hAnsi="Times New Roman"/>
                                  <w:sz w:val="18"/>
                                  <w:szCs w:val="18"/>
                                </w:rPr>
                              </w:pPr>
                              <w:r>
                                <w:rPr>
                                  <w:rFonts w:ascii="Times New Roman" w:hAnsi="Times New Roman"/>
                                  <w:sz w:val="18"/>
                                  <w:szCs w:val="18"/>
                                </w:rPr>
                                <w:t>Mức 0</w:t>
                              </w:r>
                            </w:p>
                          </w:txbxContent>
                        </wps:txbx>
                        <wps:bodyPr rot="0" vert="horz" wrap="square" lIns="74295" tIns="8890" rIns="74295" bIns="8890" anchor="t" anchorCtr="0" upright="1">
                          <a:noAutofit/>
                        </wps:bodyPr>
                      </wps:wsp>
                      <wps:wsp>
                        <wps:cNvPr id="2061291208" name="Text Box 527"/>
                        <wps:cNvSpPr txBox="1">
                          <a:spLocks noChangeArrowheads="1"/>
                        </wps:cNvSpPr>
                        <wps:spPr bwMode="auto">
                          <a:xfrm>
                            <a:off x="5672" y="5058"/>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54807D" w14:textId="77777777" w:rsidR="001C4C1C" w:rsidRDefault="001C4C1C">
                              <w:pPr>
                                <w:rPr>
                                  <w:rFonts w:ascii="Times New Roman" w:hAnsi="Times New Roman"/>
                                  <w:sz w:val="18"/>
                                  <w:szCs w:val="18"/>
                                </w:rPr>
                              </w:pPr>
                              <w:r>
                                <w:rPr>
                                  <w:rFonts w:ascii="Times New Roman" w:hAnsi="Times New Roman"/>
                                  <w:sz w:val="18"/>
                                  <w:szCs w:val="18"/>
                                </w:rPr>
                                <w:t>Mức 1</w:t>
                              </w:r>
                            </w:p>
                          </w:txbxContent>
                        </wps:txbx>
                        <wps:bodyPr rot="0" vert="horz" wrap="square" lIns="74295" tIns="8890" rIns="74295" bIns="8890" anchor="t" anchorCtr="0" upright="1">
                          <a:noAutofit/>
                        </wps:bodyPr>
                      </wps:wsp>
                      <wps:wsp>
                        <wps:cNvPr id="1339715407" name="Text Box 528"/>
                        <wps:cNvSpPr txBox="1">
                          <a:spLocks noChangeArrowheads="1"/>
                        </wps:cNvSpPr>
                        <wps:spPr bwMode="auto">
                          <a:xfrm>
                            <a:off x="5672" y="5688"/>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AECAA5" w14:textId="77777777" w:rsidR="001C4C1C" w:rsidRDefault="001C4C1C">
                              <w:pPr>
                                <w:rPr>
                                  <w:rFonts w:ascii="Times New Roman" w:hAnsi="Times New Roman"/>
                                  <w:sz w:val="18"/>
                                  <w:szCs w:val="18"/>
                                </w:rPr>
                              </w:pPr>
                              <w:r>
                                <w:rPr>
                                  <w:rFonts w:ascii="Times New Roman" w:hAnsi="Times New Roman"/>
                                  <w:sz w:val="18"/>
                                  <w:szCs w:val="18"/>
                                </w:rPr>
                                <w:t>Mức 2</w:t>
                              </w:r>
                            </w:p>
                          </w:txbxContent>
                        </wps:txbx>
                        <wps:bodyPr rot="0" vert="horz" wrap="square" lIns="74295" tIns="8890" rIns="74295" bIns="8890" anchor="t" anchorCtr="0" upright="1">
                          <a:noAutofit/>
                        </wps:bodyPr>
                      </wps:wsp>
                      <wps:wsp>
                        <wps:cNvPr id="1862632166" name="Text Box 529"/>
                        <wps:cNvSpPr txBox="1">
                          <a:spLocks noChangeArrowheads="1"/>
                        </wps:cNvSpPr>
                        <wps:spPr bwMode="auto">
                          <a:xfrm>
                            <a:off x="5672" y="6318"/>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6628E" w14:textId="77777777" w:rsidR="001C4C1C" w:rsidRDefault="001C4C1C">
                              <w:pPr>
                                <w:rPr>
                                  <w:rFonts w:ascii="Times New Roman" w:hAnsi="Times New Roman"/>
                                  <w:sz w:val="18"/>
                                  <w:szCs w:val="18"/>
                                </w:rPr>
                              </w:pPr>
                              <w:r>
                                <w:rPr>
                                  <w:rFonts w:ascii="Times New Roman" w:hAnsi="Times New Roman"/>
                                  <w:sz w:val="18"/>
                                  <w:szCs w:val="18"/>
                                </w:rPr>
                                <w:t>Mức 3</w:t>
                              </w:r>
                            </w:p>
                          </w:txbxContent>
                        </wps:txbx>
                        <wps:bodyPr rot="0" vert="horz" wrap="square" lIns="74295" tIns="8890" rIns="74295" bIns="8890" anchor="t" anchorCtr="0" upright="1">
                          <a:noAutofit/>
                        </wps:bodyPr>
                      </wps:wsp>
                      <wps:wsp>
                        <wps:cNvPr id="438494159" name="Text Box 532"/>
                        <wps:cNvSpPr txBox="1">
                          <a:spLocks noChangeArrowheads="1"/>
                        </wps:cNvSpPr>
                        <wps:spPr bwMode="auto">
                          <a:xfrm>
                            <a:off x="3542" y="4578"/>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E481ED" w14:textId="77777777" w:rsidR="001C4C1C" w:rsidRDefault="001C4C1C">
                              <w:pPr>
                                <w:jc w:val="right"/>
                                <w:rPr>
                                  <w:rFonts w:ascii="Times New Roman" w:hAnsi="Times New Roman"/>
                                  <w:sz w:val="18"/>
                                  <w:szCs w:val="18"/>
                                </w:rPr>
                              </w:pPr>
                              <w:r>
                                <w:rPr>
                                  <w:rFonts w:ascii="Times New Roman" w:hAnsi="Times New Roman"/>
                                  <w:sz w:val="18"/>
                                  <w:szCs w:val="18"/>
                                </w:rPr>
                                <w:t xml:space="preserve">Gốc </w:t>
                              </w:r>
                            </w:p>
                          </w:txbxContent>
                        </wps:txbx>
                        <wps:bodyPr rot="0" vert="horz" wrap="square" lIns="74295" tIns="8890" rIns="74295" bIns="8890" anchor="t" anchorCtr="0" upright="1">
                          <a:noAutofit/>
                        </wps:bodyPr>
                      </wps:wsp>
                      <wps:wsp>
                        <wps:cNvPr id="634564784" name="Text Box 533"/>
                        <wps:cNvSpPr txBox="1">
                          <a:spLocks noChangeArrowheads="1"/>
                        </wps:cNvSpPr>
                        <wps:spPr bwMode="auto">
                          <a:xfrm>
                            <a:off x="3558" y="5074"/>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3FA5FB" w14:textId="77777777" w:rsidR="001C4C1C" w:rsidRDefault="001C4C1C">
                              <w:pPr>
                                <w:rPr>
                                  <w:rFonts w:ascii="Times New Roman" w:hAnsi="Times New Roman"/>
                                  <w:sz w:val="18"/>
                                  <w:szCs w:val="18"/>
                                </w:rPr>
                              </w:pPr>
                              <w:r>
                                <w:rPr>
                                  <w:rFonts w:ascii="Times New Roman" w:hAnsi="Times New Roman"/>
                                  <w:sz w:val="18"/>
                                  <w:szCs w:val="18"/>
                                </w:rPr>
                                <w:t xml:space="preserve">Nút </w:t>
                              </w:r>
                            </w:p>
                          </w:txbxContent>
                        </wps:txbx>
                        <wps:bodyPr rot="0" vert="horz" wrap="square" lIns="74295" tIns="8890" rIns="74295" bIns="8890" anchor="t" anchorCtr="0" upright="1">
                          <a:noAutofit/>
                        </wps:bodyPr>
                      </wps:wsp>
                      <wps:wsp>
                        <wps:cNvPr id="1186428396" name="Text Box 534"/>
                        <wps:cNvSpPr txBox="1">
                          <a:spLocks noChangeArrowheads="1"/>
                        </wps:cNvSpPr>
                        <wps:spPr bwMode="auto">
                          <a:xfrm>
                            <a:off x="3034" y="6318"/>
                            <a:ext cx="600" cy="3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23F0DA" w14:textId="77777777" w:rsidR="001C4C1C" w:rsidRDefault="001C4C1C">
                              <w:pPr>
                                <w:rPr>
                                  <w:rFonts w:ascii="Times New Roman" w:hAnsi="Times New Roman"/>
                                  <w:sz w:val="18"/>
                                  <w:szCs w:val="18"/>
                                </w:rPr>
                              </w:pPr>
                              <w:r>
                                <w:rPr>
                                  <w:rFonts w:ascii="Times New Roman" w:hAnsi="Times New Roman"/>
                                  <w:sz w:val="18"/>
                                  <w:szCs w:val="18"/>
                                </w:rPr>
                                <w:t>Lá</w:t>
                              </w:r>
                            </w:p>
                          </w:txbxContent>
                        </wps:txbx>
                        <wps:bodyPr rot="0" vert="horz" wrap="square" lIns="74295" tIns="8890" rIns="74295" bIns="8890" anchor="t" anchorCtr="0" upright="1">
                          <a:noAutofit/>
                        </wps:bodyPr>
                      </wps:wsp>
                      <wps:wsp>
                        <wps:cNvPr id="1781382069" name="Text Box 535"/>
                        <wps:cNvSpPr txBox="1">
                          <a:spLocks noChangeArrowheads="1"/>
                        </wps:cNvSpPr>
                        <wps:spPr bwMode="auto">
                          <a:xfrm>
                            <a:off x="4534" y="4952"/>
                            <a:ext cx="1170"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054B3C" w14:textId="77777777" w:rsidR="001C4C1C" w:rsidRDefault="001C4C1C">
                              <w:pPr>
                                <w:rPr>
                                  <w:rFonts w:ascii="Times New Roman" w:hAnsi="Times New Roman"/>
                                  <w:sz w:val="18"/>
                                  <w:szCs w:val="18"/>
                                </w:rPr>
                              </w:pPr>
                              <w:r>
                                <w:rPr>
                                  <w:rFonts w:ascii="Times New Roman" w:hAnsi="Times New Roman"/>
                                  <w:sz w:val="18"/>
                                  <w:szCs w:val="18"/>
                                </w:rPr>
                                <w:t>Cành</w:t>
                              </w:r>
                            </w:p>
                          </w:txbxContent>
                        </wps:txbx>
                        <wps:bodyPr rot="0" vert="horz" wrap="square" lIns="74295" tIns="8890" rIns="74295" bIns="8890" anchor="t" anchorCtr="0" upright="1">
                          <a:noAutofit/>
                        </wps:bodyPr>
                      </wps:wsp>
                      <wps:wsp>
                        <wps:cNvPr id="270521072" name="Text Box 536"/>
                        <wps:cNvSpPr txBox="1">
                          <a:spLocks noChangeArrowheads="1"/>
                        </wps:cNvSpPr>
                        <wps:spPr bwMode="auto">
                          <a:xfrm>
                            <a:off x="4684" y="6078"/>
                            <a:ext cx="3044" cy="284"/>
                          </a:xfrm>
                          <a:prstGeom prst="rect">
                            <a:avLst/>
                          </a:prstGeom>
                          <a:noFill/>
                          <a:ln>
                            <a:noFill/>
                          </a:ln>
                          <a:effectLst/>
                          <a:extLst>
                            <a:ext uri="{909E8E84-426E-40DD-AFC4-6F175D3DCCD1}">
                              <a14:hiddenFill xmlns:a14="http://schemas.microsoft.com/office/drawing/2010/main">
                                <a:solidFill>
                                  <a:srgbClr val="00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2DFBB5" w14:textId="77777777" w:rsidR="001C4C1C" w:rsidRDefault="001C4C1C">
                              <w:pPr>
                                <w:rPr>
                                  <w:rFonts w:ascii="Times New Roman" w:hAnsi="Times New Roman" w:hint="eastAsia"/>
                                  <w:sz w:val="18"/>
                                  <w:szCs w:val="18"/>
                                </w:rPr>
                              </w:pPr>
                              <w:r>
                                <w:rPr>
                                  <w:rFonts w:ascii="Times New Roman" w:hAnsi="Times New Roman"/>
                                  <w:sz w:val="18"/>
                                  <w:szCs w:val="18"/>
                                </w:rPr>
                                <w:t>Cây con phải của nút</w:t>
                              </w:r>
                              <w:r>
                                <w:rPr>
                                  <w:rFonts w:ascii="Times New Roman" w:hAnsi="Times New Roman" w:hint="eastAsia"/>
                                  <w:sz w:val="18"/>
                                  <w:szCs w:val="18"/>
                                </w:rPr>
                                <w:t xml:space="preserve"> (2)</w:t>
                              </w:r>
                            </w:p>
                          </w:txbxContent>
                        </wps:txbx>
                        <wps:bodyPr rot="0" vert="horz" wrap="square" lIns="74295" tIns="8890" rIns="74295" bIns="8890" anchor="t" anchorCtr="0" upright="1">
                          <a:noAutofit/>
                        </wps:bodyPr>
                      </wps:wsp>
                      <wps:wsp>
                        <wps:cNvPr id="1526620553" name="Line 541"/>
                        <wps:cNvCnPr>
                          <a:cxnSpLocks noChangeShapeType="1"/>
                        </wps:cNvCnPr>
                        <wps:spPr bwMode="auto">
                          <a:xfrm flipH="1">
                            <a:off x="5418" y="4698"/>
                            <a:ext cx="2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4678109" name="Line 542"/>
                        <wps:cNvCnPr>
                          <a:cxnSpLocks noChangeShapeType="1"/>
                        </wps:cNvCnPr>
                        <wps:spPr bwMode="auto">
                          <a:xfrm flipH="1">
                            <a:off x="5418" y="5208"/>
                            <a:ext cx="2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0948663" name="Line 543"/>
                        <wps:cNvCnPr>
                          <a:cxnSpLocks noChangeShapeType="1"/>
                        </wps:cNvCnPr>
                        <wps:spPr bwMode="auto">
                          <a:xfrm flipH="1">
                            <a:off x="5418" y="5808"/>
                            <a:ext cx="2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095158" name="Line 544"/>
                        <wps:cNvCnPr>
                          <a:cxnSpLocks noChangeShapeType="1"/>
                        </wps:cNvCnPr>
                        <wps:spPr bwMode="auto">
                          <a:xfrm flipH="1">
                            <a:off x="5418" y="6452"/>
                            <a:ext cx="2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0399354" name="Group 546"/>
                        <wpg:cNvGrpSpPr>
                          <a:grpSpLocks/>
                        </wpg:cNvGrpSpPr>
                        <wpg:grpSpPr bwMode="auto">
                          <a:xfrm>
                            <a:off x="6648" y="4520"/>
                            <a:ext cx="810" cy="264"/>
                            <a:chOff x="6645" y="9931"/>
                            <a:chExt cx="810" cy="264"/>
                          </a:xfrm>
                        </wpg:grpSpPr>
                        <wps:wsp>
                          <wps:cNvPr id="1452817524" name="Text Box 530"/>
                          <wps:cNvSpPr txBox="1">
                            <a:spLocks noChangeArrowheads="1"/>
                          </wps:cNvSpPr>
                          <wps:spPr bwMode="auto">
                            <a:xfrm>
                              <a:off x="6689" y="9931"/>
                              <a:ext cx="720"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2DAAB9"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wps:txbx>
                          <wps:bodyPr rot="0" vert="horz" wrap="square" lIns="74295" tIns="8890" rIns="74295" bIns="8890" anchor="t" anchorCtr="0" upright="1">
                            <a:noAutofit/>
                          </wps:bodyPr>
                        </wps:wsp>
                        <wps:wsp>
                          <wps:cNvPr id="1090064546" name="AutoShape 531"/>
                          <wps:cNvSpPr>
                            <a:spLocks noChangeArrowheads="1"/>
                          </wps:cNvSpPr>
                          <wps:spPr bwMode="auto">
                            <a:xfrm>
                              <a:off x="6645" y="9961"/>
                              <a:ext cx="810" cy="22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grpSp>
                      <wps:wsp>
                        <wps:cNvPr id="1031386491" name="Text Box 537"/>
                        <wps:cNvSpPr txBox="1">
                          <a:spLocks noChangeArrowheads="1"/>
                        </wps:cNvSpPr>
                        <wps:spPr bwMode="auto">
                          <a:xfrm>
                            <a:off x="6740" y="5072"/>
                            <a:ext cx="714" cy="2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AF729" w14:textId="77777777" w:rsidR="001C4C1C" w:rsidRDefault="001C4C1C">
                              <w:pPr>
                                <w:jc w:val="center"/>
                                <w:rPr>
                                  <w:rFonts w:ascii="Times New Roman" w:hAnsi="Times New Roman"/>
                                  <w:sz w:val="18"/>
                                  <w:szCs w:val="18"/>
                                </w:rPr>
                              </w:pPr>
                              <w:r>
                                <w:rPr>
                                  <w:rFonts w:ascii="Times New Roman" w:hAnsi="Times New Roman"/>
                                  <w:sz w:val="18"/>
                                  <w:szCs w:val="18"/>
                                </w:rPr>
                                <w:t>Con</w:t>
                              </w:r>
                            </w:p>
                          </w:txbxContent>
                        </wps:txbx>
                        <wps:bodyPr rot="0" vert="horz" wrap="square" lIns="74295" tIns="8890" rIns="74295" bIns="8890" anchor="t" anchorCtr="0" upright="1">
                          <a:noAutofit/>
                        </wps:bodyPr>
                      </wps:wsp>
                      <wps:wsp>
                        <wps:cNvPr id="1798652324" name="AutoShape 538"/>
                        <wps:cNvSpPr>
                          <a:spLocks noChangeArrowheads="1"/>
                        </wps:cNvSpPr>
                        <wps:spPr bwMode="auto">
                          <a:xfrm>
                            <a:off x="6650" y="5080"/>
                            <a:ext cx="810" cy="21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557744473" name="Line 545"/>
                        <wps:cNvCnPr>
                          <a:cxnSpLocks noChangeShapeType="1"/>
                        </wps:cNvCnPr>
                        <wps:spPr bwMode="auto">
                          <a:xfrm>
                            <a:off x="7042" y="4790"/>
                            <a:ext cx="0" cy="280"/>
                          </a:xfrm>
                          <a:prstGeom prst="line">
                            <a:avLst/>
                          </a:prstGeom>
                          <a:noFill/>
                          <a:ln w="9525">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8728065" name="Group 549"/>
                        <wpg:cNvGrpSpPr>
                          <a:grpSpLocks/>
                        </wpg:cNvGrpSpPr>
                        <wpg:grpSpPr bwMode="auto">
                          <a:xfrm>
                            <a:off x="7618" y="5050"/>
                            <a:ext cx="877" cy="820"/>
                            <a:chOff x="6645" y="9917"/>
                            <a:chExt cx="812" cy="820"/>
                          </a:xfrm>
                        </wpg:grpSpPr>
                        <wpg:grpSp>
                          <wpg:cNvPr id="1559310530" name="Group 550"/>
                          <wpg:cNvGrpSpPr>
                            <a:grpSpLocks/>
                          </wpg:cNvGrpSpPr>
                          <wpg:grpSpPr bwMode="auto">
                            <a:xfrm>
                              <a:off x="6645" y="9917"/>
                              <a:ext cx="810" cy="264"/>
                              <a:chOff x="6645" y="9931"/>
                              <a:chExt cx="810" cy="264"/>
                            </a:xfrm>
                          </wpg:grpSpPr>
                          <wps:wsp>
                            <wps:cNvPr id="469600029" name="Text Box 551"/>
                            <wps:cNvSpPr txBox="1">
                              <a:spLocks noChangeArrowheads="1"/>
                            </wps:cNvSpPr>
                            <wps:spPr bwMode="auto">
                              <a:xfrm>
                                <a:off x="6689" y="9931"/>
                                <a:ext cx="720"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0B4CD5"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wps:txbx>
                            <wps:bodyPr rot="0" vert="horz" wrap="square" lIns="74295" tIns="8890" rIns="74295" bIns="8890" anchor="t" anchorCtr="0" upright="1">
                              <a:noAutofit/>
                            </wps:bodyPr>
                          </wps:wsp>
                          <wps:wsp>
                            <wps:cNvPr id="153355272" name="AutoShape 552"/>
                            <wps:cNvSpPr>
                              <a:spLocks noChangeArrowheads="1"/>
                            </wps:cNvSpPr>
                            <wps:spPr bwMode="auto">
                              <a:xfrm>
                                <a:off x="6645" y="9961"/>
                                <a:ext cx="810" cy="22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grpSp>
                        <wpg:grpSp>
                          <wpg:cNvPr id="756763332" name="Group 553"/>
                          <wpg:cNvGrpSpPr>
                            <a:grpSpLocks/>
                          </wpg:cNvGrpSpPr>
                          <wpg:grpSpPr bwMode="auto">
                            <a:xfrm>
                              <a:off x="6647" y="10469"/>
                              <a:ext cx="810" cy="268"/>
                              <a:chOff x="6647" y="10469"/>
                              <a:chExt cx="810" cy="268"/>
                            </a:xfrm>
                          </wpg:grpSpPr>
                          <wps:wsp>
                            <wps:cNvPr id="2033170612" name="Text Box 554"/>
                            <wps:cNvSpPr txBox="1">
                              <a:spLocks noChangeArrowheads="1"/>
                            </wps:cNvSpPr>
                            <wps:spPr bwMode="auto">
                              <a:xfrm>
                                <a:off x="6737" y="10469"/>
                                <a:ext cx="616" cy="2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4913B8" w14:textId="77777777" w:rsidR="001C4C1C" w:rsidRDefault="001C4C1C">
                                  <w:pPr>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on</w:t>
                                  </w:r>
                                </w:p>
                              </w:txbxContent>
                            </wps:txbx>
                            <wps:bodyPr rot="0" vert="horz" wrap="square" lIns="74295" tIns="8890" rIns="74295" bIns="8890" anchor="t" anchorCtr="0" upright="1">
                              <a:noAutofit/>
                            </wps:bodyPr>
                          </wps:wsp>
                          <wps:wsp>
                            <wps:cNvPr id="1728749486" name="AutoShape 555"/>
                            <wps:cNvSpPr>
                              <a:spLocks noChangeArrowheads="1"/>
                            </wps:cNvSpPr>
                            <wps:spPr bwMode="auto">
                              <a:xfrm>
                                <a:off x="6647" y="10477"/>
                                <a:ext cx="810" cy="21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grpSp>
                        <wps:wsp>
                          <wps:cNvPr id="1680852976" name="Line 556"/>
                          <wps:cNvCnPr>
                            <a:cxnSpLocks noChangeShapeType="1"/>
                          </wps:cNvCnPr>
                          <wps:spPr bwMode="auto">
                            <a:xfrm>
                              <a:off x="7039" y="10187"/>
                              <a:ext cx="0" cy="280"/>
                            </a:xfrm>
                            <a:prstGeom prst="line">
                              <a:avLst/>
                            </a:prstGeom>
                            <a:noFill/>
                            <a:ln w="9525">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712925933" name="Group 557"/>
                        <wpg:cNvGrpSpPr>
                          <a:grpSpLocks/>
                        </wpg:cNvGrpSpPr>
                        <wpg:grpSpPr bwMode="auto">
                          <a:xfrm>
                            <a:off x="8628" y="5580"/>
                            <a:ext cx="878" cy="804"/>
                            <a:chOff x="6645" y="9917"/>
                            <a:chExt cx="812" cy="820"/>
                          </a:xfrm>
                        </wpg:grpSpPr>
                        <wpg:grpSp>
                          <wpg:cNvPr id="516113022" name="Group 558"/>
                          <wpg:cNvGrpSpPr>
                            <a:grpSpLocks/>
                          </wpg:cNvGrpSpPr>
                          <wpg:grpSpPr bwMode="auto">
                            <a:xfrm>
                              <a:off x="6645" y="9917"/>
                              <a:ext cx="810" cy="264"/>
                              <a:chOff x="6645" y="9931"/>
                              <a:chExt cx="810" cy="264"/>
                            </a:xfrm>
                          </wpg:grpSpPr>
                          <wps:wsp>
                            <wps:cNvPr id="441301201" name="Text Box 559"/>
                            <wps:cNvSpPr txBox="1">
                              <a:spLocks noChangeArrowheads="1"/>
                            </wps:cNvSpPr>
                            <wps:spPr bwMode="auto">
                              <a:xfrm>
                                <a:off x="6689" y="9931"/>
                                <a:ext cx="720"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39B2C5"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wps:txbx>
                            <wps:bodyPr rot="0" vert="horz" wrap="square" lIns="74295" tIns="8890" rIns="74295" bIns="8890" anchor="t" anchorCtr="0" upright="1">
                              <a:noAutofit/>
                            </wps:bodyPr>
                          </wps:wsp>
                          <wps:wsp>
                            <wps:cNvPr id="1246542687" name="AutoShape 560"/>
                            <wps:cNvSpPr>
                              <a:spLocks noChangeArrowheads="1"/>
                            </wps:cNvSpPr>
                            <wps:spPr bwMode="auto">
                              <a:xfrm>
                                <a:off x="6645" y="9961"/>
                                <a:ext cx="810" cy="22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grpSp>
                        <wpg:grpSp>
                          <wpg:cNvPr id="758515748" name="Group 561"/>
                          <wpg:cNvGrpSpPr>
                            <a:grpSpLocks/>
                          </wpg:cNvGrpSpPr>
                          <wpg:grpSpPr bwMode="auto">
                            <a:xfrm>
                              <a:off x="6647" y="10469"/>
                              <a:ext cx="810" cy="268"/>
                              <a:chOff x="6647" y="10469"/>
                              <a:chExt cx="810" cy="268"/>
                            </a:xfrm>
                          </wpg:grpSpPr>
                          <wps:wsp>
                            <wps:cNvPr id="1926496533" name="Text Box 562"/>
                            <wps:cNvSpPr txBox="1">
                              <a:spLocks noChangeArrowheads="1"/>
                            </wps:cNvSpPr>
                            <wps:spPr bwMode="auto">
                              <a:xfrm>
                                <a:off x="6737" y="10469"/>
                                <a:ext cx="616" cy="2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395535" w14:textId="77777777" w:rsidR="001C4C1C" w:rsidRDefault="001C4C1C">
                                  <w:pPr>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on</w:t>
                                  </w:r>
                                </w:p>
                              </w:txbxContent>
                            </wps:txbx>
                            <wps:bodyPr rot="0" vert="horz" wrap="square" lIns="74295" tIns="8890" rIns="74295" bIns="8890" anchor="t" anchorCtr="0" upright="1">
                              <a:noAutofit/>
                            </wps:bodyPr>
                          </wps:wsp>
                          <wps:wsp>
                            <wps:cNvPr id="442242068" name="AutoShape 563"/>
                            <wps:cNvSpPr>
                              <a:spLocks noChangeArrowheads="1"/>
                            </wps:cNvSpPr>
                            <wps:spPr bwMode="auto">
                              <a:xfrm>
                                <a:off x="6647" y="10477"/>
                                <a:ext cx="810" cy="210"/>
                              </a:xfrm>
                              <a:prstGeom prst="flowChartTerminator">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g:grpSp>
                        <wps:wsp>
                          <wps:cNvPr id="874020908" name="Line 564"/>
                          <wps:cNvCnPr>
                            <a:cxnSpLocks noChangeShapeType="1"/>
                          </wps:cNvCnPr>
                          <wps:spPr bwMode="auto">
                            <a:xfrm>
                              <a:off x="7039" y="10187"/>
                              <a:ext cx="0" cy="280"/>
                            </a:xfrm>
                            <a:prstGeom prst="line">
                              <a:avLst/>
                            </a:prstGeom>
                            <a:noFill/>
                            <a:ln w="9525">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305E063" id="Group 918" o:spid="_x0000_s1181" style="position:absolute;left:0;text-align:left;margin-left:63pt;margin-top:10.05pt;width:323.6pt;height:105.6pt;z-index:251645440;mso-position-horizontal-relative:text;mso-position-vertical-relative:text" coordorigin="3034,4520" coordsize="6472,2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">
                <v:shape id="Picture 525" o:spid="_x0000_s1182" type="#_x0000_t75" style="position:absolute;left:3556;top:4628;width:180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">
                  <v:imagedata r:id="rId169" o:title=""/>
                </v:shape>
                <v:shape id="Text Box 526" o:spid="_x0000_s1183" type="#_x0000_t202" style="position:absolute;left:5672;top:4548;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" filled="f" stroked="f">
                  <v:textbox inset="5.85pt,.7pt,5.85pt,.7pt">
                    <w:txbxContent>
                      <w:p w14:paraId="63E4B9F1" w14:textId="77777777" w:rsidR="001C4C1C" w:rsidRDefault="001C4C1C">
                        <w:pPr>
                          <w:rPr>
                            <w:rFonts w:ascii="Times New Roman" w:hAnsi="Times New Roman"/>
                            <w:sz w:val="18"/>
                            <w:szCs w:val="18"/>
                          </w:rPr>
                        </w:pPr>
                        <w:r>
                          <w:rPr>
                            <w:rFonts w:ascii="Times New Roman" w:hAnsi="Times New Roman"/>
                            <w:sz w:val="18"/>
                            <w:szCs w:val="18"/>
                          </w:rPr>
                          <w:t>Mức 0</w:t>
                        </w:r>
                      </w:p>
                    </w:txbxContent>
                  </v:textbox>
                </v:shape>
                <v:shape id="Text Box 527" o:spid="_x0000_s1184" type="#_x0000_t202" style="position:absolute;left:5672;top:5058;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" filled="f" stroked="f">
                  <v:textbox inset="5.85pt,.7pt,5.85pt,.7pt">
                    <w:txbxContent>
                      <w:p w14:paraId="1654807D" w14:textId="77777777" w:rsidR="001C4C1C" w:rsidRDefault="001C4C1C">
                        <w:pPr>
                          <w:rPr>
                            <w:rFonts w:ascii="Times New Roman" w:hAnsi="Times New Roman"/>
                            <w:sz w:val="18"/>
                            <w:szCs w:val="18"/>
                          </w:rPr>
                        </w:pPr>
                        <w:r>
                          <w:rPr>
                            <w:rFonts w:ascii="Times New Roman" w:hAnsi="Times New Roman"/>
                            <w:sz w:val="18"/>
                            <w:szCs w:val="18"/>
                          </w:rPr>
                          <w:t>Mức 1</w:t>
                        </w:r>
                      </w:p>
                    </w:txbxContent>
                  </v:textbox>
                </v:shape>
                <v:shape id="Text Box 528" o:spid="_x0000_s1185" type="#_x0000_t202" style="position:absolute;left:5672;top:5688;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" filled="f" stroked="f">
                  <v:textbox inset="5.85pt,.7pt,5.85pt,.7pt">
                    <w:txbxContent>
                      <w:p w14:paraId="0DAECAA5" w14:textId="77777777" w:rsidR="001C4C1C" w:rsidRDefault="001C4C1C">
                        <w:pPr>
                          <w:rPr>
                            <w:rFonts w:ascii="Times New Roman" w:hAnsi="Times New Roman"/>
                            <w:sz w:val="18"/>
                            <w:szCs w:val="18"/>
                          </w:rPr>
                        </w:pPr>
                        <w:r>
                          <w:rPr>
                            <w:rFonts w:ascii="Times New Roman" w:hAnsi="Times New Roman"/>
                            <w:sz w:val="18"/>
                            <w:szCs w:val="18"/>
                          </w:rPr>
                          <w:t>Mức 2</w:t>
                        </w:r>
                      </w:p>
                    </w:txbxContent>
                  </v:textbox>
                </v:shape>
                <v:shape id="Text Box 529" o:spid="_x0000_s1186" type="#_x0000_t202" style="position:absolute;left:5672;top:6318;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" filled="f" stroked="f">
                  <v:textbox inset="5.85pt,.7pt,5.85pt,.7pt">
                    <w:txbxContent>
                      <w:p w14:paraId="0636628E" w14:textId="77777777" w:rsidR="001C4C1C" w:rsidRDefault="001C4C1C">
                        <w:pPr>
                          <w:rPr>
                            <w:rFonts w:ascii="Times New Roman" w:hAnsi="Times New Roman"/>
                            <w:sz w:val="18"/>
                            <w:szCs w:val="18"/>
                          </w:rPr>
                        </w:pPr>
                        <w:r>
                          <w:rPr>
                            <w:rFonts w:ascii="Times New Roman" w:hAnsi="Times New Roman"/>
                            <w:sz w:val="18"/>
                            <w:szCs w:val="18"/>
                          </w:rPr>
                          <w:t>Mức 3</w:t>
                        </w:r>
                      </w:p>
                    </w:txbxContent>
                  </v:textbox>
                </v:shape>
                <v:shape id="Text Box 532" o:spid="_x0000_s1187" type="#_x0000_t202" style="position:absolute;left:3542;top:4578;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" filled="f" stroked="f">
                  <v:textbox inset="5.85pt,.7pt,5.85pt,.7pt">
                    <w:txbxContent>
                      <w:p w14:paraId="25E481ED" w14:textId="77777777" w:rsidR="001C4C1C" w:rsidRDefault="001C4C1C">
                        <w:pPr>
                          <w:jc w:val="right"/>
                          <w:rPr>
                            <w:rFonts w:ascii="Times New Roman" w:hAnsi="Times New Roman"/>
                            <w:sz w:val="18"/>
                            <w:szCs w:val="18"/>
                          </w:rPr>
                        </w:pPr>
                        <w:r>
                          <w:rPr>
                            <w:rFonts w:ascii="Times New Roman" w:hAnsi="Times New Roman"/>
                            <w:sz w:val="18"/>
                            <w:szCs w:val="18"/>
                          </w:rPr>
                          <w:t xml:space="preserve">Gốc </w:t>
                        </w:r>
                      </w:p>
                    </w:txbxContent>
                  </v:textbox>
                </v:shape>
                <v:shape id="Text Box 533" o:spid="_x0000_s1188" type="#_x0000_t202" style="position:absolute;left:3558;top:5074;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" filled="f" stroked="f">
                  <v:textbox inset="5.85pt,.7pt,5.85pt,.7pt">
                    <w:txbxContent>
                      <w:p w14:paraId="5B3FA5FB" w14:textId="77777777" w:rsidR="001C4C1C" w:rsidRDefault="001C4C1C">
                        <w:pPr>
                          <w:rPr>
                            <w:rFonts w:ascii="Times New Roman" w:hAnsi="Times New Roman"/>
                            <w:sz w:val="18"/>
                            <w:szCs w:val="18"/>
                          </w:rPr>
                        </w:pPr>
                        <w:r>
                          <w:rPr>
                            <w:rFonts w:ascii="Times New Roman" w:hAnsi="Times New Roman"/>
                            <w:sz w:val="18"/>
                            <w:szCs w:val="18"/>
                          </w:rPr>
                          <w:t xml:space="preserve">Nút </w:t>
                        </w:r>
                      </w:p>
                    </w:txbxContent>
                  </v:textbox>
                </v:shape>
                <v:shape id="Text Box 534" o:spid="_x0000_s1189" type="#_x0000_t202" style="position:absolute;left:3034;top:6318;width:600;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" filled="f" stroked="f">
                  <v:textbox inset="5.85pt,.7pt,5.85pt,.7pt">
                    <w:txbxContent>
                      <w:p w14:paraId="3823F0DA" w14:textId="77777777" w:rsidR="001C4C1C" w:rsidRDefault="001C4C1C">
                        <w:pPr>
                          <w:rPr>
                            <w:rFonts w:ascii="Times New Roman" w:hAnsi="Times New Roman"/>
                            <w:sz w:val="18"/>
                            <w:szCs w:val="18"/>
                          </w:rPr>
                        </w:pPr>
                        <w:r>
                          <w:rPr>
                            <w:rFonts w:ascii="Times New Roman" w:hAnsi="Times New Roman"/>
                            <w:sz w:val="18"/>
                            <w:szCs w:val="18"/>
                          </w:rPr>
                          <w:t>Lá</w:t>
                        </w:r>
                      </w:p>
                    </w:txbxContent>
                  </v:textbox>
                </v:shape>
                <v:shape id="Text Box 535" o:spid="_x0000_s1190" type="#_x0000_t202" style="position:absolute;left:4534;top:4952;width:117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" filled="f" stroked="f">
                  <v:textbox inset="5.85pt,.7pt,5.85pt,.7pt">
                    <w:txbxContent>
                      <w:p w14:paraId="66054B3C" w14:textId="77777777" w:rsidR="001C4C1C" w:rsidRDefault="001C4C1C">
                        <w:pPr>
                          <w:rPr>
                            <w:rFonts w:ascii="Times New Roman" w:hAnsi="Times New Roman"/>
                            <w:sz w:val="18"/>
                            <w:szCs w:val="18"/>
                          </w:rPr>
                        </w:pPr>
                        <w:r>
                          <w:rPr>
                            <w:rFonts w:ascii="Times New Roman" w:hAnsi="Times New Roman"/>
                            <w:sz w:val="18"/>
                            <w:szCs w:val="18"/>
                          </w:rPr>
                          <w:t>Cành</w:t>
                        </w:r>
                      </w:p>
                    </w:txbxContent>
                  </v:textbox>
                </v:shape>
                <v:shape id="Text Box 536" o:spid="_x0000_s1191" type="#_x0000_t202" style="position:absolute;left:4684;top:6078;width:30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" filled="f" fillcolor="aqua" stroked="f">
                  <v:textbox inset="5.85pt,.7pt,5.85pt,.7pt">
                    <w:txbxContent>
                      <w:p w14:paraId="2D2DFBB5" w14:textId="77777777" w:rsidR="001C4C1C" w:rsidRDefault="001C4C1C">
                        <w:pPr>
                          <w:rPr>
                            <w:rFonts w:ascii="Times New Roman" w:hAnsi="Times New Roman" w:hint="eastAsia"/>
                            <w:sz w:val="18"/>
                            <w:szCs w:val="18"/>
                          </w:rPr>
                        </w:pPr>
                        <w:r>
                          <w:rPr>
                            <w:rFonts w:ascii="Times New Roman" w:hAnsi="Times New Roman"/>
                            <w:sz w:val="18"/>
                            <w:szCs w:val="18"/>
                          </w:rPr>
                          <w:t>Cây con phải của nút</w:t>
                        </w:r>
                        <w:r>
                          <w:rPr>
                            <w:rFonts w:ascii="Times New Roman" w:hAnsi="Times New Roman" w:hint="eastAsia"/>
                            <w:sz w:val="18"/>
                            <w:szCs w:val="18"/>
                          </w:rPr>
                          <w:t xml:space="preserve"> (2)</w:t>
                        </w:r>
                      </w:p>
                    </w:txbxContent>
                  </v:textbox>
                </v:shape>
                <v:line id="Line 541" o:spid="_x0000_s1192" style="position:absolute;flip:x;visibility:visible;mso-wrap-style:square" from="5418,4698" to="5658,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">
                  <v:stroke endarrow="block"/>
                </v:line>
                <v:line id="Line 542" o:spid="_x0000_s1193" style="position:absolute;flip:x;visibility:visible;mso-wrap-style:square" from="5418,5208" to="5658,5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">
                  <v:stroke endarrow="block"/>
                </v:line>
                <v:line id="Line 543" o:spid="_x0000_s1194" style="position:absolute;flip:x;visibility:visible;mso-wrap-style:square" from="5418,5808" to="5658,5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">
                  <v:stroke endarrow="block"/>
                </v:line>
                <v:line id="Line 544" o:spid="_x0000_s1195" style="position:absolute;flip:x;visibility:visible;mso-wrap-style:square" from="5418,6452" to="5658,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">
                  <v:stroke endarrow="block"/>
                </v:line>
                <v:group id="Group 546" o:spid="_x0000_s1196" style="position:absolute;left:6648;top:4520;width:810;height:264" coordorigin="6645,9931" coordsize="81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">
                  <v:shape id="Text Box 530" o:spid="_x0000_s1197" type="#_x0000_t202" style="position:absolute;left:6689;top:9931;width:720;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" filled="f" stroked="f">
                    <v:textbox inset="5.85pt,.7pt,5.85pt,.7pt">
                      <w:txbxContent>
                        <w:p w14:paraId="172DAAB9"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v:textbox>
                  </v:shape>
                  <v:shapetype id="_x0000_t116" coordsize="21600,21600" o:spt="116" path="m3475,qx,10800,3475,21600l18125,21600qx21600,10800,18125,xe">
                    <v:stroke joinstyle="miter"/>
                    <v:path gradientshapeok="t" o:connecttype="rect" textboxrect="1018,3163,20582,18437"/>
                  </v:shapetype>
                  <v:shape id="AutoShape 531" o:spid="_x0000_s1198" type="#_x0000_t116" style="position:absolute;left:6645;top:9961;width:81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" filled="f">
                    <v:textbox inset="5.85pt,.7pt,5.85pt,.7pt"/>
                  </v:shape>
                </v:group>
                <v:shape id="Text Box 537" o:spid="_x0000_s1199" type="#_x0000_t202" style="position:absolute;left:6740;top:5072;width:714;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" filled="f" stroked="f">
                  <v:textbox inset="5.85pt,.7pt,5.85pt,.7pt">
                    <w:txbxContent>
                      <w:p w14:paraId="391AF729" w14:textId="77777777" w:rsidR="001C4C1C" w:rsidRDefault="001C4C1C">
                        <w:pPr>
                          <w:jc w:val="center"/>
                          <w:rPr>
                            <w:rFonts w:ascii="Times New Roman" w:hAnsi="Times New Roman"/>
                            <w:sz w:val="18"/>
                            <w:szCs w:val="18"/>
                          </w:rPr>
                        </w:pPr>
                        <w:r>
                          <w:rPr>
                            <w:rFonts w:ascii="Times New Roman" w:hAnsi="Times New Roman"/>
                            <w:sz w:val="18"/>
                            <w:szCs w:val="18"/>
                          </w:rPr>
                          <w:t>Con</w:t>
                        </w:r>
                      </w:p>
                    </w:txbxContent>
                  </v:textbox>
                </v:shape>
                <v:shape id="AutoShape 538" o:spid="_x0000_s1200" type="#_x0000_t116" style="position:absolute;left:6650;top:5080;width:81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" filled="f">
                  <v:textbox inset="5.85pt,.7pt,5.85pt,.7pt"/>
                </v:shape>
                <v:line id="Line 545" o:spid="_x0000_s1201" style="position:absolute;visibility:visible;mso-wrap-style:square" from="7042,4790" to="7042,5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">
                  <v:stroke startarrow="block" startarrowwidth="narrow" startarrowlength="short" endarrow="block" endarrowwidth="narrow" endarrowlength="short"/>
                </v:line>
                <v:group id="Group 549" o:spid="_x0000_s1202" style="position:absolute;left:7618;top:5050;width:877;height:820" coordorigin="6645,9917" coordsize="8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">
                  <v:group id="Group 550" o:spid="_x0000_s1203" style="position:absolute;left:6645;top:9917;width:810;height:264" coordorigin="6645,9931" coordsize="81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">
                    <v:shape id="Text Box 551" o:spid="_x0000_s1204" type="#_x0000_t202" style="position:absolute;left:6689;top:9931;width:720;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" filled="f" stroked="f">
                      <v:textbox inset="5.85pt,.7pt,5.85pt,.7pt">
                        <w:txbxContent>
                          <w:p w14:paraId="480B4CD5"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v:textbox>
                    </v:shape>
                    <v:shape id="AutoShape 552" o:spid="_x0000_s1205" type="#_x0000_t116" style="position:absolute;left:6645;top:9961;width:81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" filled="f">
                      <v:textbox inset="5.85pt,.7pt,5.85pt,.7pt"/>
                    </v:shape>
                  </v:group>
                  <v:group id="Group 553" o:spid="_x0000_s1206" style="position:absolute;left:6647;top:10469;width:810;height:268" coordorigin="6647,10469" coordsize="81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">
                    <v:shape id="Text Box 554" o:spid="_x0000_s1207" type="#_x0000_t202" style="position:absolute;left:6737;top:10469;width:616;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" filled="f" stroked="f">
                      <v:textbox inset="5.85pt,.7pt,5.85pt,.7pt">
                        <w:txbxContent>
                          <w:p w14:paraId="3E4913B8" w14:textId="77777777" w:rsidR="001C4C1C" w:rsidRDefault="001C4C1C">
                            <w:pPr>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on</w:t>
                            </w:r>
                          </w:p>
                        </w:txbxContent>
                      </v:textbox>
                    </v:shape>
                    <v:shape id="AutoShape 555" o:spid="_x0000_s1208" type="#_x0000_t116" style="position:absolute;left:6647;top:10477;width:81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" filled="f">
                      <v:textbox inset="5.85pt,.7pt,5.85pt,.7pt"/>
                    </v:shape>
                  </v:group>
                  <v:line id="Line 556" o:spid="_x0000_s1209" style="position:absolute;visibility:visible;mso-wrap-style:square" from="7039,10187" to="7039,10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">
                    <v:stroke startarrow="block" startarrowwidth="narrow" startarrowlength="short" endarrow="block" endarrowwidth="narrow" endarrowlength="short"/>
                  </v:line>
                </v:group>
                <v:group id="Group 557" o:spid="_x0000_s1210" style="position:absolute;left:8628;top:5580;width:878;height:804" coordorigin="6645,9917" coordsize="8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">
                  <v:group id="Group 558" o:spid="_x0000_s1211" style="position:absolute;left:6645;top:9917;width:810;height:264" coordorigin="6645,9931" coordsize="81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">
                    <v:shape id="Text Box 559" o:spid="_x0000_s1212" type="#_x0000_t202" style="position:absolute;left:6689;top:9931;width:720;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" filled="f" stroked="f">
                      <v:textbox inset="5.85pt,.7pt,5.85pt,.7pt">
                        <w:txbxContent>
                          <w:p w14:paraId="0039B2C5" w14:textId="77777777" w:rsidR="001C4C1C" w:rsidRDefault="001C4C1C">
                            <w:pPr>
                              <w:jc w:val="center"/>
                              <w:rPr>
                                <w:rFonts w:ascii="Times New Roman" w:hAnsi="Times New Roman"/>
                                <w:sz w:val="18"/>
                                <w:szCs w:val="18"/>
                              </w:rPr>
                            </w:pPr>
                            <w:r>
                              <w:rPr>
                                <w:rFonts w:ascii="Times New Roman" w:hAnsi="Times New Roman"/>
                                <w:sz w:val="18"/>
                                <w:szCs w:val="18"/>
                              </w:rPr>
                              <w:t>Cha</w:t>
                            </w:r>
                          </w:p>
                        </w:txbxContent>
                      </v:textbox>
                    </v:shape>
                    <v:shape id="AutoShape 560" o:spid="_x0000_s1213" type="#_x0000_t116" style="position:absolute;left:6645;top:9961;width:81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" filled="f">
                      <v:textbox inset="5.85pt,.7pt,5.85pt,.7pt"/>
                    </v:shape>
                  </v:group>
                  <v:group id="Group 561" o:spid="_x0000_s1214" style="position:absolute;left:6647;top:10469;width:810;height:268" coordorigin="6647,10469" coordsize="81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">
                    <v:shape id="Text Box 562" o:spid="_x0000_s1215" type="#_x0000_t202" style="position:absolute;left:6737;top:10469;width:616;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" filled="f" stroked="f">
                      <v:textbox inset="5.85pt,.7pt,5.85pt,.7pt">
                        <w:txbxContent>
                          <w:p w14:paraId="4E395535" w14:textId="77777777" w:rsidR="001C4C1C" w:rsidRDefault="001C4C1C">
                            <w:pPr>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on</w:t>
                            </w:r>
                          </w:p>
                        </w:txbxContent>
                      </v:textbox>
                    </v:shape>
                    <v:shape id="AutoShape 563" o:spid="_x0000_s1216" type="#_x0000_t116" style="position:absolute;left:6647;top:10477;width:81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" filled="f">
                      <v:textbox inset="5.85pt,.7pt,5.85pt,.7pt"/>
                    </v:shape>
                  </v:group>
                  <v:line id="Line 564" o:spid="_x0000_s1217" style="position:absolute;visibility:visible;mso-wrap-style:square" from="7039,10187" to="7039,10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">
                    <v:stroke startarrow="block" startarrowwidth="narrow" startarrowlength="short" endarrow="block" endarrowwidth="narrow" endarrowlength="short"/>
                  </v:line>
                </v:group>
              </v:group>
            </w:pict>
          </mc:Fallback>
        </mc:AlternateContent>
      </w:r>
    </w:p>
    <w:p w14:paraId="40EB9EE2" w14:textId="77777777" w:rsidR="00B47AB1" w:rsidRPr="005F69ED" w:rsidRDefault="00B47AB1" w:rsidP="001C4C1C">
      <w:pPr>
        <w:pStyle w:val="Body01"/>
        <w:ind w:leftChars="0" w:left="360" w:right="315"/>
        <w:rPr>
          <w:sz w:val="24"/>
          <w:szCs w:val="24"/>
        </w:rPr>
      </w:pPr>
    </w:p>
    <w:p w14:paraId="2A3B103B" w14:textId="77777777" w:rsidR="00B47AB1" w:rsidRPr="005F69ED" w:rsidRDefault="00B47AB1" w:rsidP="001C4C1C">
      <w:pPr>
        <w:pStyle w:val="Body01"/>
        <w:ind w:leftChars="0" w:left="360" w:right="315"/>
        <w:rPr>
          <w:sz w:val="24"/>
          <w:szCs w:val="24"/>
        </w:rPr>
      </w:pPr>
    </w:p>
    <w:p w14:paraId="36EA6FE4" w14:textId="77777777" w:rsidR="00B47AB1" w:rsidRPr="005F69ED" w:rsidRDefault="00B47AB1" w:rsidP="001C4C1C">
      <w:pPr>
        <w:pStyle w:val="Body01"/>
        <w:ind w:leftChars="0" w:left="360" w:right="315"/>
        <w:rPr>
          <w:sz w:val="24"/>
          <w:szCs w:val="24"/>
        </w:rPr>
      </w:pPr>
    </w:p>
    <w:p w14:paraId="5AD34A1B" w14:textId="77777777" w:rsidR="00B47AB1" w:rsidRPr="005F69ED" w:rsidRDefault="00B47AB1" w:rsidP="001C4C1C">
      <w:pPr>
        <w:pStyle w:val="Body01"/>
        <w:ind w:leftChars="0" w:left="360" w:right="315"/>
        <w:rPr>
          <w:sz w:val="24"/>
          <w:szCs w:val="24"/>
        </w:rPr>
      </w:pPr>
    </w:p>
    <w:p w14:paraId="76CEC433" w14:textId="77777777" w:rsidR="00B47AB1" w:rsidRPr="005F69ED" w:rsidRDefault="00B47AB1" w:rsidP="001C4C1C">
      <w:pPr>
        <w:pStyle w:val="Body01"/>
        <w:ind w:leftChars="0" w:left="360" w:right="315"/>
        <w:rPr>
          <w:sz w:val="24"/>
          <w:szCs w:val="24"/>
        </w:rPr>
      </w:pPr>
    </w:p>
    <w:p w14:paraId="7549C2EC" w14:textId="77777777" w:rsidR="00B47AB1" w:rsidRPr="005F69ED" w:rsidRDefault="00B47AB1" w:rsidP="001C4C1C">
      <w:pPr>
        <w:pStyle w:val="Body01"/>
        <w:ind w:leftChars="0" w:left="360" w:right="315"/>
        <w:rPr>
          <w:sz w:val="24"/>
          <w:szCs w:val="24"/>
        </w:rPr>
      </w:pPr>
    </w:p>
    <w:p w14:paraId="29C7D53E" w14:textId="77777777" w:rsidR="00B47AB1" w:rsidRPr="005F69ED" w:rsidRDefault="00B47AB1" w:rsidP="001C4C1C">
      <w:pPr>
        <w:pStyle w:val="Body01"/>
        <w:ind w:leftChars="0" w:left="360" w:right="315"/>
        <w:rPr>
          <w:sz w:val="24"/>
          <w:szCs w:val="24"/>
        </w:rPr>
      </w:pPr>
    </w:p>
    <w:p w14:paraId="724C6896" w14:textId="77777777" w:rsidR="00B47AB1" w:rsidRPr="005F69ED" w:rsidRDefault="00B47AB1" w:rsidP="001C4C1C">
      <w:pPr>
        <w:pStyle w:val="Body01"/>
        <w:ind w:leftChars="0" w:left="360" w:right="315"/>
        <w:rPr>
          <w:sz w:val="24"/>
          <w:szCs w:val="24"/>
        </w:rPr>
      </w:pPr>
    </w:p>
    <w:p w14:paraId="7855441D" w14:textId="77777777" w:rsidR="00B47AB1" w:rsidRPr="005F69ED" w:rsidRDefault="00DD441C">
      <w:pPr>
        <w:pStyle w:val="Heading5"/>
        <w:rPr>
          <w:rFonts w:ascii="Times New Roman" w:hAnsi="Times New Roman"/>
        </w:rPr>
      </w:pPr>
      <w:r w:rsidRPr="005F69ED">
        <w:rPr>
          <w:rFonts w:ascii="Times New Roman" w:hAnsi="Times New Roman"/>
        </w:rPr>
        <w:lastRenderedPageBreak/>
        <w:t xml:space="preserve">Cây nhị phân và </w:t>
      </w:r>
      <w:r w:rsidR="00153D56" w:rsidRPr="005F69ED">
        <w:rPr>
          <w:rFonts w:ascii="Times New Roman" w:hAnsi="Times New Roman"/>
        </w:rPr>
        <w:t>cây nhị phân hoàn chỉnh</w:t>
      </w:r>
      <w:r w:rsidRPr="005F69ED">
        <w:rPr>
          <w:rFonts w:ascii="Times New Roman" w:hAnsi="Times New Roman"/>
        </w:rPr>
        <w:t xml:space="preserve"> </w:t>
      </w:r>
    </w:p>
    <w:p w14:paraId="7A231606" w14:textId="77777777" w:rsidR="00B47AB1" w:rsidRPr="005F69ED" w:rsidRDefault="00086DD6" w:rsidP="001C4C1C">
      <w:pPr>
        <w:pStyle w:val="Body01"/>
        <w:ind w:leftChars="0" w:left="360" w:right="315"/>
      </w:pPr>
      <w:r w:rsidRPr="005F69ED">
        <w:t>M</w:t>
      </w:r>
      <w:r w:rsidR="0059318C" w:rsidRPr="005F69ED">
        <w:t>ột</w:t>
      </w:r>
      <w:r w:rsidR="00406B3E" w:rsidRPr="005F69ED">
        <w:t xml:space="preserve"> cây mà mỗi nút </w:t>
      </w:r>
      <w:r w:rsidR="00F32A47" w:rsidRPr="005F69ED">
        <w:t>có không quá 2 con được gọi là một “</w:t>
      </w:r>
      <w:r w:rsidR="00F32A47" w:rsidRPr="005F69ED">
        <w:rPr>
          <w:b/>
        </w:rPr>
        <w:t>cây nhị phân</w:t>
      </w:r>
      <w:r w:rsidR="00F32A47" w:rsidRPr="005F69ED">
        <w:t xml:space="preserve">”. Nếu </w:t>
      </w:r>
      <w:r w:rsidR="0059318C" w:rsidRPr="005F69ED">
        <w:t>một</w:t>
      </w:r>
      <w:r w:rsidR="00F32A47" w:rsidRPr="005F69ED">
        <w:t xml:space="preserve"> cây nhị phân mà tất cả các lá có cùng độ sâu hoặc nếu 2 lá bất kì có độ sâu chênh lệch nhỏ hơn hoặc bằng </w:t>
      </w:r>
      <w:r w:rsidR="0059318C" w:rsidRPr="005F69ED">
        <w:t>một</w:t>
      </w:r>
      <w:r w:rsidR="00F32A47" w:rsidRPr="005F69ED">
        <w:t xml:space="preserve"> và các lá </w:t>
      </w:r>
      <w:r w:rsidR="008B3FFB" w:rsidRPr="005F69ED">
        <w:t>được đặt từ trái sang</w:t>
      </w:r>
      <w:r w:rsidR="00F32A47" w:rsidRPr="005F69ED">
        <w:t xml:space="preserve">, được gọi là </w:t>
      </w:r>
      <w:r w:rsidR="006F2576" w:rsidRPr="005F69ED">
        <w:t>“</w:t>
      </w:r>
      <w:r w:rsidR="00153D56" w:rsidRPr="005F69ED">
        <w:rPr>
          <w:b/>
        </w:rPr>
        <w:t>cây nhị phân hoàn chỉnh</w:t>
      </w:r>
      <w:r w:rsidR="006F2576" w:rsidRPr="005F69ED">
        <w:t>”</w:t>
      </w:r>
      <w:r w:rsidR="00B47AB1" w:rsidRPr="005F69ED">
        <w:rPr>
          <w:rStyle w:val="FootnoteReference"/>
        </w:rPr>
        <w:footnoteReference w:id="47"/>
      </w:r>
      <w:r w:rsidR="00867E9E" w:rsidRPr="005F69ED">
        <w:t>.</w:t>
      </w:r>
      <w:r w:rsidR="00B47AB1" w:rsidRPr="005F69ED">
        <w:t xml:space="preserve"> </w:t>
      </w:r>
    </w:p>
    <w:p w14:paraId="2F10F05F" w14:textId="77777777" w:rsidR="00B47AB1" w:rsidRPr="005F69ED" w:rsidRDefault="00B47AB1" w:rsidP="001C4C1C">
      <w:pPr>
        <w:pStyle w:val="Body01"/>
        <w:ind w:leftChars="0" w:left="360" w:right="315"/>
        <w:rPr>
          <w:sz w:val="24"/>
          <w:szCs w:val="24"/>
        </w:rPr>
      </w:pPr>
    </w:p>
    <w:p w14:paraId="37E240A8" w14:textId="77777777" w:rsidR="00B47AB1" w:rsidRPr="005F69ED" w:rsidRDefault="00B47AB1" w:rsidP="001C4C1C">
      <w:pPr>
        <w:pStyle w:val="Body01"/>
        <w:ind w:leftChars="0" w:left="360" w:right="315"/>
        <w:rPr>
          <w:sz w:val="24"/>
          <w:szCs w:val="24"/>
        </w:rPr>
      </w:pPr>
    </w:p>
    <w:p w14:paraId="7DD74631" w14:textId="7687006D" w:rsidR="00B47AB1" w:rsidRPr="005F69ED" w:rsidRDefault="003812B7" w:rsidP="001C4C1C">
      <w:pPr>
        <w:pStyle w:val="Body01"/>
        <w:ind w:leftChars="0" w:left="360" w:right="315"/>
        <w:jc w:val="center"/>
        <w:rPr>
          <w:sz w:val="24"/>
          <w:szCs w:val="24"/>
        </w:rPr>
      </w:pPr>
      <w:r w:rsidRPr="005F69ED">
        <w:rPr>
          <w:noProof/>
        </w:rPr>
        <w:drawing>
          <wp:inline distT="0" distB="0" distL="0" distR="0" wp14:anchorId="38F5C7FE" wp14:editId="2C7DF0AE">
            <wp:extent cx="3486785" cy="812165"/>
            <wp:effectExtent l="0" t="0" r="0" b="0"/>
            <wp:docPr id="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486785" cy="812165"/>
                    </a:xfrm>
                    <a:prstGeom prst="rect">
                      <a:avLst/>
                    </a:prstGeom>
                    <a:noFill/>
                    <a:ln>
                      <a:noFill/>
                    </a:ln>
                  </pic:spPr>
                </pic:pic>
              </a:graphicData>
            </a:graphic>
          </wp:inline>
        </w:drawing>
      </w:r>
    </w:p>
    <w:p w14:paraId="46ACCBD9" w14:textId="0A507B7A" w:rsidR="00B47AB1" w:rsidRPr="005F69ED" w:rsidRDefault="003812B7" w:rsidP="001C4C1C">
      <w:pPr>
        <w:pStyle w:val="Body01"/>
        <w:ind w:leftChars="0" w:left="2062" w:right="315" w:firstLine="491"/>
        <w:rPr>
          <w:sz w:val="24"/>
          <w:szCs w:val="24"/>
        </w:rPr>
      </w:pPr>
      <w:r w:rsidRPr="005F69ED">
        <w:rPr>
          <w:noProof/>
          <w:sz w:val="24"/>
          <w:szCs w:val="24"/>
        </w:rPr>
        <mc:AlternateContent>
          <mc:Choice Requires="wps">
            <w:drawing>
              <wp:anchor distT="0" distB="0" distL="114300" distR="114300" simplePos="0" relativeHeight="251682304" behindDoc="0" locked="0" layoutInCell="1" allowOverlap="1" wp14:anchorId="537E0D2E" wp14:editId="2A6BF2DB">
                <wp:simplePos x="0" y="0"/>
                <wp:positionH relativeFrom="column">
                  <wp:posOffset>1417320</wp:posOffset>
                </wp:positionH>
                <wp:positionV relativeFrom="paragraph">
                  <wp:posOffset>58420</wp:posOffset>
                </wp:positionV>
                <wp:extent cx="965200" cy="160655"/>
                <wp:effectExtent l="0" t="0" r="0" b="0"/>
                <wp:wrapNone/>
                <wp:docPr id="2046439298"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1606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ACCD90" w14:textId="77777777" w:rsidR="001C4C1C" w:rsidRPr="002F0140" w:rsidRDefault="001C4C1C" w:rsidP="006B08D4">
                            <w:pPr>
                              <w:jc w:val="center"/>
                              <w:rPr>
                                <w:rFonts w:ascii="Times New Roman" w:hAnsi="Times New Roman"/>
                                <w:sz w:val="22"/>
                                <w:szCs w:val="22"/>
                              </w:rPr>
                            </w:pPr>
                            <w:r>
                              <w:rPr>
                                <w:rFonts w:ascii="Times New Roman" w:hAnsi="Times New Roman"/>
                                <w:sz w:val="22"/>
                                <w:szCs w:val="22"/>
                              </w:rPr>
                              <w:t xml:space="preserve">Cây nhị phân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37E0D2E" id="Text Box 1107" o:spid="_x0000_s1218" type="#_x0000_t202" style="position:absolute;left:0;text-align:left;margin-left:111.6pt;margin-top:4.6pt;width:76pt;height:12.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" stroked="f">
                <v:textbox style="mso-fit-shape-to-text:t" inset="0,0,0,0">
                  <w:txbxContent>
                    <w:p w14:paraId="33ACCD90" w14:textId="77777777" w:rsidR="001C4C1C" w:rsidRPr="002F0140" w:rsidRDefault="001C4C1C" w:rsidP="006B08D4">
                      <w:pPr>
                        <w:jc w:val="center"/>
                        <w:rPr>
                          <w:rFonts w:ascii="Times New Roman" w:hAnsi="Times New Roman"/>
                          <w:sz w:val="22"/>
                          <w:szCs w:val="22"/>
                        </w:rPr>
                      </w:pPr>
                      <w:r>
                        <w:rPr>
                          <w:rFonts w:ascii="Times New Roman" w:hAnsi="Times New Roman"/>
                          <w:sz w:val="22"/>
                          <w:szCs w:val="22"/>
                        </w:rPr>
                        <w:t xml:space="preserve">Cây nhị phân </w:t>
                      </w:r>
                    </w:p>
                  </w:txbxContent>
                </v:textbox>
              </v:shape>
            </w:pict>
          </mc:Fallback>
        </mc:AlternateContent>
      </w:r>
      <w:r w:rsidRPr="005F69ED">
        <w:rPr>
          <w:noProof/>
          <w:sz w:val="24"/>
          <w:szCs w:val="24"/>
        </w:rPr>
        <mc:AlternateContent>
          <mc:Choice Requires="wps">
            <w:drawing>
              <wp:anchor distT="0" distB="0" distL="114300" distR="114300" simplePos="0" relativeHeight="251683328" behindDoc="0" locked="0" layoutInCell="1" allowOverlap="1" wp14:anchorId="25CC8809" wp14:editId="700D164D">
                <wp:simplePos x="0" y="0"/>
                <wp:positionH relativeFrom="column">
                  <wp:posOffset>3152140</wp:posOffset>
                </wp:positionH>
                <wp:positionV relativeFrom="paragraph">
                  <wp:posOffset>58420</wp:posOffset>
                </wp:positionV>
                <wp:extent cx="1530350" cy="160655"/>
                <wp:effectExtent l="0" t="0" r="0" b="0"/>
                <wp:wrapNone/>
                <wp:docPr id="1149356092" name="Text Box 1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1606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457F00" w14:textId="77777777" w:rsidR="001C4C1C" w:rsidRPr="005F69ED" w:rsidRDefault="001C4C1C" w:rsidP="006B08D4">
                            <w:pPr>
                              <w:rPr>
                                <w:rFonts w:ascii="Times New Roman" w:hAnsi="Times New Roman"/>
                                <w:sz w:val="22"/>
                                <w:szCs w:val="22"/>
                              </w:rPr>
                            </w:pPr>
                            <w:r w:rsidRPr="00C1235B">
                              <w:rPr>
                                <w:rFonts w:ascii="Times New Roman" w:hAnsi="Times New Roman"/>
                                <w:sz w:val="22"/>
                                <w:szCs w:val="22"/>
                              </w:rPr>
                              <w:t xml:space="preserve">Cây nhị phân </w:t>
                            </w:r>
                            <w:r w:rsidR="00191E85" w:rsidRPr="00C1235B">
                              <w:rPr>
                                <w:rFonts w:ascii="Times New Roman" w:hAnsi="Times New Roman"/>
                                <w:sz w:val="22"/>
                                <w:szCs w:val="22"/>
                              </w:rPr>
                              <w:t>hoàn chỉnh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5CC8809" id="Text Box 1108" o:spid="_x0000_s1219" type="#_x0000_t202" style="position:absolute;left:0;text-align:left;margin-left:248.2pt;margin-top:4.6pt;width:120.5pt;height:12.6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" stroked="f">
                <v:textbox style="mso-fit-shape-to-text:t" inset="0,0,0,0">
                  <w:txbxContent>
                    <w:p w14:paraId="28457F00" w14:textId="77777777" w:rsidR="001C4C1C" w:rsidRPr="005F69ED" w:rsidRDefault="001C4C1C" w:rsidP="006B08D4">
                      <w:pPr>
                        <w:rPr>
                          <w:rFonts w:ascii="Times New Roman" w:hAnsi="Times New Roman"/>
                          <w:sz w:val="22"/>
                          <w:szCs w:val="22"/>
                        </w:rPr>
                      </w:pPr>
                      <w:r w:rsidRPr="00C1235B">
                        <w:rPr>
                          <w:rFonts w:ascii="Times New Roman" w:hAnsi="Times New Roman"/>
                          <w:sz w:val="22"/>
                          <w:szCs w:val="22"/>
                        </w:rPr>
                        <w:t xml:space="preserve">Cây nhị phân </w:t>
                      </w:r>
                      <w:r w:rsidR="00191E85" w:rsidRPr="00C1235B">
                        <w:rPr>
                          <w:rFonts w:ascii="Times New Roman" w:hAnsi="Times New Roman"/>
                          <w:sz w:val="22"/>
                          <w:szCs w:val="22"/>
                        </w:rPr>
                        <w:t>hoàn chỉnh</w:t>
                      </w:r>
                    </w:p>
                  </w:txbxContent>
                </v:textbox>
              </v:shape>
            </w:pict>
          </mc:Fallback>
        </mc:AlternateContent>
      </w:r>
    </w:p>
    <w:p w14:paraId="6E151C05" w14:textId="77777777" w:rsidR="00B47AB1" w:rsidRPr="005F69ED" w:rsidRDefault="00B47AB1" w:rsidP="001C4C1C">
      <w:pPr>
        <w:pStyle w:val="Body01"/>
        <w:ind w:leftChars="0" w:left="360" w:right="315"/>
        <w:rPr>
          <w:sz w:val="24"/>
          <w:szCs w:val="24"/>
        </w:rPr>
      </w:pPr>
    </w:p>
    <w:p w14:paraId="3AE0E401" w14:textId="77777777" w:rsidR="00B47AB1" w:rsidRPr="005F69ED" w:rsidRDefault="00B47AB1" w:rsidP="001C4C1C">
      <w:pPr>
        <w:pStyle w:val="Body01"/>
        <w:ind w:leftChars="0" w:left="360" w:right="315"/>
        <w:rPr>
          <w:sz w:val="24"/>
          <w:szCs w:val="24"/>
        </w:rPr>
      </w:pPr>
    </w:p>
    <w:p w14:paraId="6097BB53" w14:textId="77777777" w:rsidR="00B47AB1" w:rsidRPr="005F69ED" w:rsidRDefault="00B709CC">
      <w:pPr>
        <w:pStyle w:val="Heading5"/>
        <w:rPr>
          <w:rFonts w:ascii="Times New Roman" w:hAnsi="Times New Roman"/>
        </w:rPr>
      </w:pPr>
      <w:r w:rsidRPr="005F69ED">
        <w:rPr>
          <w:rFonts w:ascii="Times New Roman" w:hAnsi="Times New Roman"/>
        </w:rPr>
        <w:t>Cây nhị phân tìm kiế</w:t>
      </w:r>
      <w:r w:rsidR="00867E9E" w:rsidRPr="005F69ED">
        <w:rPr>
          <w:rFonts w:ascii="Times New Roman" w:hAnsi="Times New Roman"/>
        </w:rPr>
        <w:t>m</w:t>
      </w:r>
    </w:p>
    <w:p w14:paraId="37FA4B80" w14:textId="77777777" w:rsidR="00B709CC" w:rsidRPr="005F69ED" w:rsidRDefault="00B7270D" w:rsidP="001C4C1C">
      <w:pPr>
        <w:pStyle w:val="Body01"/>
        <w:ind w:leftChars="0" w:left="360" w:right="315"/>
      </w:pPr>
      <w:r w:rsidRPr="005F69ED">
        <w:t>Một</w:t>
      </w:r>
      <w:r w:rsidR="00B709CC" w:rsidRPr="005F69ED">
        <w:t xml:space="preserve"> </w:t>
      </w:r>
      <w:r w:rsidR="00B709CC" w:rsidRPr="005F69ED">
        <w:rPr>
          <w:b/>
        </w:rPr>
        <w:t>cây nhị phân tìm kiếm</w:t>
      </w:r>
      <w:r w:rsidR="00B709CC" w:rsidRPr="005F69ED">
        <w:t xml:space="preserve"> là</w:t>
      </w:r>
      <w:r w:rsidR="00E02D72" w:rsidRPr="005F69ED">
        <w:t xml:space="preserve"> </w:t>
      </w:r>
      <w:r w:rsidR="00E8439B" w:rsidRPr="005F69ED">
        <w:t>một</w:t>
      </w:r>
      <w:r w:rsidR="00E02D72" w:rsidRPr="005F69ED">
        <w:t xml:space="preserve"> </w:t>
      </w:r>
      <w:r w:rsidR="00B709CC" w:rsidRPr="005F69ED">
        <w:t>cây nhị phân mà giá trị của</w:t>
      </w:r>
      <w:r w:rsidR="00E40B57" w:rsidRPr="005F69ED">
        <w:t xml:space="preserve"> </w:t>
      </w:r>
      <w:r w:rsidR="00E8439B" w:rsidRPr="005F69ED">
        <w:t>một</w:t>
      </w:r>
      <w:r w:rsidR="00E40B57" w:rsidRPr="005F69ED">
        <w:t xml:space="preserve"> </w:t>
      </w:r>
      <w:r w:rsidR="00B709CC" w:rsidRPr="005F69ED">
        <w:t>phần tử được gán cho mỗi nút thỏa mã các ràng buộ</w:t>
      </w:r>
      <w:r w:rsidR="00A90FBB" w:rsidRPr="005F69ED">
        <w:t>c</w:t>
      </w:r>
      <w:r w:rsidR="007B2E3F" w:rsidRPr="005F69ED">
        <w:rPr>
          <w:rStyle w:val="FootnoteReference"/>
        </w:rPr>
        <w:footnoteReference w:id="48"/>
      </w:r>
      <w:r w:rsidR="00A90FBB" w:rsidRPr="005F69ED">
        <w:t xml:space="preserve">: </w:t>
      </w:r>
    </w:p>
    <w:p w14:paraId="182F3A01" w14:textId="77777777" w:rsidR="00B47AB1" w:rsidRPr="005F69ED" w:rsidRDefault="00266336" w:rsidP="001C4C1C">
      <w:pPr>
        <w:pStyle w:val="Body01"/>
        <w:ind w:leftChars="0" w:left="360" w:right="315"/>
      </w:pPr>
      <w:r w:rsidRPr="005F69ED">
        <w:t>Giá trị con trái &lt; giá trị phần tử cha &lt; giá trị con phải</w:t>
      </w:r>
      <w:r w:rsidR="00B47AB1" w:rsidRPr="005F69ED">
        <w:t xml:space="preserve"> </w:t>
      </w:r>
    </w:p>
    <w:p w14:paraId="66D0FD4C" w14:textId="77777777" w:rsidR="00B47AB1" w:rsidRPr="005F69ED" w:rsidRDefault="00B47AB1" w:rsidP="001C4C1C">
      <w:pPr>
        <w:pStyle w:val="Body01"/>
        <w:ind w:leftChars="0" w:left="360" w:right="315"/>
      </w:pPr>
    </w:p>
    <w:p w14:paraId="7A922AA4" w14:textId="77777777" w:rsidR="00B47AB1" w:rsidRPr="005F69ED" w:rsidRDefault="00B47AB1" w:rsidP="001C4C1C">
      <w:pPr>
        <w:pStyle w:val="Body01"/>
        <w:ind w:leftChars="0" w:left="360" w:right="315"/>
        <w:rPr>
          <w:sz w:val="24"/>
          <w:szCs w:val="24"/>
        </w:rPr>
      </w:pPr>
    </w:p>
    <w:p w14:paraId="547AD435" w14:textId="6C6398ED" w:rsidR="00B47AB1" w:rsidRPr="005F69ED" w:rsidRDefault="003812B7" w:rsidP="001C4C1C">
      <w:pPr>
        <w:pStyle w:val="Body01"/>
        <w:ind w:leftChars="0" w:left="360" w:right="315"/>
        <w:jc w:val="center"/>
        <w:rPr>
          <w:color w:val="FF0000"/>
          <w:sz w:val="24"/>
          <w:szCs w:val="24"/>
        </w:rPr>
      </w:pPr>
      <w:r w:rsidRPr="005F69ED">
        <w:rPr>
          <w:noProof/>
        </w:rPr>
        <mc:AlternateContent>
          <mc:Choice Requires="wps">
            <w:drawing>
              <wp:anchor distT="0" distB="0" distL="114300" distR="114300" simplePos="0" relativeHeight="251646464" behindDoc="0" locked="0" layoutInCell="1" allowOverlap="1" wp14:anchorId="328B9172" wp14:editId="1233E84D">
                <wp:simplePos x="0" y="0"/>
                <wp:positionH relativeFrom="column">
                  <wp:posOffset>3147060</wp:posOffset>
                </wp:positionH>
                <wp:positionV relativeFrom="paragraph">
                  <wp:posOffset>115570</wp:posOffset>
                </wp:positionV>
                <wp:extent cx="1743710" cy="744220"/>
                <wp:effectExtent l="0" t="0" r="0" b="0"/>
                <wp:wrapNone/>
                <wp:docPr id="1809201199" name="Text 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7442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6D1544" w14:textId="77777777" w:rsidR="001C4C1C" w:rsidRPr="006B08D4" w:rsidRDefault="001C4C1C">
                            <w:pPr>
                              <w:rPr>
                                <w:rFonts w:ascii="Times New Roman" w:hAnsi="Times New Roman" w:hint="eastAsia"/>
                                <w:sz w:val="22"/>
                                <w:szCs w:val="22"/>
                              </w:rPr>
                            </w:pPr>
                            <w:r>
                              <w:rPr>
                                <w:rFonts w:ascii="Times New Roman" w:hAnsi="Times New Roman"/>
                                <w:sz w:val="22"/>
                                <w:szCs w:val="22"/>
                              </w:rPr>
                              <w:t>Giá trị của tất cả các nút đều lớn hơn giá trị (4) của gốc</w:t>
                            </w:r>
                            <w:r>
                              <w:rPr>
                                <w:rFonts w:ascii="Times New Roman" w:hAnsi="Times New Roman" w:hint="eastAsia"/>
                                <w:sz w:val="22"/>
                                <w:szCs w:val="22"/>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B9172" id="Text Box 567" o:spid="_x0000_s1220" type="#_x0000_t202" style="position:absolute;left:0;text-align:left;margin-left:247.8pt;margin-top:9.1pt;width:137.3pt;height:58.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" filled="f" stroked="f">
                <v:textbox inset="5.85pt,.7pt,5.85pt,.7pt">
                  <w:txbxContent>
                    <w:p w14:paraId="056D1544" w14:textId="77777777" w:rsidR="001C4C1C" w:rsidRPr="006B08D4" w:rsidRDefault="001C4C1C">
                      <w:pPr>
                        <w:rPr>
                          <w:rFonts w:ascii="Times New Roman" w:hAnsi="Times New Roman" w:hint="eastAsia"/>
                          <w:sz w:val="22"/>
                          <w:szCs w:val="22"/>
                        </w:rPr>
                      </w:pPr>
                      <w:r>
                        <w:rPr>
                          <w:rFonts w:ascii="Times New Roman" w:hAnsi="Times New Roman"/>
                          <w:sz w:val="22"/>
                          <w:szCs w:val="22"/>
                        </w:rPr>
                        <w:t>Giá trị của tất cả các nút đều lớn hơn giá trị (4) của gốc</w:t>
                      </w:r>
                      <w:r>
                        <w:rPr>
                          <w:rFonts w:ascii="Times New Roman" w:hAnsi="Times New Roman" w:hint="eastAsia"/>
                          <w:sz w:val="22"/>
                          <w:szCs w:val="22"/>
                        </w:rPr>
                        <w:t>.</w:t>
                      </w:r>
                    </w:p>
                  </w:txbxContent>
                </v:textbox>
              </v:shape>
            </w:pict>
          </mc:Fallback>
        </mc:AlternateContent>
      </w:r>
      <w:r w:rsidRPr="005F69ED">
        <w:rPr>
          <w:noProof/>
        </w:rPr>
        <w:drawing>
          <wp:anchor distT="0" distB="0" distL="114300" distR="114300" simplePos="0" relativeHeight="251647488" behindDoc="0" locked="0" layoutInCell="1" allowOverlap="1" wp14:anchorId="2F578387" wp14:editId="3A2106E1">
            <wp:simplePos x="0" y="0"/>
            <wp:positionH relativeFrom="column">
              <wp:posOffset>1195070</wp:posOffset>
            </wp:positionH>
            <wp:positionV relativeFrom="paragraph">
              <wp:posOffset>0</wp:posOffset>
            </wp:positionV>
            <wp:extent cx="1847850" cy="914400"/>
            <wp:effectExtent l="0" t="0" r="0" b="0"/>
            <wp:wrapNone/>
            <wp:docPr id="5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2BCE33" w14:textId="77777777" w:rsidR="00B47AB1" w:rsidRPr="005F69ED" w:rsidRDefault="00B47AB1" w:rsidP="001C4C1C">
      <w:pPr>
        <w:pStyle w:val="Body01"/>
        <w:ind w:leftChars="0" w:left="360" w:right="315"/>
        <w:rPr>
          <w:color w:val="FF0000"/>
          <w:sz w:val="24"/>
          <w:szCs w:val="24"/>
        </w:rPr>
      </w:pPr>
    </w:p>
    <w:p w14:paraId="36921EF2" w14:textId="77777777" w:rsidR="00B47AB1" w:rsidRPr="005F69ED" w:rsidRDefault="00B47AB1" w:rsidP="001C4C1C">
      <w:pPr>
        <w:pStyle w:val="Body01"/>
        <w:ind w:leftChars="0" w:left="360" w:right="315"/>
        <w:rPr>
          <w:color w:val="FF0000"/>
          <w:sz w:val="24"/>
          <w:szCs w:val="24"/>
        </w:rPr>
      </w:pPr>
    </w:p>
    <w:p w14:paraId="1EB9E808" w14:textId="77777777" w:rsidR="00B47AB1" w:rsidRPr="005F69ED" w:rsidRDefault="00B47AB1" w:rsidP="001C4C1C">
      <w:pPr>
        <w:pStyle w:val="Body01"/>
        <w:ind w:leftChars="0" w:left="360" w:right="315"/>
        <w:rPr>
          <w:color w:val="FF0000"/>
          <w:sz w:val="24"/>
          <w:szCs w:val="24"/>
        </w:rPr>
      </w:pPr>
    </w:p>
    <w:p w14:paraId="5D0744A2" w14:textId="77777777" w:rsidR="00B47AB1" w:rsidRPr="005F69ED" w:rsidRDefault="00B47AB1" w:rsidP="001C4C1C">
      <w:pPr>
        <w:pStyle w:val="Body01"/>
        <w:ind w:leftChars="0" w:left="360" w:right="315"/>
        <w:rPr>
          <w:color w:val="FF0000"/>
          <w:sz w:val="24"/>
          <w:szCs w:val="24"/>
        </w:rPr>
      </w:pPr>
    </w:p>
    <w:p w14:paraId="7AE0F0DC" w14:textId="77777777" w:rsidR="00B47AB1" w:rsidRPr="005F69ED" w:rsidRDefault="00B47AB1" w:rsidP="001C4C1C">
      <w:pPr>
        <w:pStyle w:val="Body01"/>
        <w:ind w:leftChars="0" w:left="360" w:right="315"/>
        <w:rPr>
          <w:color w:val="FF0000"/>
          <w:sz w:val="24"/>
          <w:szCs w:val="24"/>
        </w:rPr>
      </w:pPr>
    </w:p>
    <w:p w14:paraId="22852B59" w14:textId="77777777" w:rsidR="00B47AB1" w:rsidRPr="005F69ED" w:rsidRDefault="00A865D7">
      <w:pPr>
        <w:pStyle w:val="Heading5"/>
        <w:rPr>
          <w:rFonts w:ascii="Times New Roman" w:hAnsi="Times New Roman"/>
        </w:rPr>
      </w:pPr>
      <w:r w:rsidRPr="005F69ED">
        <w:rPr>
          <w:rFonts w:ascii="Times New Roman" w:hAnsi="Times New Roman"/>
          <w:b w:val="0"/>
          <w:color w:val="FF0000"/>
          <w:sz w:val="24"/>
          <w:szCs w:val="24"/>
        </w:rPr>
        <w:br w:type="page"/>
      </w:r>
      <w:r w:rsidR="00E074EE" w:rsidRPr="005F69ED">
        <w:rPr>
          <w:rFonts w:ascii="Times New Roman" w:hAnsi="Times New Roman"/>
        </w:rPr>
        <w:lastRenderedPageBreak/>
        <w:t>Đố</w:t>
      </w:r>
      <w:r w:rsidR="0091226F" w:rsidRPr="005F69ED">
        <w:rPr>
          <w:rFonts w:ascii="Times New Roman" w:hAnsi="Times New Roman"/>
        </w:rPr>
        <w:t>ng</w:t>
      </w:r>
    </w:p>
    <w:p w14:paraId="69DCBFE2" w14:textId="77777777" w:rsidR="00B47AB1" w:rsidRPr="005F69ED" w:rsidRDefault="0059318C" w:rsidP="001C4C1C">
      <w:pPr>
        <w:pStyle w:val="Body01"/>
        <w:ind w:leftChars="0" w:left="360" w:right="315"/>
      </w:pPr>
      <w:r w:rsidRPr="005F69ED">
        <w:t>một</w:t>
      </w:r>
      <w:r w:rsidR="002D69E0" w:rsidRPr="005F69ED">
        <w:t xml:space="preserve"> cây nhị phân được gọi là </w:t>
      </w:r>
      <w:r w:rsidR="002D69E0" w:rsidRPr="005F69ED">
        <w:rPr>
          <w:b/>
        </w:rPr>
        <w:t>đống</w:t>
      </w:r>
      <w:r w:rsidR="002D69E0" w:rsidRPr="005F69ED">
        <w:t xml:space="preserve"> nếu giá trị của nút được gán từ mức gốc và từ trái sang phải trên cùng mức với điều kiện sau</w:t>
      </w:r>
      <w:r w:rsidR="007B2E3F" w:rsidRPr="005F69ED">
        <w:t xml:space="preserve">: </w:t>
      </w:r>
      <w:r w:rsidR="007B2E3F" w:rsidRPr="005F69ED">
        <w:rPr>
          <w:rStyle w:val="FootnoteReference"/>
        </w:rPr>
        <w:footnoteReference w:id="49"/>
      </w:r>
    </w:p>
    <w:p w14:paraId="54BA370A" w14:textId="77777777" w:rsidR="00B47AB1" w:rsidRPr="005F69ED" w:rsidRDefault="00B47AB1" w:rsidP="001C4C1C">
      <w:pPr>
        <w:pStyle w:val="Body01"/>
        <w:ind w:leftChars="0" w:left="360" w:right="315"/>
      </w:pPr>
    </w:p>
    <w:p w14:paraId="06DE50BB" w14:textId="77777777" w:rsidR="00FC6D62" w:rsidRPr="005F69ED" w:rsidRDefault="00FC6D62" w:rsidP="001C4C1C">
      <w:pPr>
        <w:pStyle w:val="Body01"/>
        <w:ind w:leftChars="0" w:left="360" w:right="315"/>
      </w:pPr>
      <w:r w:rsidRPr="005F69ED">
        <w:t>Giá trị của phần tử cha &gt; giá trị của phần tử con</w:t>
      </w:r>
    </w:p>
    <w:p w14:paraId="19CBBE19" w14:textId="77777777" w:rsidR="005D1DB6" w:rsidRPr="005F69ED" w:rsidRDefault="00C803F4" w:rsidP="001C4C1C">
      <w:pPr>
        <w:pStyle w:val="Body01"/>
        <w:ind w:leftChars="0" w:left="360" w:right="315"/>
      </w:pPr>
      <w:r w:rsidRPr="005F69ED">
        <w:t>(hoặc giá trị của phần tử cha &lt; giá trị của phần tử con)</w:t>
      </w:r>
    </w:p>
    <w:p w14:paraId="38488658" w14:textId="77777777" w:rsidR="0068481F" w:rsidRPr="005F69ED" w:rsidRDefault="0068481F" w:rsidP="001C4C1C">
      <w:pPr>
        <w:pStyle w:val="Body01"/>
        <w:ind w:leftChars="0" w:left="360" w:right="315"/>
      </w:pPr>
    </w:p>
    <w:p w14:paraId="5156BFD3" w14:textId="77777777" w:rsidR="00D22996" w:rsidRPr="005F69ED" w:rsidRDefault="00D22996" w:rsidP="001C4C1C">
      <w:pPr>
        <w:pStyle w:val="Body01"/>
        <w:ind w:leftChars="0" w:left="360" w:right="315"/>
      </w:pPr>
      <w:r w:rsidRPr="005F69ED">
        <w:t xml:space="preserve">Đống phù hợp với điều kiện trên gọi là đống cực đại, và đống phù hợp với điều kiện dưới là đống cực tiểu. </w:t>
      </w:r>
    </w:p>
    <w:p w14:paraId="0809E409" w14:textId="77777777" w:rsidR="00B47AB1" w:rsidRPr="005F69ED" w:rsidRDefault="00B47AB1" w:rsidP="001C4C1C">
      <w:pPr>
        <w:pStyle w:val="Body01"/>
        <w:ind w:leftChars="0" w:left="360" w:right="315"/>
      </w:pPr>
    </w:p>
    <w:p w14:paraId="7E7DF3B3" w14:textId="77777777" w:rsidR="00FC6D62" w:rsidRPr="005F69ED" w:rsidRDefault="00FC6D62" w:rsidP="001C4C1C">
      <w:pPr>
        <w:pStyle w:val="Body01"/>
        <w:ind w:leftChars="0" w:left="360" w:right="315"/>
      </w:pPr>
      <w:r w:rsidRPr="005F69ED">
        <w:t xml:space="preserve">Như </w:t>
      </w:r>
      <w:r w:rsidR="00E8439B" w:rsidRPr="005F69ED">
        <w:t>một</w:t>
      </w:r>
      <w:r w:rsidRPr="005F69ED">
        <w:t xml:space="preserve"> kết quả, phần tử </w:t>
      </w:r>
      <w:r w:rsidR="00D22996" w:rsidRPr="005F69ED">
        <w:t>có</w:t>
      </w:r>
      <w:r w:rsidRPr="005F69ED">
        <w:t xml:space="preserve"> giá trị lớn (hoặc nhỏ) </w:t>
      </w:r>
      <w:r w:rsidR="00D22996" w:rsidRPr="005F69ED">
        <w:t xml:space="preserve">càng </w:t>
      </w:r>
      <w:r w:rsidRPr="005F69ED">
        <w:t xml:space="preserve">gần với nút, ngược lại phần tử có giá trị nhỏ (lớn) hướng tới lá. Nó là </w:t>
      </w:r>
      <w:r w:rsidR="00E8439B" w:rsidRPr="005F69ED">
        <w:t>một</w:t>
      </w:r>
      <w:r w:rsidRPr="005F69ED">
        <w:t xml:space="preserve"> cấu trúc dữ liệu phù hợp cho việc lấy giá trị lớn nhất (hoặc nhỏ nhất) với nút là phần tử có giá trị lớn nhất (hoặc nhỏ nhất).</w:t>
      </w:r>
    </w:p>
    <w:p w14:paraId="40FB1057" w14:textId="77777777" w:rsidR="00B47AB1" w:rsidRPr="005F69ED" w:rsidRDefault="00B47AB1" w:rsidP="001C4C1C">
      <w:pPr>
        <w:pStyle w:val="Body01"/>
        <w:ind w:leftChars="0" w:left="360" w:right="315"/>
      </w:pPr>
      <w:r w:rsidRPr="005F69ED">
        <w:t xml:space="preserve">. </w:t>
      </w:r>
    </w:p>
    <w:p w14:paraId="7AAEAC40" w14:textId="1B722206" w:rsidR="00B47AB1" w:rsidRPr="005F69ED" w:rsidRDefault="003812B7" w:rsidP="001C4C1C">
      <w:pPr>
        <w:pStyle w:val="Body01"/>
        <w:ind w:leftChars="0" w:left="360" w:right="315"/>
        <w:rPr>
          <w:sz w:val="24"/>
          <w:szCs w:val="24"/>
        </w:rPr>
      </w:pPr>
      <w:r w:rsidRPr="005F69ED">
        <w:rPr>
          <w:noProof/>
          <w:sz w:val="24"/>
          <w:szCs w:val="24"/>
        </w:rPr>
        <mc:AlternateContent>
          <mc:Choice Requires="wps">
            <w:drawing>
              <wp:anchor distT="0" distB="0" distL="114300" distR="114300" simplePos="0" relativeHeight="251651584" behindDoc="0" locked="1" layoutInCell="1" allowOverlap="1" wp14:anchorId="4B5DA5F6" wp14:editId="73583EE7">
                <wp:simplePos x="0" y="0"/>
                <wp:positionH relativeFrom="column">
                  <wp:posOffset>3510280</wp:posOffset>
                </wp:positionH>
                <wp:positionV relativeFrom="paragraph">
                  <wp:posOffset>625475</wp:posOffset>
                </wp:positionV>
                <wp:extent cx="1115060" cy="304165"/>
                <wp:effectExtent l="0" t="0" r="0" b="0"/>
                <wp:wrapNone/>
                <wp:docPr id="1606596489" name="Text 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304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D9649C" w14:textId="77777777" w:rsidR="001C4C1C" w:rsidRPr="00A865D7" w:rsidRDefault="001C4C1C">
                            <w:pPr>
                              <w:rPr>
                                <w:rFonts w:ascii="Times New Roman" w:hAnsi="Times New Roman"/>
                                <w:sz w:val="20"/>
                                <w:szCs w:val="20"/>
                              </w:rPr>
                            </w:pPr>
                            <w:r>
                              <w:rPr>
                                <w:rFonts w:ascii="Times New Roman" w:hAnsi="Times New Roman"/>
                                <w:sz w:val="20"/>
                                <w:szCs w:val="20"/>
                              </w:rPr>
                              <w:t>Giá trị nhỏ</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DA5F6" id="Text Box 573" o:spid="_x0000_s1221" type="#_x0000_t202" style="position:absolute;left:0;text-align:left;margin-left:276.4pt;margin-top:49.25pt;width:87.8pt;height:23.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" filled="f" stroked="f">
                <v:textbox inset="5.85pt,.7pt,5.85pt,.7pt">
                  <w:txbxContent>
                    <w:p w14:paraId="4BD9649C" w14:textId="77777777" w:rsidR="001C4C1C" w:rsidRPr="00A865D7" w:rsidRDefault="001C4C1C">
                      <w:pPr>
                        <w:rPr>
                          <w:rFonts w:ascii="Times New Roman" w:hAnsi="Times New Roman"/>
                          <w:sz w:val="20"/>
                          <w:szCs w:val="20"/>
                        </w:rPr>
                      </w:pPr>
                      <w:r>
                        <w:rPr>
                          <w:rFonts w:ascii="Times New Roman" w:hAnsi="Times New Roman"/>
                          <w:sz w:val="20"/>
                          <w:szCs w:val="20"/>
                        </w:rPr>
                        <w:t>Giá trị nhỏ</w:t>
                      </w:r>
                    </w:p>
                  </w:txbxContent>
                </v:textbox>
                <w10:anchorlock/>
              </v:shape>
            </w:pict>
          </mc:Fallback>
        </mc:AlternateContent>
      </w:r>
      <w:r w:rsidRPr="005F69ED">
        <w:rPr>
          <w:noProof/>
          <w:sz w:val="24"/>
          <w:szCs w:val="24"/>
        </w:rPr>
        <mc:AlternateContent>
          <mc:Choice Requires="wps">
            <w:drawing>
              <wp:anchor distT="0" distB="0" distL="114300" distR="114300" simplePos="0" relativeHeight="251650560" behindDoc="0" locked="1" layoutInCell="1" allowOverlap="1" wp14:anchorId="62B4B8FD" wp14:editId="6B5EE97D">
                <wp:simplePos x="0" y="0"/>
                <wp:positionH relativeFrom="column">
                  <wp:posOffset>3510280</wp:posOffset>
                </wp:positionH>
                <wp:positionV relativeFrom="paragraph">
                  <wp:posOffset>159385</wp:posOffset>
                </wp:positionV>
                <wp:extent cx="1115060" cy="444500"/>
                <wp:effectExtent l="0" t="0" r="0" b="0"/>
                <wp:wrapNone/>
                <wp:docPr id="2031875557" name="Text 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444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EFF7AD" w14:textId="77777777" w:rsidR="001C4C1C" w:rsidRPr="00A865D7" w:rsidRDefault="001C4C1C">
                            <w:pPr>
                              <w:rPr>
                                <w:rFonts w:ascii="Times New Roman" w:hAnsi="Times New Roman"/>
                                <w:sz w:val="20"/>
                                <w:szCs w:val="20"/>
                              </w:rPr>
                            </w:pPr>
                            <w:r>
                              <w:rPr>
                                <w:rFonts w:ascii="Times New Roman" w:hAnsi="Times New Roman"/>
                                <w:sz w:val="20"/>
                                <w:szCs w:val="20"/>
                              </w:rPr>
                              <w:t>Giá trị lớn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4B8FD" id="Text Box 572" o:spid="_x0000_s1222" type="#_x0000_t202" style="position:absolute;left:0;text-align:left;margin-left:276.4pt;margin-top:12.55pt;width:87.8pt;height: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" filled="f" stroked="f">
                <v:textbox inset="5.85pt,.7pt,5.85pt,.7pt">
                  <w:txbxContent>
                    <w:p w14:paraId="01EFF7AD" w14:textId="77777777" w:rsidR="001C4C1C" w:rsidRPr="00A865D7" w:rsidRDefault="001C4C1C">
                      <w:pPr>
                        <w:rPr>
                          <w:rFonts w:ascii="Times New Roman" w:hAnsi="Times New Roman"/>
                          <w:sz w:val="20"/>
                          <w:szCs w:val="20"/>
                        </w:rPr>
                      </w:pPr>
                      <w:r>
                        <w:rPr>
                          <w:rFonts w:ascii="Times New Roman" w:hAnsi="Times New Roman"/>
                          <w:sz w:val="20"/>
                          <w:szCs w:val="20"/>
                        </w:rPr>
                        <w:t>Giá trị lớn</w:t>
                      </w:r>
                    </w:p>
                  </w:txbxContent>
                </v:textbox>
                <w10:anchorlock/>
              </v:shape>
            </w:pict>
          </mc:Fallback>
        </mc:AlternateContent>
      </w:r>
      <w:r w:rsidRPr="005F69ED">
        <w:rPr>
          <w:noProof/>
          <w:sz w:val="24"/>
          <w:szCs w:val="24"/>
        </w:rPr>
        <mc:AlternateContent>
          <mc:Choice Requires="wps">
            <w:drawing>
              <wp:anchor distT="0" distB="0" distL="114300" distR="114300" simplePos="0" relativeHeight="251649536" behindDoc="0" locked="1" layoutInCell="1" allowOverlap="1" wp14:anchorId="4A29ADF5" wp14:editId="7FADCC1A">
                <wp:simplePos x="0" y="0"/>
                <wp:positionH relativeFrom="column">
                  <wp:posOffset>2533650</wp:posOffset>
                </wp:positionH>
                <wp:positionV relativeFrom="paragraph">
                  <wp:posOffset>-19050</wp:posOffset>
                </wp:positionV>
                <wp:extent cx="1103630" cy="307975"/>
                <wp:effectExtent l="0" t="0" r="0" b="0"/>
                <wp:wrapNone/>
                <wp:docPr id="915291722"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307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D8B77B" w14:textId="77777777" w:rsidR="001C4C1C" w:rsidRPr="00A865D7" w:rsidRDefault="001C4C1C">
                            <w:pPr>
                              <w:rPr>
                                <w:rFonts w:ascii="Times New Roman" w:hAnsi="Times New Roman"/>
                                <w:sz w:val="20"/>
                                <w:szCs w:val="20"/>
                              </w:rPr>
                            </w:pPr>
                            <w:r>
                              <w:rPr>
                                <w:rFonts w:ascii="Times New Roman" w:hAnsi="Times New Roman"/>
                                <w:sz w:val="20"/>
                                <w:szCs w:val="20"/>
                              </w:rPr>
                              <w:t xml:space="preserve">Giá trị lớn nhất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9ADF5" id="Text Box 571" o:spid="_x0000_s1223" type="#_x0000_t202" style="position:absolute;left:0;text-align:left;margin-left:199.5pt;margin-top:-1.5pt;width:86.9pt;height:2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" filled="f" stroked="f">
                <v:textbox inset="5.85pt,.7pt,5.85pt,.7pt">
                  <w:txbxContent>
                    <w:p w14:paraId="2DD8B77B" w14:textId="77777777" w:rsidR="001C4C1C" w:rsidRPr="00A865D7" w:rsidRDefault="001C4C1C">
                      <w:pPr>
                        <w:rPr>
                          <w:rFonts w:ascii="Times New Roman" w:hAnsi="Times New Roman"/>
                          <w:sz w:val="20"/>
                          <w:szCs w:val="20"/>
                        </w:rPr>
                      </w:pPr>
                      <w:r>
                        <w:rPr>
                          <w:rFonts w:ascii="Times New Roman" w:hAnsi="Times New Roman"/>
                          <w:sz w:val="20"/>
                          <w:szCs w:val="20"/>
                        </w:rPr>
                        <w:t xml:space="preserve">Giá trị lớn nhất </w:t>
                      </w:r>
                    </w:p>
                  </w:txbxContent>
                </v:textbox>
                <w10:anchorlock/>
              </v:shape>
            </w:pict>
          </mc:Fallback>
        </mc:AlternateContent>
      </w:r>
    </w:p>
    <w:p w14:paraId="1A12FA81" w14:textId="2DA4EE62" w:rsidR="00B47AB1" w:rsidRPr="005F69ED" w:rsidRDefault="003812B7" w:rsidP="001C4C1C">
      <w:pPr>
        <w:pStyle w:val="Body01"/>
        <w:ind w:leftChars="0" w:left="360" w:right="315"/>
        <w:rPr>
          <w:sz w:val="24"/>
          <w:szCs w:val="24"/>
        </w:rPr>
      </w:pPr>
      <w:r w:rsidRPr="005F69ED">
        <w:rPr>
          <w:noProof/>
        </w:rPr>
        <mc:AlternateContent>
          <mc:Choice Requires="wps">
            <w:drawing>
              <wp:anchor distT="0" distB="0" distL="114300" distR="114300" simplePos="0" relativeHeight="251652608" behindDoc="0" locked="1" layoutInCell="1" allowOverlap="1" wp14:anchorId="3C0366FF" wp14:editId="50A6E4D0">
                <wp:simplePos x="0" y="0"/>
                <wp:positionH relativeFrom="column">
                  <wp:posOffset>2777490</wp:posOffset>
                </wp:positionH>
                <wp:positionV relativeFrom="paragraph">
                  <wp:posOffset>31115</wp:posOffset>
                </wp:positionV>
                <wp:extent cx="114300" cy="0"/>
                <wp:effectExtent l="0" t="0" r="0" b="0"/>
                <wp:wrapNone/>
                <wp:docPr id="2051127891" name="Lin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1FDD56" id="Line 574"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7pt,2.45pt" to="227.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">
                <v:stroke endarrow="block"/>
                <w10:anchorlock/>
              </v:line>
            </w:pict>
          </mc:Fallback>
        </mc:AlternateContent>
      </w:r>
      <w:r w:rsidRPr="005F69ED">
        <w:rPr>
          <w:noProof/>
        </w:rPr>
        <w:drawing>
          <wp:anchor distT="0" distB="0" distL="114300" distR="114300" simplePos="0" relativeHeight="251648512" behindDoc="0" locked="1" layoutInCell="1" allowOverlap="1" wp14:anchorId="69931A0E" wp14:editId="7BD2839F">
            <wp:simplePos x="0" y="0"/>
            <wp:positionH relativeFrom="column">
              <wp:posOffset>1898650</wp:posOffset>
            </wp:positionH>
            <wp:positionV relativeFrom="paragraph">
              <wp:posOffset>4445</wp:posOffset>
            </wp:positionV>
            <wp:extent cx="1609725" cy="609600"/>
            <wp:effectExtent l="0" t="0" r="0" b="0"/>
            <wp:wrapNone/>
            <wp:docPr id="5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0E607" w14:textId="77777777" w:rsidR="00B47AB1" w:rsidRPr="005F69ED" w:rsidRDefault="00B47AB1" w:rsidP="001C4C1C">
      <w:pPr>
        <w:pStyle w:val="Body01"/>
        <w:ind w:leftChars="0" w:left="360" w:right="315"/>
        <w:rPr>
          <w:sz w:val="24"/>
          <w:szCs w:val="24"/>
        </w:rPr>
      </w:pPr>
    </w:p>
    <w:p w14:paraId="3A25791A" w14:textId="77777777" w:rsidR="00B47AB1" w:rsidRPr="005F69ED" w:rsidRDefault="00B47AB1" w:rsidP="001C4C1C">
      <w:pPr>
        <w:pStyle w:val="Body01"/>
        <w:ind w:leftChars="0" w:left="360" w:right="315"/>
        <w:rPr>
          <w:sz w:val="24"/>
          <w:szCs w:val="24"/>
        </w:rPr>
      </w:pPr>
    </w:p>
    <w:p w14:paraId="4AA3BD20" w14:textId="77777777" w:rsidR="00B47AB1" w:rsidRPr="005F69ED" w:rsidRDefault="00B47AB1" w:rsidP="001C4C1C">
      <w:pPr>
        <w:pStyle w:val="Body01"/>
        <w:ind w:leftChars="0" w:left="360" w:right="315"/>
        <w:rPr>
          <w:sz w:val="24"/>
          <w:szCs w:val="24"/>
        </w:rPr>
      </w:pPr>
    </w:p>
    <w:p w14:paraId="069B56EF" w14:textId="77777777" w:rsidR="00B47AB1" w:rsidRPr="005F69ED" w:rsidRDefault="00B47AB1" w:rsidP="001C4C1C">
      <w:pPr>
        <w:pStyle w:val="Body01"/>
        <w:ind w:leftChars="0" w:left="360" w:right="315"/>
        <w:rPr>
          <w:sz w:val="24"/>
          <w:szCs w:val="24"/>
        </w:rPr>
      </w:pPr>
    </w:p>
    <w:p w14:paraId="1062CE4B" w14:textId="77777777" w:rsidR="00B47AB1" w:rsidRPr="005F69ED" w:rsidRDefault="00B47AB1" w:rsidP="001C4C1C">
      <w:pPr>
        <w:pStyle w:val="Body01"/>
        <w:ind w:leftChars="0" w:left="360" w:right="315"/>
        <w:rPr>
          <w:sz w:val="24"/>
          <w:szCs w:val="24"/>
        </w:rPr>
      </w:pPr>
    </w:p>
    <w:p w14:paraId="3990C0F4" w14:textId="77777777" w:rsidR="00B47AB1" w:rsidRPr="005F69ED" w:rsidRDefault="00B47AB1" w:rsidP="001C4C1C">
      <w:pPr>
        <w:pStyle w:val="Body01"/>
        <w:ind w:leftChars="0" w:left="314" w:right="315"/>
        <w:rPr>
          <w:b/>
          <w:sz w:val="40"/>
          <w:szCs w:val="40"/>
          <w:shd w:val="pct15" w:color="auto" w:fill="FFFFFF"/>
        </w:rPr>
      </w:pPr>
      <w:r w:rsidRPr="005F69ED">
        <w:rPr>
          <w:b/>
          <w:sz w:val="40"/>
          <w:szCs w:val="40"/>
          <w:shd w:val="pct15" w:color="auto" w:fill="FFFFFF"/>
        </w:rPr>
        <w:t>1.3.6</w:t>
      </w:r>
      <w:r w:rsidR="00F42F20" w:rsidRPr="005F69ED">
        <w:rPr>
          <w:b/>
          <w:sz w:val="40"/>
          <w:szCs w:val="40"/>
          <w:shd w:val="pct15" w:color="auto" w:fill="FFFFFF"/>
        </w:rPr>
        <w:t xml:space="preserve"> </w:t>
      </w:r>
      <w:r w:rsidRPr="005F69ED">
        <w:rPr>
          <w:b/>
          <w:sz w:val="40"/>
          <w:szCs w:val="40"/>
          <w:shd w:val="pct15" w:color="auto" w:fill="FFFFFF"/>
        </w:rPr>
        <w:t xml:space="preserve"> </w:t>
      </w:r>
      <w:r w:rsidR="0091226F" w:rsidRPr="005F69ED">
        <w:rPr>
          <w:b/>
          <w:sz w:val="40"/>
          <w:szCs w:val="40"/>
          <w:shd w:val="pct15" w:color="auto" w:fill="FFFFFF"/>
        </w:rPr>
        <w:t>Băm</w:t>
      </w:r>
      <w:r w:rsidR="00D959E5" w:rsidRPr="005F69ED">
        <w:rPr>
          <w:b/>
          <w:sz w:val="40"/>
          <w:szCs w:val="40"/>
          <w:shd w:val="pct15" w:color="auto" w:fill="FFFFFF"/>
        </w:rPr>
        <w:t xml:space="preserve"> (Hash)</w:t>
      </w:r>
    </w:p>
    <w:p w14:paraId="014722D7" w14:textId="77777777" w:rsidR="00B47AB1" w:rsidRPr="005F69ED" w:rsidRDefault="00B47AB1"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B47AB1" w:rsidRPr="005F69ED" w14:paraId="4008E6A1" w14:textId="77777777">
        <w:trPr>
          <w:trHeight w:val="987"/>
        </w:trPr>
        <w:tc>
          <w:tcPr>
            <w:tcW w:w="1260" w:type="dxa"/>
            <w:vAlign w:val="center"/>
          </w:tcPr>
          <w:p w14:paraId="21104F8D" w14:textId="77777777" w:rsidR="00B47AB1" w:rsidRPr="005F69ED" w:rsidRDefault="000776DE">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09C8859B" w14:textId="77777777" w:rsidR="00996037" w:rsidRPr="005F69ED" w:rsidRDefault="00996037" w:rsidP="001C4C1C">
            <w:pPr>
              <w:pStyle w:val="Items"/>
              <w:ind w:right="315"/>
              <w:rPr>
                <w:rFonts w:cs="Times New Roman"/>
                <w:lang w:eastAsia="ja-JP"/>
              </w:rPr>
            </w:pPr>
            <w:r w:rsidRPr="005F69ED">
              <w:rPr>
                <w:rFonts w:cs="Times New Roman"/>
              </w:rPr>
              <w:t>Băm là khái niệm sử dụng</w:t>
            </w:r>
            <w:r w:rsidR="00631CC1" w:rsidRPr="005F69ED">
              <w:rPr>
                <w:rFonts w:cs="Times New Roman"/>
              </w:rPr>
              <w:t xml:space="preserve"> trực tiếp</w:t>
            </w:r>
            <w:r w:rsidRPr="005F69ED">
              <w:rPr>
                <w:rFonts w:cs="Times New Roman"/>
              </w:rPr>
              <w:t xml:space="preserve"> giá trị khóa</w:t>
            </w:r>
            <w:r w:rsidR="00F22645" w:rsidRPr="005F69ED">
              <w:rPr>
                <w:rFonts w:cs="Times New Roman"/>
              </w:rPr>
              <w:t xml:space="preserve"> </w:t>
            </w:r>
            <w:r w:rsidRPr="005F69ED">
              <w:rPr>
                <w:rFonts w:cs="Times New Roman"/>
              </w:rPr>
              <w:t>như chỉ số</w:t>
            </w:r>
          </w:p>
          <w:p w14:paraId="6CBA3ED2" w14:textId="77777777" w:rsidR="00B47AB1" w:rsidRPr="005F69ED" w:rsidRDefault="00A6576B" w:rsidP="001C4C1C">
            <w:pPr>
              <w:pStyle w:val="Items"/>
              <w:ind w:right="315"/>
              <w:rPr>
                <w:rFonts w:cs="Times New Roman"/>
                <w:lang w:eastAsia="ja-JP"/>
              </w:rPr>
            </w:pPr>
            <w:r w:rsidRPr="005F69ED">
              <w:rPr>
                <w:rFonts w:cs="Times New Roman"/>
                <w:lang w:eastAsia="ja-JP"/>
              </w:rPr>
              <w:t>Hai phương pháp</w:t>
            </w:r>
            <w:r w:rsidR="00996037" w:rsidRPr="005F69ED">
              <w:rPr>
                <w:rFonts w:cs="Times New Roman"/>
                <w:lang w:eastAsia="ja-JP"/>
              </w:rPr>
              <w:t xml:space="preserve"> để tránh xung đột là phương pháp địa chỉ mở và </w:t>
            </w:r>
            <w:r w:rsidR="005A5D31" w:rsidRPr="005F69ED">
              <w:rPr>
                <w:rFonts w:cs="Times New Roman"/>
                <w:lang w:eastAsia="ja-JP"/>
              </w:rPr>
              <w:t xml:space="preserve">phương pháp </w:t>
            </w:r>
            <w:r w:rsidR="00996037" w:rsidRPr="005F69ED">
              <w:rPr>
                <w:rFonts w:cs="Times New Roman"/>
                <w:lang w:eastAsia="ja-JP"/>
              </w:rPr>
              <w:t>dây chuyền</w:t>
            </w:r>
            <w:r w:rsidR="00B47AB1" w:rsidRPr="005F69ED">
              <w:rPr>
                <w:rFonts w:cs="Times New Roman"/>
              </w:rPr>
              <w:t xml:space="preserve">. </w:t>
            </w:r>
          </w:p>
        </w:tc>
      </w:tr>
    </w:tbl>
    <w:p w14:paraId="308472C0" w14:textId="77777777" w:rsidR="00B47AB1" w:rsidRPr="005F69ED" w:rsidRDefault="00B47AB1" w:rsidP="001C4C1C">
      <w:pPr>
        <w:pStyle w:val="Body01"/>
        <w:ind w:leftChars="0" w:left="0" w:right="315"/>
      </w:pPr>
      <w:r w:rsidRPr="005F69ED">
        <w:t xml:space="preserve"> </w:t>
      </w:r>
    </w:p>
    <w:p w14:paraId="6432F56E" w14:textId="77777777" w:rsidR="00B47AB1" w:rsidRPr="005F69ED" w:rsidRDefault="002A6FD0" w:rsidP="001C4C1C">
      <w:pPr>
        <w:pStyle w:val="Body01"/>
        <w:ind w:leftChars="0" w:left="360" w:right="315"/>
      </w:pPr>
      <w:r w:rsidRPr="005F69ED">
        <w:rPr>
          <w:b/>
        </w:rPr>
        <w:t xml:space="preserve">Băm </w:t>
      </w:r>
      <w:r w:rsidRPr="005F69ED">
        <w:t>là khái niệm sử dụng</w:t>
      </w:r>
      <w:r w:rsidR="00D746FC" w:rsidRPr="005F69ED">
        <w:t xml:space="preserve"> trực tiếp</w:t>
      </w:r>
      <w:r w:rsidRPr="005F69ED">
        <w:t xml:space="preserve"> giá trị khóa như vị trí lưu trữ dữ liệu. Ví dụ, có </w:t>
      </w:r>
      <w:r w:rsidR="00E8439B" w:rsidRPr="005F69ED">
        <w:t>một</w:t>
      </w:r>
      <w:r w:rsidRPr="005F69ED">
        <w:t xml:space="preserve"> mảng H kích thước 100 phần tử. Nếu giá trị khóa là các số có 2 chữ số từ 01 tới 99 không lặp lại, các giá trị khóa này có thể sử dụng như các chỉ số</w:t>
      </w:r>
      <w:r w:rsidR="00A6576B" w:rsidRPr="005F69ED">
        <w:t xml:space="preserve">. Đó được gọi là </w:t>
      </w:r>
      <w:r w:rsidR="00A6576B" w:rsidRPr="005F69ED">
        <w:rPr>
          <w:b/>
        </w:rPr>
        <w:t>phương pháp tìm kiếm trực tiếp</w:t>
      </w:r>
      <w:r w:rsidR="00B47AB1" w:rsidRPr="005F69ED">
        <w:t xml:space="preserve">. </w:t>
      </w:r>
    </w:p>
    <w:p w14:paraId="11FE7A52" w14:textId="77777777" w:rsidR="00B47AB1" w:rsidRPr="005F69ED" w:rsidRDefault="00B47AB1" w:rsidP="001C4C1C">
      <w:pPr>
        <w:pStyle w:val="Body01"/>
        <w:ind w:leftChars="0" w:left="360" w:right="315"/>
      </w:pPr>
    </w:p>
    <w:p w14:paraId="6AA74AD7" w14:textId="77777777" w:rsidR="00B47AB1" w:rsidRPr="005F69ED" w:rsidRDefault="005D4120" w:rsidP="001C4C1C">
      <w:pPr>
        <w:pStyle w:val="Body01"/>
        <w:ind w:leftChars="0" w:left="360" w:right="315"/>
      </w:pPr>
      <w:r w:rsidRPr="005F69ED">
        <w:t xml:space="preserve">Tuy nhiên, hiếm khi giá trị khóa được sử dụng trực tiếp như chỉ số. Vì vậy cần chuyển giá trị khóa sang chỉ số, </w:t>
      </w:r>
      <w:r w:rsidR="00E8439B" w:rsidRPr="005F69ED">
        <w:rPr>
          <w:b/>
        </w:rPr>
        <w:t>một</w:t>
      </w:r>
      <w:r w:rsidRPr="005F69ED">
        <w:rPr>
          <w:b/>
        </w:rPr>
        <w:t xml:space="preserve"> hàm băm</w:t>
      </w:r>
      <w:r w:rsidR="00134576" w:rsidRPr="005F69ED">
        <w:rPr>
          <w:rStyle w:val="FootnoteReference"/>
        </w:rPr>
        <w:footnoteReference w:id="50"/>
      </w:r>
      <w:r w:rsidRPr="005F69ED">
        <w:t xml:space="preserve"> được sử dụng để tính giá trị băm, được sử dụng như chỉ số.</w:t>
      </w:r>
      <w:r w:rsidR="00181FF9" w:rsidRPr="005F69ED">
        <w:t xml:space="preserve"> Mảng lưu trữ các phần tử sử dụng phương pháp này gọi là </w:t>
      </w:r>
      <w:r w:rsidR="00181FF9" w:rsidRPr="005F69ED">
        <w:rPr>
          <w:b/>
        </w:rPr>
        <w:t>bảng băm</w:t>
      </w:r>
      <w:r w:rsidR="00B47AB1" w:rsidRPr="005F69ED">
        <w:t xml:space="preserve">. </w:t>
      </w:r>
    </w:p>
    <w:p w14:paraId="2EEF1D02" w14:textId="77777777" w:rsidR="00903CBB" w:rsidRPr="005F69ED" w:rsidRDefault="00903CBB" w:rsidP="001C4C1C">
      <w:pPr>
        <w:pStyle w:val="Body01"/>
        <w:ind w:leftChars="0" w:left="360" w:right="315"/>
      </w:pPr>
    </w:p>
    <w:p w14:paraId="263895B8" w14:textId="77777777" w:rsidR="00B47AB1" w:rsidRPr="005F69ED" w:rsidRDefault="00903CBB" w:rsidP="001C4C1C">
      <w:pPr>
        <w:pStyle w:val="Body01"/>
        <w:ind w:leftChars="0" w:left="360" w:right="315"/>
      </w:pPr>
      <w:r w:rsidRPr="005F69ED">
        <w:t xml:space="preserve">Xem như hàm băm là hàm chia giá trị khóa cho số phần tử của mảng và cộng thêm </w:t>
      </w:r>
      <w:r w:rsidR="00E8439B" w:rsidRPr="005F69ED">
        <w:t>một</w:t>
      </w:r>
      <w:r w:rsidRPr="005F69ED">
        <w:t xml:space="preserve"> vào phần dư</w:t>
      </w:r>
      <w:r w:rsidR="0099401B" w:rsidRPr="005F69ED">
        <w:t>.</w:t>
      </w:r>
      <w:r w:rsidR="00B47AB1" w:rsidRPr="005F69ED">
        <w:t xml:space="preserve"> </w:t>
      </w:r>
    </w:p>
    <w:p w14:paraId="63D46BF7" w14:textId="710B30BD" w:rsidR="00B47AB1" w:rsidRPr="005F69ED" w:rsidRDefault="009B3E96" w:rsidP="001C4C1C">
      <w:pPr>
        <w:pStyle w:val="Body01"/>
        <w:ind w:leftChars="0" w:left="360" w:right="315"/>
        <w:rPr>
          <w:sz w:val="24"/>
          <w:szCs w:val="24"/>
        </w:rPr>
      </w:pPr>
      <w:r w:rsidRPr="005F69ED">
        <w:br w:type="page"/>
      </w:r>
      <w:r w:rsidR="003812B7" w:rsidRPr="005F69ED">
        <w:rPr>
          <w:noProof/>
          <w:sz w:val="24"/>
          <w:szCs w:val="24"/>
        </w:rPr>
        <mc:AlternateContent>
          <mc:Choice Requires="wps">
            <w:drawing>
              <wp:anchor distT="0" distB="0" distL="114300" distR="114300" simplePos="0" relativeHeight="251654656" behindDoc="0" locked="1" layoutInCell="1" allowOverlap="1" wp14:anchorId="4B5B679F" wp14:editId="7D7E4ADE">
                <wp:simplePos x="0" y="0"/>
                <wp:positionH relativeFrom="column">
                  <wp:posOffset>1402080</wp:posOffset>
                </wp:positionH>
                <wp:positionV relativeFrom="paragraph">
                  <wp:posOffset>511810</wp:posOffset>
                </wp:positionV>
                <wp:extent cx="0" cy="485140"/>
                <wp:effectExtent l="0" t="0" r="0" b="0"/>
                <wp:wrapNone/>
                <wp:docPr id="1990367652" name="Lin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1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20F4F0" id="Line 59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4pt,40.3pt" to="110.4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">
                <v:stroke endarrow="block"/>
                <w10:anchorlock/>
              </v:line>
            </w:pict>
          </mc:Fallback>
        </mc:AlternateContent>
      </w:r>
      <w:r w:rsidR="003812B7" w:rsidRPr="005F69ED">
        <w:rPr>
          <w:noProof/>
          <w:sz w:val="24"/>
          <w:szCs w:val="24"/>
        </w:rPr>
        <mc:AlternateContent>
          <mc:Choice Requires="wps">
            <w:drawing>
              <wp:anchor distT="0" distB="0" distL="114300" distR="114300" simplePos="0" relativeHeight="251653632" behindDoc="0" locked="1" layoutInCell="1" allowOverlap="1" wp14:anchorId="0CA3251E" wp14:editId="779B3CC8">
                <wp:simplePos x="0" y="0"/>
                <wp:positionH relativeFrom="column">
                  <wp:posOffset>400050</wp:posOffset>
                </wp:positionH>
                <wp:positionV relativeFrom="paragraph">
                  <wp:posOffset>624840</wp:posOffset>
                </wp:positionV>
                <wp:extent cx="996950" cy="211455"/>
                <wp:effectExtent l="0" t="0" r="0" b="0"/>
                <wp:wrapNone/>
                <wp:docPr id="791355966" name="Text 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C49C22" w14:textId="77777777" w:rsidR="001C4C1C" w:rsidRPr="00F17BB5" w:rsidRDefault="001C4C1C">
                            <w:pPr>
                              <w:jc w:val="right"/>
                              <w:rPr>
                                <w:rFonts w:ascii="Arial" w:hAnsi="Arial" w:cs="Arial"/>
                                <w:sz w:val="22"/>
                                <w:szCs w:val="22"/>
                              </w:rPr>
                            </w:pPr>
                            <w:r>
                              <w:rPr>
                                <w:rFonts w:ascii="Arial" w:hAnsi="Arial" w:cs="Arial"/>
                                <w:sz w:val="22"/>
                                <w:szCs w:val="22"/>
                              </w:rPr>
                              <w:t>Giá trị khóa</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3251E" id="Text Box 595" o:spid="_x0000_s1224" type="#_x0000_t202" style="position:absolute;left:0;text-align:left;margin-left:31.5pt;margin-top:49.2pt;width:78.5pt;height:16.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" filled="f" stroked="f">
                <v:textbox inset="5.85pt,.7pt,5.85pt,.7pt">
                  <w:txbxContent>
                    <w:p w14:paraId="1EC49C22" w14:textId="77777777" w:rsidR="001C4C1C" w:rsidRPr="00F17BB5" w:rsidRDefault="001C4C1C">
                      <w:pPr>
                        <w:jc w:val="right"/>
                        <w:rPr>
                          <w:rFonts w:ascii="Arial" w:hAnsi="Arial" w:cs="Arial"/>
                          <w:sz w:val="22"/>
                          <w:szCs w:val="22"/>
                        </w:rPr>
                      </w:pPr>
                      <w:r>
                        <w:rPr>
                          <w:rFonts w:ascii="Arial" w:hAnsi="Arial" w:cs="Arial"/>
                          <w:sz w:val="22"/>
                          <w:szCs w:val="22"/>
                        </w:rPr>
                        <w:t>Giá trị khóa</w:t>
                      </w:r>
                    </w:p>
                  </w:txbxContent>
                </v:textbox>
                <w10:anchorlock/>
              </v:shap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3"/>
        <w:gridCol w:w="990"/>
        <w:gridCol w:w="890"/>
        <w:gridCol w:w="827"/>
        <w:gridCol w:w="1141"/>
        <w:gridCol w:w="1561"/>
      </w:tblGrid>
      <w:tr w:rsidR="00B47AB1" w:rsidRPr="005F69ED" w14:paraId="30B11CC3" w14:textId="77777777">
        <w:trPr>
          <w:jc w:val="center"/>
        </w:trPr>
        <w:tc>
          <w:tcPr>
            <w:tcW w:w="676" w:type="dxa"/>
            <w:tcBorders>
              <w:top w:val="nil"/>
              <w:left w:val="nil"/>
              <w:right w:val="nil"/>
            </w:tcBorders>
            <w:vAlign w:val="center"/>
          </w:tcPr>
          <w:p w14:paraId="673EBE71" w14:textId="77777777" w:rsidR="00B47AB1" w:rsidRPr="005F69ED" w:rsidRDefault="00B47AB1">
            <w:pPr>
              <w:pStyle w:val="Body01"/>
              <w:snapToGrid w:val="0"/>
              <w:ind w:leftChars="0" w:left="0" w:rightChars="0" w:right="0"/>
              <w:jc w:val="center"/>
              <w:rPr>
                <w:sz w:val="21"/>
                <w:szCs w:val="21"/>
              </w:rPr>
            </w:pPr>
          </w:p>
        </w:tc>
        <w:tc>
          <w:tcPr>
            <w:tcW w:w="990" w:type="dxa"/>
            <w:tcBorders>
              <w:top w:val="nil"/>
              <w:left w:val="nil"/>
              <w:right w:val="nil"/>
            </w:tcBorders>
            <w:vAlign w:val="center"/>
          </w:tcPr>
          <w:p w14:paraId="6D1CDB7A" w14:textId="77777777" w:rsidR="00B47AB1" w:rsidRPr="005F69ED" w:rsidRDefault="00B47AB1">
            <w:pPr>
              <w:pStyle w:val="Body01"/>
              <w:snapToGrid w:val="0"/>
              <w:ind w:leftChars="0" w:left="0" w:rightChars="0" w:right="0"/>
              <w:jc w:val="center"/>
              <w:rPr>
                <w:sz w:val="21"/>
                <w:szCs w:val="21"/>
              </w:rPr>
            </w:pPr>
          </w:p>
        </w:tc>
        <w:tc>
          <w:tcPr>
            <w:tcW w:w="890" w:type="dxa"/>
            <w:tcBorders>
              <w:top w:val="nil"/>
              <w:left w:val="nil"/>
              <w:bottom w:val="nil"/>
              <w:right w:val="nil"/>
            </w:tcBorders>
            <w:vAlign w:val="center"/>
          </w:tcPr>
          <w:p w14:paraId="071CBCC7" w14:textId="77777777" w:rsidR="00B47AB1" w:rsidRPr="005F69ED" w:rsidRDefault="00B47AB1">
            <w:pPr>
              <w:pStyle w:val="Body01"/>
              <w:snapToGrid w:val="0"/>
              <w:ind w:leftChars="0" w:left="0" w:rightChars="0" w:right="0"/>
              <w:jc w:val="center"/>
              <w:rPr>
                <w:sz w:val="21"/>
                <w:szCs w:val="21"/>
              </w:rPr>
            </w:pPr>
          </w:p>
        </w:tc>
        <w:tc>
          <w:tcPr>
            <w:tcW w:w="1968" w:type="dxa"/>
            <w:gridSpan w:val="2"/>
            <w:tcBorders>
              <w:top w:val="nil"/>
              <w:left w:val="nil"/>
              <w:right w:val="nil"/>
            </w:tcBorders>
            <w:vAlign w:val="center"/>
          </w:tcPr>
          <w:p w14:paraId="7482CFAB" w14:textId="77777777" w:rsidR="000A75BB" w:rsidRPr="005F69ED" w:rsidRDefault="000A75BB">
            <w:pPr>
              <w:pStyle w:val="Body01"/>
              <w:snapToGrid w:val="0"/>
              <w:ind w:leftChars="0" w:left="0" w:rightChars="0" w:right="0"/>
              <w:jc w:val="center"/>
              <w:rPr>
                <w:sz w:val="21"/>
                <w:szCs w:val="21"/>
              </w:rPr>
            </w:pPr>
            <w:r w:rsidRPr="005F69ED">
              <w:rPr>
                <w:sz w:val="21"/>
                <w:szCs w:val="21"/>
              </w:rPr>
              <w:t>Bảng băm (mảng)</w:t>
            </w:r>
          </w:p>
        </w:tc>
        <w:tc>
          <w:tcPr>
            <w:tcW w:w="1561" w:type="dxa"/>
            <w:tcBorders>
              <w:top w:val="nil"/>
              <w:left w:val="nil"/>
              <w:bottom w:val="nil"/>
              <w:right w:val="nil"/>
            </w:tcBorders>
            <w:vAlign w:val="center"/>
          </w:tcPr>
          <w:p w14:paraId="5965C7DC" w14:textId="77777777" w:rsidR="00B47AB1" w:rsidRPr="005F69ED" w:rsidRDefault="002534DF">
            <w:pPr>
              <w:pStyle w:val="Body01"/>
              <w:snapToGrid w:val="0"/>
              <w:ind w:leftChars="0" w:left="0" w:rightChars="0" w:right="0"/>
              <w:jc w:val="center"/>
              <w:rPr>
                <w:sz w:val="21"/>
                <w:szCs w:val="21"/>
              </w:rPr>
            </w:pPr>
            <w:r w:rsidRPr="005F69ED">
              <w:rPr>
                <w:sz w:val="21"/>
                <w:szCs w:val="21"/>
              </w:rPr>
              <w:t>Chỉ</w:t>
            </w:r>
            <w:r w:rsidR="000A75BB" w:rsidRPr="005F69ED">
              <w:rPr>
                <w:sz w:val="21"/>
                <w:szCs w:val="21"/>
              </w:rPr>
              <w:t xml:space="preserve"> số</w:t>
            </w:r>
          </w:p>
        </w:tc>
      </w:tr>
      <w:tr w:rsidR="00B47AB1" w:rsidRPr="005F69ED" w14:paraId="1E8F829E" w14:textId="77777777">
        <w:trPr>
          <w:jc w:val="center"/>
        </w:trPr>
        <w:tc>
          <w:tcPr>
            <w:tcW w:w="676" w:type="dxa"/>
            <w:tcBorders>
              <w:bottom w:val="single" w:sz="4" w:space="0" w:color="auto"/>
            </w:tcBorders>
            <w:vAlign w:val="center"/>
          </w:tcPr>
          <w:p w14:paraId="15A93684" w14:textId="77777777" w:rsidR="00B47AB1" w:rsidRPr="005F69ED" w:rsidRDefault="00AC7FA1">
            <w:pPr>
              <w:pStyle w:val="Body01"/>
              <w:snapToGrid w:val="0"/>
              <w:ind w:leftChars="0" w:left="0" w:rightChars="0" w:right="0"/>
              <w:jc w:val="center"/>
            </w:pPr>
            <w:r w:rsidRPr="005F69ED">
              <w:t>K</w:t>
            </w:r>
            <w:r w:rsidR="0099401B" w:rsidRPr="005F69ED">
              <w:t>hóa</w:t>
            </w:r>
          </w:p>
        </w:tc>
        <w:tc>
          <w:tcPr>
            <w:tcW w:w="990" w:type="dxa"/>
            <w:tcBorders>
              <w:bottom w:val="single" w:sz="4" w:space="0" w:color="auto"/>
            </w:tcBorders>
            <w:vAlign w:val="center"/>
          </w:tcPr>
          <w:p w14:paraId="179D18FB" w14:textId="77777777" w:rsidR="00B47AB1" w:rsidRPr="005F69ED" w:rsidRDefault="00AC7FA1">
            <w:pPr>
              <w:pStyle w:val="Body01"/>
              <w:snapToGrid w:val="0"/>
              <w:ind w:leftChars="0" w:left="0" w:rightChars="0" w:right="0"/>
              <w:jc w:val="center"/>
            </w:pPr>
            <w:r w:rsidRPr="005F69ED">
              <w:t>D</w:t>
            </w:r>
            <w:r w:rsidR="0099401B" w:rsidRPr="005F69ED">
              <w:t>ữ liệu</w:t>
            </w:r>
          </w:p>
        </w:tc>
        <w:tc>
          <w:tcPr>
            <w:tcW w:w="890" w:type="dxa"/>
            <w:tcBorders>
              <w:top w:val="nil"/>
              <w:bottom w:val="nil"/>
            </w:tcBorders>
            <w:vAlign w:val="center"/>
          </w:tcPr>
          <w:p w14:paraId="00D4236A" w14:textId="77777777" w:rsidR="00B47AB1" w:rsidRPr="005F69ED" w:rsidRDefault="00B47AB1">
            <w:pPr>
              <w:pStyle w:val="Body01"/>
              <w:snapToGrid w:val="0"/>
              <w:ind w:leftChars="0" w:left="0" w:rightChars="0" w:right="0"/>
              <w:jc w:val="center"/>
              <w:rPr>
                <w:sz w:val="21"/>
                <w:szCs w:val="21"/>
              </w:rPr>
            </w:pPr>
          </w:p>
        </w:tc>
        <w:tc>
          <w:tcPr>
            <w:tcW w:w="827" w:type="dxa"/>
            <w:vAlign w:val="center"/>
          </w:tcPr>
          <w:p w14:paraId="655F3EE5" w14:textId="77777777" w:rsidR="00B47AB1" w:rsidRPr="005F69ED" w:rsidRDefault="00AC7FA1">
            <w:pPr>
              <w:pStyle w:val="Body01"/>
              <w:snapToGrid w:val="0"/>
              <w:ind w:leftChars="0" w:left="0" w:rightChars="0" w:right="0"/>
              <w:jc w:val="center"/>
            </w:pPr>
            <w:r w:rsidRPr="005F69ED">
              <w:t>K</w:t>
            </w:r>
            <w:r w:rsidR="002534DF" w:rsidRPr="005F69ED">
              <w:t>hóa</w:t>
            </w:r>
          </w:p>
        </w:tc>
        <w:tc>
          <w:tcPr>
            <w:tcW w:w="1141" w:type="dxa"/>
            <w:vAlign w:val="center"/>
          </w:tcPr>
          <w:p w14:paraId="11FCC989" w14:textId="77777777" w:rsidR="00B47AB1" w:rsidRPr="005F69ED" w:rsidRDefault="00AC7FA1">
            <w:pPr>
              <w:pStyle w:val="Body01"/>
              <w:snapToGrid w:val="0"/>
              <w:ind w:leftChars="0" w:left="0" w:rightChars="0" w:right="0"/>
              <w:jc w:val="center"/>
            </w:pPr>
            <w:r w:rsidRPr="005F69ED">
              <w:t>D</w:t>
            </w:r>
            <w:r w:rsidR="002534DF" w:rsidRPr="005F69ED">
              <w:t>ữ liệu</w:t>
            </w:r>
          </w:p>
        </w:tc>
        <w:tc>
          <w:tcPr>
            <w:tcW w:w="1561" w:type="dxa"/>
            <w:tcBorders>
              <w:top w:val="nil"/>
              <w:bottom w:val="nil"/>
              <w:right w:val="nil"/>
            </w:tcBorders>
            <w:vAlign w:val="center"/>
          </w:tcPr>
          <w:p w14:paraId="29CC52C1" w14:textId="77777777" w:rsidR="00B47AB1" w:rsidRPr="005F69ED" w:rsidRDefault="00B47AB1">
            <w:pPr>
              <w:pStyle w:val="Body01"/>
              <w:snapToGrid w:val="0"/>
              <w:ind w:leftChars="0" w:left="0" w:rightChars="0" w:right="0"/>
              <w:jc w:val="center"/>
            </w:pPr>
            <w:r w:rsidRPr="005F69ED">
              <w:t>1</w:t>
            </w:r>
          </w:p>
        </w:tc>
      </w:tr>
      <w:tr w:rsidR="00B47AB1" w:rsidRPr="005F69ED" w14:paraId="3095B804" w14:textId="77777777">
        <w:trPr>
          <w:cantSplit/>
          <w:trHeight w:val="251"/>
          <w:jc w:val="center"/>
        </w:trPr>
        <w:tc>
          <w:tcPr>
            <w:tcW w:w="676" w:type="dxa"/>
            <w:tcBorders>
              <w:left w:val="nil"/>
              <w:bottom w:val="nil"/>
              <w:right w:val="nil"/>
            </w:tcBorders>
            <w:vAlign w:val="center"/>
          </w:tcPr>
          <w:p w14:paraId="0292AC56" w14:textId="77777777" w:rsidR="00B47AB1" w:rsidRPr="005F69ED" w:rsidRDefault="00B47AB1">
            <w:pPr>
              <w:pStyle w:val="Body01"/>
              <w:snapToGrid w:val="0"/>
              <w:ind w:leftChars="0" w:left="0" w:rightChars="0" w:right="0"/>
              <w:jc w:val="center"/>
              <w:rPr>
                <w:sz w:val="21"/>
                <w:szCs w:val="21"/>
              </w:rPr>
            </w:pPr>
          </w:p>
        </w:tc>
        <w:tc>
          <w:tcPr>
            <w:tcW w:w="990" w:type="dxa"/>
            <w:tcBorders>
              <w:left w:val="nil"/>
              <w:bottom w:val="nil"/>
              <w:right w:val="nil"/>
            </w:tcBorders>
            <w:vAlign w:val="center"/>
          </w:tcPr>
          <w:p w14:paraId="4FEA16EA" w14:textId="77777777" w:rsidR="00B47AB1" w:rsidRPr="005F69ED" w:rsidRDefault="00B47AB1">
            <w:pPr>
              <w:pStyle w:val="Body01"/>
              <w:snapToGrid w:val="0"/>
              <w:ind w:leftChars="0" w:left="0" w:rightChars="0" w:right="0"/>
              <w:jc w:val="center"/>
              <w:rPr>
                <w:sz w:val="21"/>
                <w:szCs w:val="21"/>
              </w:rPr>
            </w:pPr>
          </w:p>
        </w:tc>
        <w:tc>
          <w:tcPr>
            <w:tcW w:w="890" w:type="dxa"/>
            <w:tcBorders>
              <w:top w:val="nil"/>
              <w:left w:val="nil"/>
              <w:bottom w:val="nil"/>
            </w:tcBorders>
            <w:vAlign w:val="center"/>
          </w:tcPr>
          <w:p w14:paraId="627DE746" w14:textId="77777777" w:rsidR="00B47AB1" w:rsidRPr="005F69ED" w:rsidRDefault="00B47AB1">
            <w:pPr>
              <w:pStyle w:val="Body01"/>
              <w:snapToGrid w:val="0"/>
              <w:ind w:leftChars="0" w:left="0" w:rightChars="0" w:right="0"/>
              <w:jc w:val="center"/>
              <w:rPr>
                <w:sz w:val="21"/>
                <w:szCs w:val="21"/>
              </w:rPr>
            </w:pPr>
          </w:p>
        </w:tc>
        <w:tc>
          <w:tcPr>
            <w:tcW w:w="1968" w:type="dxa"/>
            <w:gridSpan w:val="2"/>
            <w:textDirection w:val="tbRlV"/>
            <w:vAlign w:val="center"/>
          </w:tcPr>
          <w:p w14:paraId="131E583A" w14:textId="77777777" w:rsidR="00B47AB1" w:rsidRPr="005F69ED" w:rsidRDefault="00B47AB1">
            <w:pPr>
              <w:pStyle w:val="Body01"/>
              <w:snapToGrid w:val="0"/>
              <w:ind w:leftChars="0" w:left="0" w:rightChars="0" w:right="0"/>
              <w:jc w:val="center"/>
            </w:pPr>
            <w:r w:rsidRPr="005F69ED">
              <w:t>～</w:t>
            </w:r>
          </w:p>
        </w:tc>
        <w:tc>
          <w:tcPr>
            <w:tcW w:w="1561" w:type="dxa"/>
            <w:tcBorders>
              <w:top w:val="nil"/>
              <w:bottom w:val="nil"/>
              <w:right w:val="nil"/>
            </w:tcBorders>
            <w:textDirection w:val="tbRlV"/>
            <w:vAlign w:val="center"/>
          </w:tcPr>
          <w:p w14:paraId="0E2B5CD9" w14:textId="77777777" w:rsidR="00B47AB1" w:rsidRPr="005F69ED" w:rsidRDefault="00B47AB1">
            <w:pPr>
              <w:pStyle w:val="Body01"/>
              <w:snapToGrid w:val="0"/>
              <w:ind w:leftChars="0" w:left="0" w:rightChars="0" w:right="0"/>
              <w:jc w:val="center"/>
            </w:pPr>
            <w:r w:rsidRPr="005F69ED">
              <w:t>～</w:t>
            </w:r>
          </w:p>
        </w:tc>
      </w:tr>
      <w:tr w:rsidR="00B47AB1" w:rsidRPr="005F69ED" w14:paraId="6F85AFA9" w14:textId="77777777">
        <w:trPr>
          <w:jc w:val="center"/>
        </w:trPr>
        <w:tc>
          <w:tcPr>
            <w:tcW w:w="676" w:type="dxa"/>
            <w:tcBorders>
              <w:top w:val="nil"/>
              <w:left w:val="nil"/>
              <w:bottom w:val="nil"/>
              <w:right w:val="nil"/>
            </w:tcBorders>
            <w:vAlign w:val="center"/>
          </w:tcPr>
          <w:p w14:paraId="7AC13A5B" w14:textId="77777777" w:rsidR="00B47AB1" w:rsidRPr="005F69ED" w:rsidRDefault="00B47AB1">
            <w:pPr>
              <w:pStyle w:val="Body01"/>
              <w:snapToGrid w:val="0"/>
              <w:ind w:leftChars="0" w:left="0" w:rightChars="0" w:right="0"/>
              <w:jc w:val="center"/>
              <w:rPr>
                <w:sz w:val="21"/>
                <w:szCs w:val="21"/>
              </w:rPr>
            </w:pPr>
          </w:p>
        </w:tc>
        <w:tc>
          <w:tcPr>
            <w:tcW w:w="990" w:type="dxa"/>
            <w:tcBorders>
              <w:top w:val="nil"/>
              <w:left w:val="nil"/>
              <w:bottom w:val="nil"/>
              <w:right w:val="nil"/>
            </w:tcBorders>
            <w:vAlign w:val="center"/>
          </w:tcPr>
          <w:p w14:paraId="61E8AB25" w14:textId="365B276F" w:rsidR="00B47AB1" w:rsidRPr="005F69ED" w:rsidRDefault="003812B7">
            <w:pPr>
              <w:pStyle w:val="Body01"/>
              <w:snapToGrid w:val="0"/>
              <w:ind w:leftChars="0" w:left="0" w:rightChars="0" w:right="0"/>
              <w:jc w:val="center"/>
              <w:rPr>
                <w:sz w:val="21"/>
                <w:szCs w:val="21"/>
              </w:rPr>
            </w:pPr>
            <w:r w:rsidRPr="005F69ED">
              <w:rPr>
                <w:noProof/>
                <w:sz w:val="21"/>
                <w:szCs w:val="21"/>
              </w:rPr>
              <mc:AlternateContent>
                <mc:Choice Requires="wpg">
                  <w:drawing>
                    <wp:anchor distT="0" distB="0" distL="114300" distR="114300" simplePos="0" relativeHeight="251655680" behindDoc="0" locked="0" layoutInCell="1" allowOverlap="1" wp14:anchorId="69D3A804" wp14:editId="653ED415">
                      <wp:simplePos x="0" y="0"/>
                      <wp:positionH relativeFrom="column">
                        <wp:posOffset>398780</wp:posOffset>
                      </wp:positionH>
                      <wp:positionV relativeFrom="paragraph">
                        <wp:posOffset>73025</wp:posOffset>
                      </wp:positionV>
                      <wp:extent cx="741045" cy="520700"/>
                      <wp:effectExtent l="0" t="0" r="0" b="0"/>
                      <wp:wrapNone/>
                      <wp:docPr id="1862693459" name="Group 1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1045" cy="520700"/>
                                <a:chOff x="4725" y="2878"/>
                                <a:chExt cx="1167" cy="820"/>
                              </a:xfrm>
                            </wpg:grpSpPr>
                            <wps:wsp>
                              <wps:cNvPr id="1183036729" name="Line 597"/>
                              <wps:cNvCnPr>
                                <a:cxnSpLocks noChangeShapeType="1"/>
                              </wps:cNvCnPr>
                              <wps:spPr bwMode="auto">
                                <a:xfrm>
                                  <a:off x="4725" y="3607"/>
                                  <a:ext cx="6" cy="9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5858628" name="Line 598"/>
                              <wps:cNvCnPr>
                                <a:cxnSpLocks noChangeShapeType="1"/>
                              </wps:cNvCnPr>
                              <wps:spPr bwMode="auto">
                                <a:xfrm>
                                  <a:off x="4742" y="3698"/>
                                  <a:ext cx="50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725154" name="Line 599"/>
                              <wps:cNvCnPr>
                                <a:cxnSpLocks noChangeShapeType="1"/>
                              </wps:cNvCnPr>
                              <wps:spPr bwMode="auto">
                                <a:xfrm flipV="1">
                                  <a:off x="5252" y="2892"/>
                                  <a:ext cx="0" cy="79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6760611" name="Line 600"/>
                              <wps:cNvCnPr>
                                <a:cxnSpLocks noChangeShapeType="1"/>
                              </wps:cNvCnPr>
                              <wps:spPr bwMode="auto">
                                <a:xfrm>
                                  <a:off x="5252" y="2878"/>
                                  <a:ext cx="64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5662A46" id="Group 1110" o:spid="_x0000_s1026" style="position:absolute;margin-left:31.4pt;margin-top:5.75pt;width:58.35pt;height:41pt;z-index:251655680" coordorigin="4725,2878" coordsize="116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">
                      <v:line id="Line 597" o:spid="_x0000_s1027" style="position:absolute;visibility:visible;mso-wrap-style:square" from="4725,3607" to="4731,3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"/>
                      <v:line id="Line 598" o:spid="_x0000_s1028" style="position:absolute;visibility:visible;mso-wrap-style:square" from="4742,3698" to="5248,3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"/>
                      <v:line id="Line 599" o:spid="_x0000_s1029" style="position:absolute;flip:y;visibility:visible;mso-wrap-style:square" from="5252,2892" to="5252,3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"/>
                      <v:line id="Line 600" o:spid="_x0000_s1030" style="position:absolute;visibility:visible;mso-wrap-style:square" from="5252,2878" to="5892,2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">
                        <v:stroke endarrow="block"/>
                      </v:line>
                    </v:group>
                  </w:pict>
                </mc:Fallback>
              </mc:AlternateContent>
            </w:r>
          </w:p>
        </w:tc>
        <w:tc>
          <w:tcPr>
            <w:tcW w:w="890" w:type="dxa"/>
            <w:tcBorders>
              <w:top w:val="nil"/>
              <w:left w:val="nil"/>
              <w:bottom w:val="nil"/>
            </w:tcBorders>
            <w:vAlign w:val="center"/>
          </w:tcPr>
          <w:p w14:paraId="35FA8E79" w14:textId="77777777" w:rsidR="00B47AB1" w:rsidRPr="005F69ED" w:rsidRDefault="00B47AB1">
            <w:pPr>
              <w:pStyle w:val="Body01"/>
              <w:snapToGrid w:val="0"/>
              <w:ind w:leftChars="0" w:left="0" w:rightChars="0" w:right="0"/>
              <w:jc w:val="center"/>
              <w:rPr>
                <w:sz w:val="21"/>
                <w:szCs w:val="21"/>
              </w:rPr>
            </w:pPr>
          </w:p>
        </w:tc>
        <w:tc>
          <w:tcPr>
            <w:tcW w:w="827" w:type="dxa"/>
            <w:shd w:val="clear" w:color="auto" w:fill="E6E6E6"/>
            <w:vAlign w:val="center"/>
          </w:tcPr>
          <w:p w14:paraId="68387E3D" w14:textId="77777777" w:rsidR="00B47AB1" w:rsidRPr="005F69ED" w:rsidRDefault="00AC7FA1">
            <w:pPr>
              <w:pStyle w:val="Body01"/>
              <w:snapToGrid w:val="0"/>
              <w:ind w:leftChars="0" w:left="0" w:rightChars="0" w:right="0"/>
              <w:jc w:val="center"/>
            </w:pPr>
            <w:r w:rsidRPr="005F69ED">
              <w:t>K</w:t>
            </w:r>
            <w:r w:rsidR="002534DF" w:rsidRPr="005F69ED">
              <w:t>hóa</w:t>
            </w:r>
          </w:p>
        </w:tc>
        <w:tc>
          <w:tcPr>
            <w:tcW w:w="1141" w:type="dxa"/>
            <w:shd w:val="clear" w:color="auto" w:fill="E6E6E6"/>
            <w:vAlign w:val="center"/>
          </w:tcPr>
          <w:p w14:paraId="5A4FD289" w14:textId="77777777" w:rsidR="00B47AB1" w:rsidRPr="005F69ED" w:rsidRDefault="00AC7FA1">
            <w:pPr>
              <w:pStyle w:val="Body01"/>
              <w:snapToGrid w:val="0"/>
              <w:ind w:leftChars="0" w:left="0" w:rightChars="0" w:right="0"/>
              <w:jc w:val="center"/>
            </w:pPr>
            <w:r w:rsidRPr="005F69ED">
              <w:t>D</w:t>
            </w:r>
            <w:r w:rsidR="002534DF" w:rsidRPr="005F69ED">
              <w:t>ữ liệu</w:t>
            </w:r>
          </w:p>
        </w:tc>
        <w:tc>
          <w:tcPr>
            <w:tcW w:w="1561" w:type="dxa"/>
            <w:tcBorders>
              <w:top w:val="nil"/>
              <w:bottom w:val="nil"/>
              <w:right w:val="nil"/>
            </w:tcBorders>
            <w:vAlign w:val="center"/>
          </w:tcPr>
          <w:p w14:paraId="434CAC95" w14:textId="77777777" w:rsidR="00B47AB1" w:rsidRPr="005F69ED" w:rsidRDefault="00B47AB1">
            <w:pPr>
              <w:pStyle w:val="Body01"/>
              <w:snapToGrid w:val="0"/>
              <w:ind w:leftChars="0" w:left="0" w:rightChars="0" w:right="0"/>
              <w:jc w:val="center"/>
            </w:pPr>
            <w:r w:rsidRPr="005F69ED">
              <w:t>50</w:t>
            </w:r>
          </w:p>
        </w:tc>
      </w:tr>
      <w:tr w:rsidR="00B47AB1" w:rsidRPr="005F69ED" w14:paraId="20CF9609" w14:textId="77777777">
        <w:trPr>
          <w:cantSplit/>
          <w:trHeight w:val="70"/>
          <w:jc w:val="center"/>
        </w:trPr>
        <w:tc>
          <w:tcPr>
            <w:tcW w:w="676" w:type="dxa"/>
            <w:tcBorders>
              <w:top w:val="nil"/>
              <w:left w:val="nil"/>
              <w:bottom w:val="single" w:sz="18" w:space="0" w:color="auto"/>
              <w:right w:val="nil"/>
            </w:tcBorders>
            <w:vAlign w:val="center"/>
          </w:tcPr>
          <w:p w14:paraId="76B0D6EF" w14:textId="77777777" w:rsidR="00B47AB1" w:rsidRPr="005F69ED" w:rsidRDefault="00B47AB1">
            <w:pPr>
              <w:pStyle w:val="Body01"/>
              <w:snapToGrid w:val="0"/>
              <w:ind w:leftChars="0" w:left="0" w:rightChars="0" w:right="0"/>
              <w:jc w:val="center"/>
              <w:rPr>
                <w:sz w:val="21"/>
                <w:szCs w:val="21"/>
              </w:rPr>
            </w:pPr>
          </w:p>
        </w:tc>
        <w:tc>
          <w:tcPr>
            <w:tcW w:w="990" w:type="dxa"/>
            <w:tcBorders>
              <w:top w:val="nil"/>
              <w:left w:val="nil"/>
              <w:bottom w:val="single" w:sz="18" w:space="0" w:color="auto"/>
              <w:right w:val="nil"/>
            </w:tcBorders>
            <w:vAlign w:val="center"/>
          </w:tcPr>
          <w:p w14:paraId="7932886E" w14:textId="77777777" w:rsidR="00B47AB1" w:rsidRPr="005F69ED" w:rsidRDefault="00B47AB1">
            <w:pPr>
              <w:pStyle w:val="Body01"/>
              <w:snapToGrid w:val="0"/>
              <w:ind w:leftChars="0" w:left="0" w:rightChars="0" w:right="0"/>
              <w:jc w:val="center"/>
              <w:rPr>
                <w:sz w:val="21"/>
                <w:szCs w:val="21"/>
              </w:rPr>
            </w:pPr>
          </w:p>
        </w:tc>
        <w:tc>
          <w:tcPr>
            <w:tcW w:w="890" w:type="dxa"/>
            <w:tcBorders>
              <w:top w:val="nil"/>
              <w:left w:val="nil"/>
              <w:bottom w:val="nil"/>
            </w:tcBorders>
            <w:vAlign w:val="center"/>
          </w:tcPr>
          <w:p w14:paraId="22A8DCAC" w14:textId="77777777" w:rsidR="00B47AB1" w:rsidRPr="005F69ED" w:rsidRDefault="00B47AB1">
            <w:pPr>
              <w:pStyle w:val="Body01"/>
              <w:snapToGrid w:val="0"/>
              <w:ind w:leftChars="0" w:left="0" w:rightChars="0" w:right="0"/>
              <w:jc w:val="center"/>
              <w:rPr>
                <w:sz w:val="21"/>
                <w:szCs w:val="21"/>
              </w:rPr>
            </w:pPr>
          </w:p>
        </w:tc>
        <w:tc>
          <w:tcPr>
            <w:tcW w:w="1968" w:type="dxa"/>
            <w:gridSpan w:val="2"/>
            <w:textDirection w:val="tbRlV"/>
            <w:vAlign w:val="center"/>
          </w:tcPr>
          <w:p w14:paraId="43267DF0" w14:textId="77777777" w:rsidR="00B47AB1" w:rsidRPr="005F69ED" w:rsidRDefault="00B47AB1">
            <w:pPr>
              <w:pStyle w:val="Body01"/>
              <w:snapToGrid w:val="0"/>
              <w:ind w:leftChars="0" w:left="0" w:rightChars="0" w:right="0"/>
              <w:jc w:val="center"/>
            </w:pPr>
            <w:r w:rsidRPr="005F69ED">
              <w:t>～</w:t>
            </w:r>
          </w:p>
        </w:tc>
        <w:tc>
          <w:tcPr>
            <w:tcW w:w="1561" w:type="dxa"/>
            <w:tcBorders>
              <w:top w:val="nil"/>
              <w:bottom w:val="nil"/>
              <w:right w:val="nil"/>
            </w:tcBorders>
            <w:textDirection w:val="tbRlV"/>
            <w:vAlign w:val="center"/>
          </w:tcPr>
          <w:p w14:paraId="36BA36A8" w14:textId="77777777" w:rsidR="00B47AB1" w:rsidRPr="005F69ED" w:rsidRDefault="00B47AB1">
            <w:pPr>
              <w:pStyle w:val="Body01"/>
              <w:snapToGrid w:val="0"/>
              <w:ind w:leftChars="0" w:left="0" w:rightChars="0" w:right="0"/>
              <w:jc w:val="center"/>
            </w:pPr>
            <w:r w:rsidRPr="005F69ED">
              <w:t>～</w:t>
            </w:r>
          </w:p>
        </w:tc>
      </w:tr>
      <w:tr w:rsidR="00B47AB1" w:rsidRPr="005F69ED" w14:paraId="1C6D6718" w14:textId="77777777">
        <w:trPr>
          <w:jc w:val="center"/>
        </w:trPr>
        <w:tc>
          <w:tcPr>
            <w:tcW w:w="1666" w:type="dxa"/>
            <w:gridSpan w:val="2"/>
            <w:tcBorders>
              <w:top w:val="single" w:sz="18" w:space="0" w:color="auto"/>
              <w:left w:val="single" w:sz="18" w:space="0" w:color="auto"/>
              <w:bottom w:val="single" w:sz="18" w:space="0" w:color="auto"/>
              <w:right w:val="single" w:sz="18" w:space="0" w:color="auto"/>
            </w:tcBorders>
            <w:vAlign w:val="center"/>
          </w:tcPr>
          <w:p w14:paraId="56BBAA4A" w14:textId="77777777" w:rsidR="00B47AB1" w:rsidRPr="005F69ED" w:rsidRDefault="000A75BB">
            <w:pPr>
              <w:pStyle w:val="Body01"/>
              <w:snapToGrid w:val="0"/>
              <w:ind w:leftChars="0" w:left="0" w:rightChars="0" w:right="0"/>
              <w:jc w:val="center"/>
              <w:rPr>
                <w:sz w:val="21"/>
                <w:szCs w:val="21"/>
              </w:rPr>
            </w:pPr>
            <w:r w:rsidRPr="005F69ED">
              <w:rPr>
                <w:sz w:val="21"/>
                <w:szCs w:val="21"/>
              </w:rPr>
              <w:t xml:space="preserve">Hàm băm </w:t>
            </w:r>
          </w:p>
        </w:tc>
        <w:tc>
          <w:tcPr>
            <w:tcW w:w="890" w:type="dxa"/>
            <w:tcBorders>
              <w:top w:val="nil"/>
              <w:left w:val="single" w:sz="18" w:space="0" w:color="auto"/>
              <w:bottom w:val="nil"/>
            </w:tcBorders>
            <w:vAlign w:val="center"/>
          </w:tcPr>
          <w:p w14:paraId="7880BC9C" w14:textId="77777777" w:rsidR="00B47AB1" w:rsidRPr="005F69ED" w:rsidRDefault="00B47AB1">
            <w:pPr>
              <w:pStyle w:val="Body01"/>
              <w:snapToGrid w:val="0"/>
              <w:ind w:leftChars="0" w:left="0" w:rightChars="0" w:right="0"/>
              <w:jc w:val="center"/>
              <w:rPr>
                <w:sz w:val="21"/>
                <w:szCs w:val="21"/>
              </w:rPr>
            </w:pPr>
          </w:p>
        </w:tc>
        <w:tc>
          <w:tcPr>
            <w:tcW w:w="827" w:type="dxa"/>
            <w:tcBorders>
              <w:bottom w:val="single" w:sz="4" w:space="0" w:color="auto"/>
            </w:tcBorders>
            <w:vAlign w:val="center"/>
          </w:tcPr>
          <w:p w14:paraId="7DD0A3CE" w14:textId="77777777" w:rsidR="00B47AB1" w:rsidRPr="005F69ED" w:rsidRDefault="00AC7FA1">
            <w:pPr>
              <w:pStyle w:val="Body01"/>
              <w:snapToGrid w:val="0"/>
              <w:ind w:leftChars="0" w:left="0" w:rightChars="0" w:right="0"/>
              <w:jc w:val="center"/>
            </w:pPr>
            <w:r w:rsidRPr="005F69ED">
              <w:t>K</w:t>
            </w:r>
            <w:r w:rsidR="002534DF" w:rsidRPr="005F69ED">
              <w:t>hóa</w:t>
            </w:r>
          </w:p>
        </w:tc>
        <w:tc>
          <w:tcPr>
            <w:tcW w:w="1141" w:type="dxa"/>
            <w:tcBorders>
              <w:bottom w:val="single" w:sz="4" w:space="0" w:color="auto"/>
            </w:tcBorders>
            <w:vAlign w:val="center"/>
          </w:tcPr>
          <w:p w14:paraId="48290ED8" w14:textId="77777777" w:rsidR="00B47AB1" w:rsidRPr="005F69ED" w:rsidRDefault="00AC7FA1">
            <w:pPr>
              <w:pStyle w:val="Body01"/>
              <w:snapToGrid w:val="0"/>
              <w:ind w:leftChars="0" w:left="0" w:rightChars="0" w:right="0"/>
              <w:jc w:val="center"/>
            </w:pPr>
            <w:r w:rsidRPr="005F69ED">
              <w:t>D</w:t>
            </w:r>
            <w:r w:rsidR="002534DF" w:rsidRPr="005F69ED">
              <w:t>ữ liệu</w:t>
            </w:r>
          </w:p>
        </w:tc>
        <w:tc>
          <w:tcPr>
            <w:tcW w:w="1561" w:type="dxa"/>
            <w:tcBorders>
              <w:top w:val="nil"/>
              <w:bottom w:val="nil"/>
              <w:right w:val="nil"/>
            </w:tcBorders>
            <w:vAlign w:val="center"/>
          </w:tcPr>
          <w:p w14:paraId="6A2B5BCB" w14:textId="77777777" w:rsidR="00B47AB1" w:rsidRPr="005F69ED" w:rsidRDefault="00B47AB1">
            <w:pPr>
              <w:pStyle w:val="Body01"/>
              <w:snapToGrid w:val="0"/>
              <w:ind w:leftChars="0" w:left="0" w:rightChars="0" w:right="0"/>
              <w:jc w:val="center"/>
            </w:pPr>
            <w:r w:rsidRPr="005F69ED">
              <w:t>n</w:t>
            </w:r>
          </w:p>
        </w:tc>
      </w:tr>
      <w:tr w:rsidR="00B47AB1" w:rsidRPr="005F69ED" w14:paraId="022D910D" w14:textId="77777777">
        <w:trPr>
          <w:jc w:val="center"/>
        </w:trPr>
        <w:tc>
          <w:tcPr>
            <w:tcW w:w="1666" w:type="dxa"/>
            <w:gridSpan w:val="2"/>
            <w:tcBorders>
              <w:top w:val="single" w:sz="18" w:space="0" w:color="auto"/>
              <w:left w:val="nil"/>
              <w:bottom w:val="nil"/>
              <w:right w:val="nil"/>
            </w:tcBorders>
            <w:vAlign w:val="center"/>
          </w:tcPr>
          <w:p w14:paraId="2C18D039" w14:textId="77777777" w:rsidR="00B47AB1" w:rsidRPr="005F69ED" w:rsidRDefault="00B47AB1">
            <w:pPr>
              <w:pStyle w:val="Body01"/>
              <w:snapToGrid w:val="0"/>
              <w:ind w:leftChars="0" w:left="0" w:rightChars="0" w:right="0"/>
              <w:jc w:val="center"/>
              <w:rPr>
                <w:sz w:val="21"/>
                <w:szCs w:val="21"/>
              </w:rPr>
            </w:pPr>
            <w:r w:rsidRPr="005F69ED">
              <w:rPr>
                <w:sz w:val="21"/>
                <w:szCs w:val="21"/>
              </w:rPr>
              <w:t>50</w:t>
            </w:r>
          </w:p>
        </w:tc>
        <w:tc>
          <w:tcPr>
            <w:tcW w:w="890" w:type="dxa"/>
            <w:tcBorders>
              <w:top w:val="nil"/>
              <w:left w:val="nil"/>
              <w:bottom w:val="nil"/>
              <w:right w:val="nil"/>
            </w:tcBorders>
            <w:vAlign w:val="center"/>
          </w:tcPr>
          <w:p w14:paraId="4EF8DFA4" w14:textId="77777777" w:rsidR="00B47AB1" w:rsidRPr="005F69ED" w:rsidRDefault="00B47AB1">
            <w:pPr>
              <w:pStyle w:val="Body01"/>
              <w:snapToGrid w:val="0"/>
              <w:ind w:leftChars="0" w:left="0" w:rightChars="0" w:right="0"/>
              <w:jc w:val="center"/>
              <w:rPr>
                <w:sz w:val="21"/>
                <w:szCs w:val="21"/>
              </w:rPr>
            </w:pPr>
          </w:p>
        </w:tc>
        <w:tc>
          <w:tcPr>
            <w:tcW w:w="827" w:type="dxa"/>
            <w:tcBorders>
              <w:left w:val="nil"/>
              <w:bottom w:val="nil"/>
              <w:right w:val="nil"/>
            </w:tcBorders>
            <w:vAlign w:val="center"/>
          </w:tcPr>
          <w:p w14:paraId="3CA8749D" w14:textId="77777777" w:rsidR="00B47AB1" w:rsidRPr="005F69ED" w:rsidRDefault="00B47AB1">
            <w:pPr>
              <w:pStyle w:val="Body01"/>
              <w:snapToGrid w:val="0"/>
              <w:ind w:leftChars="0" w:left="0" w:rightChars="0" w:right="0"/>
              <w:jc w:val="center"/>
              <w:rPr>
                <w:sz w:val="21"/>
                <w:szCs w:val="21"/>
              </w:rPr>
            </w:pPr>
          </w:p>
        </w:tc>
        <w:tc>
          <w:tcPr>
            <w:tcW w:w="1141" w:type="dxa"/>
            <w:tcBorders>
              <w:left w:val="nil"/>
              <w:bottom w:val="nil"/>
              <w:right w:val="nil"/>
            </w:tcBorders>
            <w:vAlign w:val="center"/>
          </w:tcPr>
          <w:p w14:paraId="258E834D" w14:textId="77777777" w:rsidR="00B47AB1" w:rsidRPr="005F69ED" w:rsidRDefault="00B47AB1">
            <w:pPr>
              <w:pStyle w:val="Body01"/>
              <w:snapToGrid w:val="0"/>
              <w:ind w:leftChars="0" w:left="0" w:rightChars="0" w:right="0"/>
              <w:jc w:val="center"/>
              <w:rPr>
                <w:sz w:val="21"/>
                <w:szCs w:val="21"/>
              </w:rPr>
            </w:pPr>
          </w:p>
        </w:tc>
        <w:tc>
          <w:tcPr>
            <w:tcW w:w="1561" w:type="dxa"/>
            <w:tcBorders>
              <w:top w:val="nil"/>
              <w:left w:val="nil"/>
              <w:bottom w:val="nil"/>
              <w:right w:val="nil"/>
            </w:tcBorders>
            <w:vAlign w:val="center"/>
          </w:tcPr>
          <w:p w14:paraId="674FF9C3" w14:textId="77777777" w:rsidR="00B47AB1" w:rsidRPr="005F69ED" w:rsidRDefault="00B47AB1">
            <w:pPr>
              <w:pStyle w:val="Body01"/>
              <w:snapToGrid w:val="0"/>
              <w:ind w:leftChars="0" w:left="0" w:rightChars="0" w:right="0"/>
              <w:jc w:val="center"/>
              <w:rPr>
                <w:sz w:val="21"/>
                <w:szCs w:val="21"/>
              </w:rPr>
            </w:pPr>
          </w:p>
        </w:tc>
      </w:tr>
    </w:tbl>
    <w:p w14:paraId="29223FB8" w14:textId="77777777" w:rsidR="00B47AB1" w:rsidRPr="005F69ED" w:rsidRDefault="00B47AB1" w:rsidP="001C4C1C">
      <w:pPr>
        <w:pStyle w:val="Body01"/>
        <w:ind w:leftChars="0" w:left="360" w:right="315"/>
      </w:pPr>
    </w:p>
    <w:p w14:paraId="21F33ED4" w14:textId="77777777" w:rsidR="00B47AB1" w:rsidRPr="005F69ED" w:rsidRDefault="00B47AB1" w:rsidP="001C4C1C">
      <w:pPr>
        <w:pStyle w:val="Body01"/>
        <w:ind w:leftChars="0" w:left="360" w:right="315"/>
      </w:pPr>
    </w:p>
    <w:p w14:paraId="0BBE125A" w14:textId="77777777" w:rsidR="00B47AB1" w:rsidRPr="005F69ED" w:rsidRDefault="003F64C5" w:rsidP="001C4C1C">
      <w:pPr>
        <w:pStyle w:val="Body01"/>
        <w:ind w:leftChars="0" w:left="360" w:right="315"/>
      </w:pPr>
      <w:r w:rsidRPr="005F69ED">
        <w:t>Nếu có n phần tử, số dư sẽ nằm từ 0 tới (n – 1), cộng 1 sẽ trả về giá trị</w:t>
      </w:r>
      <w:r w:rsidR="00BF65EB" w:rsidRPr="005F69ED">
        <w:t xml:space="preserve"> băm từ</w:t>
      </w:r>
      <w:r w:rsidRPr="005F69ED">
        <w:t xml:space="preserve"> 1 tới n. Chúng có thể được sử dụng như chỉ số được lưu trữ trong mảng</w:t>
      </w:r>
      <w:r w:rsidR="00B47AB1" w:rsidRPr="005F69ED">
        <w:t>.</w:t>
      </w:r>
      <w:r w:rsidR="00B47AB1" w:rsidRPr="005F69ED">
        <w:rPr>
          <w:rStyle w:val="FootnoteReference"/>
        </w:rPr>
        <w:footnoteReference w:id="51"/>
      </w:r>
    </w:p>
    <w:p w14:paraId="15D2B72D" w14:textId="77777777" w:rsidR="00E81097" w:rsidRPr="005F69ED" w:rsidRDefault="00E81097" w:rsidP="001C4C1C">
      <w:pPr>
        <w:pStyle w:val="Body01"/>
        <w:ind w:leftChars="0" w:left="360" w:right="315"/>
      </w:pPr>
    </w:p>
    <w:p w14:paraId="4FCA00D4" w14:textId="77777777" w:rsidR="00B47AB1" w:rsidRPr="005F69ED" w:rsidRDefault="00E81097" w:rsidP="001C4C1C">
      <w:pPr>
        <w:pStyle w:val="Body01"/>
        <w:ind w:leftChars="0" w:left="360" w:right="315"/>
      </w:pPr>
      <w:r w:rsidRPr="005F69ED">
        <w:t>Tuy nhiên, khóa liên quan tới nhiều giá trị, chỉ số giống nhau có thể sinh ra từ giá trị khóa khác nhau bằng cách</w:t>
      </w:r>
      <w:r w:rsidR="009D1D06" w:rsidRPr="005F69ED">
        <w:t xml:space="preserve"> tính chỉ số (giá trị băm) từ 1 đến n </w:t>
      </w:r>
      <w:r w:rsidRPr="005F69ED">
        <w:t xml:space="preserve">sử dụng hàm băm. Khi giá trị băm giống nhau được sinh ra </w:t>
      </w:r>
      <w:r w:rsidR="004B0399" w:rsidRPr="005F69ED">
        <w:t xml:space="preserve">theo cách này được gọi là </w:t>
      </w:r>
      <w:r w:rsidR="00EB08CA" w:rsidRPr="005F69ED">
        <w:t>“</w:t>
      </w:r>
      <w:r w:rsidR="004B0399" w:rsidRPr="005F69ED">
        <w:rPr>
          <w:b/>
        </w:rPr>
        <w:t>xung đột</w:t>
      </w:r>
      <w:r w:rsidR="00EB08CA" w:rsidRPr="005F69ED">
        <w:t>”</w:t>
      </w:r>
      <w:r w:rsidR="00B47AB1" w:rsidRPr="005F69ED">
        <w:rPr>
          <w:rStyle w:val="FootnoteReference"/>
        </w:rPr>
        <w:footnoteReference w:id="52"/>
      </w:r>
      <w:r w:rsidR="002534DF" w:rsidRPr="005F69ED">
        <w:t>.</w:t>
      </w:r>
      <w:r w:rsidR="00B47AB1" w:rsidRPr="005F69ED">
        <w:t xml:space="preserve"> </w:t>
      </w:r>
    </w:p>
    <w:p w14:paraId="138EA9CC" w14:textId="77777777" w:rsidR="00B47AB1" w:rsidRPr="005F69ED" w:rsidRDefault="00B47AB1" w:rsidP="001C4C1C">
      <w:pPr>
        <w:pStyle w:val="Body01"/>
        <w:ind w:leftChars="0" w:left="0" w:right="315"/>
        <w:rPr>
          <w:sz w:val="24"/>
          <w:szCs w:val="24"/>
        </w:rPr>
      </w:pPr>
    </w:p>
    <w:p w14:paraId="6314B659" w14:textId="77777777" w:rsidR="00B47AB1" w:rsidRPr="005F69ED" w:rsidRDefault="008B47E8">
      <w:pPr>
        <w:pStyle w:val="Heading5"/>
        <w:rPr>
          <w:rFonts w:ascii="Times New Roman" w:hAnsi="Times New Roman"/>
        </w:rPr>
      </w:pPr>
      <w:r w:rsidRPr="005F69ED">
        <w:rPr>
          <w:rFonts w:ascii="Times New Roman" w:hAnsi="Times New Roman"/>
        </w:rPr>
        <w:t>Phương pháp dây chuyền (phương pháp băm mở)</w:t>
      </w:r>
      <w:r w:rsidR="00E275C4" w:rsidRPr="005F69ED">
        <w:rPr>
          <w:rFonts w:ascii="Times New Roman" w:hAnsi="Times New Roman"/>
        </w:rPr>
        <w:t xml:space="preserve"> </w:t>
      </w:r>
    </w:p>
    <w:p w14:paraId="2CA459DD" w14:textId="77777777" w:rsidR="00B47AB1" w:rsidRPr="005F69ED" w:rsidRDefault="00E275C4" w:rsidP="001C4C1C">
      <w:pPr>
        <w:pStyle w:val="Body01"/>
        <w:ind w:leftChars="0" w:left="360" w:right="315"/>
      </w:pPr>
      <w:r w:rsidRPr="005F69ED">
        <w:t xml:space="preserve">Đây là phương pháp sử dụng </w:t>
      </w:r>
      <w:r w:rsidR="00E8439B" w:rsidRPr="005F69ED">
        <w:t>một</w:t>
      </w:r>
      <w:r w:rsidRPr="005F69ED">
        <w:t xml:space="preserve"> danh sách để lưu trữ phần tử có giá trị băm giống nhau khi xảy ra </w:t>
      </w:r>
      <w:r w:rsidR="00E8439B" w:rsidRPr="005F69ED">
        <w:t>một</w:t>
      </w:r>
      <w:r w:rsidRPr="005F69ED">
        <w:t xml:space="preserve"> xung đột. Bảng băm </w:t>
      </w:r>
      <w:r w:rsidR="002C6767" w:rsidRPr="005F69ED">
        <w:t xml:space="preserve">đầu tiên </w:t>
      </w:r>
      <w:r w:rsidR="00522E47" w:rsidRPr="005F69ED">
        <w:t xml:space="preserve">chỉ </w:t>
      </w:r>
      <w:r w:rsidRPr="005F69ED">
        <w:t xml:space="preserve">chứa </w:t>
      </w:r>
      <w:r w:rsidR="00522E47" w:rsidRPr="005F69ED">
        <w:t>con trỏ trỏ tới dữ liệu đầu tiên của danh sách</w:t>
      </w:r>
      <w:r w:rsidR="00B47AB1" w:rsidRPr="005F69ED">
        <w:t xml:space="preserve">. </w:t>
      </w:r>
    </w:p>
    <w:p w14:paraId="38182B7B" w14:textId="77777777" w:rsidR="00053897" w:rsidRPr="005F69ED" w:rsidRDefault="00053897" w:rsidP="001C4C1C">
      <w:pPr>
        <w:pStyle w:val="Body01"/>
        <w:ind w:leftChars="0" w:left="360" w:right="315"/>
      </w:pPr>
    </w:p>
    <w:p w14:paraId="1248F05E" w14:textId="77777777" w:rsidR="00B47AB1" w:rsidRPr="005F69ED" w:rsidRDefault="00053897" w:rsidP="001C4C1C">
      <w:pPr>
        <w:pStyle w:val="Body01"/>
        <w:ind w:leftChars="0" w:left="360" w:right="315"/>
      </w:pPr>
      <w:r w:rsidRPr="005F69ED">
        <w:t xml:space="preserve">Hình vẽ dưới minh họa </w:t>
      </w:r>
      <w:r w:rsidR="00E8439B" w:rsidRPr="005F69ED">
        <w:t>một</w:t>
      </w:r>
      <w:r w:rsidRPr="005F69ED">
        <w:t xml:space="preserve"> ví dụ có 3 mảnh dữ liệu được lưu trữ trong </w:t>
      </w:r>
      <w:r w:rsidR="00E8439B" w:rsidRPr="005F69ED">
        <w:t>một</w:t>
      </w:r>
      <w:r w:rsidRPr="005F69ED">
        <w:t xml:space="preserve"> vị trí có chỉ số là 1 trong bảng băm. Bảng băm này có </w:t>
      </w:r>
      <w:r w:rsidR="00E8439B" w:rsidRPr="005F69ED">
        <w:t>một</w:t>
      </w:r>
      <w:r w:rsidRPr="005F69ED">
        <w:t xml:space="preserve"> con trỏ xác định dữ liệu đầu tiên. Vị trí của dữ liệu tiếp theo được tìm thấy bởi lần theo</w:t>
      </w:r>
      <w:r w:rsidR="0057738A" w:rsidRPr="005F69ED">
        <w:t xml:space="preserve"> phần</w:t>
      </w:r>
      <w:r w:rsidRPr="005F69ED">
        <w:t xml:space="preserve"> con trỏ khi dữ liệu đầu tiên được đọc</w:t>
      </w:r>
      <w:r w:rsidR="00B47AB1" w:rsidRPr="005F69ED">
        <w:t xml:space="preserve">. </w:t>
      </w:r>
    </w:p>
    <w:p w14:paraId="133A0218" w14:textId="77777777" w:rsidR="00B47AB1" w:rsidRPr="005F69ED" w:rsidRDefault="00B47AB1" w:rsidP="001C4C1C">
      <w:pPr>
        <w:pStyle w:val="Body01"/>
        <w:ind w:leftChars="0" w:left="360" w:right="315"/>
      </w:pPr>
    </w:p>
    <w:p w14:paraId="336F122F" w14:textId="469FB62B" w:rsidR="00B47AB1"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656704" behindDoc="0" locked="0" layoutInCell="1" allowOverlap="1" wp14:anchorId="77E1A387" wp14:editId="2ADEF668">
                <wp:simplePos x="0" y="0"/>
                <wp:positionH relativeFrom="column">
                  <wp:posOffset>2559050</wp:posOffset>
                </wp:positionH>
                <wp:positionV relativeFrom="paragraph">
                  <wp:posOffset>15240</wp:posOffset>
                </wp:positionV>
                <wp:extent cx="1774825" cy="233045"/>
                <wp:effectExtent l="0" t="0" r="0" b="0"/>
                <wp:wrapNone/>
                <wp:docPr id="1346683685"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825"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02CF5" w14:textId="77777777" w:rsidR="001C4C1C" w:rsidRPr="006528C8" w:rsidRDefault="001C4C1C" w:rsidP="001C4C1C">
                            <w:pPr>
                              <w:pStyle w:val="Body01"/>
                              <w:ind w:leftChars="1" w:left="2" w:right="315"/>
                              <w:rPr>
                                <w:rFonts w:ascii="Arial" w:hAnsi="Arial" w:cs="Arial"/>
                                <w:sz w:val="21"/>
                                <w:szCs w:val="21"/>
                              </w:rPr>
                            </w:pPr>
                            <w:r>
                              <w:rPr>
                                <w:rFonts w:ascii="Arial" w:hAnsi="Arial" w:cs="Arial"/>
                                <w:sz w:val="21"/>
                                <w:szCs w:val="21"/>
                              </w:rPr>
                              <w:t>Phần con trỏ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1A387" id="Text Box 601" o:spid="_x0000_s1225" type="#_x0000_t202" style="position:absolute;left:0;text-align:left;margin-left:201.5pt;margin-top:1.2pt;width:139.75pt;height:1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" filled="f" stroked="f">
                <v:textbox inset="0,0,0,0">
                  <w:txbxContent>
                    <w:p w14:paraId="4B802CF5" w14:textId="77777777" w:rsidR="001C4C1C" w:rsidRPr="006528C8" w:rsidRDefault="001C4C1C" w:rsidP="001C4C1C">
                      <w:pPr>
                        <w:pStyle w:val="Body01"/>
                        <w:ind w:leftChars="1" w:left="2" w:right="315"/>
                        <w:rPr>
                          <w:rFonts w:ascii="Arial" w:hAnsi="Arial" w:cs="Arial"/>
                          <w:sz w:val="21"/>
                          <w:szCs w:val="21"/>
                        </w:rPr>
                      </w:pPr>
                      <w:r>
                        <w:rPr>
                          <w:rFonts w:ascii="Arial" w:hAnsi="Arial" w:cs="Arial"/>
                          <w:sz w:val="21"/>
                          <w:szCs w:val="21"/>
                        </w:rPr>
                        <w:t>Phần con trỏ</w:t>
                      </w:r>
                    </w:p>
                  </w:txbxContent>
                </v:textbox>
              </v:shape>
            </w:pict>
          </mc:Fallback>
        </mc:AlternateContent>
      </w:r>
      <w:r w:rsidRPr="005F69ED">
        <w:rPr>
          <w:noProof/>
        </w:rPr>
        <mc:AlternateContent>
          <mc:Choice Requires="wps">
            <w:drawing>
              <wp:anchor distT="0" distB="0" distL="114300" distR="114300" simplePos="0" relativeHeight="251660800" behindDoc="0" locked="0" layoutInCell="1" allowOverlap="1" wp14:anchorId="264B5879" wp14:editId="55B9AEEC">
                <wp:simplePos x="0" y="0"/>
                <wp:positionH relativeFrom="column">
                  <wp:posOffset>2216150</wp:posOffset>
                </wp:positionH>
                <wp:positionV relativeFrom="paragraph">
                  <wp:posOffset>145415</wp:posOffset>
                </wp:positionV>
                <wp:extent cx="313690" cy="0"/>
                <wp:effectExtent l="0" t="0" r="0" b="0"/>
                <wp:wrapNone/>
                <wp:docPr id="1751525896" name="Lin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6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74F171" id="Line 609"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5pt,11.45pt" to="199.2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"/>
            </w:pict>
          </mc:Fallback>
        </mc:AlternateContent>
      </w:r>
      <w:r w:rsidRPr="005F69ED">
        <w:rPr>
          <w:noProof/>
        </w:rPr>
        <mc:AlternateContent>
          <mc:Choice Requires="wps">
            <w:drawing>
              <wp:anchor distT="0" distB="0" distL="114300" distR="114300" simplePos="0" relativeHeight="251659776" behindDoc="0" locked="0" layoutInCell="1" allowOverlap="1" wp14:anchorId="338DD91F" wp14:editId="0F6274B9">
                <wp:simplePos x="0" y="0"/>
                <wp:positionH relativeFrom="column">
                  <wp:posOffset>2214880</wp:posOffset>
                </wp:positionH>
                <wp:positionV relativeFrom="paragraph">
                  <wp:posOffset>144145</wp:posOffset>
                </wp:positionV>
                <wp:extent cx="0" cy="189230"/>
                <wp:effectExtent l="0" t="0" r="0" b="0"/>
                <wp:wrapNone/>
                <wp:docPr id="1737487609"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23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17D349" id="Line 608"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pt,11.35pt" to="174.4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">
                <v:stroke endarrow="block"/>
              </v:line>
            </w:pict>
          </mc:Fallback>
        </mc:AlternateContent>
      </w:r>
    </w:p>
    <w:p w14:paraId="47196925" w14:textId="77777777" w:rsidR="00B47AB1" w:rsidRPr="005F69ED" w:rsidRDefault="00FB5B4A" w:rsidP="001C4C1C">
      <w:pPr>
        <w:pStyle w:val="Body01"/>
        <w:ind w:leftChars="0" w:left="360" w:right="315"/>
        <w:rPr>
          <w:color w:val="FF0000"/>
          <w:sz w:val="21"/>
          <w:szCs w:val="21"/>
        </w:rPr>
      </w:pPr>
      <w:r w:rsidRPr="005F69ED">
        <w:rPr>
          <w:sz w:val="21"/>
          <w:szCs w:val="21"/>
        </w:rPr>
        <w:t>Bảng băm</w:t>
      </w:r>
    </w:p>
    <w:tbl>
      <w:tblPr>
        <w:tblW w:w="7978"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554"/>
        <w:gridCol w:w="761"/>
        <w:gridCol w:w="1139"/>
        <w:gridCol w:w="383"/>
        <w:gridCol w:w="7"/>
        <w:gridCol w:w="755"/>
        <w:gridCol w:w="1135"/>
        <w:gridCol w:w="390"/>
        <w:gridCol w:w="764"/>
        <w:gridCol w:w="1140"/>
        <w:gridCol w:w="396"/>
      </w:tblGrid>
      <w:tr w:rsidR="00B47AB1" w:rsidRPr="005F69ED" w14:paraId="3AE41B3E" w14:textId="77777777">
        <w:tc>
          <w:tcPr>
            <w:tcW w:w="554" w:type="dxa"/>
            <w:tcBorders>
              <w:top w:val="nil"/>
              <w:left w:val="nil"/>
              <w:bottom w:val="nil"/>
            </w:tcBorders>
            <w:vAlign w:val="center"/>
          </w:tcPr>
          <w:p w14:paraId="34E382A4" w14:textId="77777777" w:rsidR="00B47AB1" w:rsidRPr="005F69ED" w:rsidRDefault="00B47AB1">
            <w:pPr>
              <w:pStyle w:val="Body01"/>
              <w:snapToGrid w:val="0"/>
              <w:ind w:leftChars="0" w:left="0" w:rightChars="0" w:right="0"/>
              <w:jc w:val="center"/>
            </w:pPr>
            <w:r w:rsidRPr="005F69ED">
              <w:t>1</w:t>
            </w:r>
          </w:p>
        </w:tc>
        <w:tc>
          <w:tcPr>
            <w:tcW w:w="554" w:type="dxa"/>
          </w:tcPr>
          <w:p w14:paraId="17178B06" w14:textId="56A9B269" w:rsidR="00B47AB1" w:rsidRPr="005F69ED" w:rsidRDefault="003812B7" w:rsidP="00670C05">
            <w:pPr>
              <w:pStyle w:val="Body01"/>
              <w:snapToGrid w:val="0"/>
              <w:ind w:leftChars="0" w:left="0" w:rightChars="0" w:right="0"/>
              <w:jc w:val="center"/>
            </w:pPr>
            <w:r w:rsidRPr="005F69ED">
              <w:rPr>
                <w:noProof/>
              </w:rPr>
              <mc:AlternateContent>
                <mc:Choice Requires="wps">
                  <w:drawing>
                    <wp:anchor distT="0" distB="0" distL="114300" distR="114300" simplePos="0" relativeHeight="251657728" behindDoc="0" locked="0" layoutInCell="1" allowOverlap="1" wp14:anchorId="63CF58D2" wp14:editId="3163A47A">
                      <wp:simplePos x="0" y="0"/>
                      <wp:positionH relativeFrom="column">
                        <wp:posOffset>190500</wp:posOffset>
                      </wp:positionH>
                      <wp:positionV relativeFrom="paragraph">
                        <wp:posOffset>121285</wp:posOffset>
                      </wp:positionV>
                      <wp:extent cx="571500" cy="0"/>
                      <wp:effectExtent l="0" t="0" r="0" b="0"/>
                      <wp:wrapNone/>
                      <wp:docPr id="1621417603" name="Lin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70FBDA" id="Line 60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9.55pt" to="60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">
                      <v:stroke endarrow="block"/>
                    </v:line>
                  </w:pict>
                </mc:Fallback>
              </mc:AlternateContent>
            </w:r>
            <w:r w:rsidR="006528C8" w:rsidRPr="005F69ED">
              <w:rPr>
                <w:position w:val="-2"/>
              </w:rPr>
              <w:object w:dxaOrig="180" w:dyaOrig="180" w14:anchorId="48061FAF">
                <v:shape id="_x0000_i1105" type="#_x0000_t75" style="width:5.9pt;height:7pt" o:ole="">
                  <v:imagedata r:id="rId173" o:title=""/>
                </v:shape>
                <o:OLEObject Type="Embed" ProgID="Equation.3" ShapeID="_x0000_i1105" DrawAspect="Content" ObjectID="_1842870054" r:id="rId174"/>
              </w:object>
            </w:r>
          </w:p>
        </w:tc>
        <w:tc>
          <w:tcPr>
            <w:tcW w:w="761" w:type="dxa"/>
            <w:tcBorders>
              <w:top w:val="nil"/>
              <w:bottom w:val="nil"/>
            </w:tcBorders>
            <w:vAlign w:val="center"/>
          </w:tcPr>
          <w:p w14:paraId="7D3D168E" w14:textId="77777777" w:rsidR="00B47AB1" w:rsidRPr="005F69ED" w:rsidRDefault="00B47AB1">
            <w:pPr>
              <w:pStyle w:val="Body01"/>
              <w:snapToGrid w:val="0"/>
              <w:ind w:leftChars="0" w:left="0" w:rightChars="0" w:right="0"/>
              <w:jc w:val="center"/>
              <w:rPr>
                <w:sz w:val="21"/>
                <w:szCs w:val="21"/>
              </w:rPr>
            </w:pPr>
          </w:p>
        </w:tc>
        <w:tc>
          <w:tcPr>
            <w:tcW w:w="1139" w:type="dxa"/>
            <w:tcBorders>
              <w:bottom w:val="single" w:sz="4" w:space="0" w:color="auto"/>
            </w:tcBorders>
            <w:vAlign w:val="center"/>
          </w:tcPr>
          <w:p w14:paraId="2B973A53" w14:textId="77777777" w:rsidR="00B47AB1" w:rsidRPr="005F69ED" w:rsidRDefault="002E5B0F">
            <w:pPr>
              <w:pStyle w:val="Body01"/>
              <w:snapToGrid w:val="0"/>
              <w:ind w:leftChars="0" w:left="0" w:rightChars="0" w:right="0"/>
              <w:jc w:val="center"/>
            </w:pPr>
            <w:r w:rsidRPr="005F69ED">
              <w:t>Dữ liệu</w:t>
            </w:r>
          </w:p>
        </w:tc>
        <w:tc>
          <w:tcPr>
            <w:tcW w:w="383" w:type="dxa"/>
            <w:tcBorders>
              <w:bottom w:val="single" w:sz="4" w:space="0" w:color="auto"/>
            </w:tcBorders>
            <w:vAlign w:val="center"/>
          </w:tcPr>
          <w:p w14:paraId="63A55BFD" w14:textId="1E2CC200" w:rsidR="00B47AB1" w:rsidRPr="005F69ED" w:rsidRDefault="003812B7">
            <w:pPr>
              <w:pStyle w:val="Body01"/>
              <w:snapToGrid w:val="0"/>
              <w:ind w:leftChars="0" w:left="0" w:rightChars="0" w:right="0"/>
              <w:jc w:val="center"/>
              <w:rPr>
                <w:sz w:val="21"/>
                <w:szCs w:val="21"/>
              </w:rPr>
            </w:pPr>
            <w:r w:rsidRPr="005F69ED">
              <w:rPr>
                <w:noProof/>
                <w:sz w:val="21"/>
                <w:szCs w:val="21"/>
              </w:rPr>
              <mc:AlternateContent>
                <mc:Choice Requires="wps">
                  <w:drawing>
                    <wp:anchor distT="0" distB="0" distL="114300" distR="114300" simplePos="0" relativeHeight="251686400" behindDoc="0" locked="0" layoutInCell="1" allowOverlap="1" wp14:anchorId="248F52F9" wp14:editId="712B1E0D">
                      <wp:simplePos x="0" y="0"/>
                      <wp:positionH relativeFrom="column">
                        <wp:posOffset>130810</wp:posOffset>
                      </wp:positionH>
                      <wp:positionV relativeFrom="paragraph">
                        <wp:posOffset>100330</wp:posOffset>
                      </wp:positionV>
                      <wp:extent cx="533400" cy="0"/>
                      <wp:effectExtent l="0" t="0" r="0" b="0"/>
                      <wp:wrapNone/>
                      <wp:docPr id="2089266467" name="Lin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126B7C" id="Line 1114"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pt,7.9pt" to="52.3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">
                      <v:stroke endarrow="block"/>
                    </v:line>
                  </w:pict>
                </mc:Fallback>
              </mc:AlternateContent>
            </w:r>
            <w:r w:rsidR="006528C8" w:rsidRPr="005F69ED">
              <w:rPr>
                <w:position w:val="-2"/>
              </w:rPr>
              <w:object w:dxaOrig="180" w:dyaOrig="180" w14:anchorId="2DFA5032">
                <v:shape id="_x0000_i1106" type="#_x0000_t75" style="width:5.9pt;height:7pt" o:ole="">
                  <v:imagedata r:id="rId175" o:title=""/>
                </v:shape>
                <o:OLEObject Type="Embed" ProgID="Equation.3" ShapeID="_x0000_i1106" DrawAspect="Content" ObjectID="_1842870055" r:id="rId176"/>
              </w:object>
            </w:r>
          </w:p>
        </w:tc>
        <w:tc>
          <w:tcPr>
            <w:tcW w:w="762" w:type="dxa"/>
            <w:gridSpan w:val="2"/>
            <w:tcBorders>
              <w:top w:val="nil"/>
              <w:bottom w:val="nil"/>
            </w:tcBorders>
            <w:vAlign w:val="center"/>
          </w:tcPr>
          <w:p w14:paraId="59C6F0F2" w14:textId="77777777" w:rsidR="00B47AB1" w:rsidRPr="005F69ED" w:rsidRDefault="00B47AB1">
            <w:pPr>
              <w:pStyle w:val="Body01"/>
              <w:snapToGrid w:val="0"/>
              <w:ind w:leftChars="0" w:left="0" w:rightChars="0" w:right="0"/>
              <w:jc w:val="center"/>
              <w:rPr>
                <w:sz w:val="21"/>
                <w:szCs w:val="21"/>
              </w:rPr>
            </w:pPr>
          </w:p>
        </w:tc>
        <w:tc>
          <w:tcPr>
            <w:tcW w:w="1135" w:type="dxa"/>
            <w:tcBorders>
              <w:bottom w:val="single" w:sz="4" w:space="0" w:color="auto"/>
            </w:tcBorders>
            <w:vAlign w:val="center"/>
          </w:tcPr>
          <w:p w14:paraId="40164D4E" w14:textId="77777777" w:rsidR="00B47AB1" w:rsidRPr="005F69ED" w:rsidRDefault="00AC7FA1">
            <w:pPr>
              <w:pStyle w:val="Body01"/>
              <w:snapToGrid w:val="0"/>
              <w:ind w:leftChars="0" w:left="0" w:rightChars="0" w:right="0"/>
              <w:jc w:val="center"/>
            </w:pPr>
            <w:r w:rsidRPr="005F69ED">
              <w:t>D</w:t>
            </w:r>
            <w:r w:rsidR="002E5B0F" w:rsidRPr="005F69ED">
              <w:t>ữ liệu</w:t>
            </w:r>
          </w:p>
        </w:tc>
        <w:tc>
          <w:tcPr>
            <w:tcW w:w="390" w:type="dxa"/>
            <w:tcBorders>
              <w:bottom w:val="single" w:sz="4" w:space="0" w:color="auto"/>
            </w:tcBorders>
            <w:vAlign w:val="center"/>
          </w:tcPr>
          <w:p w14:paraId="32A07790" w14:textId="58A9A544" w:rsidR="00B47AB1" w:rsidRPr="005F69ED" w:rsidRDefault="003812B7">
            <w:pPr>
              <w:pStyle w:val="Body01"/>
              <w:snapToGrid w:val="0"/>
              <w:ind w:leftChars="0" w:left="0" w:rightChars="0" w:right="0"/>
              <w:jc w:val="center"/>
              <w:rPr>
                <w:sz w:val="21"/>
                <w:szCs w:val="21"/>
              </w:rPr>
            </w:pPr>
            <w:r w:rsidRPr="005F69ED">
              <w:rPr>
                <w:noProof/>
                <w:sz w:val="21"/>
                <w:szCs w:val="21"/>
              </w:rPr>
              <mc:AlternateContent>
                <mc:Choice Requires="wps">
                  <w:drawing>
                    <wp:anchor distT="0" distB="0" distL="114300" distR="114300" simplePos="0" relativeHeight="251687424" behindDoc="0" locked="0" layoutInCell="1" allowOverlap="1" wp14:anchorId="296ED667" wp14:editId="07D02F0C">
                      <wp:simplePos x="0" y="0"/>
                      <wp:positionH relativeFrom="column">
                        <wp:posOffset>135890</wp:posOffset>
                      </wp:positionH>
                      <wp:positionV relativeFrom="paragraph">
                        <wp:posOffset>104140</wp:posOffset>
                      </wp:positionV>
                      <wp:extent cx="533400" cy="0"/>
                      <wp:effectExtent l="0" t="0" r="0" b="0"/>
                      <wp:wrapNone/>
                      <wp:docPr id="925629538" name="Line 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9EAA96" id="Line 1115"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8.2pt" to="52.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">
                      <v:stroke endarrow="block"/>
                    </v:line>
                  </w:pict>
                </mc:Fallback>
              </mc:AlternateContent>
            </w:r>
            <w:r w:rsidR="006528C8" w:rsidRPr="005F69ED">
              <w:rPr>
                <w:position w:val="-2"/>
              </w:rPr>
              <w:object w:dxaOrig="180" w:dyaOrig="180" w14:anchorId="76E35CE9">
                <v:shape id="_x0000_i1107" type="#_x0000_t75" style="width:5.9pt;height:7pt" o:ole="">
                  <v:imagedata r:id="rId175" o:title=""/>
                </v:shape>
                <o:OLEObject Type="Embed" ProgID="Equation.3" ShapeID="_x0000_i1107" DrawAspect="Content" ObjectID="_1842870056" r:id="rId177"/>
              </w:object>
            </w:r>
          </w:p>
        </w:tc>
        <w:tc>
          <w:tcPr>
            <w:tcW w:w="764" w:type="dxa"/>
            <w:tcBorders>
              <w:top w:val="nil"/>
              <w:bottom w:val="nil"/>
            </w:tcBorders>
            <w:vAlign w:val="center"/>
          </w:tcPr>
          <w:p w14:paraId="51179B10" w14:textId="77777777" w:rsidR="00B47AB1" w:rsidRPr="005F69ED" w:rsidRDefault="00B47AB1">
            <w:pPr>
              <w:pStyle w:val="Body01"/>
              <w:snapToGrid w:val="0"/>
              <w:ind w:leftChars="0" w:left="0" w:rightChars="0" w:right="0"/>
              <w:jc w:val="center"/>
              <w:rPr>
                <w:sz w:val="21"/>
                <w:szCs w:val="21"/>
              </w:rPr>
            </w:pPr>
          </w:p>
        </w:tc>
        <w:tc>
          <w:tcPr>
            <w:tcW w:w="1140" w:type="dxa"/>
            <w:tcBorders>
              <w:bottom w:val="single" w:sz="4" w:space="0" w:color="auto"/>
            </w:tcBorders>
            <w:vAlign w:val="center"/>
          </w:tcPr>
          <w:p w14:paraId="11A4A728" w14:textId="77777777" w:rsidR="00B47AB1" w:rsidRPr="005F69ED" w:rsidRDefault="00AC7FA1">
            <w:pPr>
              <w:pStyle w:val="Body01"/>
              <w:snapToGrid w:val="0"/>
              <w:ind w:leftChars="0" w:left="0" w:rightChars="0" w:right="0"/>
              <w:jc w:val="center"/>
            </w:pPr>
            <w:r w:rsidRPr="005F69ED">
              <w:t>D</w:t>
            </w:r>
            <w:r w:rsidR="002E5B0F" w:rsidRPr="005F69ED">
              <w:t>ữ liệu</w:t>
            </w:r>
          </w:p>
        </w:tc>
        <w:tc>
          <w:tcPr>
            <w:tcW w:w="396" w:type="dxa"/>
            <w:tcBorders>
              <w:bottom w:val="single" w:sz="4" w:space="0" w:color="auto"/>
            </w:tcBorders>
            <w:vAlign w:val="center"/>
          </w:tcPr>
          <w:p w14:paraId="74AD640C" w14:textId="77777777" w:rsidR="00B47AB1" w:rsidRPr="005F69ED" w:rsidRDefault="006528C8">
            <w:pPr>
              <w:pStyle w:val="Body01"/>
              <w:snapToGrid w:val="0"/>
              <w:ind w:leftChars="0" w:left="0" w:rightChars="0" w:right="0"/>
              <w:jc w:val="center"/>
              <w:rPr>
                <w:sz w:val="21"/>
                <w:szCs w:val="21"/>
              </w:rPr>
            </w:pPr>
            <w:r w:rsidRPr="005F69ED">
              <w:rPr>
                <w:position w:val="-4"/>
              </w:rPr>
              <w:object w:dxaOrig="180" w:dyaOrig="200" w14:anchorId="0B70532E">
                <v:shape id="_x0000_i1108" type="#_x0000_t75" style="width:5.9pt;height:7.5pt" o:ole="">
                  <v:imagedata r:id="rId178" o:title=""/>
                </v:shape>
                <o:OLEObject Type="Embed" ProgID="Equation.3" ShapeID="_x0000_i1108" DrawAspect="Content" ObjectID="_1842870057" r:id="rId179"/>
              </w:object>
            </w:r>
          </w:p>
        </w:tc>
      </w:tr>
      <w:tr w:rsidR="00B47AB1" w:rsidRPr="005F69ED" w14:paraId="7AFE209B" w14:textId="77777777">
        <w:trPr>
          <w:trHeight w:val="70"/>
        </w:trPr>
        <w:tc>
          <w:tcPr>
            <w:tcW w:w="554" w:type="dxa"/>
            <w:tcBorders>
              <w:top w:val="nil"/>
              <w:left w:val="nil"/>
              <w:bottom w:val="nil"/>
            </w:tcBorders>
            <w:vAlign w:val="center"/>
          </w:tcPr>
          <w:p w14:paraId="5BF5EF2A" w14:textId="77777777" w:rsidR="00B47AB1" w:rsidRPr="005F69ED" w:rsidRDefault="00B47AB1">
            <w:pPr>
              <w:pStyle w:val="Body01"/>
              <w:snapToGrid w:val="0"/>
              <w:ind w:leftChars="0" w:left="0" w:rightChars="0" w:right="0"/>
              <w:jc w:val="center"/>
            </w:pPr>
            <w:r w:rsidRPr="005F69ED">
              <w:t>2</w:t>
            </w:r>
          </w:p>
        </w:tc>
        <w:tc>
          <w:tcPr>
            <w:tcW w:w="554" w:type="dxa"/>
            <w:vAlign w:val="center"/>
          </w:tcPr>
          <w:p w14:paraId="04E50FB4" w14:textId="77777777" w:rsidR="00B47AB1" w:rsidRPr="005F69ED" w:rsidRDefault="006528C8" w:rsidP="006528C8">
            <w:pPr>
              <w:pStyle w:val="Body01"/>
              <w:snapToGrid w:val="0"/>
              <w:ind w:leftChars="0" w:left="0" w:rightChars="0" w:right="0"/>
              <w:jc w:val="center"/>
            </w:pPr>
            <w:r w:rsidRPr="005F69ED">
              <w:rPr>
                <w:position w:val="-4"/>
              </w:rPr>
              <w:object w:dxaOrig="180" w:dyaOrig="200" w14:anchorId="6F33BAFD">
                <v:shape id="_x0000_i1109" type="#_x0000_t75" style="width:5.9pt;height:7.5pt" o:ole="">
                  <v:imagedata r:id="rId178" o:title=""/>
                </v:shape>
                <o:OLEObject Type="Embed" ProgID="Equation.3" ShapeID="_x0000_i1109" DrawAspect="Content" ObjectID="_1842870058" r:id="rId180"/>
              </w:object>
            </w:r>
          </w:p>
        </w:tc>
        <w:tc>
          <w:tcPr>
            <w:tcW w:w="761" w:type="dxa"/>
            <w:tcBorders>
              <w:top w:val="nil"/>
              <w:bottom w:val="nil"/>
              <w:right w:val="nil"/>
            </w:tcBorders>
            <w:vAlign w:val="center"/>
          </w:tcPr>
          <w:p w14:paraId="62982004" w14:textId="77777777" w:rsidR="00B47AB1" w:rsidRPr="005F69ED" w:rsidRDefault="00B47AB1">
            <w:pPr>
              <w:pStyle w:val="Body01"/>
              <w:snapToGrid w:val="0"/>
              <w:ind w:leftChars="0" w:left="0" w:rightChars="0" w:right="0"/>
              <w:jc w:val="center"/>
              <w:rPr>
                <w:sz w:val="21"/>
                <w:szCs w:val="21"/>
              </w:rPr>
            </w:pPr>
          </w:p>
        </w:tc>
        <w:tc>
          <w:tcPr>
            <w:tcW w:w="1139" w:type="dxa"/>
            <w:tcBorders>
              <w:left w:val="nil"/>
              <w:right w:val="nil"/>
            </w:tcBorders>
            <w:vAlign w:val="center"/>
          </w:tcPr>
          <w:p w14:paraId="01111911" w14:textId="77777777" w:rsidR="00B47AB1" w:rsidRPr="005F69ED" w:rsidRDefault="00B47AB1">
            <w:pPr>
              <w:pStyle w:val="Body01"/>
              <w:snapToGrid w:val="0"/>
              <w:ind w:leftChars="0" w:left="0" w:rightChars="0" w:right="0"/>
              <w:jc w:val="center"/>
            </w:pPr>
          </w:p>
        </w:tc>
        <w:tc>
          <w:tcPr>
            <w:tcW w:w="383" w:type="dxa"/>
            <w:tcBorders>
              <w:left w:val="nil"/>
              <w:right w:val="nil"/>
            </w:tcBorders>
            <w:vAlign w:val="center"/>
          </w:tcPr>
          <w:p w14:paraId="07FB4BF7" w14:textId="77777777" w:rsidR="00B47AB1" w:rsidRPr="005F69ED" w:rsidRDefault="00B47AB1">
            <w:pPr>
              <w:pStyle w:val="Body01"/>
              <w:snapToGrid w:val="0"/>
              <w:ind w:leftChars="0" w:left="0" w:rightChars="0" w:right="0"/>
              <w:jc w:val="center"/>
              <w:rPr>
                <w:sz w:val="21"/>
                <w:szCs w:val="21"/>
              </w:rPr>
            </w:pPr>
          </w:p>
        </w:tc>
        <w:tc>
          <w:tcPr>
            <w:tcW w:w="762" w:type="dxa"/>
            <w:gridSpan w:val="2"/>
            <w:tcBorders>
              <w:top w:val="nil"/>
              <w:left w:val="nil"/>
              <w:bottom w:val="nil"/>
              <w:right w:val="nil"/>
            </w:tcBorders>
            <w:vAlign w:val="center"/>
          </w:tcPr>
          <w:p w14:paraId="4E9DEB58" w14:textId="77777777" w:rsidR="00B47AB1" w:rsidRPr="005F69ED" w:rsidRDefault="00B47AB1">
            <w:pPr>
              <w:pStyle w:val="Body01"/>
              <w:snapToGrid w:val="0"/>
              <w:ind w:leftChars="0" w:left="0" w:rightChars="0" w:right="0"/>
              <w:jc w:val="center"/>
              <w:rPr>
                <w:sz w:val="21"/>
                <w:szCs w:val="21"/>
              </w:rPr>
            </w:pPr>
          </w:p>
        </w:tc>
        <w:tc>
          <w:tcPr>
            <w:tcW w:w="1135" w:type="dxa"/>
            <w:tcBorders>
              <w:left w:val="nil"/>
              <w:bottom w:val="nil"/>
              <w:right w:val="nil"/>
            </w:tcBorders>
            <w:vAlign w:val="center"/>
          </w:tcPr>
          <w:p w14:paraId="1B5A5F2F" w14:textId="77777777" w:rsidR="00B47AB1" w:rsidRPr="005F69ED" w:rsidRDefault="00B47AB1">
            <w:pPr>
              <w:pStyle w:val="Body01"/>
              <w:snapToGrid w:val="0"/>
              <w:ind w:leftChars="0" w:left="0" w:rightChars="0" w:right="0"/>
              <w:jc w:val="center"/>
            </w:pPr>
          </w:p>
        </w:tc>
        <w:tc>
          <w:tcPr>
            <w:tcW w:w="390" w:type="dxa"/>
            <w:tcBorders>
              <w:left w:val="nil"/>
              <w:bottom w:val="nil"/>
              <w:right w:val="nil"/>
            </w:tcBorders>
            <w:vAlign w:val="center"/>
          </w:tcPr>
          <w:p w14:paraId="75023F86" w14:textId="77777777" w:rsidR="00B47AB1" w:rsidRPr="005F69ED" w:rsidRDefault="00B47AB1">
            <w:pPr>
              <w:pStyle w:val="Body01"/>
              <w:snapToGrid w:val="0"/>
              <w:ind w:leftChars="0" w:left="0" w:rightChars="0" w:right="0"/>
              <w:jc w:val="center"/>
              <w:rPr>
                <w:sz w:val="21"/>
                <w:szCs w:val="21"/>
              </w:rPr>
            </w:pPr>
          </w:p>
        </w:tc>
        <w:tc>
          <w:tcPr>
            <w:tcW w:w="764" w:type="dxa"/>
            <w:tcBorders>
              <w:top w:val="nil"/>
              <w:left w:val="nil"/>
              <w:bottom w:val="nil"/>
              <w:right w:val="nil"/>
            </w:tcBorders>
            <w:vAlign w:val="center"/>
          </w:tcPr>
          <w:p w14:paraId="724BF362" w14:textId="77777777" w:rsidR="00B47AB1" w:rsidRPr="005F69ED" w:rsidRDefault="00B47AB1">
            <w:pPr>
              <w:pStyle w:val="Body01"/>
              <w:snapToGrid w:val="0"/>
              <w:ind w:leftChars="0" w:left="0" w:rightChars="0" w:right="0"/>
              <w:jc w:val="center"/>
              <w:rPr>
                <w:sz w:val="21"/>
                <w:szCs w:val="21"/>
              </w:rPr>
            </w:pPr>
          </w:p>
        </w:tc>
        <w:tc>
          <w:tcPr>
            <w:tcW w:w="1140" w:type="dxa"/>
            <w:tcBorders>
              <w:left w:val="nil"/>
              <w:bottom w:val="nil"/>
              <w:right w:val="nil"/>
            </w:tcBorders>
            <w:vAlign w:val="center"/>
          </w:tcPr>
          <w:p w14:paraId="66C4F29B" w14:textId="77777777" w:rsidR="00B47AB1" w:rsidRPr="005F69ED" w:rsidRDefault="00B47AB1">
            <w:pPr>
              <w:pStyle w:val="Body01"/>
              <w:snapToGrid w:val="0"/>
              <w:ind w:leftChars="0" w:left="0" w:rightChars="0" w:right="0"/>
              <w:jc w:val="center"/>
              <w:rPr>
                <w:sz w:val="21"/>
                <w:szCs w:val="21"/>
              </w:rPr>
            </w:pPr>
          </w:p>
        </w:tc>
        <w:tc>
          <w:tcPr>
            <w:tcW w:w="396" w:type="dxa"/>
            <w:tcBorders>
              <w:left w:val="nil"/>
              <w:bottom w:val="nil"/>
              <w:right w:val="nil"/>
            </w:tcBorders>
            <w:vAlign w:val="center"/>
          </w:tcPr>
          <w:p w14:paraId="2C9C15D4" w14:textId="77777777" w:rsidR="00B47AB1" w:rsidRPr="005F69ED" w:rsidRDefault="00B47AB1">
            <w:pPr>
              <w:pStyle w:val="Body01"/>
              <w:snapToGrid w:val="0"/>
              <w:ind w:leftChars="0" w:left="0" w:rightChars="0" w:right="0"/>
              <w:jc w:val="center"/>
              <w:rPr>
                <w:sz w:val="21"/>
                <w:szCs w:val="21"/>
              </w:rPr>
            </w:pPr>
          </w:p>
        </w:tc>
      </w:tr>
      <w:tr w:rsidR="00B47AB1" w:rsidRPr="005F69ED" w14:paraId="6D8E5B47" w14:textId="77777777">
        <w:trPr>
          <w:cantSplit/>
          <w:trHeight w:val="70"/>
        </w:trPr>
        <w:tc>
          <w:tcPr>
            <w:tcW w:w="554" w:type="dxa"/>
            <w:tcBorders>
              <w:top w:val="nil"/>
              <w:left w:val="nil"/>
              <w:bottom w:val="nil"/>
            </w:tcBorders>
            <w:textDirection w:val="tbRlV"/>
            <w:vAlign w:val="center"/>
          </w:tcPr>
          <w:p w14:paraId="0235DC2A" w14:textId="77777777" w:rsidR="00B47AB1" w:rsidRPr="005F69ED" w:rsidRDefault="006528C8">
            <w:pPr>
              <w:pStyle w:val="Body01"/>
              <w:snapToGrid w:val="0"/>
              <w:ind w:leftChars="0" w:left="0" w:rightChars="0" w:right="0"/>
              <w:jc w:val="center"/>
            </w:pPr>
            <w:r w:rsidRPr="005F69ED">
              <w:t>…</w:t>
            </w:r>
          </w:p>
        </w:tc>
        <w:tc>
          <w:tcPr>
            <w:tcW w:w="554" w:type="dxa"/>
            <w:textDirection w:val="tbRlV"/>
            <w:vAlign w:val="center"/>
          </w:tcPr>
          <w:p w14:paraId="674BE27D" w14:textId="261413B1" w:rsidR="00B47AB1" w:rsidRPr="005F69ED" w:rsidRDefault="003812B7">
            <w:pPr>
              <w:pStyle w:val="Body01"/>
              <w:snapToGrid w:val="0"/>
              <w:ind w:leftChars="0" w:left="0" w:rightChars="0" w:right="0"/>
              <w:jc w:val="center"/>
            </w:pPr>
            <w:r w:rsidRPr="005F69ED">
              <w:rPr>
                <w:noProof/>
              </w:rPr>
              <mc:AlternateContent>
                <mc:Choice Requires="wps">
                  <w:drawing>
                    <wp:anchor distT="0" distB="0" distL="114300" distR="114300" simplePos="0" relativeHeight="251684352" behindDoc="0" locked="0" layoutInCell="1" allowOverlap="1" wp14:anchorId="1C23ECE2" wp14:editId="76293646">
                      <wp:simplePos x="0" y="0"/>
                      <wp:positionH relativeFrom="column">
                        <wp:posOffset>-29210</wp:posOffset>
                      </wp:positionH>
                      <wp:positionV relativeFrom="paragraph">
                        <wp:posOffset>54610</wp:posOffset>
                      </wp:positionV>
                      <wp:extent cx="571500" cy="0"/>
                      <wp:effectExtent l="0" t="0" r="0" b="0"/>
                      <wp:wrapNone/>
                      <wp:docPr id="1983039652" name="Line 1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27606B" id="Line 1111"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4.3pt" to="42.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">
                      <v:stroke endarrow="block"/>
                    </v:line>
                  </w:pict>
                </mc:Fallback>
              </mc:AlternateContent>
            </w:r>
            <w:r w:rsidR="006528C8" w:rsidRPr="005F69ED">
              <w:t>…</w:t>
            </w:r>
          </w:p>
        </w:tc>
        <w:tc>
          <w:tcPr>
            <w:tcW w:w="761" w:type="dxa"/>
            <w:tcBorders>
              <w:top w:val="nil"/>
              <w:bottom w:val="nil"/>
            </w:tcBorders>
            <w:vAlign w:val="center"/>
          </w:tcPr>
          <w:p w14:paraId="653CCE32" w14:textId="77777777" w:rsidR="00B47AB1" w:rsidRPr="005F69ED" w:rsidRDefault="00B47AB1">
            <w:pPr>
              <w:pStyle w:val="Body01"/>
              <w:snapToGrid w:val="0"/>
              <w:ind w:leftChars="0" w:left="0" w:rightChars="0" w:right="0"/>
              <w:jc w:val="center"/>
              <w:rPr>
                <w:sz w:val="21"/>
                <w:szCs w:val="21"/>
              </w:rPr>
            </w:pPr>
          </w:p>
        </w:tc>
        <w:tc>
          <w:tcPr>
            <w:tcW w:w="1139" w:type="dxa"/>
            <w:tcBorders>
              <w:bottom w:val="single" w:sz="4" w:space="0" w:color="auto"/>
            </w:tcBorders>
            <w:vAlign w:val="center"/>
          </w:tcPr>
          <w:p w14:paraId="68BF3D83" w14:textId="77777777" w:rsidR="00B47AB1" w:rsidRPr="005F69ED" w:rsidRDefault="00AC7FA1">
            <w:pPr>
              <w:pStyle w:val="Body01"/>
              <w:snapToGrid w:val="0"/>
              <w:ind w:leftChars="0" w:left="0" w:rightChars="0" w:right="0"/>
              <w:jc w:val="center"/>
            </w:pPr>
            <w:r w:rsidRPr="005F69ED">
              <w:t>D</w:t>
            </w:r>
            <w:r w:rsidR="002E5B0F" w:rsidRPr="005F69ED">
              <w:t>ữ liệu</w:t>
            </w:r>
          </w:p>
        </w:tc>
        <w:tc>
          <w:tcPr>
            <w:tcW w:w="383" w:type="dxa"/>
            <w:tcBorders>
              <w:bottom w:val="single" w:sz="4" w:space="0" w:color="auto"/>
            </w:tcBorders>
            <w:vAlign w:val="center"/>
          </w:tcPr>
          <w:p w14:paraId="0BA7B345" w14:textId="77777777" w:rsidR="00B47AB1" w:rsidRPr="005F69ED" w:rsidRDefault="006528C8">
            <w:pPr>
              <w:pStyle w:val="Body01"/>
              <w:snapToGrid w:val="0"/>
              <w:ind w:leftChars="0" w:left="0" w:rightChars="0" w:right="0"/>
              <w:jc w:val="center"/>
              <w:rPr>
                <w:sz w:val="21"/>
                <w:szCs w:val="21"/>
              </w:rPr>
            </w:pPr>
            <w:r w:rsidRPr="005F69ED">
              <w:rPr>
                <w:position w:val="-4"/>
              </w:rPr>
              <w:object w:dxaOrig="180" w:dyaOrig="200" w14:anchorId="2E996D5A">
                <v:shape id="_x0000_i1110" type="#_x0000_t75" style="width:5.9pt;height:7.5pt" o:ole="">
                  <v:imagedata r:id="rId178" o:title=""/>
                </v:shape>
                <o:OLEObject Type="Embed" ProgID="Equation.3" ShapeID="_x0000_i1110" DrawAspect="Content" ObjectID="_1842870059" r:id="rId181"/>
              </w:object>
            </w:r>
          </w:p>
        </w:tc>
        <w:tc>
          <w:tcPr>
            <w:tcW w:w="762" w:type="dxa"/>
            <w:gridSpan w:val="2"/>
            <w:tcBorders>
              <w:top w:val="nil"/>
              <w:bottom w:val="nil"/>
              <w:right w:val="nil"/>
            </w:tcBorders>
            <w:vAlign w:val="center"/>
          </w:tcPr>
          <w:p w14:paraId="3B950807" w14:textId="77777777" w:rsidR="00B47AB1" w:rsidRPr="005F69ED" w:rsidRDefault="00B47AB1">
            <w:pPr>
              <w:pStyle w:val="Body01"/>
              <w:snapToGrid w:val="0"/>
              <w:ind w:leftChars="0" w:left="0" w:rightChars="0" w:right="0"/>
              <w:jc w:val="center"/>
              <w:rPr>
                <w:sz w:val="21"/>
                <w:szCs w:val="21"/>
              </w:rPr>
            </w:pPr>
          </w:p>
        </w:tc>
        <w:tc>
          <w:tcPr>
            <w:tcW w:w="1135" w:type="dxa"/>
            <w:tcBorders>
              <w:top w:val="nil"/>
              <w:left w:val="nil"/>
              <w:bottom w:val="nil"/>
              <w:right w:val="nil"/>
            </w:tcBorders>
            <w:vAlign w:val="center"/>
          </w:tcPr>
          <w:p w14:paraId="5F61C397" w14:textId="77777777" w:rsidR="00B47AB1" w:rsidRPr="005F69ED" w:rsidRDefault="00B47AB1">
            <w:pPr>
              <w:pStyle w:val="Body01"/>
              <w:snapToGrid w:val="0"/>
              <w:ind w:leftChars="0" w:left="0" w:rightChars="0" w:right="0"/>
              <w:jc w:val="center"/>
            </w:pPr>
          </w:p>
        </w:tc>
        <w:tc>
          <w:tcPr>
            <w:tcW w:w="390" w:type="dxa"/>
            <w:tcBorders>
              <w:top w:val="nil"/>
              <w:left w:val="nil"/>
              <w:bottom w:val="nil"/>
              <w:right w:val="nil"/>
            </w:tcBorders>
            <w:vAlign w:val="center"/>
          </w:tcPr>
          <w:p w14:paraId="449969E5" w14:textId="77777777" w:rsidR="00B47AB1" w:rsidRPr="005F69ED" w:rsidRDefault="00B47AB1">
            <w:pPr>
              <w:pStyle w:val="Body01"/>
              <w:snapToGrid w:val="0"/>
              <w:ind w:leftChars="0" w:left="0" w:rightChars="0" w:right="0"/>
              <w:jc w:val="center"/>
              <w:rPr>
                <w:sz w:val="21"/>
                <w:szCs w:val="21"/>
              </w:rPr>
            </w:pPr>
          </w:p>
        </w:tc>
        <w:tc>
          <w:tcPr>
            <w:tcW w:w="764" w:type="dxa"/>
            <w:tcBorders>
              <w:top w:val="nil"/>
              <w:left w:val="nil"/>
              <w:bottom w:val="nil"/>
              <w:right w:val="nil"/>
            </w:tcBorders>
            <w:vAlign w:val="center"/>
          </w:tcPr>
          <w:p w14:paraId="4C806190" w14:textId="77777777" w:rsidR="00B47AB1" w:rsidRPr="005F69ED" w:rsidRDefault="00B47AB1">
            <w:pPr>
              <w:pStyle w:val="Body01"/>
              <w:snapToGrid w:val="0"/>
              <w:ind w:leftChars="0" w:left="0" w:rightChars="0" w:right="0"/>
              <w:jc w:val="center"/>
              <w:rPr>
                <w:sz w:val="21"/>
                <w:szCs w:val="21"/>
              </w:rPr>
            </w:pPr>
          </w:p>
        </w:tc>
        <w:tc>
          <w:tcPr>
            <w:tcW w:w="1140" w:type="dxa"/>
            <w:tcBorders>
              <w:top w:val="nil"/>
              <w:left w:val="nil"/>
              <w:bottom w:val="nil"/>
              <w:right w:val="nil"/>
            </w:tcBorders>
            <w:vAlign w:val="center"/>
          </w:tcPr>
          <w:p w14:paraId="742BB650" w14:textId="77777777" w:rsidR="00B47AB1" w:rsidRPr="005F69ED" w:rsidRDefault="00B47AB1">
            <w:pPr>
              <w:pStyle w:val="Body01"/>
              <w:snapToGrid w:val="0"/>
              <w:ind w:leftChars="0" w:left="0" w:rightChars="0" w:right="0"/>
              <w:jc w:val="center"/>
              <w:rPr>
                <w:sz w:val="21"/>
                <w:szCs w:val="21"/>
              </w:rPr>
            </w:pPr>
          </w:p>
        </w:tc>
        <w:tc>
          <w:tcPr>
            <w:tcW w:w="396" w:type="dxa"/>
            <w:tcBorders>
              <w:top w:val="nil"/>
              <w:left w:val="nil"/>
              <w:bottom w:val="nil"/>
              <w:right w:val="nil"/>
            </w:tcBorders>
            <w:vAlign w:val="center"/>
          </w:tcPr>
          <w:p w14:paraId="4BFE1592" w14:textId="77777777" w:rsidR="00B47AB1" w:rsidRPr="005F69ED" w:rsidRDefault="00B47AB1">
            <w:pPr>
              <w:pStyle w:val="Body01"/>
              <w:snapToGrid w:val="0"/>
              <w:ind w:leftChars="0" w:left="0" w:rightChars="0" w:right="0"/>
              <w:jc w:val="center"/>
              <w:rPr>
                <w:sz w:val="21"/>
                <w:szCs w:val="21"/>
              </w:rPr>
            </w:pPr>
          </w:p>
        </w:tc>
      </w:tr>
      <w:tr w:rsidR="00B47AB1" w:rsidRPr="005F69ED" w14:paraId="28D5EBD5" w14:textId="77777777">
        <w:tc>
          <w:tcPr>
            <w:tcW w:w="554" w:type="dxa"/>
            <w:tcBorders>
              <w:top w:val="nil"/>
              <w:left w:val="nil"/>
              <w:bottom w:val="nil"/>
            </w:tcBorders>
            <w:vAlign w:val="center"/>
          </w:tcPr>
          <w:p w14:paraId="09509973" w14:textId="77777777" w:rsidR="00B47AB1" w:rsidRPr="005F69ED" w:rsidRDefault="00B47AB1">
            <w:pPr>
              <w:pStyle w:val="Body01"/>
              <w:snapToGrid w:val="0"/>
              <w:ind w:leftChars="0" w:left="0" w:rightChars="0" w:right="0"/>
              <w:jc w:val="center"/>
            </w:pPr>
            <w:r w:rsidRPr="005F69ED">
              <w:t>3</w:t>
            </w:r>
          </w:p>
        </w:tc>
        <w:tc>
          <w:tcPr>
            <w:tcW w:w="554" w:type="dxa"/>
            <w:vAlign w:val="center"/>
          </w:tcPr>
          <w:p w14:paraId="741B7E8E" w14:textId="77777777" w:rsidR="00B47AB1" w:rsidRPr="005F69ED" w:rsidRDefault="006528C8">
            <w:pPr>
              <w:pStyle w:val="Body01"/>
              <w:snapToGrid w:val="0"/>
              <w:ind w:leftChars="0" w:left="0" w:rightChars="0" w:right="0"/>
              <w:jc w:val="center"/>
            </w:pPr>
            <w:r w:rsidRPr="005F69ED">
              <w:rPr>
                <w:position w:val="-2"/>
              </w:rPr>
              <w:object w:dxaOrig="180" w:dyaOrig="180" w14:anchorId="4F04EFD5">
                <v:shape id="_x0000_i1111" type="#_x0000_t75" style="width:5.9pt;height:7pt" o:ole="">
                  <v:imagedata r:id="rId175" o:title=""/>
                </v:shape>
                <o:OLEObject Type="Embed" ProgID="Equation.3" ShapeID="_x0000_i1111" DrawAspect="Content" ObjectID="_1842870060" r:id="rId182"/>
              </w:object>
            </w:r>
          </w:p>
        </w:tc>
        <w:tc>
          <w:tcPr>
            <w:tcW w:w="761" w:type="dxa"/>
            <w:tcBorders>
              <w:top w:val="nil"/>
              <w:bottom w:val="nil"/>
              <w:right w:val="nil"/>
            </w:tcBorders>
            <w:vAlign w:val="center"/>
          </w:tcPr>
          <w:p w14:paraId="5DD30D1D" w14:textId="77777777" w:rsidR="00B47AB1" w:rsidRPr="005F69ED" w:rsidRDefault="00B47AB1">
            <w:pPr>
              <w:pStyle w:val="Body01"/>
              <w:snapToGrid w:val="0"/>
              <w:ind w:leftChars="0" w:left="0" w:rightChars="0" w:right="0"/>
              <w:jc w:val="center"/>
              <w:rPr>
                <w:sz w:val="21"/>
                <w:szCs w:val="21"/>
              </w:rPr>
            </w:pPr>
          </w:p>
        </w:tc>
        <w:tc>
          <w:tcPr>
            <w:tcW w:w="1139" w:type="dxa"/>
            <w:tcBorders>
              <w:left w:val="nil"/>
              <w:right w:val="nil"/>
            </w:tcBorders>
            <w:vAlign w:val="center"/>
          </w:tcPr>
          <w:p w14:paraId="04AAF15F" w14:textId="77777777" w:rsidR="00B47AB1" w:rsidRPr="005F69ED" w:rsidRDefault="00B47AB1">
            <w:pPr>
              <w:pStyle w:val="Body01"/>
              <w:snapToGrid w:val="0"/>
              <w:ind w:leftChars="0" w:left="0" w:rightChars="0" w:right="0"/>
              <w:jc w:val="center"/>
            </w:pPr>
          </w:p>
        </w:tc>
        <w:tc>
          <w:tcPr>
            <w:tcW w:w="383" w:type="dxa"/>
            <w:tcBorders>
              <w:left w:val="nil"/>
              <w:bottom w:val="single" w:sz="4" w:space="0" w:color="auto"/>
              <w:right w:val="nil"/>
            </w:tcBorders>
            <w:vAlign w:val="center"/>
          </w:tcPr>
          <w:p w14:paraId="2CFA8934" w14:textId="77777777" w:rsidR="00B47AB1" w:rsidRPr="005F69ED" w:rsidRDefault="00B47AB1">
            <w:pPr>
              <w:pStyle w:val="Body01"/>
              <w:snapToGrid w:val="0"/>
              <w:ind w:leftChars="0" w:left="0" w:rightChars="0" w:right="0"/>
              <w:jc w:val="center"/>
              <w:rPr>
                <w:sz w:val="21"/>
                <w:szCs w:val="21"/>
              </w:rPr>
            </w:pPr>
          </w:p>
        </w:tc>
        <w:tc>
          <w:tcPr>
            <w:tcW w:w="762" w:type="dxa"/>
            <w:gridSpan w:val="2"/>
            <w:tcBorders>
              <w:top w:val="nil"/>
              <w:left w:val="nil"/>
              <w:bottom w:val="nil"/>
              <w:right w:val="nil"/>
            </w:tcBorders>
            <w:vAlign w:val="center"/>
          </w:tcPr>
          <w:p w14:paraId="226E5281" w14:textId="77777777" w:rsidR="00B47AB1" w:rsidRPr="005F69ED" w:rsidRDefault="00B47AB1">
            <w:pPr>
              <w:pStyle w:val="Body01"/>
              <w:snapToGrid w:val="0"/>
              <w:ind w:leftChars="0" w:left="0" w:rightChars="0" w:right="0"/>
              <w:jc w:val="center"/>
              <w:rPr>
                <w:sz w:val="21"/>
                <w:szCs w:val="21"/>
              </w:rPr>
            </w:pPr>
          </w:p>
        </w:tc>
        <w:tc>
          <w:tcPr>
            <w:tcW w:w="1135" w:type="dxa"/>
            <w:tcBorders>
              <w:top w:val="nil"/>
              <w:left w:val="nil"/>
              <w:bottom w:val="single" w:sz="4" w:space="0" w:color="auto"/>
              <w:right w:val="nil"/>
            </w:tcBorders>
            <w:vAlign w:val="center"/>
          </w:tcPr>
          <w:p w14:paraId="7D5FE4B1" w14:textId="77777777" w:rsidR="00B47AB1" w:rsidRPr="005F69ED" w:rsidRDefault="00B47AB1">
            <w:pPr>
              <w:pStyle w:val="Body01"/>
              <w:snapToGrid w:val="0"/>
              <w:ind w:leftChars="0" w:left="0" w:rightChars="0" w:right="0"/>
              <w:jc w:val="center"/>
            </w:pPr>
          </w:p>
        </w:tc>
        <w:tc>
          <w:tcPr>
            <w:tcW w:w="390" w:type="dxa"/>
            <w:tcBorders>
              <w:top w:val="nil"/>
              <w:left w:val="nil"/>
              <w:right w:val="nil"/>
            </w:tcBorders>
            <w:vAlign w:val="center"/>
          </w:tcPr>
          <w:p w14:paraId="62D56597" w14:textId="77777777" w:rsidR="00B47AB1" w:rsidRPr="005F69ED" w:rsidRDefault="00B47AB1">
            <w:pPr>
              <w:pStyle w:val="Body01"/>
              <w:snapToGrid w:val="0"/>
              <w:ind w:leftChars="0" w:left="0" w:rightChars="0" w:right="0"/>
              <w:jc w:val="center"/>
              <w:rPr>
                <w:sz w:val="21"/>
                <w:szCs w:val="21"/>
              </w:rPr>
            </w:pPr>
          </w:p>
        </w:tc>
        <w:tc>
          <w:tcPr>
            <w:tcW w:w="764" w:type="dxa"/>
            <w:tcBorders>
              <w:top w:val="nil"/>
              <w:left w:val="nil"/>
              <w:bottom w:val="nil"/>
              <w:right w:val="nil"/>
            </w:tcBorders>
            <w:vAlign w:val="center"/>
          </w:tcPr>
          <w:p w14:paraId="2FA74579" w14:textId="77777777" w:rsidR="00B47AB1" w:rsidRPr="005F69ED" w:rsidRDefault="00B47AB1">
            <w:pPr>
              <w:pStyle w:val="Body01"/>
              <w:snapToGrid w:val="0"/>
              <w:ind w:leftChars="0" w:left="0" w:rightChars="0" w:right="0"/>
              <w:jc w:val="center"/>
              <w:rPr>
                <w:sz w:val="21"/>
                <w:szCs w:val="21"/>
              </w:rPr>
            </w:pPr>
          </w:p>
        </w:tc>
        <w:tc>
          <w:tcPr>
            <w:tcW w:w="1140" w:type="dxa"/>
            <w:tcBorders>
              <w:top w:val="nil"/>
              <w:left w:val="nil"/>
              <w:bottom w:val="nil"/>
              <w:right w:val="nil"/>
            </w:tcBorders>
            <w:vAlign w:val="center"/>
          </w:tcPr>
          <w:p w14:paraId="3F20F0D9" w14:textId="77777777" w:rsidR="00B47AB1" w:rsidRPr="005F69ED" w:rsidRDefault="00B47AB1">
            <w:pPr>
              <w:pStyle w:val="Body01"/>
              <w:snapToGrid w:val="0"/>
              <w:ind w:leftChars="0" w:left="0" w:rightChars="0" w:right="0"/>
              <w:jc w:val="center"/>
              <w:rPr>
                <w:sz w:val="21"/>
                <w:szCs w:val="21"/>
              </w:rPr>
            </w:pPr>
          </w:p>
        </w:tc>
        <w:tc>
          <w:tcPr>
            <w:tcW w:w="396" w:type="dxa"/>
            <w:tcBorders>
              <w:top w:val="nil"/>
              <w:left w:val="nil"/>
              <w:bottom w:val="nil"/>
              <w:right w:val="nil"/>
            </w:tcBorders>
            <w:vAlign w:val="center"/>
          </w:tcPr>
          <w:p w14:paraId="6DC49004" w14:textId="77777777" w:rsidR="00B47AB1" w:rsidRPr="005F69ED" w:rsidRDefault="00B47AB1">
            <w:pPr>
              <w:pStyle w:val="Body01"/>
              <w:snapToGrid w:val="0"/>
              <w:ind w:leftChars="0" w:left="0" w:rightChars="0" w:right="0"/>
              <w:jc w:val="center"/>
              <w:rPr>
                <w:sz w:val="21"/>
                <w:szCs w:val="21"/>
              </w:rPr>
            </w:pPr>
          </w:p>
        </w:tc>
      </w:tr>
      <w:tr w:rsidR="00B47AB1" w:rsidRPr="005F69ED" w14:paraId="42112D09" w14:textId="77777777">
        <w:tc>
          <w:tcPr>
            <w:tcW w:w="554" w:type="dxa"/>
            <w:tcBorders>
              <w:top w:val="nil"/>
              <w:left w:val="nil"/>
              <w:bottom w:val="nil"/>
            </w:tcBorders>
            <w:vAlign w:val="center"/>
          </w:tcPr>
          <w:p w14:paraId="31C4FFF4" w14:textId="77777777" w:rsidR="00B47AB1" w:rsidRPr="005F69ED" w:rsidRDefault="00B47AB1">
            <w:pPr>
              <w:pStyle w:val="Body01"/>
              <w:snapToGrid w:val="0"/>
              <w:ind w:leftChars="0" w:left="0" w:rightChars="0" w:right="0"/>
              <w:jc w:val="center"/>
            </w:pPr>
            <w:r w:rsidRPr="005F69ED">
              <w:t>4</w:t>
            </w:r>
          </w:p>
        </w:tc>
        <w:tc>
          <w:tcPr>
            <w:tcW w:w="554" w:type="dxa"/>
            <w:vAlign w:val="center"/>
          </w:tcPr>
          <w:p w14:paraId="6D9C089B" w14:textId="116A2A5C" w:rsidR="00B47AB1" w:rsidRPr="005F69ED" w:rsidRDefault="003812B7">
            <w:pPr>
              <w:pStyle w:val="Body01"/>
              <w:snapToGrid w:val="0"/>
              <w:ind w:leftChars="0" w:left="0" w:rightChars="0" w:right="0"/>
              <w:jc w:val="center"/>
            </w:pPr>
            <w:r w:rsidRPr="005F69ED">
              <w:rPr>
                <w:noProof/>
                <w:sz w:val="21"/>
                <w:szCs w:val="21"/>
              </w:rPr>
              <mc:AlternateContent>
                <mc:Choice Requires="wps">
                  <w:drawing>
                    <wp:anchor distT="0" distB="0" distL="114300" distR="114300" simplePos="0" relativeHeight="251685376" behindDoc="0" locked="0" layoutInCell="1" allowOverlap="1" wp14:anchorId="29436E2C" wp14:editId="27E82F45">
                      <wp:simplePos x="0" y="0"/>
                      <wp:positionH relativeFrom="column">
                        <wp:posOffset>231140</wp:posOffset>
                      </wp:positionH>
                      <wp:positionV relativeFrom="paragraph">
                        <wp:posOffset>108585</wp:posOffset>
                      </wp:positionV>
                      <wp:extent cx="533400" cy="0"/>
                      <wp:effectExtent l="0" t="0" r="0" b="0"/>
                      <wp:wrapNone/>
                      <wp:docPr id="1919480379" name="Line 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6C1A84" id="Line 1112"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pt,8.55pt" to="60.2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">
                      <v:stroke endarrow="block"/>
                    </v:line>
                  </w:pict>
                </mc:Fallback>
              </mc:AlternateContent>
            </w:r>
            <w:r w:rsidR="006528C8" w:rsidRPr="005F69ED">
              <w:rPr>
                <w:position w:val="-2"/>
              </w:rPr>
              <w:object w:dxaOrig="180" w:dyaOrig="180" w14:anchorId="0B71ABED">
                <v:shape id="_x0000_i1112" type="#_x0000_t75" style="width:5.9pt;height:7pt" o:ole="">
                  <v:imagedata r:id="rId175" o:title=""/>
                </v:shape>
                <o:OLEObject Type="Embed" ProgID="Equation.3" ShapeID="_x0000_i1112" DrawAspect="Content" ObjectID="_1842870061" r:id="rId183"/>
              </w:object>
            </w:r>
          </w:p>
        </w:tc>
        <w:tc>
          <w:tcPr>
            <w:tcW w:w="761" w:type="dxa"/>
            <w:tcBorders>
              <w:top w:val="nil"/>
              <w:bottom w:val="nil"/>
            </w:tcBorders>
            <w:vAlign w:val="center"/>
          </w:tcPr>
          <w:p w14:paraId="160321C4" w14:textId="77777777" w:rsidR="00B47AB1" w:rsidRPr="005F69ED" w:rsidRDefault="00B47AB1">
            <w:pPr>
              <w:pStyle w:val="Body01"/>
              <w:snapToGrid w:val="0"/>
              <w:ind w:leftChars="0" w:left="0" w:rightChars="0" w:right="0"/>
              <w:jc w:val="center"/>
              <w:rPr>
                <w:sz w:val="21"/>
                <w:szCs w:val="21"/>
              </w:rPr>
            </w:pPr>
          </w:p>
        </w:tc>
        <w:tc>
          <w:tcPr>
            <w:tcW w:w="1139" w:type="dxa"/>
            <w:vAlign w:val="center"/>
          </w:tcPr>
          <w:p w14:paraId="11330EA2" w14:textId="77777777" w:rsidR="00B47AB1" w:rsidRPr="005F69ED" w:rsidRDefault="00AC7FA1">
            <w:pPr>
              <w:pStyle w:val="Body01"/>
              <w:snapToGrid w:val="0"/>
              <w:ind w:leftChars="0" w:left="0" w:rightChars="0" w:right="0"/>
              <w:jc w:val="center"/>
            </w:pPr>
            <w:r w:rsidRPr="005F69ED">
              <w:t>D</w:t>
            </w:r>
            <w:r w:rsidR="002E5B0F" w:rsidRPr="005F69ED">
              <w:t>ữ liệu</w:t>
            </w:r>
          </w:p>
        </w:tc>
        <w:tc>
          <w:tcPr>
            <w:tcW w:w="383" w:type="dxa"/>
            <w:tcBorders>
              <w:right w:val="single" w:sz="4" w:space="0" w:color="auto"/>
            </w:tcBorders>
            <w:vAlign w:val="center"/>
          </w:tcPr>
          <w:p w14:paraId="6EC519B1" w14:textId="52C32B35" w:rsidR="00B47AB1" w:rsidRPr="005F69ED" w:rsidRDefault="003812B7">
            <w:pPr>
              <w:pStyle w:val="Body01"/>
              <w:snapToGrid w:val="0"/>
              <w:ind w:leftChars="0" w:left="0" w:rightChars="0" w:right="0"/>
              <w:jc w:val="center"/>
              <w:rPr>
                <w:sz w:val="21"/>
                <w:szCs w:val="21"/>
              </w:rPr>
            </w:pPr>
            <w:r w:rsidRPr="005F69ED">
              <w:rPr>
                <w:noProof/>
                <w:sz w:val="21"/>
                <w:szCs w:val="21"/>
              </w:rPr>
              <mc:AlternateContent>
                <mc:Choice Requires="wps">
                  <w:drawing>
                    <wp:anchor distT="0" distB="0" distL="114300" distR="114300" simplePos="0" relativeHeight="251658752" behindDoc="0" locked="0" layoutInCell="1" allowOverlap="1" wp14:anchorId="1AE6602F" wp14:editId="253DE692">
                      <wp:simplePos x="0" y="0"/>
                      <wp:positionH relativeFrom="column">
                        <wp:posOffset>128270</wp:posOffset>
                      </wp:positionH>
                      <wp:positionV relativeFrom="paragraph">
                        <wp:posOffset>112395</wp:posOffset>
                      </wp:positionV>
                      <wp:extent cx="533400" cy="0"/>
                      <wp:effectExtent l="0" t="0" r="0" b="0"/>
                      <wp:wrapNone/>
                      <wp:docPr id="727688429"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532E67" id="Line 60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pt,8.85pt" to="52.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">
                      <v:stroke endarrow="block"/>
                    </v:line>
                  </w:pict>
                </mc:Fallback>
              </mc:AlternateContent>
            </w:r>
            <w:r w:rsidR="006528C8" w:rsidRPr="005F69ED">
              <w:rPr>
                <w:position w:val="-2"/>
              </w:rPr>
              <w:object w:dxaOrig="180" w:dyaOrig="180" w14:anchorId="22DD6C01">
                <v:shape id="_x0000_i1113" type="#_x0000_t75" style="width:5.9pt;height:7pt" o:ole="">
                  <v:imagedata r:id="rId175" o:title=""/>
                </v:shape>
                <o:OLEObject Type="Embed" ProgID="Equation.3" ShapeID="_x0000_i1113" DrawAspect="Content" ObjectID="_1842870062" r:id="rId184"/>
              </w:object>
            </w:r>
          </w:p>
        </w:tc>
        <w:tc>
          <w:tcPr>
            <w:tcW w:w="762" w:type="dxa"/>
            <w:gridSpan w:val="2"/>
            <w:tcBorders>
              <w:top w:val="nil"/>
              <w:left w:val="single" w:sz="4" w:space="0" w:color="auto"/>
              <w:bottom w:val="nil"/>
              <w:right w:val="single" w:sz="4" w:space="0" w:color="auto"/>
            </w:tcBorders>
            <w:vAlign w:val="center"/>
          </w:tcPr>
          <w:p w14:paraId="1A778806" w14:textId="77777777" w:rsidR="00B47AB1" w:rsidRPr="005F69ED" w:rsidRDefault="00B47AB1">
            <w:pPr>
              <w:pStyle w:val="Body01"/>
              <w:snapToGrid w:val="0"/>
              <w:ind w:leftChars="0" w:left="0" w:rightChars="0" w:right="0"/>
              <w:jc w:val="center"/>
              <w:rPr>
                <w:sz w:val="21"/>
                <w:szCs w:val="21"/>
              </w:rPr>
            </w:pPr>
          </w:p>
        </w:tc>
        <w:tc>
          <w:tcPr>
            <w:tcW w:w="1135" w:type="dxa"/>
            <w:tcBorders>
              <w:left w:val="single" w:sz="4" w:space="0" w:color="auto"/>
            </w:tcBorders>
            <w:vAlign w:val="center"/>
          </w:tcPr>
          <w:p w14:paraId="76AA173B" w14:textId="77777777" w:rsidR="00B47AB1" w:rsidRPr="005F69ED" w:rsidRDefault="00AC7FA1">
            <w:pPr>
              <w:pStyle w:val="Body01"/>
              <w:snapToGrid w:val="0"/>
              <w:ind w:leftChars="0" w:left="0" w:rightChars="0" w:right="0"/>
              <w:jc w:val="center"/>
            </w:pPr>
            <w:r w:rsidRPr="005F69ED">
              <w:t>D</w:t>
            </w:r>
            <w:r w:rsidR="002E5B0F" w:rsidRPr="005F69ED">
              <w:t>ữ liệu</w:t>
            </w:r>
          </w:p>
        </w:tc>
        <w:tc>
          <w:tcPr>
            <w:tcW w:w="390" w:type="dxa"/>
            <w:vAlign w:val="center"/>
          </w:tcPr>
          <w:p w14:paraId="764A3674" w14:textId="77777777" w:rsidR="00B47AB1" w:rsidRPr="005F69ED" w:rsidRDefault="006528C8">
            <w:pPr>
              <w:pStyle w:val="Body01"/>
              <w:snapToGrid w:val="0"/>
              <w:ind w:leftChars="0" w:left="0" w:rightChars="0" w:right="0"/>
              <w:jc w:val="center"/>
              <w:rPr>
                <w:sz w:val="21"/>
                <w:szCs w:val="21"/>
              </w:rPr>
            </w:pPr>
            <w:r w:rsidRPr="005F69ED">
              <w:rPr>
                <w:position w:val="-4"/>
              </w:rPr>
              <w:object w:dxaOrig="180" w:dyaOrig="200" w14:anchorId="23853217">
                <v:shape id="_x0000_i1114" type="#_x0000_t75" style="width:5.9pt;height:7.5pt" o:ole="">
                  <v:imagedata r:id="rId178" o:title=""/>
                </v:shape>
                <o:OLEObject Type="Embed" ProgID="Equation.3" ShapeID="_x0000_i1114" DrawAspect="Content" ObjectID="_1842870063" r:id="rId185"/>
              </w:object>
            </w:r>
          </w:p>
        </w:tc>
        <w:tc>
          <w:tcPr>
            <w:tcW w:w="764" w:type="dxa"/>
            <w:tcBorders>
              <w:top w:val="nil"/>
              <w:bottom w:val="nil"/>
              <w:right w:val="nil"/>
            </w:tcBorders>
            <w:vAlign w:val="center"/>
          </w:tcPr>
          <w:p w14:paraId="18180272" w14:textId="77777777" w:rsidR="00B47AB1" w:rsidRPr="005F69ED" w:rsidRDefault="00B47AB1">
            <w:pPr>
              <w:pStyle w:val="Body01"/>
              <w:snapToGrid w:val="0"/>
              <w:ind w:leftChars="0" w:left="0" w:rightChars="0" w:right="0"/>
              <w:jc w:val="center"/>
              <w:rPr>
                <w:sz w:val="21"/>
                <w:szCs w:val="21"/>
              </w:rPr>
            </w:pPr>
          </w:p>
        </w:tc>
        <w:tc>
          <w:tcPr>
            <w:tcW w:w="1140" w:type="dxa"/>
            <w:tcBorders>
              <w:top w:val="nil"/>
              <w:left w:val="nil"/>
              <w:bottom w:val="nil"/>
              <w:right w:val="nil"/>
            </w:tcBorders>
            <w:vAlign w:val="center"/>
          </w:tcPr>
          <w:p w14:paraId="6C227E18" w14:textId="77777777" w:rsidR="00B47AB1" w:rsidRPr="005F69ED" w:rsidRDefault="00B47AB1">
            <w:pPr>
              <w:pStyle w:val="Body01"/>
              <w:snapToGrid w:val="0"/>
              <w:ind w:leftChars="0" w:left="0" w:rightChars="0" w:right="0"/>
              <w:jc w:val="center"/>
              <w:rPr>
                <w:sz w:val="21"/>
                <w:szCs w:val="21"/>
              </w:rPr>
            </w:pPr>
          </w:p>
        </w:tc>
        <w:tc>
          <w:tcPr>
            <w:tcW w:w="396" w:type="dxa"/>
            <w:tcBorders>
              <w:top w:val="nil"/>
              <w:left w:val="nil"/>
              <w:bottom w:val="nil"/>
              <w:right w:val="nil"/>
            </w:tcBorders>
            <w:vAlign w:val="center"/>
          </w:tcPr>
          <w:p w14:paraId="024C3EC8" w14:textId="77777777" w:rsidR="00B47AB1" w:rsidRPr="005F69ED" w:rsidRDefault="00B47AB1">
            <w:pPr>
              <w:pStyle w:val="Body01"/>
              <w:snapToGrid w:val="0"/>
              <w:ind w:leftChars="0" w:left="0" w:rightChars="0" w:right="0"/>
              <w:jc w:val="center"/>
              <w:rPr>
                <w:sz w:val="21"/>
                <w:szCs w:val="21"/>
              </w:rPr>
            </w:pPr>
          </w:p>
        </w:tc>
      </w:tr>
      <w:tr w:rsidR="00B47AB1" w:rsidRPr="005F69ED" w14:paraId="2EDEC78A" w14:textId="77777777">
        <w:tc>
          <w:tcPr>
            <w:tcW w:w="554" w:type="dxa"/>
            <w:tcBorders>
              <w:top w:val="nil"/>
              <w:left w:val="nil"/>
              <w:bottom w:val="nil"/>
              <w:right w:val="nil"/>
            </w:tcBorders>
            <w:vAlign w:val="center"/>
          </w:tcPr>
          <w:p w14:paraId="27F99CD2" w14:textId="77777777" w:rsidR="00B47AB1" w:rsidRPr="005F69ED" w:rsidRDefault="00B47AB1">
            <w:pPr>
              <w:pStyle w:val="Body01"/>
              <w:snapToGrid w:val="0"/>
              <w:ind w:leftChars="0" w:left="0" w:rightChars="0" w:right="0"/>
              <w:jc w:val="center"/>
              <w:rPr>
                <w:sz w:val="21"/>
                <w:szCs w:val="21"/>
              </w:rPr>
            </w:pPr>
          </w:p>
        </w:tc>
        <w:tc>
          <w:tcPr>
            <w:tcW w:w="554" w:type="dxa"/>
            <w:tcBorders>
              <w:left w:val="nil"/>
              <w:bottom w:val="nil"/>
              <w:right w:val="nil"/>
            </w:tcBorders>
            <w:vAlign w:val="center"/>
          </w:tcPr>
          <w:p w14:paraId="2E01FA02" w14:textId="77777777" w:rsidR="00B47AB1" w:rsidRPr="005F69ED" w:rsidRDefault="00B47AB1">
            <w:pPr>
              <w:pStyle w:val="Body01"/>
              <w:snapToGrid w:val="0"/>
              <w:ind w:leftChars="0" w:left="0" w:rightChars="0" w:right="0"/>
              <w:jc w:val="center"/>
              <w:rPr>
                <w:sz w:val="21"/>
                <w:szCs w:val="21"/>
              </w:rPr>
            </w:pPr>
          </w:p>
        </w:tc>
        <w:tc>
          <w:tcPr>
            <w:tcW w:w="761" w:type="dxa"/>
            <w:tcBorders>
              <w:top w:val="nil"/>
              <w:left w:val="nil"/>
              <w:bottom w:val="nil"/>
              <w:right w:val="nil"/>
            </w:tcBorders>
            <w:vAlign w:val="center"/>
          </w:tcPr>
          <w:p w14:paraId="1CE0F0C7" w14:textId="77777777" w:rsidR="00B47AB1" w:rsidRPr="005F69ED" w:rsidRDefault="00B47AB1">
            <w:pPr>
              <w:pStyle w:val="Body01"/>
              <w:snapToGrid w:val="0"/>
              <w:ind w:leftChars="0" w:left="0" w:rightChars="0" w:right="0"/>
              <w:jc w:val="center"/>
              <w:rPr>
                <w:sz w:val="21"/>
                <w:szCs w:val="21"/>
              </w:rPr>
            </w:pPr>
          </w:p>
        </w:tc>
        <w:tc>
          <w:tcPr>
            <w:tcW w:w="1529" w:type="dxa"/>
            <w:gridSpan w:val="3"/>
            <w:tcBorders>
              <w:left w:val="nil"/>
              <w:bottom w:val="nil"/>
              <w:right w:val="nil"/>
            </w:tcBorders>
            <w:vAlign w:val="center"/>
          </w:tcPr>
          <w:p w14:paraId="7C81B1CB" w14:textId="77777777" w:rsidR="00B47AB1" w:rsidRPr="005F69ED" w:rsidRDefault="005741A7">
            <w:pPr>
              <w:pStyle w:val="Body01"/>
              <w:snapToGrid w:val="0"/>
              <w:ind w:leftChars="0" w:left="0" w:rightChars="0" w:right="0"/>
              <w:jc w:val="center"/>
              <w:rPr>
                <w:sz w:val="21"/>
                <w:szCs w:val="21"/>
              </w:rPr>
            </w:pPr>
            <w:r w:rsidRPr="005F69ED">
              <w:rPr>
                <w:sz w:val="21"/>
                <w:szCs w:val="21"/>
              </w:rPr>
              <w:t>Phần tử đầu (Home)</w:t>
            </w:r>
            <w:r w:rsidR="00B47AB1" w:rsidRPr="005F69ED">
              <w:rPr>
                <w:rStyle w:val="FootnoteReference"/>
                <w:sz w:val="21"/>
                <w:szCs w:val="21"/>
              </w:rPr>
              <w:footnoteReference w:id="53"/>
            </w:r>
          </w:p>
        </w:tc>
        <w:tc>
          <w:tcPr>
            <w:tcW w:w="755" w:type="dxa"/>
            <w:tcBorders>
              <w:top w:val="nil"/>
              <w:left w:val="nil"/>
              <w:bottom w:val="nil"/>
              <w:right w:val="nil"/>
            </w:tcBorders>
            <w:vAlign w:val="center"/>
          </w:tcPr>
          <w:p w14:paraId="168EBF18" w14:textId="77777777" w:rsidR="00B47AB1" w:rsidRPr="005F69ED" w:rsidRDefault="00B47AB1">
            <w:pPr>
              <w:pStyle w:val="Body01"/>
              <w:snapToGrid w:val="0"/>
              <w:ind w:leftChars="0" w:left="0" w:rightChars="0" w:right="0"/>
              <w:jc w:val="center"/>
              <w:rPr>
                <w:sz w:val="21"/>
                <w:szCs w:val="21"/>
              </w:rPr>
            </w:pPr>
          </w:p>
        </w:tc>
        <w:tc>
          <w:tcPr>
            <w:tcW w:w="1525" w:type="dxa"/>
            <w:gridSpan w:val="2"/>
            <w:tcBorders>
              <w:left w:val="nil"/>
              <w:bottom w:val="nil"/>
              <w:right w:val="nil"/>
            </w:tcBorders>
            <w:vAlign w:val="center"/>
          </w:tcPr>
          <w:p w14:paraId="7D45C96A" w14:textId="77777777" w:rsidR="00B47AB1" w:rsidRPr="005F69ED" w:rsidRDefault="005741A7">
            <w:pPr>
              <w:pStyle w:val="Body01"/>
              <w:snapToGrid w:val="0"/>
              <w:ind w:leftChars="0" w:left="0" w:rightChars="0" w:right="0"/>
              <w:jc w:val="center"/>
              <w:rPr>
                <w:sz w:val="21"/>
                <w:szCs w:val="21"/>
              </w:rPr>
            </w:pPr>
            <w:r w:rsidRPr="005F69ED">
              <w:rPr>
                <w:sz w:val="21"/>
                <w:szCs w:val="21"/>
              </w:rPr>
              <w:t>Phần tử cùng khóa (Synonym)</w:t>
            </w:r>
            <w:r w:rsidR="00B47AB1" w:rsidRPr="005F69ED">
              <w:rPr>
                <w:rStyle w:val="FootnoteReference"/>
                <w:sz w:val="21"/>
                <w:szCs w:val="21"/>
              </w:rPr>
              <w:footnoteReference w:id="54"/>
            </w:r>
          </w:p>
        </w:tc>
        <w:tc>
          <w:tcPr>
            <w:tcW w:w="764" w:type="dxa"/>
            <w:tcBorders>
              <w:top w:val="nil"/>
              <w:left w:val="nil"/>
              <w:bottom w:val="nil"/>
              <w:right w:val="nil"/>
            </w:tcBorders>
            <w:vAlign w:val="center"/>
          </w:tcPr>
          <w:p w14:paraId="794CF592" w14:textId="77777777" w:rsidR="00B47AB1" w:rsidRPr="005F69ED" w:rsidRDefault="00B47AB1">
            <w:pPr>
              <w:pStyle w:val="Body01"/>
              <w:snapToGrid w:val="0"/>
              <w:ind w:leftChars="0" w:left="0" w:rightChars="0" w:right="0"/>
              <w:jc w:val="center"/>
              <w:rPr>
                <w:sz w:val="21"/>
                <w:szCs w:val="21"/>
              </w:rPr>
            </w:pPr>
          </w:p>
        </w:tc>
        <w:tc>
          <w:tcPr>
            <w:tcW w:w="1140" w:type="dxa"/>
            <w:tcBorders>
              <w:top w:val="nil"/>
              <w:left w:val="nil"/>
              <w:bottom w:val="nil"/>
              <w:right w:val="nil"/>
            </w:tcBorders>
            <w:vAlign w:val="center"/>
          </w:tcPr>
          <w:p w14:paraId="1875CADE" w14:textId="77777777" w:rsidR="00B47AB1" w:rsidRPr="005F69ED" w:rsidRDefault="00B47AB1">
            <w:pPr>
              <w:pStyle w:val="Body01"/>
              <w:snapToGrid w:val="0"/>
              <w:ind w:leftChars="0" w:left="0" w:rightChars="0" w:right="0"/>
              <w:jc w:val="center"/>
              <w:rPr>
                <w:sz w:val="21"/>
                <w:szCs w:val="21"/>
              </w:rPr>
            </w:pPr>
          </w:p>
        </w:tc>
        <w:tc>
          <w:tcPr>
            <w:tcW w:w="396" w:type="dxa"/>
            <w:tcBorders>
              <w:top w:val="nil"/>
              <w:left w:val="nil"/>
              <w:bottom w:val="nil"/>
              <w:right w:val="nil"/>
            </w:tcBorders>
            <w:vAlign w:val="center"/>
          </w:tcPr>
          <w:p w14:paraId="79F45E9E" w14:textId="77777777" w:rsidR="00B47AB1" w:rsidRPr="005F69ED" w:rsidRDefault="00B47AB1">
            <w:pPr>
              <w:pStyle w:val="Body01"/>
              <w:snapToGrid w:val="0"/>
              <w:ind w:leftChars="0" w:left="0" w:rightChars="0" w:right="0"/>
              <w:jc w:val="center"/>
              <w:rPr>
                <w:sz w:val="21"/>
                <w:szCs w:val="21"/>
              </w:rPr>
            </w:pPr>
          </w:p>
        </w:tc>
      </w:tr>
    </w:tbl>
    <w:p w14:paraId="3399C197" w14:textId="77777777" w:rsidR="00B47AB1" w:rsidRPr="005F69ED" w:rsidRDefault="00B47AB1" w:rsidP="001C4C1C">
      <w:pPr>
        <w:pStyle w:val="Body01"/>
        <w:ind w:leftChars="0" w:left="360" w:right="315"/>
        <w:rPr>
          <w:color w:val="FF0000"/>
          <w:sz w:val="24"/>
          <w:szCs w:val="24"/>
        </w:rPr>
      </w:pPr>
    </w:p>
    <w:p w14:paraId="2CA48A22" w14:textId="77777777" w:rsidR="00B47AB1" w:rsidRPr="005F69ED" w:rsidRDefault="009B3E96">
      <w:pPr>
        <w:pStyle w:val="Heading5"/>
        <w:rPr>
          <w:rFonts w:ascii="Times New Roman" w:hAnsi="Times New Roman"/>
        </w:rPr>
      </w:pPr>
      <w:r w:rsidRPr="005F69ED">
        <w:rPr>
          <w:rFonts w:ascii="Times New Roman" w:hAnsi="Times New Roman"/>
          <w:b w:val="0"/>
          <w:color w:val="FF0000"/>
          <w:sz w:val="24"/>
          <w:szCs w:val="24"/>
        </w:rPr>
        <w:br w:type="page"/>
      </w:r>
      <w:r w:rsidR="005D4C48" w:rsidRPr="005F69ED">
        <w:rPr>
          <w:rFonts w:ascii="Times New Roman" w:hAnsi="Times New Roman"/>
        </w:rPr>
        <w:lastRenderedPageBreak/>
        <w:t>Phương phá</w:t>
      </w:r>
      <w:r w:rsidR="00F56E3B" w:rsidRPr="005F69ED">
        <w:rPr>
          <w:rFonts w:ascii="Times New Roman" w:hAnsi="Times New Roman"/>
        </w:rPr>
        <w:t>p</w:t>
      </w:r>
      <w:r w:rsidR="005D4C48" w:rsidRPr="005F69ED">
        <w:rPr>
          <w:rFonts w:ascii="Times New Roman" w:hAnsi="Times New Roman"/>
        </w:rPr>
        <w:t xml:space="preserve"> địa chỉ mở (phương pháp </w:t>
      </w:r>
      <w:r w:rsidR="002E5B0F" w:rsidRPr="005F69ED">
        <w:rPr>
          <w:rFonts w:ascii="Times New Roman" w:hAnsi="Times New Roman"/>
        </w:rPr>
        <w:t>băm đóng</w:t>
      </w:r>
      <w:r w:rsidR="00B47AB1" w:rsidRPr="005F69ED">
        <w:rPr>
          <w:rFonts w:ascii="Times New Roman" w:hAnsi="Times New Roman"/>
        </w:rPr>
        <w:t>)</w:t>
      </w:r>
    </w:p>
    <w:p w14:paraId="3F5410BF" w14:textId="77777777" w:rsidR="00F41719" w:rsidRPr="005F69ED" w:rsidRDefault="00F56E3B" w:rsidP="001C4C1C">
      <w:pPr>
        <w:pStyle w:val="Body01"/>
        <w:ind w:leftChars="0" w:left="360" w:right="315"/>
      </w:pPr>
      <w:r w:rsidRPr="005F69ED">
        <w:t>Đây là phương pháp</w:t>
      </w:r>
      <w:r w:rsidR="00F41719" w:rsidRPr="005F69ED">
        <w:t xml:space="preserve"> giải quyết/ xử lý xung đột bằng băm lại. Băm lại là tính toán lại vị trí lưu trữ khi </w:t>
      </w:r>
      <w:r w:rsidR="00E8439B" w:rsidRPr="005F69ED">
        <w:t>một</w:t>
      </w:r>
      <w:r w:rsidR="00F41719" w:rsidRPr="005F69ED">
        <w:t xml:space="preserve"> xung đột xảy ra và lưu trữ dữ liệu mới ở đó nếu vị trí rỗng</w:t>
      </w:r>
    </w:p>
    <w:p w14:paraId="1713336D" w14:textId="77777777" w:rsidR="00B47AB1" w:rsidRPr="005F69ED" w:rsidRDefault="00B47AB1" w:rsidP="001C4C1C">
      <w:pPr>
        <w:pStyle w:val="Body01"/>
        <w:ind w:leftChars="0" w:left="360" w:right="315"/>
      </w:pPr>
    </w:p>
    <w:p w14:paraId="56A88D60" w14:textId="77777777" w:rsidR="00B47AB1" w:rsidRPr="005F69ED" w:rsidRDefault="00F62BAB" w:rsidP="001C4C1C">
      <w:pPr>
        <w:pStyle w:val="Body01"/>
        <w:ind w:leftChars="0" w:left="360" w:right="315"/>
      </w:pPr>
      <w:r w:rsidRPr="005F69ED">
        <w:t>Ví dụ, phần tử a, b, c được lưu trữ trong các vị trí riêng biệt (xác định bởi chỉ số) theo giá trị băm được tính toán. Tiếp theo, phần tử d có giá trị băm là 1, nhưng vị trí 1 đã bị chiếm bởi phần tử a</w:t>
      </w:r>
      <w:r w:rsidR="00FF04F6" w:rsidRPr="005F69ED">
        <w:t>. Ví dụ nếu phương pháp băm lại là “giá trị băm gốc + 1”, thì vị trí tiế</w:t>
      </w:r>
      <w:r w:rsidR="007E1740" w:rsidRPr="005F69ED">
        <w:t>p theo được chỉ ra bởi chỉ số 2. Nhưng vị</w:t>
      </w:r>
      <w:r w:rsidR="007162EF" w:rsidRPr="005F69ED">
        <w:t xml:space="preserve"> trí đó cũng bị chiếm, đi tiếp tới chỉ số 3. Tìm kiếm vị trí 4, vị trí đó trống. Như kết quả, phần tử d được lưu trữ ở vị trí có chỉ số 4. Nếu xảy ra trường hợp không có chỗ trống tới cuối của bảng băm, trở lại vị trí đầu tiên của bảng và tìm kiếm chỗ trống đầu tiên theo cách tương tự</w:t>
      </w:r>
      <w:r w:rsidR="00867E9E" w:rsidRPr="005F69ED">
        <w:t>.</w:t>
      </w:r>
      <w:r w:rsidR="00B47AB1" w:rsidRPr="005F69ED">
        <w:t xml:space="preserve"> </w:t>
      </w:r>
    </w:p>
    <w:p w14:paraId="1B447F3C" w14:textId="77777777" w:rsidR="00B47AB1" w:rsidRPr="005F69ED" w:rsidRDefault="00B47AB1" w:rsidP="001C4C1C">
      <w:pPr>
        <w:pStyle w:val="Body01"/>
        <w:ind w:leftChars="0" w:left="360" w:right="315"/>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066"/>
        <w:gridCol w:w="1228"/>
        <w:gridCol w:w="1158"/>
        <w:gridCol w:w="702"/>
        <w:gridCol w:w="1170"/>
        <w:tblGridChange w:id="3">
          <w:tblGrid>
            <w:gridCol w:w="3066"/>
            <w:gridCol w:w="1228"/>
            <w:gridCol w:w="1158"/>
            <w:gridCol w:w="702"/>
            <w:gridCol w:w="1170"/>
          </w:tblGrid>
        </w:tblGridChange>
      </w:tblGrid>
      <w:tr w:rsidR="005C5B3B" w:rsidRPr="005F69ED" w14:paraId="00858AD0" w14:textId="77777777">
        <w:trPr>
          <w:jc w:val="center"/>
        </w:trPr>
        <w:tc>
          <w:tcPr>
            <w:tcW w:w="3066" w:type="dxa"/>
            <w:tcBorders>
              <w:top w:val="nil"/>
              <w:left w:val="nil"/>
              <w:bottom w:val="nil"/>
              <w:right w:val="nil"/>
            </w:tcBorders>
            <w:vAlign w:val="center"/>
          </w:tcPr>
          <w:p w14:paraId="2DD1CEBB" w14:textId="77777777" w:rsidR="005C5B3B" w:rsidRPr="005F69ED" w:rsidRDefault="005C5B3B">
            <w:pPr>
              <w:pStyle w:val="Body01"/>
              <w:snapToGrid w:val="0"/>
              <w:ind w:leftChars="0" w:left="0" w:rightChars="0" w:right="0"/>
              <w:jc w:val="center"/>
              <w:rPr>
                <w:sz w:val="21"/>
                <w:szCs w:val="21"/>
              </w:rPr>
            </w:pPr>
          </w:p>
        </w:tc>
        <w:tc>
          <w:tcPr>
            <w:tcW w:w="1228" w:type="dxa"/>
            <w:tcBorders>
              <w:top w:val="nil"/>
              <w:left w:val="nil"/>
              <w:bottom w:val="nil"/>
              <w:right w:val="nil"/>
            </w:tcBorders>
            <w:vAlign w:val="center"/>
          </w:tcPr>
          <w:p w14:paraId="64F49CAB" w14:textId="77777777" w:rsidR="005C5B3B" w:rsidRPr="005F69ED" w:rsidRDefault="00007B90" w:rsidP="00867E9E">
            <w:pPr>
              <w:pStyle w:val="Body01"/>
              <w:snapToGrid w:val="0"/>
              <w:ind w:leftChars="0" w:left="0" w:rightChars="0" w:right="0"/>
              <w:jc w:val="center"/>
              <w:rPr>
                <w:sz w:val="21"/>
                <w:szCs w:val="21"/>
              </w:rPr>
            </w:pPr>
            <w:r w:rsidRPr="005F69ED">
              <w:rPr>
                <w:sz w:val="21"/>
                <w:szCs w:val="21"/>
              </w:rPr>
              <w:t>Chỉ số</w:t>
            </w:r>
          </w:p>
        </w:tc>
        <w:tc>
          <w:tcPr>
            <w:tcW w:w="1158" w:type="dxa"/>
            <w:tcBorders>
              <w:top w:val="nil"/>
              <w:left w:val="nil"/>
              <w:right w:val="nil"/>
            </w:tcBorders>
            <w:vAlign w:val="center"/>
          </w:tcPr>
          <w:p w14:paraId="172B49EE" w14:textId="77777777" w:rsidR="005C5B3B" w:rsidRPr="005F69ED" w:rsidRDefault="00E23DDB">
            <w:pPr>
              <w:pStyle w:val="Body01"/>
              <w:snapToGrid w:val="0"/>
              <w:ind w:leftChars="0" w:left="0" w:rightChars="0" w:right="0"/>
              <w:jc w:val="center"/>
              <w:rPr>
                <w:sz w:val="21"/>
                <w:szCs w:val="21"/>
              </w:rPr>
            </w:pPr>
            <w:r w:rsidRPr="005F69ED">
              <w:rPr>
                <w:sz w:val="21"/>
                <w:szCs w:val="21"/>
              </w:rPr>
              <w:t xml:space="preserve">Bảng băm </w:t>
            </w:r>
          </w:p>
        </w:tc>
        <w:tc>
          <w:tcPr>
            <w:tcW w:w="702" w:type="dxa"/>
            <w:tcBorders>
              <w:top w:val="nil"/>
              <w:left w:val="nil"/>
              <w:bottom w:val="nil"/>
              <w:right w:val="nil"/>
            </w:tcBorders>
            <w:vAlign w:val="center"/>
          </w:tcPr>
          <w:p w14:paraId="72BFE1F6"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464C848A" w14:textId="77777777" w:rsidR="005C5B3B" w:rsidRPr="005F69ED" w:rsidRDefault="005C5B3B">
            <w:pPr>
              <w:pStyle w:val="Body01"/>
              <w:snapToGrid w:val="0"/>
              <w:ind w:leftChars="0" w:left="0" w:rightChars="0" w:right="0"/>
              <w:jc w:val="center"/>
              <w:rPr>
                <w:sz w:val="21"/>
                <w:szCs w:val="21"/>
              </w:rPr>
            </w:pPr>
          </w:p>
        </w:tc>
      </w:tr>
      <w:tr w:rsidR="005C5B3B" w:rsidRPr="005F69ED" w14:paraId="25655E37" w14:textId="77777777">
        <w:trPr>
          <w:jc w:val="center"/>
        </w:trPr>
        <w:tc>
          <w:tcPr>
            <w:tcW w:w="3066" w:type="dxa"/>
            <w:tcBorders>
              <w:top w:val="nil"/>
              <w:left w:val="nil"/>
              <w:bottom w:val="nil"/>
              <w:right w:val="nil"/>
            </w:tcBorders>
            <w:vAlign w:val="center"/>
          </w:tcPr>
          <w:p w14:paraId="1E2AF786" w14:textId="1275C2BA" w:rsidR="005C5B3B" w:rsidRPr="005F69ED" w:rsidRDefault="003812B7">
            <w:pPr>
              <w:snapToGrid w:val="0"/>
              <w:rPr>
                <w:rFonts w:ascii="Times New Roman" w:hAnsi="Times New Roman"/>
                <w:szCs w:val="21"/>
              </w:rPr>
            </w:pPr>
            <w:r w:rsidRPr="005F69ED">
              <w:rPr>
                <w:rFonts w:ascii="Times New Roman" w:hAnsi="Times New Roman"/>
                <w:noProof/>
                <w:szCs w:val="21"/>
              </w:rPr>
              <mc:AlternateContent>
                <mc:Choice Requires="wpg">
                  <w:drawing>
                    <wp:anchor distT="0" distB="0" distL="114300" distR="114300" simplePos="0" relativeHeight="251689472" behindDoc="0" locked="0" layoutInCell="1" allowOverlap="1" wp14:anchorId="1304A885" wp14:editId="5DCCBCD9">
                      <wp:simplePos x="0" y="0"/>
                      <wp:positionH relativeFrom="column">
                        <wp:posOffset>1764665</wp:posOffset>
                      </wp:positionH>
                      <wp:positionV relativeFrom="paragraph">
                        <wp:posOffset>96520</wp:posOffset>
                      </wp:positionV>
                      <wp:extent cx="828675" cy="450850"/>
                      <wp:effectExtent l="0" t="0" r="0" b="0"/>
                      <wp:wrapNone/>
                      <wp:docPr id="48122297" name="Group 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5" cy="450850"/>
                                <a:chOff x="5243" y="6751"/>
                                <a:chExt cx="870" cy="710"/>
                              </a:xfrm>
                            </wpg:grpSpPr>
                            <wps:wsp>
                              <wps:cNvPr id="1943241562" name="Line 1127"/>
                              <wps:cNvCnPr>
                                <a:cxnSpLocks noChangeShapeType="1"/>
                              </wps:cNvCnPr>
                              <wps:spPr bwMode="auto">
                                <a:xfrm>
                                  <a:off x="5259" y="7461"/>
                                  <a:ext cx="85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5663386" name="Line 1128"/>
                              <wps:cNvCnPr>
                                <a:cxnSpLocks noChangeShapeType="1"/>
                              </wps:cNvCnPr>
                              <wps:spPr bwMode="auto">
                                <a:xfrm flipV="1">
                                  <a:off x="5259" y="7263"/>
                                  <a:ext cx="840" cy="194"/>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919136" name="Line 1129"/>
                              <wps:cNvCnPr>
                                <a:cxnSpLocks noChangeShapeType="1"/>
                              </wps:cNvCnPr>
                              <wps:spPr bwMode="auto">
                                <a:xfrm flipV="1">
                                  <a:off x="5259" y="7023"/>
                                  <a:ext cx="824" cy="434"/>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4040225" name="Line 1130"/>
                              <wps:cNvCnPr>
                                <a:cxnSpLocks noChangeShapeType="1"/>
                              </wps:cNvCnPr>
                              <wps:spPr bwMode="auto">
                                <a:xfrm flipV="1">
                                  <a:off x="5243" y="6751"/>
                                  <a:ext cx="826" cy="706"/>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43871DE" id="Group 1126" o:spid="_x0000_s1026" style="position:absolute;margin-left:138.95pt;margin-top:7.6pt;width:65.25pt;height:35.5pt;z-index:251689472" coordorigin="5243,6751" coordsize="870,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">
                      <v:line id="Line 1127" o:spid="_x0000_s1027" style="position:absolute;visibility:visible;mso-wrap-style:square" from="5259,7461" to="6113,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">
                        <v:stroke endarrow="block"/>
                      </v:line>
                      <v:line id="Line 1128" o:spid="_x0000_s1028" style="position:absolute;flip:y;visibility:visible;mso-wrap-style:square" from="5259,7263" to="6099,7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">
                        <v:stroke dashstyle="dash" endarrow="block"/>
                      </v:line>
                      <v:line id="Line 1129" o:spid="_x0000_s1029" style="position:absolute;flip:y;visibility:visible;mso-wrap-style:square" from="5259,7023" to="6083,7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">
                        <v:stroke dashstyle="dash" endarrow="block"/>
                      </v:line>
                      <v:line id="Line 1130" o:spid="_x0000_s1030" style="position:absolute;flip:y;visibility:visible;mso-wrap-style:square" from="5243,6751" to="6069,7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">
                        <v:stroke dashstyle="dash" endarrow="block"/>
                      </v:line>
                    </v:group>
                  </w:pict>
                </mc:Fallback>
              </mc:AlternateContent>
            </w:r>
            <w:r w:rsidR="005C5B3B" w:rsidRPr="005F69ED">
              <w:rPr>
                <w:rFonts w:ascii="Times New Roman" w:hAnsi="Times New Roman"/>
                <w:szCs w:val="21"/>
              </w:rPr>
              <w:t xml:space="preserve">(1) </w:t>
            </w:r>
            <w:r w:rsidR="00E23DDB" w:rsidRPr="005F69ED">
              <w:rPr>
                <w:rFonts w:ascii="Times New Roman" w:hAnsi="Times New Roman"/>
                <w:szCs w:val="21"/>
              </w:rPr>
              <w:t>Giá trị băm của phần tử</w:t>
            </w:r>
            <w:r w:rsidR="005E00D1" w:rsidRPr="005F69ED">
              <w:rPr>
                <w:rFonts w:ascii="Times New Roman" w:hAnsi="Times New Roman"/>
                <w:szCs w:val="21"/>
              </w:rPr>
              <w:t xml:space="preserve"> </w:t>
            </w:r>
            <w:r w:rsidR="005E00D1" w:rsidRPr="005F69ED">
              <w:rPr>
                <w:rFonts w:ascii="Times New Roman" w:hAnsi="Times New Roman"/>
                <w:i/>
                <w:szCs w:val="21"/>
              </w:rPr>
              <w:t>a</w:t>
            </w:r>
            <w:r w:rsidR="005E00D1" w:rsidRPr="005F69ED">
              <w:rPr>
                <w:rFonts w:ascii="Times New Roman" w:hAnsi="Times New Roman"/>
                <w:szCs w:val="21"/>
              </w:rPr>
              <w:t xml:space="preserve"> = 1</w:t>
            </w:r>
            <w:r w:rsidR="00E23DDB" w:rsidRPr="005F69ED">
              <w:rPr>
                <w:rFonts w:ascii="Times New Roman" w:hAnsi="Times New Roman"/>
                <w:szCs w:val="21"/>
              </w:rPr>
              <w:t xml:space="preserve"> </w:t>
            </w:r>
          </w:p>
        </w:tc>
        <w:tc>
          <w:tcPr>
            <w:tcW w:w="1228" w:type="dxa"/>
            <w:tcBorders>
              <w:top w:val="nil"/>
              <w:left w:val="nil"/>
              <w:bottom w:val="nil"/>
            </w:tcBorders>
            <w:vAlign w:val="center"/>
          </w:tcPr>
          <w:p w14:paraId="71669EBA"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1</w:t>
            </w:r>
          </w:p>
        </w:tc>
        <w:tc>
          <w:tcPr>
            <w:tcW w:w="1158" w:type="dxa"/>
            <w:vAlign w:val="center"/>
          </w:tcPr>
          <w:p w14:paraId="08E4431E" w14:textId="7F0580A4" w:rsidR="005C5B3B" w:rsidRPr="005F69ED" w:rsidRDefault="003812B7">
            <w:pPr>
              <w:pStyle w:val="Body01"/>
              <w:snapToGrid w:val="0"/>
              <w:ind w:leftChars="0" w:left="0" w:rightChars="0" w:right="0"/>
              <w:jc w:val="center"/>
              <w:rPr>
                <w:i/>
                <w:sz w:val="21"/>
                <w:szCs w:val="21"/>
              </w:rPr>
            </w:pPr>
            <w:r w:rsidRPr="005F69ED">
              <w:rPr>
                <w:i/>
                <w:noProof/>
                <w:sz w:val="21"/>
                <w:szCs w:val="21"/>
              </w:rPr>
              <mc:AlternateContent>
                <mc:Choice Requires="wpg">
                  <w:drawing>
                    <wp:anchor distT="0" distB="0" distL="114300" distR="114300" simplePos="0" relativeHeight="251688448" behindDoc="0" locked="0" layoutInCell="1" allowOverlap="1" wp14:anchorId="34C1A7B2" wp14:editId="31575931">
                      <wp:simplePos x="0" y="0"/>
                      <wp:positionH relativeFrom="column">
                        <wp:posOffset>591820</wp:posOffset>
                      </wp:positionH>
                      <wp:positionV relativeFrom="paragraph">
                        <wp:posOffset>76200</wp:posOffset>
                      </wp:positionV>
                      <wp:extent cx="542925" cy="495300"/>
                      <wp:effectExtent l="0" t="0" r="0" b="0"/>
                      <wp:wrapNone/>
                      <wp:docPr id="1034789212" name="Group 1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 cy="495300"/>
                                <a:chOff x="7793" y="6723"/>
                                <a:chExt cx="856" cy="780"/>
                              </a:xfrm>
                            </wpg:grpSpPr>
                            <wps:wsp>
                              <wps:cNvPr id="2108507426" name="Line 1120"/>
                              <wps:cNvCnPr>
                                <a:cxnSpLocks noChangeShapeType="1"/>
                              </wps:cNvCnPr>
                              <wps:spPr bwMode="auto">
                                <a:xfrm>
                                  <a:off x="7973" y="6723"/>
                                  <a:ext cx="67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4326678" name="Line 1121"/>
                              <wps:cNvCnPr>
                                <a:cxnSpLocks noChangeShapeType="1"/>
                              </wps:cNvCnPr>
                              <wps:spPr bwMode="auto">
                                <a:xfrm flipH="1">
                                  <a:off x="7793" y="6723"/>
                                  <a:ext cx="856" cy="2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2744645" name="Line 1122"/>
                              <wps:cNvCnPr>
                                <a:cxnSpLocks noChangeShapeType="1"/>
                              </wps:cNvCnPr>
                              <wps:spPr bwMode="auto">
                                <a:xfrm>
                                  <a:off x="7973" y="6977"/>
                                  <a:ext cx="67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968767" name="Line 1123"/>
                              <wps:cNvCnPr>
                                <a:cxnSpLocks noChangeShapeType="1"/>
                              </wps:cNvCnPr>
                              <wps:spPr bwMode="auto">
                                <a:xfrm flipH="1">
                                  <a:off x="7793" y="6977"/>
                                  <a:ext cx="856" cy="2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1733564" name="Line 1124"/>
                              <wps:cNvCnPr>
                                <a:cxnSpLocks noChangeShapeType="1"/>
                              </wps:cNvCnPr>
                              <wps:spPr bwMode="auto">
                                <a:xfrm>
                                  <a:off x="7973" y="7233"/>
                                  <a:ext cx="67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0958432" name="Line 1125"/>
                              <wps:cNvCnPr>
                                <a:cxnSpLocks noChangeShapeType="1"/>
                              </wps:cNvCnPr>
                              <wps:spPr bwMode="auto">
                                <a:xfrm flipH="1">
                                  <a:off x="7793" y="7233"/>
                                  <a:ext cx="856" cy="2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CE4B0AA" id="Group 1119" o:spid="_x0000_s1026" style="position:absolute;margin-left:46.6pt;margin-top:6pt;width:42.75pt;height:39pt;z-index:251688448" coordorigin="7793,6723" coordsize="856,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">
                      <v:line id="Line 1120" o:spid="_x0000_s1027" style="position:absolute;visibility:visible;mso-wrap-style:square" from="7973,6723" to="8649,6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"/>
                      <v:line id="Line 1121" o:spid="_x0000_s1028" style="position:absolute;flip:x;visibility:visible;mso-wrap-style:square" from="7793,6723" to="8649,6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">
                        <v:stroke endarrow="block"/>
                      </v:line>
                      <v:line id="Line 1122" o:spid="_x0000_s1029" style="position:absolute;visibility:visible;mso-wrap-style:square" from="7973,6977" to="8649,6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"/>
                      <v:line id="Line 1123" o:spid="_x0000_s1030" style="position:absolute;flip:x;visibility:visible;mso-wrap-style:square" from="7793,6977" to="8649,7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">
                        <v:stroke endarrow="block"/>
                      </v:line>
                      <v:line id="Line 1124" o:spid="_x0000_s1031" style="position:absolute;visibility:visible;mso-wrap-style:square" from="7973,7233" to="8649,7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"/>
                      <v:line id="Line 1125" o:spid="_x0000_s1032" style="position:absolute;flip:x;visibility:visible;mso-wrap-style:square" from="7793,7233" to="8649,7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">
                        <v:stroke endarrow="block"/>
                      </v:line>
                    </v:group>
                  </w:pict>
                </mc:Fallback>
              </mc:AlternateContent>
            </w:r>
            <w:r w:rsidR="005C5B3B" w:rsidRPr="005F69ED">
              <w:rPr>
                <w:i/>
                <w:sz w:val="21"/>
                <w:szCs w:val="21"/>
              </w:rPr>
              <w:t>a</w:t>
            </w:r>
          </w:p>
        </w:tc>
        <w:tc>
          <w:tcPr>
            <w:tcW w:w="702" w:type="dxa"/>
            <w:tcBorders>
              <w:top w:val="nil"/>
              <w:bottom w:val="nil"/>
              <w:right w:val="nil"/>
            </w:tcBorders>
            <w:vAlign w:val="center"/>
          </w:tcPr>
          <w:p w14:paraId="37EF833B"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7A8A4426" w14:textId="77777777" w:rsidR="005C5B3B" w:rsidRPr="005F69ED" w:rsidRDefault="00E23DDB">
            <w:pPr>
              <w:snapToGrid w:val="0"/>
              <w:rPr>
                <w:rFonts w:ascii="Times New Roman" w:hAnsi="Times New Roman"/>
                <w:szCs w:val="21"/>
              </w:rPr>
            </w:pPr>
            <w:r w:rsidRPr="005F69ED">
              <w:rPr>
                <w:rFonts w:ascii="Times New Roman" w:hAnsi="Times New Roman"/>
                <w:szCs w:val="21"/>
              </w:rPr>
              <w:t>Băm lại</w:t>
            </w:r>
          </w:p>
        </w:tc>
      </w:tr>
      <w:tr w:rsidR="005C5B3B" w:rsidRPr="005F69ED" w14:paraId="149DD149" w14:textId="77777777">
        <w:trPr>
          <w:jc w:val="center"/>
        </w:trPr>
        <w:tc>
          <w:tcPr>
            <w:tcW w:w="3066" w:type="dxa"/>
            <w:tcBorders>
              <w:top w:val="nil"/>
              <w:left w:val="nil"/>
              <w:bottom w:val="nil"/>
              <w:right w:val="nil"/>
            </w:tcBorders>
            <w:vAlign w:val="center"/>
          </w:tcPr>
          <w:p w14:paraId="3CDC39EC" w14:textId="77777777" w:rsidR="005C5B3B" w:rsidRPr="005F69ED" w:rsidRDefault="005C5B3B">
            <w:pPr>
              <w:snapToGrid w:val="0"/>
              <w:rPr>
                <w:rFonts w:ascii="Times New Roman" w:hAnsi="Times New Roman"/>
                <w:szCs w:val="21"/>
              </w:rPr>
            </w:pPr>
            <w:r w:rsidRPr="005F69ED">
              <w:rPr>
                <w:rFonts w:ascii="Times New Roman" w:hAnsi="Times New Roman"/>
                <w:szCs w:val="21"/>
              </w:rPr>
              <w:t xml:space="preserve">(2) </w:t>
            </w:r>
            <w:r w:rsidR="005E00D1" w:rsidRPr="005F69ED">
              <w:rPr>
                <w:rFonts w:ascii="Times New Roman" w:hAnsi="Times New Roman"/>
                <w:szCs w:val="21"/>
              </w:rPr>
              <w:t xml:space="preserve">Giá trị băm của phần tử </w:t>
            </w:r>
            <w:r w:rsidR="005E00D1" w:rsidRPr="005F69ED">
              <w:rPr>
                <w:rFonts w:ascii="Times New Roman" w:hAnsi="Times New Roman"/>
                <w:i/>
                <w:szCs w:val="21"/>
              </w:rPr>
              <w:t>b</w:t>
            </w:r>
            <w:r w:rsidR="005E00D1" w:rsidRPr="005F69ED">
              <w:rPr>
                <w:rFonts w:ascii="Times New Roman" w:hAnsi="Times New Roman"/>
                <w:szCs w:val="21"/>
              </w:rPr>
              <w:t xml:space="preserve"> = 2 </w:t>
            </w:r>
          </w:p>
        </w:tc>
        <w:tc>
          <w:tcPr>
            <w:tcW w:w="1228" w:type="dxa"/>
            <w:tcBorders>
              <w:top w:val="nil"/>
              <w:left w:val="nil"/>
              <w:bottom w:val="nil"/>
            </w:tcBorders>
            <w:vAlign w:val="center"/>
          </w:tcPr>
          <w:p w14:paraId="67A6F9AF"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2</w:t>
            </w:r>
          </w:p>
        </w:tc>
        <w:tc>
          <w:tcPr>
            <w:tcW w:w="1158" w:type="dxa"/>
            <w:vAlign w:val="center"/>
          </w:tcPr>
          <w:p w14:paraId="0BC59E72" w14:textId="77777777" w:rsidR="005C5B3B" w:rsidRPr="005F69ED" w:rsidRDefault="005C5B3B">
            <w:pPr>
              <w:pStyle w:val="Body01"/>
              <w:snapToGrid w:val="0"/>
              <w:ind w:leftChars="0" w:left="0" w:rightChars="0" w:right="0"/>
              <w:jc w:val="center"/>
              <w:rPr>
                <w:i/>
                <w:sz w:val="21"/>
                <w:szCs w:val="21"/>
              </w:rPr>
            </w:pPr>
            <w:r w:rsidRPr="005F69ED">
              <w:rPr>
                <w:i/>
                <w:sz w:val="21"/>
                <w:szCs w:val="21"/>
              </w:rPr>
              <w:t>b</w:t>
            </w:r>
          </w:p>
        </w:tc>
        <w:tc>
          <w:tcPr>
            <w:tcW w:w="702" w:type="dxa"/>
            <w:tcBorders>
              <w:top w:val="nil"/>
              <w:bottom w:val="nil"/>
              <w:right w:val="nil"/>
            </w:tcBorders>
            <w:vAlign w:val="center"/>
          </w:tcPr>
          <w:p w14:paraId="375C3629"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679685F4" w14:textId="77777777" w:rsidR="005C5B3B" w:rsidRPr="005F69ED" w:rsidRDefault="005E00D1">
            <w:pPr>
              <w:snapToGrid w:val="0"/>
              <w:rPr>
                <w:rFonts w:ascii="Times New Roman" w:hAnsi="Times New Roman"/>
                <w:szCs w:val="21"/>
              </w:rPr>
            </w:pPr>
            <w:r w:rsidRPr="005F69ED">
              <w:rPr>
                <w:rFonts w:ascii="Times New Roman" w:hAnsi="Times New Roman"/>
                <w:szCs w:val="21"/>
              </w:rPr>
              <w:t>Băm lại</w:t>
            </w:r>
          </w:p>
        </w:tc>
      </w:tr>
      <w:tr w:rsidR="005C5B3B" w:rsidRPr="005F69ED" w14:paraId="2B0BCB35" w14:textId="77777777">
        <w:trPr>
          <w:jc w:val="center"/>
        </w:trPr>
        <w:tc>
          <w:tcPr>
            <w:tcW w:w="3066" w:type="dxa"/>
            <w:tcBorders>
              <w:top w:val="nil"/>
              <w:left w:val="nil"/>
              <w:bottom w:val="nil"/>
              <w:right w:val="nil"/>
            </w:tcBorders>
            <w:vAlign w:val="center"/>
          </w:tcPr>
          <w:p w14:paraId="0572A9BA" w14:textId="77777777" w:rsidR="005C5B3B" w:rsidRPr="005F69ED" w:rsidRDefault="005C5B3B">
            <w:pPr>
              <w:snapToGrid w:val="0"/>
              <w:rPr>
                <w:rFonts w:ascii="Times New Roman" w:hAnsi="Times New Roman"/>
                <w:szCs w:val="21"/>
              </w:rPr>
            </w:pPr>
            <w:r w:rsidRPr="005F69ED">
              <w:rPr>
                <w:rFonts w:ascii="Times New Roman" w:hAnsi="Times New Roman"/>
                <w:szCs w:val="21"/>
              </w:rPr>
              <w:t xml:space="preserve">(3) </w:t>
            </w:r>
            <w:r w:rsidR="005E00D1" w:rsidRPr="005F69ED">
              <w:rPr>
                <w:rFonts w:ascii="Times New Roman" w:hAnsi="Times New Roman"/>
                <w:szCs w:val="21"/>
              </w:rPr>
              <w:t xml:space="preserve">Giá trị băm của phần tử </w:t>
            </w:r>
            <w:r w:rsidR="005E00D1" w:rsidRPr="005F69ED">
              <w:rPr>
                <w:rFonts w:ascii="Times New Roman" w:hAnsi="Times New Roman"/>
                <w:i/>
                <w:szCs w:val="21"/>
              </w:rPr>
              <w:t>c</w:t>
            </w:r>
            <w:r w:rsidR="005E00D1" w:rsidRPr="005F69ED">
              <w:rPr>
                <w:rFonts w:ascii="Times New Roman" w:hAnsi="Times New Roman"/>
                <w:szCs w:val="21"/>
              </w:rPr>
              <w:t xml:space="preserve"> = 3 </w:t>
            </w:r>
          </w:p>
        </w:tc>
        <w:tc>
          <w:tcPr>
            <w:tcW w:w="1228" w:type="dxa"/>
            <w:tcBorders>
              <w:top w:val="nil"/>
              <w:left w:val="nil"/>
              <w:bottom w:val="nil"/>
            </w:tcBorders>
            <w:vAlign w:val="center"/>
          </w:tcPr>
          <w:p w14:paraId="1AE5EDA2"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3</w:t>
            </w:r>
          </w:p>
        </w:tc>
        <w:tc>
          <w:tcPr>
            <w:tcW w:w="1158" w:type="dxa"/>
            <w:vAlign w:val="center"/>
          </w:tcPr>
          <w:p w14:paraId="01DA2803" w14:textId="77777777" w:rsidR="005C5B3B" w:rsidRPr="005F69ED" w:rsidRDefault="005C5B3B">
            <w:pPr>
              <w:pStyle w:val="Body01"/>
              <w:snapToGrid w:val="0"/>
              <w:ind w:leftChars="0" w:left="0" w:rightChars="0" w:right="0"/>
              <w:jc w:val="center"/>
              <w:rPr>
                <w:i/>
                <w:sz w:val="21"/>
                <w:szCs w:val="21"/>
              </w:rPr>
            </w:pPr>
            <w:r w:rsidRPr="005F69ED">
              <w:rPr>
                <w:i/>
                <w:sz w:val="21"/>
                <w:szCs w:val="21"/>
              </w:rPr>
              <w:t>c</w:t>
            </w:r>
          </w:p>
        </w:tc>
        <w:tc>
          <w:tcPr>
            <w:tcW w:w="702" w:type="dxa"/>
            <w:tcBorders>
              <w:top w:val="nil"/>
              <w:bottom w:val="nil"/>
              <w:right w:val="nil"/>
            </w:tcBorders>
            <w:vAlign w:val="center"/>
          </w:tcPr>
          <w:p w14:paraId="293DAB7F"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3DE8E7A7" w14:textId="77777777" w:rsidR="005C5B3B" w:rsidRPr="005F69ED" w:rsidRDefault="005E00D1">
            <w:pPr>
              <w:pStyle w:val="Body01"/>
              <w:snapToGrid w:val="0"/>
              <w:ind w:leftChars="0" w:left="0" w:rightChars="0" w:right="0"/>
              <w:rPr>
                <w:sz w:val="21"/>
                <w:szCs w:val="21"/>
              </w:rPr>
            </w:pPr>
            <w:r w:rsidRPr="005F69ED">
              <w:rPr>
                <w:sz w:val="21"/>
                <w:szCs w:val="21"/>
              </w:rPr>
              <w:t>Lưu trữ</w:t>
            </w:r>
          </w:p>
        </w:tc>
      </w:tr>
      <w:tr w:rsidR="005C5B3B" w:rsidRPr="005F69ED" w14:paraId="4D1D416A" w14:textId="77777777">
        <w:trPr>
          <w:jc w:val="center"/>
        </w:trPr>
        <w:tc>
          <w:tcPr>
            <w:tcW w:w="3066" w:type="dxa"/>
            <w:tcBorders>
              <w:top w:val="nil"/>
              <w:left w:val="nil"/>
              <w:bottom w:val="nil"/>
              <w:right w:val="nil"/>
            </w:tcBorders>
            <w:vAlign w:val="center"/>
          </w:tcPr>
          <w:p w14:paraId="7E7F8C6A" w14:textId="77777777" w:rsidR="005C5B3B" w:rsidRPr="005F69ED" w:rsidRDefault="005C5B3B">
            <w:pPr>
              <w:snapToGrid w:val="0"/>
              <w:rPr>
                <w:rFonts w:ascii="Times New Roman" w:hAnsi="Times New Roman"/>
                <w:szCs w:val="21"/>
              </w:rPr>
            </w:pPr>
            <w:r w:rsidRPr="005F69ED">
              <w:rPr>
                <w:rFonts w:ascii="Times New Roman" w:hAnsi="Times New Roman"/>
                <w:szCs w:val="21"/>
              </w:rPr>
              <w:t xml:space="preserve">(4) </w:t>
            </w:r>
            <w:r w:rsidR="005E00D1" w:rsidRPr="005F69ED">
              <w:rPr>
                <w:rFonts w:ascii="Times New Roman" w:hAnsi="Times New Roman"/>
                <w:szCs w:val="21"/>
              </w:rPr>
              <w:t xml:space="preserve">Giá trị băm của phần tử </w:t>
            </w:r>
            <w:r w:rsidR="005E00D1" w:rsidRPr="005F69ED">
              <w:rPr>
                <w:rFonts w:ascii="Times New Roman" w:hAnsi="Times New Roman"/>
                <w:i/>
                <w:szCs w:val="21"/>
              </w:rPr>
              <w:t>d</w:t>
            </w:r>
            <w:r w:rsidR="005E00D1" w:rsidRPr="005F69ED">
              <w:rPr>
                <w:rFonts w:ascii="Times New Roman" w:hAnsi="Times New Roman"/>
                <w:szCs w:val="21"/>
              </w:rPr>
              <w:t xml:space="preserve"> = 1 </w:t>
            </w:r>
          </w:p>
        </w:tc>
        <w:tc>
          <w:tcPr>
            <w:tcW w:w="1228" w:type="dxa"/>
            <w:tcBorders>
              <w:top w:val="nil"/>
              <w:left w:val="nil"/>
              <w:bottom w:val="nil"/>
            </w:tcBorders>
            <w:vAlign w:val="center"/>
          </w:tcPr>
          <w:p w14:paraId="7E3AA861"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4</w:t>
            </w:r>
          </w:p>
        </w:tc>
        <w:tc>
          <w:tcPr>
            <w:tcW w:w="1158" w:type="dxa"/>
            <w:vAlign w:val="center"/>
          </w:tcPr>
          <w:p w14:paraId="2B5A8468" w14:textId="77777777" w:rsidR="005C5B3B" w:rsidRPr="005F69ED" w:rsidRDefault="005C5B3B">
            <w:pPr>
              <w:pStyle w:val="Body01"/>
              <w:snapToGrid w:val="0"/>
              <w:ind w:leftChars="0" w:left="0" w:rightChars="0" w:right="0"/>
              <w:jc w:val="center"/>
              <w:rPr>
                <w:i/>
                <w:sz w:val="21"/>
                <w:szCs w:val="21"/>
              </w:rPr>
            </w:pPr>
            <w:r w:rsidRPr="005F69ED">
              <w:rPr>
                <w:i/>
                <w:sz w:val="21"/>
                <w:szCs w:val="21"/>
              </w:rPr>
              <w:t>d</w:t>
            </w:r>
          </w:p>
        </w:tc>
        <w:tc>
          <w:tcPr>
            <w:tcW w:w="702" w:type="dxa"/>
            <w:tcBorders>
              <w:top w:val="nil"/>
              <w:bottom w:val="nil"/>
              <w:right w:val="nil"/>
            </w:tcBorders>
            <w:vAlign w:val="center"/>
          </w:tcPr>
          <w:p w14:paraId="4A96444D"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01C7127F" w14:textId="77777777" w:rsidR="005C5B3B" w:rsidRPr="005F69ED" w:rsidRDefault="005C5B3B">
            <w:pPr>
              <w:pStyle w:val="Body01"/>
              <w:snapToGrid w:val="0"/>
              <w:ind w:leftChars="0" w:left="0" w:rightChars="0" w:right="0"/>
              <w:jc w:val="center"/>
              <w:rPr>
                <w:sz w:val="21"/>
                <w:szCs w:val="21"/>
              </w:rPr>
            </w:pPr>
          </w:p>
        </w:tc>
      </w:tr>
      <w:tr w:rsidR="005C5B3B" w:rsidRPr="005F69ED" w14:paraId="4927A236" w14:textId="77777777">
        <w:trPr>
          <w:jc w:val="center"/>
        </w:trPr>
        <w:tc>
          <w:tcPr>
            <w:tcW w:w="3066" w:type="dxa"/>
            <w:tcBorders>
              <w:top w:val="nil"/>
              <w:left w:val="nil"/>
              <w:bottom w:val="nil"/>
              <w:right w:val="nil"/>
            </w:tcBorders>
            <w:vAlign w:val="center"/>
          </w:tcPr>
          <w:p w14:paraId="766370F3" w14:textId="77777777" w:rsidR="005C5B3B" w:rsidRPr="005F69ED" w:rsidRDefault="005C5B3B">
            <w:pPr>
              <w:pStyle w:val="Body01"/>
              <w:snapToGrid w:val="0"/>
              <w:ind w:leftChars="0" w:left="0" w:rightChars="0" w:right="0"/>
              <w:jc w:val="center"/>
              <w:rPr>
                <w:sz w:val="21"/>
                <w:szCs w:val="21"/>
              </w:rPr>
            </w:pPr>
          </w:p>
        </w:tc>
        <w:tc>
          <w:tcPr>
            <w:tcW w:w="1228" w:type="dxa"/>
            <w:tcBorders>
              <w:top w:val="nil"/>
              <w:left w:val="nil"/>
              <w:bottom w:val="nil"/>
            </w:tcBorders>
            <w:vAlign w:val="center"/>
          </w:tcPr>
          <w:p w14:paraId="5FF10B45"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5</w:t>
            </w:r>
          </w:p>
        </w:tc>
        <w:tc>
          <w:tcPr>
            <w:tcW w:w="1158" w:type="dxa"/>
            <w:vAlign w:val="center"/>
          </w:tcPr>
          <w:p w14:paraId="3D4A2C9C" w14:textId="77777777" w:rsidR="005C5B3B" w:rsidRPr="005F69ED" w:rsidRDefault="005C5B3B">
            <w:pPr>
              <w:pStyle w:val="Body01"/>
              <w:snapToGrid w:val="0"/>
              <w:ind w:leftChars="0" w:left="0" w:rightChars="0" w:right="0"/>
              <w:jc w:val="center"/>
              <w:rPr>
                <w:sz w:val="21"/>
                <w:szCs w:val="21"/>
              </w:rPr>
            </w:pPr>
          </w:p>
        </w:tc>
        <w:tc>
          <w:tcPr>
            <w:tcW w:w="702" w:type="dxa"/>
            <w:tcBorders>
              <w:top w:val="nil"/>
              <w:bottom w:val="nil"/>
              <w:right w:val="nil"/>
            </w:tcBorders>
            <w:vAlign w:val="center"/>
          </w:tcPr>
          <w:p w14:paraId="619E2EA4"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0C703ED8" w14:textId="77777777" w:rsidR="005C5B3B" w:rsidRPr="005F69ED" w:rsidRDefault="005C5B3B">
            <w:pPr>
              <w:pStyle w:val="Body01"/>
              <w:snapToGrid w:val="0"/>
              <w:ind w:leftChars="0" w:left="0" w:rightChars="0" w:right="0"/>
              <w:jc w:val="center"/>
              <w:rPr>
                <w:sz w:val="21"/>
                <w:szCs w:val="21"/>
              </w:rPr>
            </w:pPr>
          </w:p>
        </w:tc>
      </w:tr>
      <w:tr w:rsidR="005C5B3B" w:rsidRPr="005F69ED" w14:paraId="22FA541E" w14:textId="77777777">
        <w:trPr>
          <w:cantSplit/>
          <w:trHeight w:val="70"/>
          <w:jc w:val="center"/>
        </w:trPr>
        <w:tc>
          <w:tcPr>
            <w:tcW w:w="3066" w:type="dxa"/>
            <w:tcBorders>
              <w:top w:val="nil"/>
              <w:left w:val="nil"/>
              <w:bottom w:val="nil"/>
              <w:right w:val="nil"/>
            </w:tcBorders>
            <w:vAlign w:val="center"/>
          </w:tcPr>
          <w:p w14:paraId="1086BEDF" w14:textId="77777777" w:rsidR="005C5B3B" w:rsidRPr="005F69ED" w:rsidRDefault="005C5B3B">
            <w:pPr>
              <w:pStyle w:val="Body01"/>
              <w:snapToGrid w:val="0"/>
              <w:ind w:leftChars="0" w:left="0" w:rightChars="0" w:right="0"/>
              <w:jc w:val="center"/>
              <w:rPr>
                <w:sz w:val="21"/>
                <w:szCs w:val="21"/>
              </w:rPr>
            </w:pPr>
          </w:p>
        </w:tc>
        <w:tc>
          <w:tcPr>
            <w:tcW w:w="1228" w:type="dxa"/>
            <w:tcBorders>
              <w:top w:val="nil"/>
              <w:left w:val="nil"/>
              <w:bottom w:val="nil"/>
            </w:tcBorders>
            <w:textDirection w:val="tbRlV"/>
            <w:vAlign w:val="center"/>
          </w:tcPr>
          <w:p w14:paraId="1C552EE8"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w:t>
            </w:r>
          </w:p>
        </w:tc>
        <w:tc>
          <w:tcPr>
            <w:tcW w:w="1158" w:type="dxa"/>
            <w:textDirection w:val="tbRlV"/>
            <w:vAlign w:val="center"/>
          </w:tcPr>
          <w:p w14:paraId="0AF52F1C" w14:textId="77777777" w:rsidR="005C5B3B" w:rsidRPr="005F69ED" w:rsidRDefault="005C5B3B">
            <w:pPr>
              <w:pStyle w:val="Body01"/>
              <w:snapToGrid w:val="0"/>
              <w:ind w:leftChars="0" w:left="0" w:rightChars="0" w:right="0"/>
              <w:jc w:val="right"/>
              <w:rPr>
                <w:sz w:val="21"/>
                <w:szCs w:val="21"/>
              </w:rPr>
            </w:pPr>
            <w:r w:rsidRPr="005F69ED">
              <w:rPr>
                <w:sz w:val="21"/>
                <w:szCs w:val="21"/>
              </w:rPr>
              <w:t>…</w:t>
            </w:r>
          </w:p>
        </w:tc>
        <w:tc>
          <w:tcPr>
            <w:tcW w:w="702" w:type="dxa"/>
            <w:tcBorders>
              <w:top w:val="nil"/>
              <w:bottom w:val="nil"/>
              <w:right w:val="nil"/>
            </w:tcBorders>
            <w:vAlign w:val="center"/>
          </w:tcPr>
          <w:p w14:paraId="7B1CFAD1"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21CF263A" w14:textId="77777777" w:rsidR="005C5B3B" w:rsidRPr="005F69ED" w:rsidRDefault="005C5B3B">
            <w:pPr>
              <w:pStyle w:val="Body01"/>
              <w:snapToGrid w:val="0"/>
              <w:ind w:leftChars="0" w:left="0" w:rightChars="0" w:right="0"/>
              <w:jc w:val="center"/>
              <w:rPr>
                <w:sz w:val="21"/>
                <w:szCs w:val="21"/>
              </w:rPr>
            </w:pPr>
          </w:p>
        </w:tc>
      </w:tr>
      <w:tr w:rsidR="005C5B3B" w:rsidRPr="005F69ED" w14:paraId="07F59715" w14:textId="77777777">
        <w:trPr>
          <w:jc w:val="center"/>
        </w:trPr>
        <w:tc>
          <w:tcPr>
            <w:tcW w:w="3066" w:type="dxa"/>
            <w:tcBorders>
              <w:top w:val="nil"/>
              <w:left w:val="nil"/>
              <w:bottom w:val="nil"/>
              <w:right w:val="nil"/>
            </w:tcBorders>
            <w:vAlign w:val="center"/>
          </w:tcPr>
          <w:p w14:paraId="7879BC97" w14:textId="77777777" w:rsidR="005C5B3B" w:rsidRPr="005F69ED" w:rsidRDefault="005C5B3B">
            <w:pPr>
              <w:pStyle w:val="Body01"/>
              <w:snapToGrid w:val="0"/>
              <w:ind w:leftChars="0" w:left="0" w:rightChars="0" w:right="0"/>
              <w:jc w:val="center"/>
              <w:rPr>
                <w:sz w:val="21"/>
                <w:szCs w:val="21"/>
              </w:rPr>
            </w:pPr>
          </w:p>
        </w:tc>
        <w:tc>
          <w:tcPr>
            <w:tcW w:w="1228" w:type="dxa"/>
            <w:tcBorders>
              <w:top w:val="nil"/>
              <w:left w:val="nil"/>
              <w:bottom w:val="nil"/>
            </w:tcBorders>
            <w:vAlign w:val="center"/>
          </w:tcPr>
          <w:p w14:paraId="7144E7CF" w14:textId="77777777" w:rsidR="005C5B3B" w:rsidRPr="005F69ED" w:rsidRDefault="005C5B3B" w:rsidP="005C5B3B">
            <w:pPr>
              <w:pStyle w:val="Body01"/>
              <w:snapToGrid w:val="0"/>
              <w:ind w:leftChars="0" w:left="0" w:rightChars="0" w:right="0"/>
              <w:jc w:val="right"/>
              <w:rPr>
                <w:sz w:val="21"/>
                <w:szCs w:val="21"/>
              </w:rPr>
            </w:pPr>
            <w:r w:rsidRPr="005F69ED">
              <w:rPr>
                <w:sz w:val="21"/>
                <w:szCs w:val="21"/>
              </w:rPr>
              <w:t>n</w:t>
            </w:r>
          </w:p>
        </w:tc>
        <w:tc>
          <w:tcPr>
            <w:tcW w:w="1158" w:type="dxa"/>
            <w:vAlign w:val="center"/>
          </w:tcPr>
          <w:p w14:paraId="7B7DF33F" w14:textId="77777777" w:rsidR="005C5B3B" w:rsidRPr="005F69ED" w:rsidRDefault="005C5B3B">
            <w:pPr>
              <w:pStyle w:val="Body01"/>
              <w:snapToGrid w:val="0"/>
              <w:ind w:leftChars="0" w:left="0" w:rightChars="0" w:right="0"/>
              <w:jc w:val="center"/>
              <w:rPr>
                <w:sz w:val="21"/>
                <w:szCs w:val="21"/>
              </w:rPr>
            </w:pPr>
          </w:p>
        </w:tc>
        <w:tc>
          <w:tcPr>
            <w:tcW w:w="702" w:type="dxa"/>
            <w:tcBorders>
              <w:top w:val="nil"/>
              <w:bottom w:val="nil"/>
              <w:right w:val="nil"/>
            </w:tcBorders>
            <w:vAlign w:val="center"/>
          </w:tcPr>
          <w:p w14:paraId="29E9AC41" w14:textId="77777777" w:rsidR="005C5B3B" w:rsidRPr="005F69ED" w:rsidRDefault="005C5B3B">
            <w:pPr>
              <w:pStyle w:val="Body01"/>
              <w:snapToGrid w:val="0"/>
              <w:ind w:leftChars="0" w:left="0" w:rightChars="0" w:right="0"/>
              <w:jc w:val="center"/>
              <w:rPr>
                <w:sz w:val="21"/>
                <w:szCs w:val="21"/>
              </w:rPr>
            </w:pPr>
          </w:p>
        </w:tc>
        <w:tc>
          <w:tcPr>
            <w:tcW w:w="1170" w:type="dxa"/>
            <w:tcBorders>
              <w:top w:val="nil"/>
              <w:left w:val="nil"/>
              <w:bottom w:val="nil"/>
              <w:right w:val="nil"/>
            </w:tcBorders>
            <w:vAlign w:val="center"/>
          </w:tcPr>
          <w:p w14:paraId="0481F08A" w14:textId="77777777" w:rsidR="005C5B3B" w:rsidRPr="005F69ED" w:rsidRDefault="005C5B3B">
            <w:pPr>
              <w:pStyle w:val="Body01"/>
              <w:snapToGrid w:val="0"/>
              <w:ind w:leftChars="0" w:left="0" w:rightChars="0" w:right="0"/>
              <w:jc w:val="center"/>
              <w:rPr>
                <w:sz w:val="21"/>
                <w:szCs w:val="21"/>
              </w:rPr>
            </w:pPr>
          </w:p>
        </w:tc>
      </w:tr>
    </w:tbl>
    <w:p w14:paraId="73B1B5E6" w14:textId="77777777" w:rsidR="00B47AB1" w:rsidRPr="005F69ED" w:rsidRDefault="00B47AB1">
      <w:pPr>
        <w:rPr>
          <w:rFonts w:ascii="Times New Roman" w:hAnsi="Times New Roman"/>
        </w:rPr>
      </w:pPr>
    </w:p>
    <w:p w14:paraId="039C3E61" w14:textId="56160E44" w:rsidR="00B47AB1" w:rsidRPr="005F69ED" w:rsidRDefault="009B3E96">
      <w:pPr>
        <w:rPr>
          <w:rFonts w:ascii="Times New Roman" w:hAnsi="Times New Roman"/>
        </w:rPr>
      </w:pPr>
      <w:r w:rsidRPr="005F69ED">
        <w:rPr>
          <w:rFonts w:ascii="Times New Roman" w:hAnsi="Times New Roman"/>
          <w:kern w:val="0"/>
          <w:sz w:val="20"/>
          <w:szCs w:val="20"/>
        </w:rPr>
        <w:br w:type="page"/>
      </w:r>
      <w:r w:rsidR="003812B7" w:rsidRPr="005F69ED">
        <w:rPr>
          <w:rFonts w:ascii="Times New Roman" w:hAnsi="Times New Roman"/>
          <w:noProof/>
          <w:kern w:val="0"/>
          <w:sz w:val="20"/>
          <w:szCs w:val="20"/>
        </w:rPr>
        <w:lastRenderedPageBreak/>
        <mc:AlternateContent>
          <mc:Choice Requires="wpg">
            <w:drawing>
              <wp:inline distT="0" distB="0" distL="0" distR="0" wp14:anchorId="044B260B" wp14:editId="75E7BBA1">
                <wp:extent cx="2174875" cy="342900"/>
                <wp:effectExtent l="5080" t="13335" r="10795" b="5715"/>
                <wp:docPr id="1692286397" name="Group 1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4875" cy="342900"/>
                          <a:chOff x="2427" y="1686"/>
                          <a:chExt cx="1379" cy="463"/>
                        </a:xfrm>
                      </wpg:grpSpPr>
                      <wps:wsp>
                        <wps:cNvPr id="1395309149" name="Oval 1192"/>
                        <wps:cNvSpPr>
                          <a:spLocks noChangeArrowheads="1"/>
                        </wps:cNvSpPr>
                        <wps:spPr bwMode="auto">
                          <a:xfrm>
                            <a:off x="2427" y="1686"/>
                            <a:ext cx="1379" cy="463"/>
                          </a:xfrm>
                          <a:prstGeom prst="ellipse">
                            <a:avLst/>
                          </a:prstGeom>
                          <a:solidFill>
                            <a:srgbClr val="C0C0C0"/>
                          </a:solidFill>
                          <a:ln w="9525">
                            <a:solidFill>
                              <a:srgbClr val="000000"/>
                            </a:solidFill>
                            <a:round/>
                            <a:headEnd/>
                            <a:tailEnd/>
                          </a:ln>
                        </wps:spPr>
                        <wps:bodyPr rot="0" vert="horz" wrap="square" lIns="74295" tIns="8890" rIns="74295" bIns="8890" anchor="t" anchorCtr="0" upright="1">
                          <a:noAutofit/>
                        </wps:bodyPr>
                      </wps:wsp>
                      <wps:wsp>
                        <wps:cNvPr id="1209814074" name="Text Box 1193"/>
                        <wps:cNvSpPr txBox="1">
                          <a:spLocks noChangeArrowheads="1"/>
                        </wps:cNvSpPr>
                        <wps:spPr bwMode="auto">
                          <a:xfrm>
                            <a:off x="2686" y="1686"/>
                            <a:ext cx="917"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5EC12" w14:textId="77777777" w:rsidR="001C4C1C" w:rsidRPr="003B1184" w:rsidRDefault="001C4C1C" w:rsidP="007634A2">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wps:txbx>
                        <wps:bodyPr rot="0" vert="horz" wrap="square" lIns="74295" tIns="37800" rIns="74295" bIns="8890" anchor="t" anchorCtr="0" upright="1">
                          <a:noAutofit/>
                        </wps:bodyPr>
                      </wps:wsp>
                    </wpg:wgp>
                  </a:graphicData>
                </a:graphic>
              </wp:inline>
            </w:drawing>
          </mc:Choice>
          <mc:Fallback>
            <w:pict>
              <v:group w14:anchorId="044B260B" id="Group 1191" o:spid="_x0000_s1226" style="width:171.25pt;height:27pt;mso-position-horizontal-relative:char;mso-position-vertical-relative:line" coordorigin="2427,1686" coordsize="13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">
                <v:oval id="Oval 1192" o:spid="_x0000_s1227" style="position:absolute;left:2427;top:1686;width:13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" fillcolor="silver">
                  <v:textbox inset="5.85pt,.7pt,5.85pt,.7pt"/>
                </v:oval>
                <v:shape id="Text Box 1193" o:spid="_x0000_s1228" type="#_x0000_t202" style="position:absolute;left:2686;top:1686;width:917;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" filled="f" stroked="f">
                  <v:textbox inset="5.85pt,1.05mm,5.85pt,.7pt">
                    <w:txbxContent>
                      <w:p w14:paraId="1675EC12" w14:textId="77777777" w:rsidR="001C4C1C" w:rsidRPr="003B1184" w:rsidRDefault="001C4C1C" w:rsidP="007634A2">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v:textbox>
                </v:shape>
                <w10:anchorlock/>
              </v:group>
            </w:pict>
          </mc:Fallback>
        </mc:AlternateContent>
      </w:r>
    </w:p>
    <w:p w14:paraId="1C11D29A" w14:textId="74A69B22" w:rsidR="00B47AB1" w:rsidRPr="005F69ED" w:rsidRDefault="003812B7">
      <w:pPr>
        <w:rPr>
          <w:rFonts w:ascii="Times New Roman" w:hAnsi="Times New Roman"/>
          <w:sz w:val="22"/>
          <w:szCs w:val="22"/>
        </w:rPr>
      </w:pPr>
      <w:r w:rsidRPr="005F69ED">
        <w:rPr>
          <w:rFonts w:ascii="Times New Roman" w:hAnsi="Times New Roman"/>
          <w:noProof/>
          <w:sz w:val="22"/>
          <w:szCs w:val="22"/>
        </w:rPr>
        <mc:AlternateContent>
          <mc:Choice Requires="wps">
            <w:drawing>
              <wp:anchor distT="0" distB="0" distL="114300" distR="114300" simplePos="0" relativeHeight="251666944" behindDoc="0" locked="0" layoutInCell="1" allowOverlap="1" wp14:anchorId="51FF2752" wp14:editId="0F1D5DDD">
                <wp:simplePos x="0" y="0"/>
                <wp:positionH relativeFrom="column">
                  <wp:posOffset>-102870</wp:posOffset>
                </wp:positionH>
                <wp:positionV relativeFrom="paragraph">
                  <wp:posOffset>125730</wp:posOffset>
                </wp:positionV>
                <wp:extent cx="5956300" cy="2471420"/>
                <wp:effectExtent l="0" t="0" r="0" b="0"/>
                <wp:wrapNone/>
                <wp:docPr id="2035362561" name="Rectangle 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0" cy="2471420"/>
                        </a:xfrm>
                        <a:prstGeom prst="rect">
                          <a:avLst/>
                        </a:prstGeom>
                        <a:noFill/>
                        <a:ln w="19050" cap="rnd" algn="ctr">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45B15" id="Rectangle 937" o:spid="_x0000_s1026" style="position:absolute;margin-left:-8.1pt;margin-top:9.9pt;width:469pt;height:194.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" filled="f" strokeweight="1.5pt">
                <v:stroke dashstyle="1 1" endcap="round"/>
                <v:textbox inset="5.85pt,.7pt,5.85pt,.7pt"/>
              </v:rect>
            </w:pict>
          </mc:Fallback>
        </mc:AlternateContent>
      </w:r>
    </w:p>
    <w:p w14:paraId="72C91CBC" w14:textId="77777777" w:rsidR="00505885"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Q1</w:t>
      </w:r>
      <w:r w:rsidRPr="005F69ED">
        <w:rPr>
          <w:rFonts w:eastAsia="MS Mincho"/>
          <w:sz w:val="22"/>
          <w:szCs w:val="22"/>
        </w:rPr>
        <w:tab/>
      </w:r>
      <w:r w:rsidR="00F2408D" w:rsidRPr="005F69ED">
        <w:rPr>
          <w:rFonts w:eastAsia="MS Mincho"/>
          <w:sz w:val="22"/>
          <w:szCs w:val="22"/>
        </w:rPr>
        <w:t>Ta gọi cấu trúc dữ liệu mà khái niệm của nó được biểu diễn trong hình dưới đây là g</w:t>
      </w:r>
      <w:r w:rsidR="00DF6E43" w:rsidRPr="005F69ED">
        <w:rPr>
          <w:rFonts w:eastAsia="MS Mincho"/>
          <w:sz w:val="22"/>
          <w:szCs w:val="22"/>
        </w:rPr>
        <w:t>ì</w:t>
      </w:r>
      <w:r w:rsidR="00F2408D" w:rsidRPr="005F69ED">
        <w:rPr>
          <w:rFonts w:eastAsia="MS Mincho"/>
          <w:sz w:val="22"/>
          <w:szCs w:val="22"/>
        </w:rPr>
        <w:t xml:space="preserve">? </w:t>
      </w:r>
    </w:p>
    <w:p w14:paraId="28603A61" w14:textId="442A281F" w:rsidR="00B47AB1" w:rsidRPr="005F69ED" w:rsidRDefault="003812B7" w:rsidP="009F3F7D">
      <w:pPr>
        <w:jc w:val="center"/>
        <w:rPr>
          <w:rFonts w:ascii="Times New Roman" w:hAnsi="Times New Roman"/>
          <w:sz w:val="22"/>
          <w:szCs w:val="22"/>
        </w:rPr>
      </w:pPr>
      <w:r w:rsidRPr="005F69ED">
        <w:rPr>
          <w:rFonts w:ascii="Times New Roman" w:hAnsi="Times New Roman"/>
          <w:noProof/>
          <w:sz w:val="22"/>
          <w:szCs w:val="22"/>
        </w:rPr>
        <w:drawing>
          <wp:inline distT="0" distB="0" distL="0" distR="0" wp14:anchorId="5E8D5E76" wp14:editId="23F3344D">
            <wp:extent cx="2893060" cy="170815"/>
            <wp:effectExtent l="0" t="0" r="0" b="0"/>
            <wp:docPr id="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893060" cy="170815"/>
                    </a:xfrm>
                    <a:prstGeom prst="rect">
                      <a:avLst/>
                    </a:prstGeom>
                    <a:noFill/>
                    <a:ln>
                      <a:noFill/>
                    </a:ln>
                  </pic:spPr>
                </pic:pic>
              </a:graphicData>
            </a:graphic>
          </wp:inline>
        </w:drawing>
      </w:r>
    </w:p>
    <w:p w14:paraId="0EAC6C3D" w14:textId="77777777" w:rsidR="00B47AB1" w:rsidRPr="005F69ED" w:rsidRDefault="00B47AB1">
      <w:pPr>
        <w:jc w:val="center"/>
        <w:rPr>
          <w:rFonts w:ascii="Times New Roman" w:hAnsi="Times New Roman"/>
          <w:color w:val="FF0000"/>
          <w:sz w:val="22"/>
          <w:szCs w:val="22"/>
        </w:rPr>
      </w:pPr>
    </w:p>
    <w:p w14:paraId="07C12134" w14:textId="77777777" w:rsidR="00B47AB1"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Q2</w:t>
      </w:r>
      <w:r w:rsidRPr="005F69ED">
        <w:rPr>
          <w:rFonts w:eastAsia="MS Mincho"/>
          <w:sz w:val="22"/>
          <w:szCs w:val="22"/>
        </w:rPr>
        <w:tab/>
      </w:r>
      <w:r w:rsidR="004010DC" w:rsidRPr="005F69ED">
        <w:rPr>
          <w:rFonts w:eastAsia="MS Mincho"/>
          <w:sz w:val="22"/>
          <w:szCs w:val="22"/>
        </w:rPr>
        <w:t>Ta gọi cấu trúc dữ liệu kiểu “Last-In First-Out</w:t>
      </w:r>
      <w:r w:rsidR="00134576" w:rsidRPr="005F69ED">
        <w:rPr>
          <w:rFonts w:eastAsia="MS Mincho"/>
          <w:sz w:val="22"/>
          <w:szCs w:val="22"/>
        </w:rPr>
        <w:t xml:space="preserve"> (Vào sau ra trước)</w:t>
      </w:r>
      <w:r w:rsidR="004010DC" w:rsidRPr="005F69ED">
        <w:rPr>
          <w:rFonts w:eastAsia="MS Mincho"/>
          <w:sz w:val="22"/>
          <w:szCs w:val="22"/>
        </w:rPr>
        <w:t xml:space="preserve">” là gì?  </w:t>
      </w:r>
      <w:r w:rsidR="00941D3B" w:rsidRPr="005F69ED">
        <w:rPr>
          <w:rFonts w:eastAsia="MS Mincho"/>
          <w:sz w:val="22"/>
          <w:szCs w:val="22"/>
        </w:rPr>
        <w:t xml:space="preserve"> </w:t>
      </w:r>
    </w:p>
    <w:p w14:paraId="17236E7B" w14:textId="77777777" w:rsidR="009B3E96" w:rsidRPr="005F69ED" w:rsidRDefault="009B3E96" w:rsidP="009B3E96">
      <w:pPr>
        <w:rPr>
          <w:rFonts w:ascii="Times New Roman" w:hAnsi="Times New Roman"/>
        </w:rPr>
      </w:pPr>
    </w:p>
    <w:p w14:paraId="45522D10" w14:textId="77777777" w:rsidR="00B47AB1"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Q3</w:t>
      </w:r>
      <w:r w:rsidRPr="005F69ED">
        <w:rPr>
          <w:rFonts w:eastAsia="MS Mincho"/>
          <w:sz w:val="22"/>
          <w:szCs w:val="22"/>
        </w:rPr>
        <w:tab/>
      </w:r>
      <w:r w:rsidR="00B77FE0" w:rsidRPr="005F69ED">
        <w:rPr>
          <w:rFonts w:eastAsia="MS Mincho"/>
          <w:sz w:val="22"/>
          <w:szCs w:val="22"/>
        </w:rPr>
        <w:t>Ta gọi cấu trúc dữ liệu kiểu “First-In First-Out</w:t>
      </w:r>
      <w:r w:rsidR="00134576" w:rsidRPr="005F69ED">
        <w:rPr>
          <w:rFonts w:eastAsia="MS Mincho"/>
          <w:sz w:val="22"/>
          <w:szCs w:val="22"/>
        </w:rPr>
        <w:t xml:space="preserve"> (Vào trước ra trước)</w:t>
      </w:r>
      <w:r w:rsidR="00B77FE0" w:rsidRPr="005F69ED">
        <w:rPr>
          <w:rFonts w:eastAsia="MS Mincho"/>
          <w:sz w:val="22"/>
          <w:szCs w:val="22"/>
        </w:rPr>
        <w:t xml:space="preserve">” là gì? </w:t>
      </w:r>
    </w:p>
    <w:p w14:paraId="7C97AA7B" w14:textId="77777777" w:rsidR="009B3E96" w:rsidRPr="005F69ED" w:rsidRDefault="009B3E96" w:rsidP="009B3E96">
      <w:pPr>
        <w:rPr>
          <w:rFonts w:ascii="Times New Roman" w:hAnsi="Times New Roman"/>
        </w:rPr>
      </w:pPr>
    </w:p>
    <w:p w14:paraId="6174318F" w14:textId="77777777" w:rsidR="00746ADD"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Q4</w:t>
      </w:r>
      <w:r w:rsidRPr="005F69ED">
        <w:rPr>
          <w:rFonts w:eastAsia="MS Mincho"/>
          <w:sz w:val="22"/>
          <w:szCs w:val="22"/>
        </w:rPr>
        <w:tab/>
      </w:r>
      <w:r w:rsidR="00746ADD" w:rsidRPr="005F69ED">
        <w:rPr>
          <w:rFonts w:eastAsia="MS Mincho"/>
          <w:sz w:val="22"/>
          <w:szCs w:val="22"/>
        </w:rPr>
        <w:t xml:space="preserve">Định nghĩa </w:t>
      </w:r>
      <w:r w:rsidR="00867E9E" w:rsidRPr="005F69ED">
        <w:rPr>
          <w:rFonts w:eastAsia="MS Mincho"/>
          <w:sz w:val="22"/>
          <w:szCs w:val="22"/>
        </w:rPr>
        <w:t>“</w:t>
      </w:r>
      <w:r w:rsidR="00746ADD" w:rsidRPr="005F69ED">
        <w:rPr>
          <w:rFonts w:eastAsia="MS Mincho"/>
          <w:sz w:val="22"/>
          <w:szCs w:val="22"/>
        </w:rPr>
        <w:t>cây nhị phân</w:t>
      </w:r>
      <w:r w:rsidR="00867E9E" w:rsidRPr="005F69ED">
        <w:rPr>
          <w:rFonts w:eastAsia="MS Mincho"/>
          <w:sz w:val="22"/>
          <w:szCs w:val="22"/>
        </w:rPr>
        <w:t>”</w:t>
      </w:r>
      <w:r w:rsidR="00746ADD" w:rsidRPr="005F69ED">
        <w:rPr>
          <w:rFonts w:eastAsia="MS Mincho"/>
          <w:sz w:val="22"/>
          <w:szCs w:val="22"/>
        </w:rPr>
        <w:t xml:space="preserve"> và </w:t>
      </w:r>
      <w:r w:rsidR="00867E9E" w:rsidRPr="005F69ED">
        <w:rPr>
          <w:rFonts w:eastAsia="MS Mincho"/>
          <w:sz w:val="22"/>
          <w:szCs w:val="22"/>
        </w:rPr>
        <w:t>“</w:t>
      </w:r>
      <w:r w:rsidR="00153D56" w:rsidRPr="005F69ED">
        <w:rPr>
          <w:rFonts w:eastAsia="MS Mincho"/>
          <w:sz w:val="22"/>
          <w:szCs w:val="22"/>
        </w:rPr>
        <w:t>cây nhị phân hoàn chỉnh</w:t>
      </w:r>
      <w:r w:rsidR="00867E9E" w:rsidRPr="005F69ED">
        <w:rPr>
          <w:rFonts w:eastAsia="MS Mincho"/>
          <w:sz w:val="22"/>
          <w:szCs w:val="22"/>
        </w:rPr>
        <w:t>”.</w:t>
      </w:r>
    </w:p>
    <w:p w14:paraId="419E24F9" w14:textId="77777777" w:rsidR="009B3E96" w:rsidRPr="005F69ED" w:rsidRDefault="009B3E96" w:rsidP="009B3E96">
      <w:pPr>
        <w:rPr>
          <w:rFonts w:ascii="Times New Roman" w:hAnsi="Times New Roman"/>
        </w:rPr>
      </w:pPr>
    </w:p>
    <w:p w14:paraId="6AFD3F1E" w14:textId="77777777" w:rsidR="00B47AB1"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Q5</w:t>
      </w:r>
      <w:r w:rsidRPr="005F69ED">
        <w:rPr>
          <w:rFonts w:eastAsia="MS Mincho"/>
          <w:sz w:val="22"/>
          <w:szCs w:val="22"/>
        </w:rPr>
        <w:tab/>
      </w:r>
      <w:r w:rsidR="00746ADD" w:rsidRPr="005F69ED">
        <w:rPr>
          <w:rFonts w:eastAsia="MS Mincho"/>
          <w:sz w:val="22"/>
          <w:szCs w:val="22"/>
        </w:rPr>
        <w:t>Ta gọi cây nhị phân thỏa mãn quan hệ sau là gì: “giá trị của con trái &lt; giá trị của phần tử cha &lt; giá trị con phải”?</w:t>
      </w:r>
    </w:p>
    <w:p w14:paraId="106B59DD" w14:textId="77777777" w:rsidR="00B47AB1" w:rsidRPr="005F69ED" w:rsidRDefault="00B47AB1">
      <w:pPr>
        <w:rPr>
          <w:rFonts w:ascii="Times New Roman" w:hAnsi="Times New Roman"/>
          <w:sz w:val="22"/>
          <w:szCs w:val="22"/>
        </w:rPr>
      </w:pPr>
    </w:p>
    <w:p w14:paraId="01631F6C" w14:textId="77777777" w:rsidR="00B47AB1" w:rsidRPr="005F69ED" w:rsidRDefault="00B47AB1">
      <w:pPr>
        <w:rPr>
          <w:rFonts w:ascii="Times New Roman" w:hAnsi="Times New Roman"/>
          <w:sz w:val="22"/>
          <w:szCs w:val="22"/>
        </w:rPr>
      </w:pPr>
    </w:p>
    <w:p w14:paraId="52B9252F" w14:textId="77777777" w:rsidR="009B3E96" w:rsidRPr="005F69ED" w:rsidRDefault="009B3E96">
      <w:pPr>
        <w:rPr>
          <w:rFonts w:ascii="Times New Roman" w:hAnsi="Times New Roman"/>
          <w:sz w:val="22"/>
          <w:szCs w:val="22"/>
        </w:rPr>
      </w:pPr>
    </w:p>
    <w:p w14:paraId="23D469B3" w14:textId="77777777" w:rsidR="00B47AB1" w:rsidRPr="005F69ED" w:rsidRDefault="00B47AB1" w:rsidP="001C4C1C">
      <w:pPr>
        <w:ind w:left="636" w:hangingChars="288" w:hanging="636"/>
        <w:rPr>
          <w:rFonts w:ascii="Times New Roman" w:hAnsi="Times New Roman"/>
        </w:rPr>
      </w:pPr>
      <w:r w:rsidRPr="005F69ED">
        <w:rPr>
          <w:rStyle w:val="QuestionArial11ptChar"/>
          <w:rFonts w:ascii="Times New Roman" w:hAnsi="Times New Roman" w:cs="Times New Roman"/>
        </w:rPr>
        <w:t>A1</w:t>
      </w:r>
      <w:r w:rsidRPr="005F69ED">
        <w:rPr>
          <w:rFonts w:ascii="Times New Roman" w:hAnsi="Times New Roman"/>
        </w:rPr>
        <w:tab/>
      </w:r>
      <w:r w:rsidR="00685CA0" w:rsidRPr="005F69ED">
        <w:rPr>
          <w:rFonts w:ascii="Times New Roman" w:hAnsi="Times New Roman"/>
        </w:rPr>
        <w:t>Danh sách</w:t>
      </w:r>
    </w:p>
    <w:p w14:paraId="26E7AD01" w14:textId="77777777" w:rsidR="006621A1" w:rsidRPr="005F69ED" w:rsidRDefault="006621A1" w:rsidP="001C4C1C">
      <w:pPr>
        <w:ind w:left="605" w:hangingChars="288" w:hanging="605"/>
        <w:rPr>
          <w:rFonts w:ascii="Times New Roman" w:hAnsi="Times New Roman"/>
        </w:rPr>
      </w:pPr>
    </w:p>
    <w:p w14:paraId="20E4C2F3" w14:textId="77777777" w:rsidR="00B47AB1" w:rsidRPr="005F69ED" w:rsidRDefault="00B47AB1" w:rsidP="001C4C1C">
      <w:pPr>
        <w:ind w:left="636" w:hangingChars="288" w:hanging="636"/>
        <w:rPr>
          <w:rFonts w:ascii="Times New Roman" w:hAnsi="Times New Roman"/>
        </w:rPr>
      </w:pPr>
      <w:r w:rsidRPr="005F69ED">
        <w:rPr>
          <w:rStyle w:val="QuestionArial11ptChar"/>
          <w:rFonts w:ascii="Times New Roman" w:hAnsi="Times New Roman" w:cs="Times New Roman"/>
        </w:rPr>
        <w:t>A2</w:t>
      </w:r>
      <w:r w:rsidRPr="005F69ED">
        <w:rPr>
          <w:rFonts w:ascii="Times New Roman" w:hAnsi="Times New Roman"/>
        </w:rPr>
        <w:tab/>
      </w:r>
      <w:r w:rsidR="00685CA0" w:rsidRPr="005F69ED">
        <w:rPr>
          <w:rFonts w:ascii="Times New Roman" w:hAnsi="Times New Roman"/>
        </w:rPr>
        <w:t xml:space="preserve">Ngăn xếp </w:t>
      </w:r>
    </w:p>
    <w:p w14:paraId="0317B7FA" w14:textId="77777777" w:rsidR="006621A1" w:rsidRPr="005F69ED" w:rsidRDefault="006621A1" w:rsidP="001C4C1C">
      <w:pPr>
        <w:ind w:left="605" w:hangingChars="288" w:hanging="605"/>
        <w:rPr>
          <w:rFonts w:ascii="Times New Roman" w:hAnsi="Times New Roman"/>
        </w:rPr>
      </w:pPr>
    </w:p>
    <w:p w14:paraId="3FF9A12D" w14:textId="77777777" w:rsidR="00B47AB1" w:rsidRPr="005F69ED" w:rsidRDefault="00B47AB1" w:rsidP="001C4C1C">
      <w:pPr>
        <w:ind w:left="636" w:hangingChars="288" w:hanging="636"/>
        <w:rPr>
          <w:rFonts w:ascii="Times New Roman" w:hAnsi="Times New Roman"/>
        </w:rPr>
      </w:pPr>
      <w:r w:rsidRPr="005F69ED">
        <w:rPr>
          <w:rStyle w:val="QuestionArial11ptChar"/>
          <w:rFonts w:ascii="Times New Roman" w:hAnsi="Times New Roman" w:cs="Times New Roman"/>
        </w:rPr>
        <w:t>A3</w:t>
      </w:r>
      <w:r w:rsidRPr="005F69ED">
        <w:rPr>
          <w:rFonts w:ascii="Times New Roman" w:hAnsi="Times New Roman"/>
        </w:rPr>
        <w:tab/>
      </w:r>
      <w:r w:rsidR="00685CA0" w:rsidRPr="005F69ED">
        <w:rPr>
          <w:rFonts w:ascii="Times New Roman" w:hAnsi="Times New Roman"/>
        </w:rPr>
        <w:t xml:space="preserve">Hàng đợi </w:t>
      </w:r>
    </w:p>
    <w:p w14:paraId="66A90D65" w14:textId="77777777" w:rsidR="006621A1" w:rsidRPr="005F69ED" w:rsidRDefault="006621A1" w:rsidP="001C4C1C">
      <w:pPr>
        <w:ind w:left="605" w:hangingChars="288" w:hanging="605"/>
        <w:rPr>
          <w:rFonts w:ascii="Times New Roman" w:hAnsi="Times New Roman"/>
        </w:rPr>
      </w:pPr>
    </w:p>
    <w:p w14:paraId="7E73C88F" w14:textId="77777777" w:rsidR="00685CA0" w:rsidRPr="005F69ED" w:rsidRDefault="00B47AB1" w:rsidP="001C4C1C">
      <w:pPr>
        <w:pStyle w:val="Question"/>
        <w:tabs>
          <w:tab w:val="left" w:pos="2978"/>
        </w:tabs>
        <w:ind w:left="640" w:hanging="640"/>
        <w:rPr>
          <w:rFonts w:eastAsia="MS Mincho"/>
          <w:sz w:val="22"/>
          <w:szCs w:val="22"/>
        </w:rPr>
      </w:pPr>
      <w:r w:rsidRPr="005F69ED">
        <w:rPr>
          <w:rStyle w:val="QuestionArial11ptChar"/>
          <w:rFonts w:ascii="Times New Roman" w:hAnsi="Times New Roman" w:cs="Times New Roman"/>
        </w:rPr>
        <w:t>A4</w:t>
      </w:r>
      <w:r w:rsidRPr="005F69ED">
        <w:rPr>
          <w:rStyle w:val="QuestionArial11ptChar"/>
          <w:rFonts w:ascii="Times New Roman" w:hAnsi="Times New Roman" w:cs="Times New Roman"/>
        </w:rPr>
        <w:tab/>
      </w:r>
      <w:r w:rsidR="00685CA0" w:rsidRPr="005F69ED">
        <w:rPr>
          <w:rFonts w:eastAsia="MS Mincho"/>
          <w:sz w:val="22"/>
          <w:szCs w:val="22"/>
        </w:rPr>
        <w:t>Cây nhị phân</w:t>
      </w:r>
      <w:r w:rsidRPr="005F69ED">
        <w:rPr>
          <w:rFonts w:eastAsia="MS Mincho"/>
          <w:sz w:val="22"/>
          <w:szCs w:val="22"/>
        </w:rPr>
        <w:t>:</w:t>
      </w:r>
      <w:r w:rsidR="005C5B3B" w:rsidRPr="005F69ED">
        <w:rPr>
          <w:rFonts w:eastAsia="MS Mincho"/>
          <w:sz w:val="22"/>
          <w:szCs w:val="22"/>
        </w:rPr>
        <w:tab/>
      </w:r>
      <w:r w:rsidR="00685CA0" w:rsidRPr="005F69ED">
        <w:rPr>
          <w:rFonts w:eastAsia="MS Mincho"/>
          <w:sz w:val="22"/>
          <w:szCs w:val="22"/>
        </w:rPr>
        <w:t xml:space="preserve">Cây mà mỗi nút của nó có không quá 2 con </w:t>
      </w:r>
    </w:p>
    <w:p w14:paraId="3AE2133B" w14:textId="77777777" w:rsidR="00685CA0" w:rsidRPr="005F69ED" w:rsidRDefault="00153D56" w:rsidP="001C4C1C">
      <w:pPr>
        <w:tabs>
          <w:tab w:val="left" w:pos="2978"/>
        </w:tabs>
        <w:ind w:leftChars="304" w:left="2977" w:hangingChars="1063" w:hanging="2339"/>
        <w:rPr>
          <w:rFonts w:ascii="Times New Roman" w:hAnsi="Times New Roman"/>
          <w:sz w:val="22"/>
          <w:szCs w:val="22"/>
        </w:rPr>
      </w:pPr>
      <w:r w:rsidRPr="005F69ED">
        <w:rPr>
          <w:rFonts w:ascii="Times New Roman" w:hAnsi="Times New Roman"/>
          <w:sz w:val="22"/>
          <w:szCs w:val="22"/>
        </w:rPr>
        <w:t>Cây nhị phân hoàn chỉnh</w:t>
      </w:r>
      <w:r w:rsidR="00B47AB1" w:rsidRPr="005F69ED">
        <w:rPr>
          <w:rFonts w:ascii="Times New Roman" w:hAnsi="Times New Roman"/>
          <w:sz w:val="22"/>
          <w:szCs w:val="22"/>
        </w:rPr>
        <w:t>:</w:t>
      </w:r>
      <w:r w:rsidR="00867E9E" w:rsidRPr="005F69ED">
        <w:rPr>
          <w:rFonts w:ascii="Times New Roman" w:hAnsi="Times New Roman"/>
          <w:sz w:val="22"/>
          <w:szCs w:val="22"/>
        </w:rPr>
        <w:t xml:space="preserve"> </w:t>
      </w:r>
      <w:r w:rsidR="00867E9E" w:rsidRPr="005F69ED">
        <w:rPr>
          <w:rFonts w:ascii="Times New Roman" w:hAnsi="Times New Roman"/>
          <w:sz w:val="22"/>
          <w:szCs w:val="22"/>
        </w:rPr>
        <w:tab/>
        <w:t>C</w:t>
      </w:r>
      <w:r w:rsidR="00685CA0" w:rsidRPr="005F69ED">
        <w:rPr>
          <w:rFonts w:ascii="Times New Roman" w:hAnsi="Times New Roman"/>
          <w:sz w:val="22"/>
          <w:szCs w:val="22"/>
        </w:rPr>
        <w:t xml:space="preserve">ây nhị phân mà tất cả các lá có chiều sâu như nhau hoặc 2 lá bất kì có chênh lệch chiều sâu nhỏ hơn hoặc bằng 1 và các lá hướng về phía trái  </w:t>
      </w:r>
    </w:p>
    <w:p w14:paraId="0E088CE3" w14:textId="77777777" w:rsidR="006621A1" w:rsidRPr="005F69ED" w:rsidRDefault="006621A1" w:rsidP="001C4C1C">
      <w:pPr>
        <w:pStyle w:val="Question"/>
        <w:ind w:left="640" w:hanging="640"/>
        <w:rPr>
          <w:rStyle w:val="QuestionArial11ptChar"/>
          <w:rFonts w:ascii="Times New Roman" w:eastAsia="MS Mincho" w:hAnsi="Times New Roman" w:cs="Times New Roman"/>
        </w:rPr>
      </w:pPr>
    </w:p>
    <w:p w14:paraId="79119AC2" w14:textId="77777777" w:rsidR="00A87B33" w:rsidRPr="005F69ED" w:rsidRDefault="00B47AB1" w:rsidP="001C4C1C">
      <w:pPr>
        <w:pStyle w:val="Question"/>
        <w:ind w:left="640" w:hanging="640"/>
        <w:rPr>
          <w:rFonts w:eastAsia="MS Mincho"/>
          <w:sz w:val="22"/>
          <w:szCs w:val="22"/>
        </w:rPr>
      </w:pPr>
      <w:r w:rsidRPr="005F69ED">
        <w:rPr>
          <w:rStyle w:val="QuestionArial11ptChar"/>
          <w:rFonts w:ascii="Times New Roman" w:hAnsi="Times New Roman" w:cs="Times New Roman"/>
        </w:rPr>
        <w:t>A5</w:t>
      </w:r>
      <w:r w:rsidRPr="005F69ED">
        <w:rPr>
          <w:rStyle w:val="QuestionArial11ptChar"/>
          <w:rFonts w:ascii="Times New Roman" w:hAnsi="Times New Roman" w:cs="Times New Roman"/>
        </w:rPr>
        <w:tab/>
      </w:r>
      <w:r w:rsidR="00A87B33" w:rsidRPr="005F69ED">
        <w:rPr>
          <w:rFonts w:eastAsia="MS Mincho"/>
          <w:sz w:val="22"/>
          <w:szCs w:val="22"/>
        </w:rPr>
        <w:t xml:space="preserve">Cây nhị phân tìm kiếm </w:t>
      </w:r>
    </w:p>
    <w:p w14:paraId="336AEA74" w14:textId="77777777" w:rsidR="00B47AB1" w:rsidRPr="005F69ED" w:rsidRDefault="00B47AB1">
      <w:pPr>
        <w:rPr>
          <w:rFonts w:ascii="Times New Roman" w:hAnsi="Times New Roman"/>
          <w:sz w:val="22"/>
          <w:szCs w:val="22"/>
        </w:rPr>
      </w:pPr>
    </w:p>
    <w:p w14:paraId="27B14639" w14:textId="77777777" w:rsidR="007A5E4D" w:rsidRPr="005F69ED" w:rsidRDefault="00B47AB1" w:rsidP="007A5E4D">
      <w:pPr>
        <w:pStyle w:val="3"/>
        <w:numPr>
          <w:ilvl w:val="0"/>
          <w:numId w:val="0"/>
        </w:numPr>
        <w:rPr>
          <w:rFonts w:ascii="Times New Roman" w:eastAsia="MS Mincho" w:hAnsi="Times New Roman" w:cs="Times New Roman"/>
        </w:rPr>
      </w:pPr>
      <w:r w:rsidRPr="005F69ED">
        <w:rPr>
          <w:rFonts w:ascii="Times New Roman" w:hAnsi="Times New Roman" w:cs="Times New Roman"/>
        </w:rPr>
        <w:br w:type="page"/>
      </w:r>
      <w:r w:rsidR="007A5E4D" w:rsidRPr="005F69ED">
        <w:rPr>
          <w:rFonts w:ascii="Times New Roman" w:hAnsi="Times New Roman" w:cs="Times New Roman"/>
          <w:color w:val="FFFFFF"/>
        </w:rPr>
        <w:lastRenderedPageBreak/>
        <w:t>1.4</w:t>
      </w:r>
      <w:r w:rsidR="007A5E4D" w:rsidRPr="005F69ED">
        <w:rPr>
          <w:rFonts w:ascii="Times New Roman" w:hAnsi="Times New Roman" w:cs="Times New Roman"/>
        </w:rPr>
        <w:t xml:space="preserve"> Giải thuật</w:t>
      </w:r>
    </w:p>
    <w:p w14:paraId="56DFC9A1" w14:textId="30231AFA" w:rsidR="007A5E4D" w:rsidRPr="005F69ED" w:rsidRDefault="003812B7" w:rsidP="001C4C1C">
      <w:pPr>
        <w:pStyle w:val="Intro"/>
        <w:ind w:left="315"/>
        <w:outlineLvl w:val="0"/>
        <w:rPr>
          <w:rFonts w:ascii="Times New Roman" w:hAnsi="Times New Roman"/>
        </w:rPr>
      </w:pPr>
      <w:r w:rsidRPr="005F69ED">
        <w:rPr>
          <w:rFonts w:ascii="Times New Roman" w:hAnsi="Times New Roman"/>
          <w:noProof/>
          <w:color w:val="FFFFFF"/>
        </w:rPr>
        <mc:AlternateContent>
          <mc:Choice Requires="wpg">
            <w:drawing>
              <wp:anchor distT="0" distB="0" distL="114300" distR="114300" simplePos="0" relativeHeight="251753984" behindDoc="1" locked="0" layoutInCell="1" allowOverlap="1" wp14:anchorId="44945EE3" wp14:editId="66B1053E">
                <wp:simplePos x="0" y="0"/>
                <wp:positionH relativeFrom="column">
                  <wp:posOffset>-217170</wp:posOffset>
                </wp:positionH>
                <wp:positionV relativeFrom="paragraph">
                  <wp:posOffset>-638810</wp:posOffset>
                </wp:positionV>
                <wp:extent cx="6221730" cy="501650"/>
                <wp:effectExtent l="0" t="0" r="0" b="0"/>
                <wp:wrapNone/>
                <wp:docPr id="856718180" name="Group 1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501650"/>
                          <a:chOff x="1058" y="1827"/>
                          <a:chExt cx="9798" cy="790"/>
                        </a:xfrm>
                      </wpg:grpSpPr>
                      <wps:wsp>
                        <wps:cNvPr id="1482778118" name="Rectangle 1364"/>
                        <wps:cNvSpPr>
                          <a:spLocks noChangeArrowheads="1"/>
                        </wps:cNvSpPr>
                        <wps:spPr bwMode="auto">
                          <a:xfrm>
                            <a:off x="1058" y="1987"/>
                            <a:ext cx="9798" cy="497"/>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9B6E1C" w14:textId="77777777" w:rsidR="001C4C1C" w:rsidRPr="00C7782D" w:rsidRDefault="001C4C1C" w:rsidP="007A5E4D">
                              <w:pPr>
                                <w:rPr>
                                  <w:rFonts w:ascii="Impact" w:hAnsi="Impact" w:cs="Arial"/>
                                  <w:sz w:val="28"/>
                                  <w:szCs w:val="28"/>
                                </w:rPr>
                              </w:pPr>
                            </w:p>
                          </w:txbxContent>
                        </wps:txbx>
                        <wps:bodyPr rot="0" vert="horz" wrap="square" lIns="0" tIns="0" rIns="0" bIns="0" anchor="t" anchorCtr="0" upright="1">
                          <a:noAutofit/>
                        </wps:bodyPr>
                      </wps:wsp>
                      <wps:wsp>
                        <wps:cNvPr id="2033879465" name="AutoShape 1365"/>
                        <wps:cNvSpPr>
                          <a:spLocks noChangeArrowheads="1"/>
                        </wps:cNvSpPr>
                        <wps:spPr bwMode="auto">
                          <a:xfrm>
                            <a:off x="1376" y="1827"/>
                            <a:ext cx="770" cy="790"/>
                          </a:xfrm>
                          <a:prstGeom prst="roundRect">
                            <a:avLst>
                              <a:gd name="adj" fmla="val 16667"/>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DC2C9C6" w14:textId="77777777" w:rsidR="001C4C1C" w:rsidRPr="00C7782D" w:rsidRDefault="001C4C1C" w:rsidP="007A5E4D">
                              <w:pPr>
                                <w:spacing w:line="500" w:lineRule="exact"/>
                                <w:jc w:val="center"/>
                                <w:rPr>
                                  <w:rFonts w:ascii="Impact" w:hAnsi="Impact"/>
                                  <w:color w:val="FFFFFF"/>
                                  <w:sz w:val="36"/>
                                  <w:szCs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45EE3" id="Group 1363" o:spid="_x0000_s1229" style="position:absolute;left:0;text-align:left;margin-left:-17.1pt;margin-top:-50.3pt;width:489.9pt;height:39.5pt;z-index:-251562496;mso-position-horizontal-relative:text;mso-position-vertical-relative:text" coordorigin="1058,1827" coordsize="979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">
                <v:rect id="Rectangle 1364" o:spid="_x0000_s1230" style="position:absolute;left:1058;top:1987;width:9798;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" fillcolor="silver" stroked="f">
                  <v:textbox inset="0,0,0,0">
                    <w:txbxContent>
                      <w:p w14:paraId="009B6E1C" w14:textId="77777777" w:rsidR="001C4C1C" w:rsidRPr="00C7782D" w:rsidRDefault="001C4C1C" w:rsidP="007A5E4D">
                        <w:pPr>
                          <w:rPr>
                            <w:rFonts w:ascii="Impact" w:hAnsi="Impact" w:cs="Arial"/>
                            <w:sz w:val="28"/>
                            <w:szCs w:val="28"/>
                          </w:rPr>
                        </w:pPr>
                      </w:p>
                    </w:txbxContent>
                  </v:textbox>
                </v:rect>
                <v:roundrect id="AutoShape 1365" o:spid="_x0000_s1231" style="position:absolute;left:1376;top:1827;width:770;height:7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" fillcolor="black" stroked="f">
                  <v:textbox inset="0,0,0,0">
                    <w:txbxContent>
                      <w:p w14:paraId="3DC2C9C6" w14:textId="77777777" w:rsidR="001C4C1C" w:rsidRPr="00C7782D" w:rsidRDefault="001C4C1C" w:rsidP="007A5E4D">
                        <w:pPr>
                          <w:spacing w:line="500" w:lineRule="exact"/>
                          <w:jc w:val="center"/>
                          <w:rPr>
                            <w:rFonts w:ascii="Impact" w:hAnsi="Impact"/>
                            <w:color w:val="FFFFFF"/>
                            <w:sz w:val="36"/>
                            <w:szCs w:val="36"/>
                          </w:rPr>
                        </w:pPr>
                      </w:p>
                    </w:txbxContent>
                  </v:textbox>
                </v:roundrect>
              </v:group>
            </w:pict>
          </mc:Fallback>
        </mc:AlternateContent>
      </w:r>
      <w:r w:rsidR="007A5E4D" w:rsidRPr="005F69ED">
        <w:rPr>
          <w:rFonts w:ascii="Times New Roman" w:hAnsi="Times New Roman"/>
        </w:rPr>
        <w:t>Mở đầu</w:t>
      </w:r>
    </w:p>
    <w:p w14:paraId="624705EB" w14:textId="77777777" w:rsidR="007A5E4D" w:rsidRPr="005F69ED" w:rsidRDefault="007A5E4D" w:rsidP="001C4C1C">
      <w:pPr>
        <w:pStyle w:val="Body01"/>
        <w:ind w:left="315" w:right="315"/>
      </w:pPr>
      <w:r w:rsidRPr="005F69ED">
        <w:t xml:space="preserve">Một tập hợp các thủ tục để giải quyết </w:t>
      </w:r>
      <w:r w:rsidR="00E8439B" w:rsidRPr="005F69ED">
        <w:t>một</w:t>
      </w:r>
      <w:r w:rsidRPr="005F69ED">
        <w:t xml:space="preserve"> vấn đề gọi là </w:t>
      </w:r>
      <w:r w:rsidR="00E8439B" w:rsidRPr="005F69ED">
        <w:t>một</w:t>
      </w:r>
      <w:r w:rsidRPr="005F69ED">
        <w:t xml:space="preserve"> giải thuật. Hình vẽ biểu thị tập các thủ tục để đạt tới kết quả thích hợp gọi là lưu đồ. Chúng ta sẽ nghiên cứu một số giải thuật cơ bản.</w:t>
      </w:r>
      <w:r w:rsidRPr="005F69ED">
        <w:rPr>
          <w:rStyle w:val="FootnoteReference"/>
        </w:rPr>
        <w:footnoteReference w:id="55"/>
      </w:r>
    </w:p>
    <w:p w14:paraId="59BAFFCE" w14:textId="77777777" w:rsidR="007A5E4D" w:rsidRPr="005F69ED" w:rsidRDefault="007A5E4D" w:rsidP="001C4C1C">
      <w:pPr>
        <w:pStyle w:val="Body01"/>
        <w:ind w:left="315" w:right="315"/>
      </w:pPr>
    </w:p>
    <w:p w14:paraId="75F47034" w14:textId="77777777" w:rsidR="007A5E4D" w:rsidRPr="005F69ED" w:rsidRDefault="007A5E4D" w:rsidP="001C4C1C">
      <w:pPr>
        <w:pStyle w:val="Body01"/>
        <w:ind w:left="315" w:right="315"/>
      </w:pPr>
    </w:p>
    <w:p w14:paraId="3D816A16" w14:textId="77777777" w:rsidR="007A5E4D" w:rsidRPr="005F69ED" w:rsidRDefault="007A5E4D" w:rsidP="001C4C1C">
      <w:pPr>
        <w:pStyle w:val="Body01"/>
        <w:ind w:leftChars="0" w:left="314" w:right="315"/>
        <w:rPr>
          <w:b/>
          <w:color w:val="FF0000"/>
          <w:sz w:val="40"/>
          <w:szCs w:val="40"/>
          <w:shd w:val="pct15" w:color="auto" w:fill="FFFFFF"/>
        </w:rPr>
      </w:pPr>
      <w:r w:rsidRPr="005F69ED">
        <w:rPr>
          <w:b/>
          <w:sz w:val="40"/>
          <w:szCs w:val="40"/>
          <w:shd w:val="pct15" w:color="auto" w:fill="FFFFFF"/>
        </w:rPr>
        <w:t xml:space="preserve">1.4.1 </w:t>
      </w:r>
      <w:r w:rsidR="00D13921" w:rsidRPr="005F69ED">
        <w:rPr>
          <w:b/>
          <w:sz w:val="40"/>
          <w:szCs w:val="40"/>
          <w:shd w:val="pct15" w:color="auto" w:fill="FFFFFF"/>
        </w:rPr>
        <w:t>Các g</w:t>
      </w:r>
      <w:r w:rsidRPr="005F69ED">
        <w:rPr>
          <w:b/>
          <w:sz w:val="40"/>
          <w:szCs w:val="40"/>
          <w:shd w:val="pct15" w:color="auto" w:fill="FFFFFF"/>
        </w:rPr>
        <w:t>iải thuật tìm kiếm</w:t>
      </w:r>
    </w:p>
    <w:p w14:paraId="28CF96C0" w14:textId="77777777" w:rsidR="007A5E4D" w:rsidRPr="005F69ED" w:rsidRDefault="007A5E4D"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7A5E4D" w:rsidRPr="005F69ED" w14:paraId="74433675" w14:textId="77777777">
        <w:trPr>
          <w:trHeight w:val="966"/>
        </w:trPr>
        <w:tc>
          <w:tcPr>
            <w:tcW w:w="1260" w:type="dxa"/>
            <w:vAlign w:val="center"/>
          </w:tcPr>
          <w:p w14:paraId="3ED7058A" w14:textId="77777777" w:rsidR="007A5E4D" w:rsidRPr="005F69ED" w:rsidRDefault="007A5E4D" w:rsidP="007A5E4D">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59FC450A" w14:textId="77777777" w:rsidR="007A5E4D" w:rsidRPr="005F69ED" w:rsidRDefault="007A5E4D" w:rsidP="001C4C1C">
            <w:pPr>
              <w:pStyle w:val="Items"/>
              <w:ind w:right="315"/>
              <w:jc w:val="left"/>
              <w:rPr>
                <w:rFonts w:cs="Times New Roman"/>
                <w:lang w:eastAsia="ja-JP"/>
              </w:rPr>
            </w:pPr>
            <w:r w:rsidRPr="005F69ED">
              <w:rPr>
                <w:rFonts w:cs="Times New Roman"/>
                <w:lang w:eastAsia="ja-JP"/>
              </w:rPr>
              <w:t>Có 2 loại giải thuật tìm kiếm: tìm kiếm tuyến tính và tìm kiếm nhị phân</w:t>
            </w:r>
          </w:p>
          <w:p w14:paraId="3DF17C88" w14:textId="77777777" w:rsidR="007A5E4D" w:rsidRPr="005F69ED" w:rsidRDefault="007A5E4D" w:rsidP="001C4C1C">
            <w:pPr>
              <w:pStyle w:val="Items"/>
              <w:ind w:right="315"/>
              <w:jc w:val="left"/>
              <w:rPr>
                <w:rFonts w:cs="Times New Roman"/>
                <w:lang w:eastAsia="ja-JP"/>
              </w:rPr>
            </w:pPr>
            <w:r w:rsidRPr="005F69ED">
              <w:rPr>
                <w:rFonts w:cs="Times New Roman"/>
              </w:rPr>
              <w:t>Trong tìm kiếm nhị phân, phần tử được sắp xếp theo thứ tự tăng dần hoặc giảm dần</w:t>
            </w:r>
          </w:p>
        </w:tc>
      </w:tr>
    </w:tbl>
    <w:p w14:paraId="518D2A87" w14:textId="77777777" w:rsidR="007A5E4D" w:rsidRPr="005F69ED" w:rsidRDefault="007A5E4D" w:rsidP="001C4C1C">
      <w:pPr>
        <w:pStyle w:val="Body01"/>
        <w:ind w:leftChars="0" w:left="360" w:right="315"/>
      </w:pPr>
    </w:p>
    <w:p w14:paraId="2FA558FB" w14:textId="77777777" w:rsidR="007A5E4D" w:rsidRPr="005F69ED" w:rsidRDefault="007A5E4D" w:rsidP="001C4C1C">
      <w:pPr>
        <w:pStyle w:val="Body01"/>
        <w:ind w:leftChars="0" w:left="360" w:right="315"/>
      </w:pPr>
      <w:r w:rsidRPr="005F69ED">
        <w:rPr>
          <w:b/>
        </w:rPr>
        <w:t xml:space="preserve">Tìm kiếm </w:t>
      </w:r>
      <w:r w:rsidRPr="005F69ED">
        <w:t xml:space="preserve">nghĩa là tìm </w:t>
      </w:r>
      <w:r w:rsidR="00E8439B" w:rsidRPr="005F69ED">
        <w:t>một</w:t>
      </w:r>
      <w:r w:rsidRPr="005F69ED">
        <w:t xml:space="preserve"> phần tử trong </w:t>
      </w:r>
      <w:r w:rsidR="00E8439B" w:rsidRPr="005F69ED">
        <w:t>một</w:t>
      </w:r>
      <w:r w:rsidRPr="005F69ED">
        <w:t xml:space="preserve"> bảng (</w:t>
      </w:r>
      <w:r w:rsidR="0061752B" w:rsidRPr="005F69ED">
        <w:t>mảng một chiều</w:t>
      </w:r>
      <w:r w:rsidRPr="005F69ED">
        <w:t>), và có 2 phương pháp tìm kiếm: tìm kiếm tuyến tính (tuần tự) và tìm kiếm nhị phân. Tìm kiếm tuần tự có thể thực hiện mà không quan tâm tới các phần tử được sắp xếp như thế nào, nhưng tìm kiếm nhị phân yêu cầu các phần tử đã được sắp xếp theo thứ tự tăng dần hoặc giảm dần</w:t>
      </w:r>
    </w:p>
    <w:p w14:paraId="75536A26" w14:textId="77777777" w:rsidR="007A5E4D" w:rsidRPr="005F69ED" w:rsidRDefault="007A5E4D" w:rsidP="001C4C1C">
      <w:pPr>
        <w:pStyle w:val="Body01"/>
        <w:ind w:leftChars="0" w:left="0" w:right="315"/>
        <w:rPr>
          <w:sz w:val="24"/>
          <w:szCs w:val="24"/>
        </w:rPr>
      </w:pPr>
    </w:p>
    <w:p w14:paraId="1C1C3343" w14:textId="77777777" w:rsidR="007A5E4D" w:rsidRPr="005F69ED" w:rsidRDefault="007A5E4D" w:rsidP="007A5E4D">
      <w:pPr>
        <w:pStyle w:val="Heading5"/>
        <w:rPr>
          <w:rFonts w:ascii="Times New Roman" w:hAnsi="Times New Roman"/>
        </w:rPr>
      </w:pPr>
      <w:r w:rsidRPr="005F69ED">
        <w:rPr>
          <w:rFonts w:ascii="Times New Roman" w:hAnsi="Times New Roman"/>
        </w:rPr>
        <w:t>Tìm kiếm tuyến tính (tuần tự)</w:t>
      </w:r>
    </w:p>
    <w:p w14:paraId="00E743C5" w14:textId="77777777" w:rsidR="007A5E4D" w:rsidRPr="005F69ED" w:rsidRDefault="007A5E4D" w:rsidP="001C4C1C">
      <w:pPr>
        <w:pStyle w:val="Body01"/>
        <w:ind w:leftChars="0" w:left="360" w:right="315"/>
      </w:pPr>
      <w:r w:rsidRPr="005F69ED">
        <w:t>Đây là phương pháp tìm kiếm các phần tử được yêu cầu trong bảng theo thứ tự từ vị trí đầu tiên của bảng. Nó có thể thực hiện mà không quan tâm tới các phần tử được sắp xếp như thế nào, nhưng nó lâu hơn tìm kiếm nhị phân. Nếu N là số phần tử, cần ít nhất 1 phép so sánh (nếu phần tử cần tìm nằm ở vị trí đầu của bảng) và nhiều nhất N phép so sánh (nếu phần tử cần tìm năm ở vị trí cuối cùng của bảng hoặc không tồn tại)</w:t>
      </w:r>
    </w:p>
    <w:p w14:paraId="431F9969" w14:textId="77777777" w:rsidR="007A5E4D" w:rsidRPr="005F69ED" w:rsidRDefault="007A5E4D" w:rsidP="001C4C1C">
      <w:pPr>
        <w:pStyle w:val="Body01"/>
        <w:ind w:leftChars="0" w:left="360" w:right="315"/>
      </w:pPr>
    </w:p>
    <w:p w14:paraId="2E4D1781" w14:textId="77777777" w:rsidR="007A5E4D" w:rsidRPr="005F69ED" w:rsidRDefault="007A5E4D" w:rsidP="001C4C1C">
      <w:pPr>
        <w:pStyle w:val="Body01"/>
        <w:ind w:leftChars="0" w:left="360" w:right="315"/>
      </w:pPr>
      <w:r w:rsidRPr="005F69ED">
        <w:t>Trong tìm kiếm tuyến tính, phép so sánh được tạo ra từ chỉ số 1 và tiếp tục cộng 1 để tới chỉ số tiếp theo đến khi chỉ số bằng N.</w:t>
      </w:r>
    </w:p>
    <w:p w14:paraId="5E8B844E" w14:textId="77777777" w:rsidR="007A5E4D" w:rsidRPr="005F69ED" w:rsidRDefault="007A5E4D" w:rsidP="001C4C1C">
      <w:pPr>
        <w:pStyle w:val="Body01"/>
        <w:ind w:leftChars="0" w:left="360" w:right="315"/>
      </w:pPr>
    </w:p>
    <w:p w14:paraId="295F9960" w14:textId="77777777" w:rsidR="007A5E4D" w:rsidRPr="005F69ED" w:rsidRDefault="007A5E4D" w:rsidP="001C4C1C">
      <w:pPr>
        <w:pStyle w:val="Body01"/>
        <w:ind w:leftChars="0" w:left="360" w:right="315"/>
      </w:pPr>
      <w:r w:rsidRPr="005F69ED">
        <w:t>Ví dụ, phần tử “25” trong bảng được tìm bằng phương pháp tìm kiếm tuyến tính. Nó được so sánh với giá trị đầu tiên, thứ 2, …, thứ 5. Các số xác định vị trí của phần tử là các chỉ số</w:t>
      </w:r>
    </w:p>
    <w:p w14:paraId="538BC713" w14:textId="77777777" w:rsidR="007A5E4D" w:rsidRPr="005F69ED" w:rsidRDefault="007A5E4D" w:rsidP="001C4C1C">
      <w:pPr>
        <w:pStyle w:val="Body01"/>
        <w:ind w:leftChars="0" w:left="360" w:right="315"/>
      </w:pPr>
    </w:p>
    <w:p w14:paraId="3460FD85" w14:textId="77777777" w:rsidR="007A5E4D" w:rsidRPr="005F69ED" w:rsidRDefault="007A5E4D" w:rsidP="001C4C1C">
      <w:pPr>
        <w:pStyle w:val="Body01"/>
        <w:ind w:leftChars="0" w:left="360" w:right="315"/>
        <w:rPr>
          <w:color w:val="FF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546"/>
        <w:gridCol w:w="546"/>
        <w:gridCol w:w="546"/>
        <w:gridCol w:w="546"/>
        <w:gridCol w:w="546"/>
        <w:gridCol w:w="546"/>
        <w:gridCol w:w="546"/>
        <w:gridCol w:w="436"/>
      </w:tblGrid>
      <w:tr w:rsidR="007A5E4D" w:rsidRPr="005F69ED" w14:paraId="75155AFA" w14:textId="77777777">
        <w:trPr>
          <w:jc w:val="center"/>
        </w:trPr>
        <w:tc>
          <w:tcPr>
            <w:tcW w:w="992" w:type="dxa"/>
            <w:tcBorders>
              <w:top w:val="nil"/>
              <w:left w:val="nil"/>
              <w:bottom w:val="nil"/>
            </w:tcBorders>
            <w:vAlign w:val="center"/>
          </w:tcPr>
          <w:p w14:paraId="07EA9416" w14:textId="77777777" w:rsidR="007A5E4D" w:rsidRPr="005F69ED" w:rsidRDefault="007A5E4D" w:rsidP="007A5E4D">
            <w:pPr>
              <w:pStyle w:val="Body01"/>
              <w:snapToGrid w:val="0"/>
              <w:ind w:leftChars="0" w:left="0" w:rightChars="0" w:right="0"/>
              <w:jc w:val="center"/>
            </w:pPr>
          </w:p>
        </w:tc>
        <w:tc>
          <w:tcPr>
            <w:tcW w:w="546" w:type="dxa"/>
            <w:tcBorders>
              <w:bottom w:val="single" w:sz="4" w:space="0" w:color="auto"/>
            </w:tcBorders>
            <w:shd w:val="clear" w:color="auto" w:fill="E6E6E6"/>
            <w:vAlign w:val="center"/>
          </w:tcPr>
          <w:p w14:paraId="4D3FCF62" w14:textId="77777777" w:rsidR="007A5E4D" w:rsidRPr="005F69ED" w:rsidRDefault="007A5E4D" w:rsidP="007A5E4D">
            <w:pPr>
              <w:pStyle w:val="Body01"/>
              <w:snapToGrid w:val="0"/>
              <w:ind w:leftChars="0" w:left="0" w:rightChars="0" w:right="0"/>
              <w:jc w:val="center"/>
            </w:pPr>
            <w:r w:rsidRPr="005F69ED">
              <w:t>25</w:t>
            </w:r>
          </w:p>
        </w:tc>
        <w:tc>
          <w:tcPr>
            <w:tcW w:w="546" w:type="dxa"/>
            <w:tcBorders>
              <w:top w:val="nil"/>
              <w:bottom w:val="nil"/>
              <w:right w:val="nil"/>
            </w:tcBorders>
            <w:vAlign w:val="center"/>
          </w:tcPr>
          <w:p w14:paraId="2403AFB4" w14:textId="77777777" w:rsidR="007A5E4D" w:rsidRPr="005F69ED" w:rsidRDefault="007A5E4D" w:rsidP="007A5E4D">
            <w:pPr>
              <w:pStyle w:val="Body01"/>
              <w:snapToGrid w:val="0"/>
              <w:ind w:leftChars="0" w:left="0" w:rightChars="0" w:right="0"/>
              <w:jc w:val="center"/>
            </w:pPr>
          </w:p>
        </w:tc>
        <w:tc>
          <w:tcPr>
            <w:tcW w:w="546" w:type="dxa"/>
            <w:tcBorders>
              <w:top w:val="nil"/>
              <w:left w:val="nil"/>
              <w:bottom w:val="nil"/>
              <w:right w:val="nil"/>
            </w:tcBorders>
            <w:vAlign w:val="center"/>
          </w:tcPr>
          <w:p w14:paraId="3C7862B5" w14:textId="77777777" w:rsidR="007A5E4D" w:rsidRPr="005F69ED" w:rsidRDefault="007A5E4D" w:rsidP="007A5E4D">
            <w:pPr>
              <w:pStyle w:val="Body01"/>
              <w:snapToGrid w:val="0"/>
              <w:ind w:leftChars="0" w:left="0" w:rightChars="0" w:right="0"/>
              <w:jc w:val="center"/>
            </w:pPr>
          </w:p>
        </w:tc>
        <w:tc>
          <w:tcPr>
            <w:tcW w:w="546" w:type="dxa"/>
            <w:tcBorders>
              <w:top w:val="nil"/>
              <w:left w:val="nil"/>
              <w:bottom w:val="nil"/>
              <w:right w:val="nil"/>
            </w:tcBorders>
            <w:vAlign w:val="center"/>
          </w:tcPr>
          <w:p w14:paraId="716F9D2E" w14:textId="77777777" w:rsidR="007A5E4D" w:rsidRPr="005F69ED" w:rsidRDefault="007A5E4D" w:rsidP="007A5E4D">
            <w:pPr>
              <w:pStyle w:val="Body01"/>
              <w:snapToGrid w:val="0"/>
              <w:ind w:leftChars="0" w:left="0" w:rightChars="0" w:right="0"/>
              <w:jc w:val="center"/>
            </w:pPr>
          </w:p>
        </w:tc>
        <w:tc>
          <w:tcPr>
            <w:tcW w:w="546" w:type="dxa"/>
            <w:tcBorders>
              <w:top w:val="nil"/>
              <w:left w:val="nil"/>
              <w:bottom w:val="nil"/>
              <w:right w:val="nil"/>
            </w:tcBorders>
            <w:vAlign w:val="center"/>
          </w:tcPr>
          <w:p w14:paraId="61EDEF56" w14:textId="77777777" w:rsidR="007A5E4D" w:rsidRPr="005F69ED" w:rsidRDefault="007A5E4D" w:rsidP="007A5E4D">
            <w:pPr>
              <w:pStyle w:val="Body01"/>
              <w:snapToGrid w:val="0"/>
              <w:ind w:leftChars="0" w:left="0" w:rightChars="0" w:right="0"/>
              <w:jc w:val="center"/>
            </w:pPr>
          </w:p>
        </w:tc>
        <w:tc>
          <w:tcPr>
            <w:tcW w:w="546" w:type="dxa"/>
            <w:tcBorders>
              <w:top w:val="nil"/>
              <w:left w:val="nil"/>
              <w:bottom w:val="nil"/>
              <w:right w:val="nil"/>
            </w:tcBorders>
            <w:vAlign w:val="center"/>
          </w:tcPr>
          <w:p w14:paraId="00039960" w14:textId="77777777" w:rsidR="007A5E4D" w:rsidRPr="005F69ED" w:rsidRDefault="007A5E4D" w:rsidP="007A5E4D">
            <w:pPr>
              <w:pStyle w:val="Body01"/>
              <w:snapToGrid w:val="0"/>
              <w:ind w:leftChars="0" w:left="0" w:rightChars="0" w:right="0"/>
              <w:jc w:val="center"/>
            </w:pPr>
          </w:p>
        </w:tc>
        <w:tc>
          <w:tcPr>
            <w:tcW w:w="546" w:type="dxa"/>
            <w:tcBorders>
              <w:top w:val="nil"/>
              <w:left w:val="nil"/>
              <w:bottom w:val="nil"/>
              <w:right w:val="nil"/>
            </w:tcBorders>
            <w:vAlign w:val="center"/>
          </w:tcPr>
          <w:p w14:paraId="251FB744" w14:textId="77777777" w:rsidR="007A5E4D" w:rsidRPr="005F69ED" w:rsidRDefault="007A5E4D" w:rsidP="007A5E4D">
            <w:pPr>
              <w:pStyle w:val="Body01"/>
              <w:snapToGrid w:val="0"/>
              <w:ind w:leftChars="0" w:left="0" w:rightChars="0" w:right="0"/>
              <w:jc w:val="center"/>
            </w:pPr>
          </w:p>
        </w:tc>
        <w:tc>
          <w:tcPr>
            <w:tcW w:w="436" w:type="dxa"/>
            <w:tcBorders>
              <w:top w:val="nil"/>
              <w:left w:val="nil"/>
              <w:bottom w:val="nil"/>
              <w:right w:val="nil"/>
            </w:tcBorders>
            <w:vAlign w:val="center"/>
          </w:tcPr>
          <w:p w14:paraId="4CC678CE" w14:textId="77777777" w:rsidR="007A5E4D" w:rsidRPr="005F69ED" w:rsidRDefault="007A5E4D" w:rsidP="007A5E4D">
            <w:pPr>
              <w:pStyle w:val="Body01"/>
              <w:snapToGrid w:val="0"/>
              <w:ind w:leftChars="0" w:left="0" w:rightChars="0" w:right="0"/>
              <w:jc w:val="center"/>
            </w:pPr>
          </w:p>
        </w:tc>
      </w:tr>
      <w:tr w:rsidR="007A5E4D" w:rsidRPr="005F69ED" w14:paraId="1CF94CB3" w14:textId="77777777">
        <w:trPr>
          <w:jc w:val="center"/>
        </w:trPr>
        <w:tc>
          <w:tcPr>
            <w:tcW w:w="992" w:type="dxa"/>
            <w:tcBorders>
              <w:top w:val="nil"/>
              <w:left w:val="nil"/>
              <w:bottom w:val="nil"/>
              <w:right w:val="nil"/>
            </w:tcBorders>
            <w:vAlign w:val="center"/>
          </w:tcPr>
          <w:p w14:paraId="4F500CC6" w14:textId="77777777" w:rsidR="007A5E4D" w:rsidRPr="005F69ED" w:rsidRDefault="007A5E4D" w:rsidP="007A5E4D">
            <w:pPr>
              <w:pStyle w:val="Body01"/>
              <w:snapToGrid w:val="0"/>
              <w:ind w:leftChars="0" w:left="0" w:rightChars="0" w:right="0"/>
              <w:jc w:val="center"/>
            </w:pPr>
          </w:p>
        </w:tc>
        <w:tc>
          <w:tcPr>
            <w:tcW w:w="546" w:type="dxa"/>
            <w:tcBorders>
              <w:left w:val="nil"/>
              <w:right w:val="nil"/>
            </w:tcBorders>
            <w:vAlign w:val="center"/>
          </w:tcPr>
          <w:p w14:paraId="4D06EDC2" w14:textId="28FDDF0C" w:rsidR="007A5E4D" w:rsidRPr="005F69ED" w:rsidRDefault="003812B7" w:rsidP="007A5E4D">
            <w:pPr>
              <w:pStyle w:val="Body01"/>
              <w:snapToGrid w:val="0"/>
              <w:ind w:leftChars="0" w:left="0" w:rightChars="0" w:right="0"/>
              <w:jc w:val="center"/>
            </w:pPr>
            <w:r w:rsidRPr="005F69ED">
              <w:rPr>
                <w:noProof/>
              </w:rPr>
              <mc:AlternateContent>
                <mc:Choice Requires="wpg">
                  <w:drawing>
                    <wp:anchor distT="0" distB="0" distL="114300" distR="114300" simplePos="0" relativeHeight="251696640" behindDoc="0" locked="1" layoutInCell="1" allowOverlap="1" wp14:anchorId="0B090C1A" wp14:editId="7A625257">
                      <wp:simplePos x="0" y="0"/>
                      <wp:positionH relativeFrom="column">
                        <wp:posOffset>61595</wp:posOffset>
                      </wp:positionH>
                      <wp:positionV relativeFrom="paragraph">
                        <wp:posOffset>-8255</wp:posOffset>
                      </wp:positionV>
                      <wp:extent cx="1092200" cy="163830"/>
                      <wp:effectExtent l="0" t="0" r="0" b="0"/>
                      <wp:wrapNone/>
                      <wp:docPr id="1951908580"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0" cy="163830"/>
                                <a:chOff x="4809" y="2509"/>
                                <a:chExt cx="1720" cy="258"/>
                              </a:xfrm>
                            </wpg:grpSpPr>
                            <wps:wsp>
                              <wps:cNvPr id="1392789348" name="Line 1238"/>
                              <wps:cNvCnPr>
                                <a:cxnSpLocks noChangeShapeType="1"/>
                              </wps:cNvCnPr>
                              <wps:spPr bwMode="auto">
                                <a:xfrm>
                                  <a:off x="4815" y="2517"/>
                                  <a:ext cx="0" cy="250"/>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868524" name="Line 1239"/>
                              <wps:cNvCnPr>
                                <a:cxnSpLocks noChangeShapeType="1"/>
                              </wps:cNvCnPr>
                              <wps:spPr bwMode="auto">
                                <a:xfrm>
                                  <a:off x="4809" y="2519"/>
                                  <a:ext cx="450" cy="240"/>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3755872" name="Line 1240"/>
                              <wps:cNvCnPr>
                                <a:cxnSpLocks noChangeShapeType="1"/>
                              </wps:cNvCnPr>
                              <wps:spPr bwMode="auto">
                                <a:xfrm>
                                  <a:off x="4809" y="2509"/>
                                  <a:ext cx="890" cy="250"/>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7444359" name="Line 1241"/>
                              <wps:cNvCnPr>
                                <a:cxnSpLocks noChangeShapeType="1"/>
                              </wps:cNvCnPr>
                              <wps:spPr bwMode="auto">
                                <a:xfrm>
                                  <a:off x="4809" y="2509"/>
                                  <a:ext cx="1300" cy="240"/>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8842489" name="Line 1242"/>
                              <wps:cNvCnPr>
                                <a:cxnSpLocks noChangeShapeType="1"/>
                              </wps:cNvCnPr>
                              <wps:spPr bwMode="auto">
                                <a:xfrm>
                                  <a:off x="4819" y="2509"/>
                                  <a:ext cx="1710" cy="240"/>
                                </a:xfrm>
                                <a:prstGeom prst="line">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52D8D1D" id="Group 1237" o:spid="_x0000_s1026" style="position:absolute;margin-left:4.85pt;margin-top:-.65pt;width:86pt;height:12.9pt;z-index:251696640" coordorigin="4809,2509" coordsize="1720,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">
                      <v:line id="Line 1238" o:spid="_x0000_s1027" style="position:absolute;visibility:visible;mso-wrap-style:square" from="4815,2517" to="4815,2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">
                        <v:stroke dashstyle="dash" endarrow="block"/>
                      </v:line>
                      <v:line id="Line 1239" o:spid="_x0000_s1028" style="position:absolute;visibility:visible;mso-wrap-style:square" from="4809,2519" to="5259,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">
                        <v:stroke dashstyle="dash" endarrow="block"/>
                      </v:line>
                      <v:line id="Line 1240" o:spid="_x0000_s1029" style="position:absolute;visibility:visible;mso-wrap-style:square" from="4809,2509" to="5699,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">
                        <v:stroke dashstyle="dash" endarrow="block"/>
                      </v:line>
                      <v:line id="Line 1241" o:spid="_x0000_s1030" style="position:absolute;visibility:visible;mso-wrap-style:square" from="4809,2509" to="6109,2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">
                        <v:stroke dashstyle="dash" endarrow="block"/>
                      </v:line>
                      <v:line id="Line 1242" o:spid="_x0000_s1031" style="position:absolute;visibility:visible;mso-wrap-style:square" from="4819,2509" to="6529,2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">
                        <v:stroke dashstyle="dash" endarrow="block"/>
                      </v:line>
                      <w10:anchorlock/>
                    </v:group>
                  </w:pict>
                </mc:Fallback>
              </mc:AlternateContent>
            </w:r>
          </w:p>
        </w:tc>
        <w:tc>
          <w:tcPr>
            <w:tcW w:w="546" w:type="dxa"/>
            <w:tcBorders>
              <w:top w:val="nil"/>
              <w:left w:val="nil"/>
              <w:right w:val="nil"/>
            </w:tcBorders>
            <w:vAlign w:val="center"/>
          </w:tcPr>
          <w:p w14:paraId="1DDBFF8C" w14:textId="77777777" w:rsidR="007A5E4D" w:rsidRPr="005F69ED" w:rsidRDefault="007A5E4D" w:rsidP="007A5E4D">
            <w:pPr>
              <w:pStyle w:val="Body01"/>
              <w:snapToGrid w:val="0"/>
              <w:ind w:leftChars="0" w:left="0" w:rightChars="0" w:right="0"/>
              <w:jc w:val="center"/>
            </w:pPr>
          </w:p>
        </w:tc>
        <w:tc>
          <w:tcPr>
            <w:tcW w:w="546" w:type="dxa"/>
            <w:tcBorders>
              <w:top w:val="nil"/>
              <w:left w:val="nil"/>
              <w:right w:val="nil"/>
            </w:tcBorders>
            <w:vAlign w:val="center"/>
          </w:tcPr>
          <w:p w14:paraId="1BE7700F" w14:textId="77777777" w:rsidR="007A5E4D" w:rsidRPr="005F69ED" w:rsidRDefault="007A5E4D" w:rsidP="007A5E4D">
            <w:pPr>
              <w:pStyle w:val="Body01"/>
              <w:snapToGrid w:val="0"/>
              <w:ind w:leftChars="0" w:left="0" w:rightChars="0" w:right="0"/>
              <w:jc w:val="center"/>
            </w:pPr>
          </w:p>
        </w:tc>
        <w:tc>
          <w:tcPr>
            <w:tcW w:w="546" w:type="dxa"/>
            <w:tcBorders>
              <w:top w:val="nil"/>
              <w:left w:val="nil"/>
              <w:right w:val="nil"/>
            </w:tcBorders>
            <w:vAlign w:val="center"/>
          </w:tcPr>
          <w:p w14:paraId="18C2ACE5" w14:textId="77777777" w:rsidR="007A5E4D" w:rsidRPr="005F69ED" w:rsidRDefault="007A5E4D" w:rsidP="007A5E4D">
            <w:pPr>
              <w:pStyle w:val="Body01"/>
              <w:snapToGrid w:val="0"/>
              <w:ind w:leftChars="0" w:left="0" w:rightChars="0" w:right="0"/>
              <w:jc w:val="center"/>
            </w:pPr>
          </w:p>
        </w:tc>
        <w:tc>
          <w:tcPr>
            <w:tcW w:w="546" w:type="dxa"/>
            <w:tcBorders>
              <w:top w:val="nil"/>
              <w:left w:val="nil"/>
              <w:right w:val="nil"/>
            </w:tcBorders>
            <w:vAlign w:val="center"/>
          </w:tcPr>
          <w:p w14:paraId="7F6F7E91" w14:textId="77777777" w:rsidR="007A5E4D" w:rsidRPr="005F69ED" w:rsidRDefault="007A5E4D" w:rsidP="007A5E4D">
            <w:pPr>
              <w:pStyle w:val="Body01"/>
              <w:snapToGrid w:val="0"/>
              <w:ind w:leftChars="0" w:left="0" w:rightChars="0" w:right="0"/>
              <w:jc w:val="center"/>
            </w:pPr>
          </w:p>
        </w:tc>
        <w:tc>
          <w:tcPr>
            <w:tcW w:w="546" w:type="dxa"/>
            <w:tcBorders>
              <w:top w:val="nil"/>
              <w:left w:val="nil"/>
              <w:right w:val="nil"/>
            </w:tcBorders>
            <w:vAlign w:val="center"/>
          </w:tcPr>
          <w:p w14:paraId="73577569" w14:textId="77777777" w:rsidR="007A5E4D" w:rsidRPr="005F69ED" w:rsidRDefault="007A5E4D" w:rsidP="007A5E4D">
            <w:pPr>
              <w:pStyle w:val="Body01"/>
              <w:snapToGrid w:val="0"/>
              <w:ind w:leftChars="0" w:left="0" w:rightChars="0" w:right="0"/>
              <w:jc w:val="center"/>
            </w:pPr>
          </w:p>
        </w:tc>
        <w:tc>
          <w:tcPr>
            <w:tcW w:w="546" w:type="dxa"/>
            <w:tcBorders>
              <w:top w:val="nil"/>
              <w:left w:val="nil"/>
              <w:right w:val="nil"/>
            </w:tcBorders>
            <w:vAlign w:val="center"/>
          </w:tcPr>
          <w:p w14:paraId="7D403D58" w14:textId="77777777" w:rsidR="007A5E4D" w:rsidRPr="005F69ED" w:rsidRDefault="007A5E4D" w:rsidP="007A5E4D">
            <w:pPr>
              <w:pStyle w:val="Body01"/>
              <w:snapToGrid w:val="0"/>
              <w:ind w:leftChars="0" w:left="0" w:rightChars="0" w:right="0"/>
              <w:jc w:val="center"/>
            </w:pPr>
          </w:p>
        </w:tc>
        <w:tc>
          <w:tcPr>
            <w:tcW w:w="436" w:type="dxa"/>
            <w:tcBorders>
              <w:top w:val="nil"/>
              <w:left w:val="nil"/>
              <w:right w:val="nil"/>
            </w:tcBorders>
            <w:vAlign w:val="center"/>
          </w:tcPr>
          <w:p w14:paraId="247E5115" w14:textId="77777777" w:rsidR="007A5E4D" w:rsidRPr="005F69ED" w:rsidRDefault="007A5E4D" w:rsidP="007A5E4D">
            <w:pPr>
              <w:pStyle w:val="Body01"/>
              <w:snapToGrid w:val="0"/>
              <w:ind w:leftChars="0" w:left="0" w:rightChars="0" w:right="0"/>
              <w:jc w:val="center"/>
            </w:pPr>
          </w:p>
        </w:tc>
      </w:tr>
      <w:tr w:rsidR="007A5E4D" w:rsidRPr="005F69ED" w14:paraId="431B459A" w14:textId="77777777">
        <w:trPr>
          <w:jc w:val="center"/>
        </w:trPr>
        <w:tc>
          <w:tcPr>
            <w:tcW w:w="992" w:type="dxa"/>
            <w:tcBorders>
              <w:top w:val="nil"/>
              <w:left w:val="nil"/>
              <w:bottom w:val="nil"/>
            </w:tcBorders>
            <w:vAlign w:val="center"/>
          </w:tcPr>
          <w:p w14:paraId="2300401A" w14:textId="77777777" w:rsidR="007A5E4D" w:rsidRPr="005F69ED" w:rsidRDefault="007A5E4D" w:rsidP="007A5E4D">
            <w:pPr>
              <w:pStyle w:val="Body01"/>
              <w:snapToGrid w:val="0"/>
              <w:ind w:leftChars="0" w:left="0" w:rightChars="0" w:right="0"/>
              <w:jc w:val="center"/>
            </w:pPr>
          </w:p>
        </w:tc>
        <w:tc>
          <w:tcPr>
            <w:tcW w:w="546" w:type="dxa"/>
            <w:vAlign w:val="center"/>
          </w:tcPr>
          <w:p w14:paraId="5BA7ED73" w14:textId="77777777" w:rsidR="007A5E4D" w:rsidRPr="005F69ED" w:rsidRDefault="007A5E4D" w:rsidP="007A5E4D">
            <w:pPr>
              <w:pStyle w:val="Body01"/>
              <w:snapToGrid w:val="0"/>
              <w:ind w:leftChars="0" w:left="0" w:rightChars="0" w:right="0"/>
              <w:jc w:val="center"/>
            </w:pPr>
            <w:r w:rsidRPr="005F69ED">
              <w:t>15</w:t>
            </w:r>
          </w:p>
        </w:tc>
        <w:tc>
          <w:tcPr>
            <w:tcW w:w="546" w:type="dxa"/>
            <w:vAlign w:val="center"/>
          </w:tcPr>
          <w:p w14:paraId="544D43F8" w14:textId="77777777" w:rsidR="007A5E4D" w:rsidRPr="005F69ED" w:rsidRDefault="007A5E4D" w:rsidP="007A5E4D">
            <w:pPr>
              <w:pStyle w:val="Body01"/>
              <w:snapToGrid w:val="0"/>
              <w:ind w:leftChars="0" w:left="0" w:rightChars="0" w:right="0"/>
              <w:jc w:val="center"/>
            </w:pPr>
            <w:r w:rsidRPr="005F69ED">
              <w:t>30</w:t>
            </w:r>
          </w:p>
        </w:tc>
        <w:tc>
          <w:tcPr>
            <w:tcW w:w="546" w:type="dxa"/>
            <w:vAlign w:val="center"/>
          </w:tcPr>
          <w:p w14:paraId="33357037" w14:textId="77777777" w:rsidR="007A5E4D" w:rsidRPr="005F69ED" w:rsidRDefault="007A5E4D" w:rsidP="007A5E4D">
            <w:pPr>
              <w:pStyle w:val="Body01"/>
              <w:snapToGrid w:val="0"/>
              <w:ind w:leftChars="0" w:left="0" w:rightChars="0" w:right="0"/>
              <w:jc w:val="center"/>
            </w:pPr>
            <w:r w:rsidRPr="005F69ED">
              <w:t>45</w:t>
            </w:r>
          </w:p>
        </w:tc>
        <w:tc>
          <w:tcPr>
            <w:tcW w:w="546" w:type="dxa"/>
            <w:vAlign w:val="center"/>
          </w:tcPr>
          <w:p w14:paraId="241EAFC5" w14:textId="77777777" w:rsidR="007A5E4D" w:rsidRPr="005F69ED" w:rsidRDefault="007A5E4D" w:rsidP="007A5E4D">
            <w:pPr>
              <w:pStyle w:val="Body01"/>
              <w:snapToGrid w:val="0"/>
              <w:ind w:leftChars="0" w:left="0" w:rightChars="0" w:right="0"/>
              <w:jc w:val="center"/>
            </w:pPr>
            <w:r w:rsidRPr="005F69ED">
              <w:t>40</w:t>
            </w:r>
          </w:p>
        </w:tc>
        <w:tc>
          <w:tcPr>
            <w:tcW w:w="546" w:type="dxa"/>
            <w:shd w:val="clear" w:color="auto" w:fill="E6E6E6"/>
            <w:vAlign w:val="center"/>
          </w:tcPr>
          <w:p w14:paraId="4849DE79" w14:textId="77777777" w:rsidR="007A5E4D" w:rsidRPr="005F69ED" w:rsidRDefault="007A5E4D" w:rsidP="007A5E4D">
            <w:pPr>
              <w:pStyle w:val="Body01"/>
              <w:snapToGrid w:val="0"/>
              <w:ind w:leftChars="0" w:left="0" w:rightChars="0" w:right="0"/>
              <w:jc w:val="center"/>
            </w:pPr>
            <w:r w:rsidRPr="005F69ED">
              <w:t>25</w:t>
            </w:r>
          </w:p>
        </w:tc>
        <w:tc>
          <w:tcPr>
            <w:tcW w:w="546" w:type="dxa"/>
            <w:vAlign w:val="center"/>
          </w:tcPr>
          <w:p w14:paraId="54E8B3DA" w14:textId="77777777" w:rsidR="007A5E4D" w:rsidRPr="005F69ED" w:rsidRDefault="007A5E4D" w:rsidP="007A5E4D">
            <w:pPr>
              <w:pStyle w:val="Body01"/>
              <w:snapToGrid w:val="0"/>
              <w:ind w:leftChars="0" w:left="0" w:rightChars="0" w:right="0"/>
              <w:jc w:val="center"/>
            </w:pPr>
            <w:r w:rsidRPr="005F69ED">
              <w:t>35</w:t>
            </w:r>
          </w:p>
        </w:tc>
        <w:tc>
          <w:tcPr>
            <w:tcW w:w="546" w:type="dxa"/>
            <w:vAlign w:val="center"/>
          </w:tcPr>
          <w:p w14:paraId="7E48A19C" w14:textId="77777777" w:rsidR="007A5E4D" w:rsidRPr="005F69ED" w:rsidRDefault="007A5E4D" w:rsidP="007A5E4D">
            <w:pPr>
              <w:pStyle w:val="Body01"/>
              <w:snapToGrid w:val="0"/>
              <w:ind w:leftChars="0" w:left="0" w:rightChars="0" w:right="0"/>
              <w:jc w:val="center"/>
            </w:pPr>
            <w:r w:rsidRPr="005F69ED">
              <w:t>10</w:t>
            </w:r>
          </w:p>
        </w:tc>
        <w:tc>
          <w:tcPr>
            <w:tcW w:w="436" w:type="dxa"/>
            <w:vAlign w:val="center"/>
          </w:tcPr>
          <w:p w14:paraId="436CE1B2" w14:textId="77777777" w:rsidR="007A5E4D" w:rsidRPr="005F69ED" w:rsidRDefault="007A5E4D" w:rsidP="007A5E4D">
            <w:pPr>
              <w:pStyle w:val="Body01"/>
              <w:snapToGrid w:val="0"/>
              <w:ind w:leftChars="0" w:left="0" w:rightChars="0" w:right="0"/>
              <w:jc w:val="center"/>
            </w:pPr>
            <w:r w:rsidRPr="005F69ED">
              <w:t>5</w:t>
            </w:r>
          </w:p>
        </w:tc>
      </w:tr>
      <w:tr w:rsidR="007A5E4D" w:rsidRPr="005F69ED" w14:paraId="21816CD4" w14:textId="77777777">
        <w:trPr>
          <w:jc w:val="center"/>
        </w:trPr>
        <w:tc>
          <w:tcPr>
            <w:tcW w:w="992" w:type="dxa"/>
            <w:tcBorders>
              <w:top w:val="nil"/>
              <w:left w:val="nil"/>
              <w:bottom w:val="nil"/>
              <w:right w:val="nil"/>
            </w:tcBorders>
            <w:vAlign w:val="center"/>
          </w:tcPr>
          <w:p w14:paraId="0849F9EB" w14:textId="77777777" w:rsidR="007A5E4D" w:rsidRPr="005F69ED" w:rsidRDefault="007A5E4D" w:rsidP="007A5E4D">
            <w:pPr>
              <w:pStyle w:val="Body01"/>
              <w:snapToGrid w:val="0"/>
              <w:ind w:leftChars="0" w:left="0" w:rightChars="0" w:right="0"/>
              <w:jc w:val="center"/>
            </w:pPr>
            <w:r w:rsidRPr="005F69ED">
              <w:t xml:space="preserve">Chỉ số </w:t>
            </w:r>
          </w:p>
        </w:tc>
        <w:tc>
          <w:tcPr>
            <w:tcW w:w="546" w:type="dxa"/>
            <w:tcBorders>
              <w:left w:val="nil"/>
              <w:bottom w:val="nil"/>
              <w:right w:val="nil"/>
            </w:tcBorders>
            <w:vAlign w:val="center"/>
          </w:tcPr>
          <w:p w14:paraId="19055F1A" w14:textId="77777777" w:rsidR="007A5E4D" w:rsidRPr="005F69ED" w:rsidRDefault="007A5E4D" w:rsidP="007A5E4D">
            <w:pPr>
              <w:pStyle w:val="Body01"/>
              <w:snapToGrid w:val="0"/>
              <w:ind w:leftChars="0" w:left="0" w:rightChars="0" w:right="0"/>
              <w:jc w:val="center"/>
            </w:pPr>
            <w:r w:rsidRPr="005F69ED">
              <w:t>1</w:t>
            </w:r>
          </w:p>
        </w:tc>
        <w:tc>
          <w:tcPr>
            <w:tcW w:w="546" w:type="dxa"/>
            <w:tcBorders>
              <w:left w:val="nil"/>
              <w:bottom w:val="nil"/>
              <w:right w:val="nil"/>
            </w:tcBorders>
            <w:vAlign w:val="center"/>
          </w:tcPr>
          <w:p w14:paraId="7E1E1ACB" w14:textId="77777777" w:rsidR="007A5E4D" w:rsidRPr="005F69ED" w:rsidRDefault="007A5E4D" w:rsidP="007A5E4D">
            <w:pPr>
              <w:pStyle w:val="Body01"/>
              <w:snapToGrid w:val="0"/>
              <w:ind w:leftChars="0" w:left="0" w:rightChars="0" w:right="0"/>
              <w:jc w:val="center"/>
            </w:pPr>
            <w:r w:rsidRPr="005F69ED">
              <w:t>2</w:t>
            </w:r>
          </w:p>
        </w:tc>
        <w:tc>
          <w:tcPr>
            <w:tcW w:w="546" w:type="dxa"/>
            <w:tcBorders>
              <w:left w:val="nil"/>
              <w:bottom w:val="nil"/>
              <w:right w:val="nil"/>
            </w:tcBorders>
            <w:vAlign w:val="center"/>
          </w:tcPr>
          <w:p w14:paraId="63F6E058" w14:textId="77777777" w:rsidR="007A5E4D" w:rsidRPr="005F69ED" w:rsidRDefault="007A5E4D" w:rsidP="007A5E4D">
            <w:pPr>
              <w:pStyle w:val="Body01"/>
              <w:snapToGrid w:val="0"/>
              <w:ind w:leftChars="0" w:left="0" w:rightChars="0" w:right="0"/>
              <w:jc w:val="center"/>
            </w:pPr>
            <w:r w:rsidRPr="005F69ED">
              <w:t>3</w:t>
            </w:r>
          </w:p>
        </w:tc>
        <w:tc>
          <w:tcPr>
            <w:tcW w:w="546" w:type="dxa"/>
            <w:tcBorders>
              <w:left w:val="nil"/>
              <w:bottom w:val="nil"/>
              <w:right w:val="nil"/>
            </w:tcBorders>
            <w:vAlign w:val="center"/>
          </w:tcPr>
          <w:p w14:paraId="110980E4" w14:textId="77777777" w:rsidR="007A5E4D" w:rsidRPr="005F69ED" w:rsidRDefault="007A5E4D" w:rsidP="007A5E4D">
            <w:pPr>
              <w:pStyle w:val="Body01"/>
              <w:snapToGrid w:val="0"/>
              <w:ind w:leftChars="0" w:left="0" w:rightChars="0" w:right="0"/>
              <w:jc w:val="center"/>
            </w:pPr>
            <w:r w:rsidRPr="005F69ED">
              <w:t>4</w:t>
            </w:r>
          </w:p>
        </w:tc>
        <w:tc>
          <w:tcPr>
            <w:tcW w:w="546" w:type="dxa"/>
            <w:tcBorders>
              <w:left w:val="nil"/>
              <w:bottom w:val="nil"/>
              <w:right w:val="nil"/>
            </w:tcBorders>
            <w:vAlign w:val="center"/>
          </w:tcPr>
          <w:p w14:paraId="34A2540A" w14:textId="77777777" w:rsidR="007A5E4D" w:rsidRPr="005F69ED" w:rsidRDefault="007A5E4D" w:rsidP="007A5E4D">
            <w:pPr>
              <w:pStyle w:val="Body01"/>
              <w:snapToGrid w:val="0"/>
              <w:ind w:leftChars="0" w:left="0" w:rightChars="0" w:right="0"/>
              <w:jc w:val="center"/>
            </w:pPr>
            <w:r w:rsidRPr="005F69ED">
              <w:t>5</w:t>
            </w:r>
          </w:p>
        </w:tc>
        <w:tc>
          <w:tcPr>
            <w:tcW w:w="546" w:type="dxa"/>
            <w:tcBorders>
              <w:left w:val="nil"/>
              <w:bottom w:val="nil"/>
              <w:right w:val="nil"/>
            </w:tcBorders>
            <w:vAlign w:val="center"/>
          </w:tcPr>
          <w:p w14:paraId="527ED9BA" w14:textId="77777777" w:rsidR="007A5E4D" w:rsidRPr="005F69ED" w:rsidRDefault="007A5E4D" w:rsidP="007A5E4D">
            <w:pPr>
              <w:pStyle w:val="Body01"/>
              <w:snapToGrid w:val="0"/>
              <w:ind w:leftChars="0" w:left="0" w:rightChars="0" w:right="0"/>
              <w:jc w:val="center"/>
            </w:pPr>
          </w:p>
        </w:tc>
        <w:tc>
          <w:tcPr>
            <w:tcW w:w="546" w:type="dxa"/>
            <w:tcBorders>
              <w:left w:val="nil"/>
              <w:bottom w:val="nil"/>
              <w:right w:val="nil"/>
            </w:tcBorders>
            <w:vAlign w:val="center"/>
          </w:tcPr>
          <w:p w14:paraId="67738318" w14:textId="77777777" w:rsidR="007A5E4D" w:rsidRPr="005F69ED" w:rsidRDefault="007A5E4D" w:rsidP="007A5E4D">
            <w:pPr>
              <w:pStyle w:val="Body01"/>
              <w:snapToGrid w:val="0"/>
              <w:ind w:leftChars="0" w:left="0" w:rightChars="0" w:right="0"/>
              <w:jc w:val="center"/>
            </w:pPr>
          </w:p>
        </w:tc>
        <w:tc>
          <w:tcPr>
            <w:tcW w:w="436" w:type="dxa"/>
            <w:tcBorders>
              <w:left w:val="nil"/>
              <w:bottom w:val="nil"/>
              <w:right w:val="nil"/>
            </w:tcBorders>
            <w:vAlign w:val="center"/>
          </w:tcPr>
          <w:p w14:paraId="55791758" w14:textId="77777777" w:rsidR="007A5E4D" w:rsidRPr="005F69ED" w:rsidRDefault="007A5E4D" w:rsidP="007A5E4D">
            <w:pPr>
              <w:pStyle w:val="Body01"/>
              <w:snapToGrid w:val="0"/>
              <w:ind w:leftChars="0" w:left="0" w:rightChars="0" w:right="0"/>
              <w:jc w:val="center"/>
            </w:pPr>
          </w:p>
        </w:tc>
      </w:tr>
    </w:tbl>
    <w:p w14:paraId="7D38BD08" w14:textId="77777777" w:rsidR="007A5E4D" w:rsidRPr="005F69ED" w:rsidRDefault="007A5E4D" w:rsidP="007A5E4D">
      <w:pPr>
        <w:pStyle w:val="Heading5"/>
        <w:rPr>
          <w:rFonts w:ascii="Times New Roman" w:hAnsi="Times New Roman"/>
        </w:rPr>
      </w:pPr>
      <w:r w:rsidRPr="005F69ED">
        <w:rPr>
          <w:rFonts w:ascii="Times New Roman" w:hAnsi="Times New Roman"/>
          <w:b w:val="0"/>
          <w:color w:val="FF0000"/>
          <w:sz w:val="24"/>
          <w:szCs w:val="24"/>
        </w:rPr>
        <w:br w:type="page"/>
      </w:r>
      <w:r w:rsidRPr="005F69ED">
        <w:rPr>
          <w:rFonts w:ascii="Times New Roman" w:hAnsi="Times New Roman"/>
        </w:rPr>
        <w:lastRenderedPageBreak/>
        <w:t>Tìm kiếm nhị phân</w:t>
      </w:r>
    </w:p>
    <w:p w14:paraId="04B8C8B5" w14:textId="77777777" w:rsidR="007A5E4D" w:rsidRPr="005F69ED" w:rsidRDefault="007A5E4D" w:rsidP="001C4C1C">
      <w:pPr>
        <w:pStyle w:val="Body01"/>
        <w:ind w:leftChars="0" w:left="360" w:right="315"/>
      </w:pPr>
      <w:r w:rsidRPr="005F69ED">
        <w:t xml:space="preserve">Đây là </w:t>
      </w:r>
      <w:r w:rsidR="00E8439B" w:rsidRPr="005F69ED">
        <w:t>một</w:t>
      </w:r>
      <w:r w:rsidRPr="005F69ED">
        <w:t xml:space="preserve"> phương pháp tìm kiếm hiệu quả khi các phần tử trong bảng được sắp xếp theo thứ tự tăng dần hoặc giảm dần. Phép so sánh được thực hiện tuần tự với giá trị nằm ở giữa của bảng. Sau phép so sánh đầu tiên, nửa bên phải hoặc bên trái của bảng bị vứt bỏ, và giá trị ở giữa của phần còn lại được sử dụng cho phép so sánh tiếp theo. Phạm vị để tìm kiếm giảm </w:t>
      </w:r>
      <w:r w:rsidR="00E8439B" w:rsidRPr="005F69ED">
        <w:t>một</w:t>
      </w:r>
      <w:r w:rsidRPr="005F69ED">
        <w:t xml:space="preserve"> nửa </w:t>
      </w:r>
      <w:r w:rsidR="00A76EA9" w:rsidRPr="005F69ED">
        <w:t xml:space="preserve">sau </w:t>
      </w:r>
      <w:r w:rsidRPr="005F69ED">
        <w:t>mỗi lần, kiểu tìm kiếm này nhanh hơn thời gian trung bình của tìm kiếm tuyến tính</w:t>
      </w:r>
    </w:p>
    <w:p w14:paraId="3FF87157" w14:textId="77777777" w:rsidR="007A5E4D" w:rsidRPr="005F69ED" w:rsidRDefault="007A5E4D" w:rsidP="001C4C1C">
      <w:pPr>
        <w:pStyle w:val="Body01"/>
        <w:ind w:leftChars="0" w:left="360" w:right="315"/>
      </w:pPr>
    </w:p>
    <w:p w14:paraId="3920E92D" w14:textId="77777777" w:rsidR="007A5E4D" w:rsidRPr="005F69ED" w:rsidRDefault="007A5E4D" w:rsidP="001C4C1C">
      <w:pPr>
        <w:pStyle w:val="Body01"/>
        <w:ind w:leftChars="0" w:left="360" w:right="315"/>
      </w:pPr>
      <w:r w:rsidRPr="005F69ED">
        <w:t xml:space="preserve">Giải thích </w:t>
      </w:r>
      <w:r w:rsidR="00E8439B" w:rsidRPr="005F69ED">
        <w:t>một</w:t>
      </w:r>
      <w:r w:rsidRPr="005F69ED">
        <w:t xml:space="preserve"> giải thuật cụ thể, sử dụng mảng sau làm ví dụ, coi như chúng ta tìm kiếm giá trị “11”</w:t>
      </w:r>
    </w:p>
    <w:p w14:paraId="3E9E43A2" w14:textId="77777777" w:rsidR="007A5E4D" w:rsidRPr="005F69ED" w:rsidRDefault="007A5E4D" w:rsidP="001C4C1C">
      <w:pPr>
        <w:pStyle w:val="Body01"/>
        <w:ind w:leftChars="0" w:left="360"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
        <w:gridCol w:w="431"/>
        <w:gridCol w:w="426"/>
        <w:gridCol w:w="428"/>
        <w:gridCol w:w="426"/>
        <w:gridCol w:w="430"/>
        <w:gridCol w:w="426"/>
        <w:gridCol w:w="428"/>
        <w:gridCol w:w="436"/>
        <w:gridCol w:w="436"/>
        <w:gridCol w:w="436"/>
      </w:tblGrid>
      <w:tr w:rsidR="007A5E4D" w:rsidRPr="005F69ED" w14:paraId="5E18AC51" w14:textId="77777777">
        <w:trPr>
          <w:trHeight w:val="80"/>
          <w:jc w:val="center"/>
        </w:trPr>
        <w:tc>
          <w:tcPr>
            <w:tcW w:w="1059" w:type="dxa"/>
            <w:tcBorders>
              <w:top w:val="nil"/>
              <w:left w:val="nil"/>
              <w:bottom w:val="nil"/>
              <w:right w:val="nil"/>
            </w:tcBorders>
            <w:vAlign w:val="center"/>
          </w:tcPr>
          <w:p w14:paraId="589560FC" w14:textId="77777777" w:rsidR="007A5E4D" w:rsidRPr="005F69ED" w:rsidRDefault="007A5E4D" w:rsidP="007A5E4D">
            <w:pPr>
              <w:pStyle w:val="Body01"/>
              <w:snapToGrid w:val="0"/>
              <w:ind w:leftChars="0" w:left="0" w:rightChars="0" w:right="0"/>
              <w:jc w:val="center"/>
            </w:pPr>
            <w:r w:rsidRPr="005F69ED">
              <w:t>Chỉ số</w:t>
            </w:r>
          </w:p>
        </w:tc>
        <w:tc>
          <w:tcPr>
            <w:tcW w:w="431" w:type="dxa"/>
            <w:tcBorders>
              <w:top w:val="nil"/>
              <w:left w:val="nil"/>
              <w:bottom w:val="nil"/>
              <w:right w:val="nil"/>
            </w:tcBorders>
            <w:vAlign w:val="center"/>
          </w:tcPr>
          <w:p w14:paraId="75B69A28" w14:textId="77777777" w:rsidR="007A5E4D" w:rsidRPr="005F69ED" w:rsidRDefault="007A5E4D" w:rsidP="007A5E4D">
            <w:pPr>
              <w:pStyle w:val="Body01"/>
              <w:snapToGrid w:val="0"/>
              <w:ind w:leftChars="0" w:left="0" w:rightChars="0" w:right="0"/>
              <w:jc w:val="center"/>
            </w:pPr>
            <w:r w:rsidRPr="005F69ED">
              <w:t>1</w:t>
            </w:r>
          </w:p>
        </w:tc>
        <w:tc>
          <w:tcPr>
            <w:tcW w:w="426" w:type="dxa"/>
            <w:tcBorders>
              <w:top w:val="nil"/>
              <w:left w:val="nil"/>
              <w:bottom w:val="nil"/>
              <w:right w:val="nil"/>
            </w:tcBorders>
            <w:vAlign w:val="center"/>
          </w:tcPr>
          <w:p w14:paraId="7944DEF9" w14:textId="77777777" w:rsidR="007A5E4D" w:rsidRPr="005F69ED" w:rsidRDefault="007A5E4D" w:rsidP="007A5E4D">
            <w:pPr>
              <w:pStyle w:val="Body01"/>
              <w:snapToGrid w:val="0"/>
              <w:ind w:leftChars="0" w:left="0" w:rightChars="0" w:right="0"/>
              <w:jc w:val="center"/>
            </w:pPr>
            <w:r w:rsidRPr="005F69ED">
              <w:t>2</w:t>
            </w:r>
          </w:p>
        </w:tc>
        <w:tc>
          <w:tcPr>
            <w:tcW w:w="428" w:type="dxa"/>
            <w:tcBorders>
              <w:top w:val="nil"/>
              <w:left w:val="nil"/>
              <w:bottom w:val="nil"/>
              <w:right w:val="nil"/>
            </w:tcBorders>
            <w:vAlign w:val="center"/>
          </w:tcPr>
          <w:p w14:paraId="622AECC4" w14:textId="77777777" w:rsidR="007A5E4D" w:rsidRPr="005F69ED" w:rsidRDefault="007A5E4D" w:rsidP="007A5E4D">
            <w:pPr>
              <w:pStyle w:val="Body01"/>
              <w:snapToGrid w:val="0"/>
              <w:ind w:leftChars="0" w:left="0" w:rightChars="0" w:right="0"/>
              <w:jc w:val="center"/>
            </w:pPr>
            <w:r w:rsidRPr="005F69ED">
              <w:t>3</w:t>
            </w:r>
          </w:p>
        </w:tc>
        <w:tc>
          <w:tcPr>
            <w:tcW w:w="426" w:type="dxa"/>
            <w:tcBorders>
              <w:top w:val="nil"/>
              <w:left w:val="nil"/>
              <w:bottom w:val="nil"/>
              <w:right w:val="nil"/>
            </w:tcBorders>
            <w:vAlign w:val="center"/>
          </w:tcPr>
          <w:p w14:paraId="23CA1437" w14:textId="77777777" w:rsidR="007A5E4D" w:rsidRPr="005F69ED" w:rsidRDefault="007A5E4D" w:rsidP="007A5E4D">
            <w:pPr>
              <w:pStyle w:val="Body01"/>
              <w:snapToGrid w:val="0"/>
              <w:ind w:leftChars="0" w:left="0" w:rightChars="0" w:right="0"/>
              <w:jc w:val="center"/>
            </w:pPr>
            <w:r w:rsidRPr="005F69ED">
              <w:t>4</w:t>
            </w:r>
          </w:p>
        </w:tc>
        <w:tc>
          <w:tcPr>
            <w:tcW w:w="430" w:type="dxa"/>
            <w:tcBorders>
              <w:top w:val="nil"/>
              <w:left w:val="nil"/>
              <w:bottom w:val="nil"/>
              <w:right w:val="nil"/>
            </w:tcBorders>
            <w:vAlign w:val="center"/>
          </w:tcPr>
          <w:p w14:paraId="1A7642DF" w14:textId="77777777" w:rsidR="007A5E4D" w:rsidRPr="005F69ED" w:rsidRDefault="007A5E4D" w:rsidP="007A5E4D">
            <w:pPr>
              <w:pStyle w:val="Body01"/>
              <w:snapToGrid w:val="0"/>
              <w:ind w:leftChars="0" w:left="0" w:rightChars="0" w:right="0"/>
              <w:jc w:val="center"/>
            </w:pPr>
            <w:r w:rsidRPr="005F69ED">
              <w:t>5</w:t>
            </w:r>
          </w:p>
        </w:tc>
        <w:tc>
          <w:tcPr>
            <w:tcW w:w="426" w:type="dxa"/>
            <w:tcBorders>
              <w:top w:val="nil"/>
              <w:left w:val="nil"/>
              <w:bottom w:val="nil"/>
              <w:right w:val="nil"/>
            </w:tcBorders>
            <w:vAlign w:val="center"/>
          </w:tcPr>
          <w:p w14:paraId="45F02407" w14:textId="77777777" w:rsidR="007A5E4D" w:rsidRPr="005F69ED" w:rsidRDefault="007A5E4D" w:rsidP="007A5E4D">
            <w:pPr>
              <w:pStyle w:val="Body01"/>
              <w:snapToGrid w:val="0"/>
              <w:ind w:leftChars="0" w:left="0" w:rightChars="0" w:right="0"/>
              <w:jc w:val="center"/>
            </w:pPr>
            <w:r w:rsidRPr="005F69ED">
              <w:t>6</w:t>
            </w:r>
          </w:p>
        </w:tc>
        <w:tc>
          <w:tcPr>
            <w:tcW w:w="428" w:type="dxa"/>
            <w:tcBorders>
              <w:top w:val="nil"/>
              <w:left w:val="nil"/>
              <w:bottom w:val="nil"/>
              <w:right w:val="nil"/>
            </w:tcBorders>
            <w:vAlign w:val="center"/>
          </w:tcPr>
          <w:p w14:paraId="28A2F12B" w14:textId="77777777" w:rsidR="007A5E4D" w:rsidRPr="005F69ED" w:rsidRDefault="007A5E4D" w:rsidP="007A5E4D">
            <w:pPr>
              <w:pStyle w:val="Body01"/>
              <w:snapToGrid w:val="0"/>
              <w:ind w:leftChars="0" w:left="0" w:rightChars="0" w:right="0"/>
              <w:jc w:val="center"/>
            </w:pPr>
            <w:r w:rsidRPr="005F69ED">
              <w:t>7</w:t>
            </w:r>
          </w:p>
        </w:tc>
        <w:tc>
          <w:tcPr>
            <w:tcW w:w="436" w:type="dxa"/>
            <w:tcBorders>
              <w:top w:val="nil"/>
              <w:left w:val="nil"/>
              <w:bottom w:val="nil"/>
              <w:right w:val="nil"/>
            </w:tcBorders>
            <w:vAlign w:val="center"/>
          </w:tcPr>
          <w:p w14:paraId="0E0AC32F" w14:textId="77777777" w:rsidR="007A5E4D" w:rsidRPr="005F69ED" w:rsidRDefault="007A5E4D" w:rsidP="007A5E4D">
            <w:pPr>
              <w:pStyle w:val="Body01"/>
              <w:snapToGrid w:val="0"/>
              <w:ind w:leftChars="0" w:left="0" w:rightChars="0" w:right="0"/>
              <w:jc w:val="center"/>
            </w:pPr>
            <w:r w:rsidRPr="005F69ED">
              <w:t>8</w:t>
            </w:r>
          </w:p>
        </w:tc>
        <w:tc>
          <w:tcPr>
            <w:tcW w:w="436" w:type="dxa"/>
            <w:tcBorders>
              <w:top w:val="nil"/>
              <w:left w:val="nil"/>
              <w:bottom w:val="nil"/>
              <w:right w:val="nil"/>
            </w:tcBorders>
            <w:vAlign w:val="center"/>
          </w:tcPr>
          <w:p w14:paraId="4DEE9D44" w14:textId="77777777" w:rsidR="007A5E4D" w:rsidRPr="005F69ED" w:rsidRDefault="007A5E4D" w:rsidP="007A5E4D">
            <w:pPr>
              <w:pStyle w:val="Body01"/>
              <w:snapToGrid w:val="0"/>
              <w:ind w:leftChars="0" w:left="0" w:rightChars="0" w:right="0"/>
              <w:jc w:val="center"/>
            </w:pPr>
            <w:r w:rsidRPr="005F69ED">
              <w:t>9</w:t>
            </w:r>
          </w:p>
        </w:tc>
        <w:tc>
          <w:tcPr>
            <w:tcW w:w="436" w:type="dxa"/>
            <w:tcBorders>
              <w:top w:val="nil"/>
              <w:left w:val="nil"/>
              <w:bottom w:val="nil"/>
              <w:right w:val="nil"/>
            </w:tcBorders>
            <w:vAlign w:val="center"/>
          </w:tcPr>
          <w:p w14:paraId="56142693" w14:textId="77777777" w:rsidR="007A5E4D" w:rsidRPr="005F69ED" w:rsidRDefault="007A5E4D" w:rsidP="007A5E4D">
            <w:pPr>
              <w:pStyle w:val="Body01"/>
              <w:snapToGrid w:val="0"/>
              <w:ind w:leftChars="0" w:left="0" w:rightChars="0" w:right="0"/>
              <w:jc w:val="center"/>
            </w:pPr>
            <w:r w:rsidRPr="005F69ED">
              <w:t>10</w:t>
            </w:r>
          </w:p>
        </w:tc>
      </w:tr>
      <w:tr w:rsidR="007A5E4D" w:rsidRPr="005F69ED" w14:paraId="435F1959" w14:textId="77777777">
        <w:trPr>
          <w:trHeight w:val="70"/>
          <w:jc w:val="center"/>
        </w:trPr>
        <w:tc>
          <w:tcPr>
            <w:tcW w:w="1059" w:type="dxa"/>
            <w:tcBorders>
              <w:top w:val="nil"/>
              <w:left w:val="nil"/>
              <w:bottom w:val="nil"/>
            </w:tcBorders>
            <w:vAlign w:val="center"/>
          </w:tcPr>
          <w:p w14:paraId="7397943C" w14:textId="77777777" w:rsidR="007A5E4D" w:rsidRPr="005F69ED" w:rsidRDefault="007A5E4D" w:rsidP="007A5E4D">
            <w:pPr>
              <w:pStyle w:val="Body01"/>
              <w:snapToGrid w:val="0"/>
              <w:ind w:leftChars="0" w:left="0" w:rightChars="0" w:right="0"/>
              <w:jc w:val="center"/>
            </w:pPr>
            <w:r w:rsidRPr="005F69ED">
              <w:t xml:space="preserve">Mảng </w:t>
            </w:r>
            <w:r w:rsidRPr="005F69ED">
              <w:rPr>
                <w:i/>
              </w:rPr>
              <w:t>T</w:t>
            </w:r>
          </w:p>
        </w:tc>
        <w:tc>
          <w:tcPr>
            <w:tcW w:w="431" w:type="dxa"/>
            <w:vAlign w:val="center"/>
          </w:tcPr>
          <w:p w14:paraId="191EC8D2" w14:textId="77777777" w:rsidR="007A5E4D" w:rsidRPr="005F69ED" w:rsidRDefault="007A5E4D" w:rsidP="007A5E4D">
            <w:pPr>
              <w:pStyle w:val="Body01"/>
              <w:snapToGrid w:val="0"/>
              <w:ind w:leftChars="0" w:left="0" w:rightChars="0" w:right="0"/>
              <w:jc w:val="center"/>
            </w:pPr>
            <w:r w:rsidRPr="005F69ED">
              <w:t>0</w:t>
            </w:r>
          </w:p>
        </w:tc>
        <w:tc>
          <w:tcPr>
            <w:tcW w:w="426" w:type="dxa"/>
            <w:vAlign w:val="center"/>
          </w:tcPr>
          <w:p w14:paraId="4D0AE00D" w14:textId="77777777" w:rsidR="007A5E4D" w:rsidRPr="005F69ED" w:rsidRDefault="007A5E4D" w:rsidP="007A5E4D">
            <w:pPr>
              <w:pStyle w:val="Body01"/>
              <w:snapToGrid w:val="0"/>
              <w:ind w:leftChars="0" w:left="0" w:rightChars="0" w:right="0"/>
              <w:jc w:val="center"/>
            </w:pPr>
            <w:r w:rsidRPr="005F69ED">
              <w:t>1</w:t>
            </w:r>
          </w:p>
        </w:tc>
        <w:tc>
          <w:tcPr>
            <w:tcW w:w="428" w:type="dxa"/>
            <w:vAlign w:val="center"/>
          </w:tcPr>
          <w:p w14:paraId="354242AB" w14:textId="77777777" w:rsidR="007A5E4D" w:rsidRPr="005F69ED" w:rsidRDefault="007A5E4D" w:rsidP="007A5E4D">
            <w:pPr>
              <w:pStyle w:val="Body01"/>
              <w:snapToGrid w:val="0"/>
              <w:ind w:leftChars="0" w:left="0" w:rightChars="0" w:right="0"/>
              <w:jc w:val="center"/>
            </w:pPr>
            <w:r w:rsidRPr="005F69ED">
              <w:t>3</w:t>
            </w:r>
          </w:p>
        </w:tc>
        <w:tc>
          <w:tcPr>
            <w:tcW w:w="426" w:type="dxa"/>
            <w:vAlign w:val="center"/>
          </w:tcPr>
          <w:p w14:paraId="4A045BD5" w14:textId="77777777" w:rsidR="007A5E4D" w:rsidRPr="005F69ED" w:rsidRDefault="007A5E4D" w:rsidP="007A5E4D">
            <w:pPr>
              <w:pStyle w:val="Body01"/>
              <w:snapToGrid w:val="0"/>
              <w:ind w:leftChars="0" w:left="0" w:rightChars="0" w:right="0"/>
              <w:jc w:val="center"/>
            </w:pPr>
            <w:r w:rsidRPr="005F69ED">
              <w:t>5</w:t>
            </w:r>
          </w:p>
        </w:tc>
        <w:tc>
          <w:tcPr>
            <w:tcW w:w="430" w:type="dxa"/>
            <w:vAlign w:val="center"/>
          </w:tcPr>
          <w:p w14:paraId="2443DFAF" w14:textId="77777777" w:rsidR="007A5E4D" w:rsidRPr="005F69ED" w:rsidRDefault="007A5E4D" w:rsidP="007A5E4D">
            <w:pPr>
              <w:pStyle w:val="Body01"/>
              <w:snapToGrid w:val="0"/>
              <w:ind w:leftChars="0" w:left="0" w:rightChars="0" w:right="0"/>
              <w:jc w:val="center"/>
            </w:pPr>
            <w:r w:rsidRPr="005F69ED">
              <w:t>7</w:t>
            </w:r>
          </w:p>
        </w:tc>
        <w:tc>
          <w:tcPr>
            <w:tcW w:w="426" w:type="dxa"/>
            <w:vAlign w:val="center"/>
          </w:tcPr>
          <w:p w14:paraId="5AE9063A" w14:textId="77777777" w:rsidR="007A5E4D" w:rsidRPr="005F69ED" w:rsidRDefault="007A5E4D" w:rsidP="007A5E4D">
            <w:pPr>
              <w:pStyle w:val="Body01"/>
              <w:snapToGrid w:val="0"/>
              <w:ind w:leftChars="0" w:left="0" w:rightChars="0" w:right="0"/>
              <w:jc w:val="center"/>
            </w:pPr>
            <w:r w:rsidRPr="005F69ED">
              <w:t>9</w:t>
            </w:r>
          </w:p>
        </w:tc>
        <w:tc>
          <w:tcPr>
            <w:tcW w:w="428" w:type="dxa"/>
            <w:vAlign w:val="center"/>
          </w:tcPr>
          <w:p w14:paraId="38A0CE1D" w14:textId="77777777" w:rsidR="007A5E4D" w:rsidRPr="005F69ED" w:rsidRDefault="007A5E4D" w:rsidP="007A5E4D">
            <w:pPr>
              <w:pStyle w:val="Body01"/>
              <w:snapToGrid w:val="0"/>
              <w:ind w:leftChars="0" w:left="0" w:rightChars="0" w:right="0"/>
              <w:jc w:val="center"/>
            </w:pPr>
            <w:r w:rsidRPr="005F69ED">
              <w:t>11</w:t>
            </w:r>
          </w:p>
        </w:tc>
        <w:tc>
          <w:tcPr>
            <w:tcW w:w="436" w:type="dxa"/>
            <w:vAlign w:val="center"/>
          </w:tcPr>
          <w:p w14:paraId="0C100FB8" w14:textId="77777777" w:rsidR="007A5E4D" w:rsidRPr="005F69ED" w:rsidRDefault="007A5E4D" w:rsidP="007A5E4D">
            <w:pPr>
              <w:pStyle w:val="Body01"/>
              <w:snapToGrid w:val="0"/>
              <w:ind w:leftChars="0" w:left="0" w:rightChars="0" w:right="0"/>
              <w:jc w:val="center"/>
            </w:pPr>
            <w:r w:rsidRPr="005F69ED">
              <w:t>13</w:t>
            </w:r>
          </w:p>
        </w:tc>
        <w:tc>
          <w:tcPr>
            <w:tcW w:w="436" w:type="dxa"/>
            <w:vAlign w:val="center"/>
          </w:tcPr>
          <w:p w14:paraId="5F37CFDF" w14:textId="77777777" w:rsidR="007A5E4D" w:rsidRPr="005F69ED" w:rsidRDefault="007A5E4D" w:rsidP="007A5E4D">
            <w:pPr>
              <w:pStyle w:val="Body01"/>
              <w:snapToGrid w:val="0"/>
              <w:ind w:leftChars="0" w:left="0" w:rightChars="0" w:right="0"/>
              <w:jc w:val="center"/>
            </w:pPr>
            <w:r w:rsidRPr="005F69ED">
              <w:t>15</w:t>
            </w:r>
          </w:p>
        </w:tc>
        <w:tc>
          <w:tcPr>
            <w:tcW w:w="436" w:type="dxa"/>
            <w:vAlign w:val="center"/>
          </w:tcPr>
          <w:p w14:paraId="7B2E8988" w14:textId="77777777" w:rsidR="007A5E4D" w:rsidRPr="005F69ED" w:rsidRDefault="007A5E4D" w:rsidP="007A5E4D">
            <w:pPr>
              <w:pStyle w:val="Body01"/>
              <w:snapToGrid w:val="0"/>
              <w:ind w:leftChars="0" w:left="0" w:rightChars="0" w:right="0"/>
              <w:jc w:val="center"/>
            </w:pPr>
            <w:r w:rsidRPr="005F69ED">
              <w:t>17</w:t>
            </w:r>
          </w:p>
        </w:tc>
      </w:tr>
    </w:tbl>
    <w:p w14:paraId="325C3763" w14:textId="77777777" w:rsidR="007A5E4D" w:rsidRPr="005F69ED" w:rsidRDefault="007A5E4D" w:rsidP="001C4C1C">
      <w:pPr>
        <w:pStyle w:val="Body01"/>
        <w:ind w:leftChars="0" w:left="360" w:right="315"/>
      </w:pPr>
    </w:p>
    <w:p w14:paraId="16C59274" w14:textId="77777777" w:rsidR="007A5E4D" w:rsidRPr="005F69ED" w:rsidRDefault="007A5E4D" w:rsidP="001C4C1C">
      <w:pPr>
        <w:pStyle w:val="Body01"/>
        <w:ind w:leftChars="0" w:left="360" w:right="315"/>
        <w:rPr>
          <w:b/>
        </w:rPr>
      </w:pPr>
      <w:r w:rsidRPr="005F69ED">
        <w:rPr>
          <w:b/>
        </w:rPr>
        <w:t>Lần so sánh đầu tiên</w:t>
      </w:r>
    </w:p>
    <w:p w14:paraId="34903C8A" w14:textId="77777777" w:rsidR="007A5E4D" w:rsidRPr="005F69ED" w:rsidRDefault="007A5E4D" w:rsidP="001C4C1C">
      <w:pPr>
        <w:pStyle w:val="Body01"/>
        <w:spacing w:line="200" w:lineRule="exact"/>
        <w:ind w:leftChars="0" w:left="357" w:right="315"/>
      </w:pPr>
    </w:p>
    <w:p w14:paraId="1C6F5027" w14:textId="77777777" w:rsidR="007A5E4D" w:rsidRPr="005F69ED" w:rsidRDefault="007A5E4D" w:rsidP="001C4C1C">
      <w:pPr>
        <w:pStyle w:val="Body01"/>
        <w:ind w:leftChars="0" w:left="360" w:right="315"/>
      </w:pPr>
      <w:r w:rsidRPr="005F69ED">
        <w:rPr>
          <w:lang w:val="it-IT"/>
        </w:rPr>
        <w:t xml:space="preserve">Phạm vi là toàn bộ mảng. Đặt L là giới hạn dưới và U là giới hạn trên của phạm vi. </w:t>
      </w:r>
      <w:r w:rsidRPr="005F69ED">
        <w:t>Đặt M là giá trị ở giữa (trung vị)</w:t>
      </w:r>
    </w:p>
    <w:p w14:paraId="7562AFB9" w14:textId="77777777" w:rsidR="00A76EA9" w:rsidRPr="005F69ED" w:rsidRDefault="00A76EA9" w:rsidP="001C4C1C">
      <w:pPr>
        <w:pStyle w:val="Body01"/>
        <w:ind w:leftChars="0" w:left="360"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
        <w:gridCol w:w="1038"/>
        <w:gridCol w:w="26"/>
        <w:gridCol w:w="394"/>
        <w:gridCol w:w="26"/>
        <w:gridCol w:w="434"/>
        <w:gridCol w:w="420"/>
        <w:gridCol w:w="434"/>
        <w:gridCol w:w="430"/>
        <w:gridCol w:w="426"/>
        <w:gridCol w:w="428"/>
        <w:gridCol w:w="436"/>
        <w:gridCol w:w="407"/>
        <w:gridCol w:w="29"/>
        <w:gridCol w:w="404"/>
        <w:gridCol w:w="32"/>
      </w:tblGrid>
      <w:tr w:rsidR="007A5E4D" w:rsidRPr="005F69ED" w14:paraId="336C7E27" w14:textId="77777777">
        <w:trPr>
          <w:gridBefore w:val="1"/>
          <w:wBefore w:w="26" w:type="dxa"/>
          <w:trHeight w:val="80"/>
          <w:jc w:val="center"/>
        </w:trPr>
        <w:tc>
          <w:tcPr>
            <w:tcW w:w="1064" w:type="dxa"/>
            <w:gridSpan w:val="2"/>
            <w:tcBorders>
              <w:top w:val="nil"/>
              <w:left w:val="nil"/>
              <w:bottom w:val="nil"/>
              <w:right w:val="nil"/>
            </w:tcBorders>
            <w:vAlign w:val="center"/>
          </w:tcPr>
          <w:p w14:paraId="65FC37F4" w14:textId="77777777" w:rsidR="007A5E4D" w:rsidRPr="005F69ED" w:rsidRDefault="007A5E4D" w:rsidP="007A5E4D">
            <w:pPr>
              <w:pStyle w:val="Body01"/>
              <w:snapToGrid w:val="0"/>
              <w:ind w:leftChars="0" w:left="0" w:rightChars="0" w:right="0"/>
              <w:jc w:val="center"/>
            </w:pPr>
            <w:r w:rsidRPr="005F69ED">
              <w:t>Chỉ số</w:t>
            </w:r>
          </w:p>
        </w:tc>
        <w:tc>
          <w:tcPr>
            <w:tcW w:w="420" w:type="dxa"/>
            <w:gridSpan w:val="2"/>
            <w:tcBorders>
              <w:top w:val="nil"/>
              <w:left w:val="nil"/>
              <w:bottom w:val="nil"/>
              <w:right w:val="nil"/>
            </w:tcBorders>
            <w:vAlign w:val="center"/>
          </w:tcPr>
          <w:p w14:paraId="17FB6D46" w14:textId="77777777" w:rsidR="007A5E4D" w:rsidRPr="005F69ED" w:rsidRDefault="007A5E4D" w:rsidP="007A5E4D">
            <w:pPr>
              <w:pStyle w:val="Body01"/>
              <w:snapToGrid w:val="0"/>
              <w:ind w:leftChars="0" w:left="0" w:rightChars="0" w:right="0"/>
              <w:jc w:val="center"/>
            </w:pPr>
            <w:r w:rsidRPr="005F69ED">
              <w:t>1</w:t>
            </w:r>
          </w:p>
        </w:tc>
        <w:tc>
          <w:tcPr>
            <w:tcW w:w="434" w:type="dxa"/>
            <w:tcBorders>
              <w:top w:val="nil"/>
              <w:left w:val="nil"/>
              <w:bottom w:val="nil"/>
              <w:right w:val="nil"/>
            </w:tcBorders>
            <w:vAlign w:val="center"/>
          </w:tcPr>
          <w:p w14:paraId="239BE3E8" w14:textId="77777777" w:rsidR="007A5E4D" w:rsidRPr="005F69ED" w:rsidRDefault="007A5E4D" w:rsidP="007A5E4D">
            <w:pPr>
              <w:pStyle w:val="Body01"/>
              <w:snapToGrid w:val="0"/>
              <w:ind w:leftChars="0" w:left="0" w:rightChars="0" w:right="0"/>
              <w:jc w:val="center"/>
            </w:pPr>
            <w:r w:rsidRPr="005F69ED">
              <w:t>2</w:t>
            </w:r>
          </w:p>
        </w:tc>
        <w:tc>
          <w:tcPr>
            <w:tcW w:w="420" w:type="dxa"/>
            <w:tcBorders>
              <w:top w:val="nil"/>
              <w:left w:val="nil"/>
              <w:bottom w:val="nil"/>
              <w:right w:val="nil"/>
            </w:tcBorders>
            <w:vAlign w:val="center"/>
          </w:tcPr>
          <w:p w14:paraId="2E830E14" w14:textId="77777777" w:rsidR="007A5E4D" w:rsidRPr="005F69ED" w:rsidRDefault="007A5E4D" w:rsidP="007A5E4D">
            <w:pPr>
              <w:pStyle w:val="Body01"/>
              <w:snapToGrid w:val="0"/>
              <w:ind w:leftChars="0" w:left="0" w:rightChars="0" w:right="0"/>
              <w:jc w:val="center"/>
            </w:pPr>
            <w:r w:rsidRPr="005F69ED">
              <w:t>3</w:t>
            </w:r>
          </w:p>
        </w:tc>
        <w:tc>
          <w:tcPr>
            <w:tcW w:w="434" w:type="dxa"/>
            <w:tcBorders>
              <w:top w:val="nil"/>
              <w:left w:val="nil"/>
              <w:bottom w:val="nil"/>
              <w:right w:val="nil"/>
            </w:tcBorders>
            <w:vAlign w:val="center"/>
          </w:tcPr>
          <w:p w14:paraId="74BFE416" w14:textId="77777777" w:rsidR="007A5E4D" w:rsidRPr="005F69ED" w:rsidRDefault="007A5E4D" w:rsidP="007A5E4D">
            <w:pPr>
              <w:pStyle w:val="Body01"/>
              <w:snapToGrid w:val="0"/>
              <w:ind w:leftChars="0" w:left="0" w:rightChars="0" w:right="0"/>
              <w:jc w:val="center"/>
            </w:pPr>
            <w:r w:rsidRPr="005F69ED">
              <w:t>4</w:t>
            </w:r>
          </w:p>
        </w:tc>
        <w:tc>
          <w:tcPr>
            <w:tcW w:w="430" w:type="dxa"/>
            <w:tcBorders>
              <w:top w:val="nil"/>
              <w:left w:val="nil"/>
              <w:bottom w:val="nil"/>
              <w:right w:val="nil"/>
            </w:tcBorders>
            <w:vAlign w:val="center"/>
          </w:tcPr>
          <w:p w14:paraId="009E237F" w14:textId="77777777" w:rsidR="007A5E4D" w:rsidRPr="005F69ED" w:rsidRDefault="007A5E4D" w:rsidP="007A5E4D">
            <w:pPr>
              <w:pStyle w:val="Body01"/>
              <w:snapToGrid w:val="0"/>
              <w:ind w:leftChars="0" w:left="0" w:rightChars="0" w:right="0"/>
              <w:jc w:val="center"/>
            </w:pPr>
            <w:r w:rsidRPr="005F69ED">
              <w:t>5</w:t>
            </w:r>
          </w:p>
        </w:tc>
        <w:tc>
          <w:tcPr>
            <w:tcW w:w="426" w:type="dxa"/>
            <w:tcBorders>
              <w:top w:val="nil"/>
              <w:left w:val="nil"/>
              <w:bottom w:val="nil"/>
              <w:right w:val="nil"/>
            </w:tcBorders>
            <w:vAlign w:val="center"/>
          </w:tcPr>
          <w:p w14:paraId="4DC46A38" w14:textId="77777777" w:rsidR="007A5E4D" w:rsidRPr="005F69ED" w:rsidRDefault="007A5E4D" w:rsidP="007A5E4D">
            <w:pPr>
              <w:pStyle w:val="Body01"/>
              <w:snapToGrid w:val="0"/>
              <w:ind w:leftChars="0" w:left="0" w:rightChars="0" w:right="0"/>
              <w:jc w:val="center"/>
            </w:pPr>
            <w:r w:rsidRPr="005F69ED">
              <w:t>6</w:t>
            </w:r>
          </w:p>
        </w:tc>
        <w:tc>
          <w:tcPr>
            <w:tcW w:w="428" w:type="dxa"/>
            <w:tcBorders>
              <w:top w:val="nil"/>
              <w:left w:val="nil"/>
              <w:bottom w:val="nil"/>
              <w:right w:val="nil"/>
            </w:tcBorders>
            <w:vAlign w:val="center"/>
          </w:tcPr>
          <w:p w14:paraId="032BD132" w14:textId="77777777" w:rsidR="007A5E4D" w:rsidRPr="005F69ED" w:rsidRDefault="007A5E4D" w:rsidP="007A5E4D">
            <w:pPr>
              <w:pStyle w:val="Body01"/>
              <w:snapToGrid w:val="0"/>
              <w:ind w:leftChars="0" w:left="0" w:rightChars="0" w:right="0"/>
              <w:jc w:val="center"/>
            </w:pPr>
            <w:r w:rsidRPr="005F69ED">
              <w:t>7</w:t>
            </w:r>
          </w:p>
        </w:tc>
        <w:tc>
          <w:tcPr>
            <w:tcW w:w="436" w:type="dxa"/>
            <w:tcBorders>
              <w:top w:val="nil"/>
              <w:left w:val="nil"/>
              <w:bottom w:val="nil"/>
              <w:right w:val="nil"/>
            </w:tcBorders>
            <w:vAlign w:val="center"/>
          </w:tcPr>
          <w:p w14:paraId="43052ADA" w14:textId="77777777" w:rsidR="007A5E4D" w:rsidRPr="005F69ED" w:rsidRDefault="007A5E4D" w:rsidP="007A5E4D">
            <w:pPr>
              <w:pStyle w:val="Body01"/>
              <w:snapToGrid w:val="0"/>
              <w:ind w:leftChars="0" w:left="0" w:rightChars="0" w:right="0"/>
              <w:jc w:val="center"/>
            </w:pPr>
            <w:r w:rsidRPr="005F69ED">
              <w:t>8</w:t>
            </w:r>
          </w:p>
        </w:tc>
        <w:tc>
          <w:tcPr>
            <w:tcW w:w="436" w:type="dxa"/>
            <w:gridSpan w:val="2"/>
            <w:tcBorders>
              <w:top w:val="nil"/>
              <w:left w:val="nil"/>
              <w:bottom w:val="nil"/>
              <w:right w:val="nil"/>
            </w:tcBorders>
            <w:vAlign w:val="center"/>
          </w:tcPr>
          <w:p w14:paraId="3849D62C" w14:textId="77777777" w:rsidR="007A5E4D" w:rsidRPr="005F69ED" w:rsidRDefault="007A5E4D" w:rsidP="007A5E4D">
            <w:pPr>
              <w:pStyle w:val="Body01"/>
              <w:snapToGrid w:val="0"/>
              <w:ind w:leftChars="0" w:left="0" w:rightChars="0" w:right="0"/>
              <w:jc w:val="center"/>
            </w:pPr>
            <w:r w:rsidRPr="005F69ED">
              <w:t>9</w:t>
            </w:r>
          </w:p>
        </w:tc>
        <w:tc>
          <w:tcPr>
            <w:tcW w:w="436" w:type="dxa"/>
            <w:gridSpan w:val="2"/>
            <w:tcBorders>
              <w:top w:val="nil"/>
              <w:left w:val="nil"/>
              <w:bottom w:val="nil"/>
              <w:right w:val="nil"/>
            </w:tcBorders>
            <w:vAlign w:val="center"/>
          </w:tcPr>
          <w:p w14:paraId="03AA32D3" w14:textId="77777777" w:rsidR="007A5E4D" w:rsidRPr="005F69ED" w:rsidRDefault="007A5E4D" w:rsidP="007A5E4D">
            <w:pPr>
              <w:pStyle w:val="Body01"/>
              <w:snapToGrid w:val="0"/>
              <w:ind w:leftChars="0" w:left="0" w:rightChars="0" w:right="0"/>
              <w:jc w:val="center"/>
            </w:pPr>
            <w:r w:rsidRPr="005F69ED">
              <w:t>10</w:t>
            </w:r>
          </w:p>
        </w:tc>
      </w:tr>
      <w:tr w:rsidR="007A5E4D" w:rsidRPr="005F69ED" w14:paraId="78888182" w14:textId="77777777">
        <w:trPr>
          <w:gridBefore w:val="1"/>
          <w:wBefore w:w="26" w:type="dxa"/>
          <w:trHeight w:val="70"/>
          <w:jc w:val="center"/>
        </w:trPr>
        <w:tc>
          <w:tcPr>
            <w:tcW w:w="1064" w:type="dxa"/>
            <w:gridSpan w:val="2"/>
            <w:tcBorders>
              <w:top w:val="nil"/>
              <w:left w:val="nil"/>
              <w:bottom w:val="nil"/>
            </w:tcBorders>
            <w:vAlign w:val="center"/>
          </w:tcPr>
          <w:p w14:paraId="64306C2B" w14:textId="77777777" w:rsidR="007A5E4D" w:rsidRPr="005F69ED" w:rsidRDefault="007A5E4D" w:rsidP="007A5E4D">
            <w:pPr>
              <w:pStyle w:val="Body01"/>
              <w:snapToGrid w:val="0"/>
              <w:ind w:leftChars="0" w:left="0" w:rightChars="0" w:right="0"/>
              <w:jc w:val="center"/>
            </w:pPr>
            <w:r w:rsidRPr="005F69ED">
              <w:t>Mảng T</w:t>
            </w:r>
          </w:p>
        </w:tc>
        <w:tc>
          <w:tcPr>
            <w:tcW w:w="420" w:type="dxa"/>
            <w:gridSpan w:val="2"/>
            <w:vAlign w:val="center"/>
          </w:tcPr>
          <w:p w14:paraId="30B28AD5" w14:textId="77777777" w:rsidR="007A5E4D" w:rsidRPr="005F69ED" w:rsidRDefault="007A5E4D" w:rsidP="007A5E4D">
            <w:pPr>
              <w:pStyle w:val="Body01"/>
              <w:snapToGrid w:val="0"/>
              <w:ind w:leftChars="0" w:left="0" w:rightChars="0" w:right="0"/>
              <w:jc w:val="center"/>
            </w:pPr>
            <w:r w:rsidRPr="005F69ED">
              <w:t>0</w:t>
            </w:r>
          </w:p>
        </w:tc>
        <w:tc>
          <w:tcPr>
            <w:tcW w:w="434" w:type="dxa"/>
            <w:vAlign w:val="center"/>
          </w:tcPr>
          <w:p w14:paraId="4C84E5B8" w14:textId="77777777" w:rsidR="007A5E4D" w:rsidRPr="005F69ED" w:rsidRDefault="007A5E4D" w:rsidP="007A5E4D">
            <w:pPr>
              <w:pStyle w:val="Body01"/>
              <w:snapToGrid w:val="0"/>
              <w:ind w:leftChars="0" w:left="0" w:rightChars="0" w:right="0"/>
              <w:jc w:val="center"/>
            </w:pPr>
            <w:r w:rsidRPr="005F69ED">
              <w:t>1</w:t>
            </w:r>
          </w:p>
        </w:tc>
        <w:tc>
          <w:tcPr>
            <w:tcW w:w="420" w:type="dxa"/>
            <w:vAlign w:val="center"/>
          </w:tcPr>
          <w:p w14:paraId="216DA39B" w14:textId="77777777" w:rsidR="007A5E4D" w:rsidRPr="005F69ED" w:rsidRDefault="007A5E4D" w:rsidP="007A5E4D">
            <w:pPr>
              <w:pStyle w:val="Body01"/>
              <w:snapToGrid w:val="0"/>
              <w:ind w:leftChars="0" w:left="0" w:rightChars="0" w:right="0"/>
              <w:jc w:val="center"/>
            </w:pPr>
            <w:r w:rsidRPr="005F69ED">
              <w:t>3</w:t>
            </w:r>
          </w:p>
        </w:tc>
        <w:tc>
          <w:tcPr>
            <w:tcW w:w="434" w:type="dxa"/>
            <w:vAlign w:val="center"/>
          </w:tcPr>
          <w:p w14:paraId="062A2A08" w14:textId="77777777" w:rsidR="007A5E4D" w:rsidRPr="005F69ED" w:rsidRDefault="007A5E4D" w:rsidP="007A5E4D">
            <w:pPr>
              <w:pStyle w:val="Body01"/>
              <w:snapToGrid w:val="0"/>
              <w:ind w:leftChars="0" w:left="0" w:rightChars="0" w:right="0"/>
              <w:jc w:val="center"/>
            </w:pPr>
            <w:r w:rsidRPr="005F69ED">
              <w:t>5</w:t>
            </w:r>
          </w:p>
        </w:tc>
        <w:tc>
          <w:tcPr>
            <w:tcW w:w="430" w:type="dxa"/>
            <w:shd w:val="clear" w:color="auto" w:fill="E6E6E6"/>
            <w:vAlign w:val="center"/>
          </w:tcPr>
          <w:p w14:paraId="1A9B3BA4" w14:textId="77777777" w:rsidR="007A5E4D" w:rsidRPr="005F69ED" w:rsidRDefault="007A5E4D" w:rsidP="007A5E4D">
            <w:pPr>
              <w:pStyle w:val="Body01"/>
              <w:snapToGrid w:val="0"/>
              <w:ind w:leftChars="0" w:left="0" w:rightChars="0" w:right="0"/>
              <w:jc w:val="center"/>
            </w:pPr>
            <w:r w:rsidRPr="005F69ED">
              <w:t>7</w:t>
            </w:r>
          </w:p>
        </w:tc>
        <w:tc>
          <w:tcPr>
            <w:tcW w:w="426" w:type="dxa"/>
            <w:vAlign w:val="center"/>
          </w:tcPr>
          <w:p w14:paraId="504BC809" w14:textId="77777777" w:rsidR="007A5E4D" w:rsidRPr="005F69ED" w:rsidRDefault="007A5E4D" w:rsidP="007A5E4D">
            <w:pPr>
              <w:pStyle w:val="Body01"/>
              <w:snapToGrid w:val="0"/>
              <w:ind w:leftChars="0" w:left="0" w:rightChars="0" w:right="0"/>
              <w:jc w:val="center"/>
            </w:pPr>
            <w:r w:rsidRPr="005F69ED">
              <w:t>9</w:t>
            </w:r>
          </w:p>
        </w:tc>
        <w:tc>
          <w:tcPr>
            <w:tcW w:w="428" w:type="dxa"/>
            <w:vAlign w:val="center"/>
          </w:tcPr>
          <w:p w14:paraId="0645E9B9" w14:textId="77777777" w:rsidR="007A5E4D" w:rsidRPr="005F69ED" w:rsidRDefault="007A5E4D" w:rsidP="007A5E4D">
            <w:pPr>
              <w:pStyle w:val="Body01"/>
              <w:snapToGrid w:val="0"/>
              <w:ind w:leftChars="0" w:left="0" w:rightChars="0" w:right="0"/>
              <w:jc w:val="center"/>
            </w:pPr>
            <w:r w:rsidRPr="005F69ED">
              <w:t>11</w:t>
            </w:r>
          </w:p>
        </w:tc>
        <w:tc>
          <w:tcPr>
            <w:tcW w:w="436" w:type="dxa"/>
            <w:vAlign w:val="center"/>
          </w:tcPr>
          <w:p w14:paraId="432419A0" w14:textId="77777777" w:rsidR="007A5E4D" w:rsidRPr="005F69ED" w:rsidRDefault="007A5E4D" w:rsidP="007A5E4D">
            <w:pPr>
              <w:pStyle w:val="Body01"/>
              <w:snapToGrid w:val="0"/>
              <w:ind w:leftChars="0" w:left="0" w:rightChars="0" w:right="0"/>
              <w:jc w:val="center"/>
            </w:pPr>
            <w:r w:rsidRPr="005F69ED">
              <w:t>13</w:t>
            </w:r>
          </w:p>
        </w:tc>
        <w:tc>
          <w:tcPr>
            <w:tcW w:w="436" w:type="dxa"/>
            <w:gridSpan w:val="2"/>
            <w:vAlign w:val="center"/>
          </w:tcPr>
          <w:p w14:paraId="5AF7EA89" w14:textId="77777777" w:rsidR="007A5E4D" w:rsidRPr="005F69ED" w:rsidRDefault="007A5E4D" w:rsidP="007A5E4D">
            <w:pPr>
              <w:pStyle w:val="Body01"/>
              <w:snapToGrid w:val="0"/>
              <w:ind w:leftChars="0" w:left="0" w:rightChars="0" w:right="0"/>
              <w:jc w:val="center"/>
            </w:pPr>
            <w:r w:rsidRPr="005F69ED">
              <w:t>15</w:t>
            </w:r>
          </w:p>
        </w:tc>
        <w:tc>
          <w:tcPr>
            <w:tcW w:w="436" w:type="dxa"/>
            <w:gridSpan w:val="2"/>
            <w:vAlign w:val="center"/>
          </w:tcPr>
          <w:p w14:paraId="73ED7AAF" w14:textId="77777777" w:rsidR="007A5E4D" w:rsidRPr="005F69ED" w:rsidRDefault="007A5E4D" w:rsidP="007A5E4D">
            <w:pPr>
              <w:pStyle w:val="Body01"/>
              <w:snapToGrid w:val="0"/>
              <w:ind w:leftChars="0" w:left="0" w:rightChars="0" w:right="0"/>
              <w:jc w:val="center"/>
            </w:pPr>
            <w:r w:rsidRPr="005F69ED">
              <w:t>17</w:t>
            </w:r>
          </w:p>
        </w:tc>
      </w:tr>
      <w:tr w:rsidR="007A5E4D" w:rsidRPr="005F69ED" w14:paraId="148770D0" w14:textId="77777777">
        <w:trPr>
          <w:gridAfter w:val="1"/>
          <w:wAfter w:w="32" w:type="dxa"/>
          <w:trHeight w:val="80"/>
          <w:jc w:val="center"/>
        </w:trPr>
        <w:tc>
          <w:tcPr>
            <w:tcW w:w="1064" w:type="dxa"/>
            <w:gridSpan w:val="2"/>
            <w:tcBorders>
              <w:top w:val="nil"/>
              <w:left w:val="nil"/>
              <w:bottom w:val="nil"/>
              <w:right w:val="nil"/>
            </w:tcBorders>
            <w:vAlign w:val="center"/>
          </w:tcPr>
          <w:p w14:paraId="27DD54D6" w14:textId="77777777" w:rsidR="007A5E4D" w:rsidRPr="005F69ED" w:rsidRDefault="007A5E4D" w:rsidP="007A5E4D">
            <w:pPr>
              <w:pStyle w:val="Body01"/>
              <w:snapToGrid w:val="0"/>
              <w:ind w:leftChars="0" w:left="0" w:rightChars="0" w:right="0"/>
              <w:jc w:val="center"/>
              <w:rPr>
                <w:sz w:val="21"/>
                <w:szCs w:val="21"/>
              </w:rPr>
            </w:pPr>
          </w:p>
        </w:tc>
        <w:tc>
          <w:tcPr>
            <w:tcW w:w="420" w:type="dxa"/>
            <w:gridSpan w:val="2"/>
            <w:tcBorders>
              <w:top w:val="nil"/>
              <w:left w:val="nil"/>
              <w:bottom w:val="nil"/>
              <w:right w:val="nil"/>
            </w:tcBorders>
            <w:vAlign w:val="center"/>
          </w:tcPr>
          <w:p w14:paraId="710C4BEA" w14:textId="77777777" w:rsidR="007A5E4D" w:rsidRPr="005F69ED" w:rsidRDefault="007A5E4D" w:rsidP="007A5E4D">
            <w:pPr>
              <w:pStyle w:val="Body01"/>
              <w:snapToGrid w:val="0"/>
              <w:ind w:leftChars="0" w:left="0" w:rightChars="0" w:right="0"/>
              <w:jc w:val="center"/>
              <w:rPr>
                <w:i/>
                <w:sz w:val="21"/>
                <w:szCs w:val="21"/>
              </w:rPr>
            </w:pPr>
            <w:r w:rsidRPr="005F69ED">
              <w:rPr>
                <w:i/>
              </w:rPr>
              <w:t>L</w:t>
            </w:r>
          </w:p>
        </w:tc>
        <w:tc>
          <w:tcPr>
            <w:tcW w:w="3441" w:type="dxa"/>
            <w:gridSpan w:val="9"/>
            <w:tcBorders>
              <w:top w:val="nil"/>
              <w:left w:val="nil"/>
              <w:bottom w:val="nil"/>
              <w:right w:val="nil"/>
            </w:tcBorders>
            <w:vAlign w:val="center"/>
          </w:tcPr>
          <w:p w14:paraId="7FC9365B" w14:textId="57EE9334" w:rsidR="007A5E4D" w:rsidRPr="005F69ED" w:rsidRDefault="003812B7" w:rsidP="007A5E4D">
            <w:pPr>
              <w:pStyle w:val="Body01"/>
              <w:snapToGrid w:val="0"/>
              <w:ind w:leftChars="0" w:left="0" w:rightChars="0" w:right="0"/>
              <w:jc w:val="center"/>
              <w:rPr>
                <w:sz w:val="21"/>
                <w:szCs w:val="21"/>
              </w:rPr>
            </w:pPr>
            <w:r w:rsidRPr="005F69ED">
              <w:rPr>
                <w:noProof/>
              </w:rPr>
              <mc:AlternateContent>
                <mc:Choice Requires="wpg">
                  <w:drawing>
                    <wp:anchor distT="0" distB="0" distL="114300" distR="114300" simplePos="0" relativeHeight="251751936" behindDoc="0" locked="1" layoutInCell="1" allowOverlap="1" wp14:anchorId="7521E88E" wp14:editId="7BA3D9FC">
                      <wp:simplePos x="0" y="0"/>
                      <wp:positionH relativeFrom="column">
                        <wp:posOffset>-118110</wp:posOffset>
                      </wp:positionH>
                      <wp:positionV relativeFrom="paragraph">
                        <wp:posOffset>67945</wp:posOffset>
                      </wp:positionV>
                      <wp:extent cx="2275840" cy="1270"/>
                      <wp:effectExtent l="0" t="0" r="0" b="0"/>
                      <wp:wrapNone/>
                      <wp:docPr id="2137569390" name="Group 1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75840" cy="1270"/>
                                <a:chOff x="4515" y="10305"/>
                                <a:chExt cx="3794" cy="0"/>
                              </a:xfrm>
                            </wpg:grpSpPr>
                            <wps:wsp>
                              <wps:cNvPr id="488149602" name="Line 1360"/>
                              <wps:cNvCnPr>
                                <a:cxnSpLocks noChangeShapeType="1"/>
                              </wps:cNvCnPr>
                              <wps:spPr bwMode="auto">
                                <a:xfrm flipH="1">
                                  <a:off x="4515" y="10305"/>
                                  <a:ext cx="1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0825213" name="Line 1361"/>
                              <wps:cNvCnPr>
                                <a:cxnSpLocks noChangeShapeType="1"/>
                              </wps:cNvCnPr>
                              <wps:spPr bwMode="auto">
                                <a:xfrm flipH="1">
                                  <a:off x="7109" y="10305"/>
                                  <a:ext cx="1200" cy="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56C39BE" id="Group 1359" o:spid="_x0000_s1026" style="position:absolute;margin-left:-9.3pt;margin-top:5.35pt;width:179.2pt;height:.1pt;z-index:251751936" coordorigin="4515,10305" coordsize="3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">
                      <v:line id="Line 1360" o:spid="_x0000_s1027" style="position:absolute;flip:x;visibility:visible;mso-wrap-style:square" from="4515,10305" to="5715,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">
                        <v:stroke endarrow="block"/>
                      </v:line>
                      <v:line id="Line 1361" o:spid="_x0000_s1028" style="position:absolute;flip:x;visibility:visible;mso-wrap-style:square" from="7109,10305" to="8309,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">
                        <v:stroke startarrow="block"/>
                      </v:line>
                      <w10:anchorlock/>
                    </v:group>
                  </w:pict>
                </mc:Fallback>
              </mc:AlternateContent>
            </w:r>
            <w:r w:rsidR="007A5E4D" w:rsidRPr="005F69ED">
              <w:t>Khoảng tìm kiếm</w:t>
            </w:r>
          </w:p>
        </w:tc>
        <w:tc>
          <w:tcPr>
            <w:tcW w:w="433" w:type="dxa"/>
            <w:gridSpan w:val="2"/>
            <w:tcBorders>
              <w:top w:val="nil"/>
              <w:left w:val="nil"/>
              <w:bottom w:val="nil"/>
              <w:right w:val="nil"/>
            </w:tcBorders>
            <w:vAlign w:val="center"/>
          </w:tcPr>
          <w:p w14:paraId="6537460E" w14:textId="77777777" w:rsidR="007A5E4D" w:rsidRPr="005F69ED" w:rsidRDefault="007A5E4D" w:rsidP="007A5E4D">
            <w:pPr>
              <w:pStyle w:val="Body01"/>
              <w:snapToGrid w:val="0"/>
              <w:ind w:leftChars="0" w:left="0" w:rightChars="0" w:right="0"/>
              <w:jc w:val="center"/>
              <w:rPr>
                <w:i/>
                <w:sz w:val="21"/>
                <w:szCs w:val="21"/>
              </w:rPr>
            </w:pPr>
            <w:r w:rsidRPr="005F69ED">
              <w:rPr>
                <w:i/>
              </w:rPr>
              <w:t>U</w:t>
            </w:r>
          </w:p>
        </w:tc>
      </w:tr>
    </w:tbl>
    <w:p w14:paraId="2AFF9A5B" w14:textId="77777777" w:rsidR="007A5E4D" w:rsidRPr="005F69ED" w:rsidRDefault="007A5E4D" w:rsidP="001C4C1C">
      <w:pPr>
        <w:pStyle w:val="Body01"/>
        <w:spacing w:line="200" w:lineRule="exact"/>
        <w:ind w:leftChars="0" w:left="357" w:right="315"/>
      </w:pPr>
    </w:p>
    <w:p w14:paraId="2AD150C7" w14:textId="77777777" w:rsidR="007A5E4D" w:rsidRPr="005F69ED" w:rsidRDefault="007A5E4D" w:rsidP="001C4C1C">
      <w:pPr>
        <w:pStyle w:val="Body01"/>
        <w:ind w:leftChars="0" w:left="360" w:right="315"/>
      </w:pPr>
      <w:r w:rsidRPr="005F69ED">
        <w:rPr>
          <w:i/>
        </w:rPr>
        <w:t>M</w:t>
      </w:r>
      <w:r w:rsidRPr="005F69ED">
        <w:t xml:space="preserve"> = (</w:t>
      </w:r>
      <w:r w:rsidRPr="005F69ED">
        <w:rPr>
          <w:i/>
        </w:rPr>
        <w:t>L</w:t>
      </w:r>
      <w:r w:rsidRPr="005F69ED">
        <w:t xml:space="preserve"> + </w:t>
      </w:r>
      <w:r w:rsidRPr="005F69ED">
        <w:rPr>
          <w:i/>
        </w:rPr>
        <w:t>U</w:t>
      </w:r>
      <w:r w:rsidRPr="005F69ED">
        <w:t xml:space="preserve">) / 2 = (1 + 10) / 2 = 5.5 </w:t>
      </w:r>
      <w:r w:rsidRPr="005F69ED">
        <w:sym w:font="Wingdings" w:char="F0E0"/>
      </w:r>
      <w:r w:rsidRPr="005F69ED">
        <w:t xml:space="preserve"> 5 (Trung vị)</w:t>
      </w:r>
    </w:p>
    <w:p w14:paraId="3B14B337" w14:textId="77777777" w:rsidR="007A5E4D" w:rsidRPr="005F69ED" w:rsidRDefault="007A5E4D" w:rsidP="001C4C1C">
      <w:pPr>
        <w:pStyle w:val="Body01"/>
        <w:ind w:leftChars="0" w:left="360" w:right="315"/>
      </w:pPr>
    </w:p>
    <w:p w14:paraId="242C256A" w14:textId="77777777" w:rsidR="007A5E4D" w:rsidRPr="005F69ED" w:rsidRDefault="007A5E4D" w:rsidP="001C4C1C">
      <w:pPr>
        <w:pStyle w:val="Body01"/>
        <w:ind w:leftChars="0" w:left="360" w:right="315"/>
      </w:pPr>
      <w:r w:rsidRPr="005F69ED">
        <w:t>Trung vị có thể tính bằng cách làm tròn trên hoặc làm tròn dưới đều được. Ở đây ta chọn cách làm tròn dưới</w:t>
      </w:r>
      <w:r w:rsidR="00A76EA9" w:rsidRPr="005F69ED">
        <w:t>.</w:t>
      </w:r>
    </w:p>
    <w:p w14:paraId="4CA42494" w14:textId="77777777" w:rsidR="007A5E4D" w:rsidRPr="005F69ED" w:rsidRDefault="007A5E4D" w:rsidP="001C4C1C">
      <w:pPr>
        <w:pStyle w:val="Body01"/>
        <w:ind w:leftChars="0" w:left="360" w:right="315"/>
      </w:pPr>
    </w:p>
    <w:p w14:paraId="501C3022" w14:textId="77777777" w:rsidR="007A5E4D" w:rsidRPr="005F69ED" w:rsidRDefault="007A5E4D" w:rsidP="001C4C1C">
      <w:pPr>
        <w:pStyle w:val="Body01"/>
        <w:ind w:leftChars="0" w:left="360" w:right="315"/>
      </w:pPr>
      <w:r w:rsidRPr="005F69ED">
        <w:rPr>
          <w:i/>
        </w:rPr>
        <w:t>T</w:t>
      </w:r>
      <w:r w:rsidRPr="005F69ED">
        <w:t>(</w:t>
      </w:r>
      <w:r w:rsidRPr="005F69ED">
        <w:rPr>
          <w:i/>
        </w:rPr>
        <w:t>M</w:t>
      </w:r>
      <w:r w:rsidRPr="005F69ED">
        <w:t xml:space="preserve">) = </w:t>
      </w:r>
      <w:r w:rsidRPr="005F69ED">
        <w:rPr>
          <w:i/>
        </w:rPr>
        <w:t>T</w:t>
      </w:r>
      <w:r w:rsidRPr="005F69ED">
        <w:t xml:space="preserve">(5) = 7  </w:t>
      </w:r>
    </w:p>
    <w:p w14:paraId="646F778B" w14:textId="77777777" w:rsidR="007A5E4D" w:rsidRPr="005F69ED" w:rsidRDefault="007A5E4D" w:rsidP="001C4C1C">
      <w:pPr>
        <w:pStyle w:val="Body01"/>
        <w:ind w:leftChars="0" w:left="360" w:right="315"/>
      </w:pPr>
    </w:p>
    <w:p w14:paraId="2349FE9E" w14:textId="77777777" w:rsidR="007A5E4D" w:rsidRPr="005F69ED" w:rsidRDefault="007A5E4D" w:rsidP="001C4C1C">
      <w:pPr>
        <w:pStyle w:val="Body01"/>
        <w:ind w:leftChars="0" w:left="360" w:right="315"/>
      </w:pPr>
      <w:r w:rsidRPr="005F69ED">
        <w:t>Giá trị cần tìm là “11” nên “11” không thể được tìm thấy ở nửa trái của bảng chứa giá trị trung vị bởi vì các phần tử được sắp xếp theo thứ tự tăng dần và giá trị cần tìm lớn hơn giá trị trung vị</w:t>
      </w:r>
      <w:r w:rsidRPr="005F69ED">
        <w:rPr>
          <w:rStyle w:val="FootnoteReference"/>
        </w:rPr>
        <w:footnoteReference w:id="56"/>
      </w:r>
      <w:r w:rsidR="00A76EA9" w:rsidRPr="005F69ED">
        <w:t>.</w:t>
      </w:r>
    </w:p>
    <w:p w14:paraId="68B9B52F" w14:textId="77777777" w:rsidR="007A5E4D" w:rsidRPr="005F69ED" w:rsidRDefault="007A5E4D" w:rsidP="001C4C1C">
      <w:pPr>
        <w:pStyle w:val="Body01"/>
        <w:ind w:leftChars="0" w:left="360" w:right="315"/>
      </w:pPr>
    </w:p>
    <w:p w14:paraId="3768B859" w14:textId="77777777" w:rsidR="007A5E4D" w:rsidRPr="005F69ED" w:rsidRDefault="007A5E4D" w:rsidP="001C4C1C">
      <w:pPr>
        <w:pStyle w:val="Body01"/>
        <w:ind w:leftChars="0" w:left="360" w:right="315"/>
        <w:rPr>
          <w:b/>
        </w:rPr>
      </w:pPr>
      <w:r w:rsidRPr="005F69ED">
        <w:rPr>
          <w:b/>
        </w:rPr>
        <w:t>Lần so sánh thứ hai</w:t>
      </w:r>
    </w:p>
    <w:p w14:paraId="4774F3DE" w14:textId="77777777" w:rsidR="007A5E4D" w:rsidRPr="005F69ED" w:rsidRDefault="007A5E4D" w:rsidP="001C4C1C">
      <w:pPr>
        <w:pStyle w:val="Body01"/>
        <w:spacing w:line="200" w:lineRule="exact"/>
        <w:ind w:leftChars="0" w:left="357" w:right="315"/>
        <w:rPr>
          <w:b/>
        </w:rPr>
      </w:pPr>
    </w:p>
    <w:p w14:paraId="6CBC54B3" w14:textId="77777777" w:rsidR="007A5E4D" w:rsidRPr="005F69ED" w:rsidRDefault="007A5E4D" w:rsidP="001C4C1C">
      <w:pPr>
        <w:pStyle w:val="Body01"/>
        <w:ind w:leftChars="0" w:left="360" w:right="315"/>
      </w:pPr>
      <w:r w:rsidRPr="005F69ED">
        <w:t>Lần so sánh thứ nhất chỉ rõ ràng rằng giá trị cần tìm không nằm trong nửa trái của bảng chứa giá trị trung vị, ta thay đổi khoảng tìm kiếm. Ở đây, giới hạn dưới bị thay đổi tới giá trị ngay bên phải trung vị. Giá trị của L bị thay đổi như sau:</w:t>
      </w:r>
    </w:p>
    <w:p w14:paraId="100A5B0E" w14:textId="77777777" w:rsidR="007A5E4D" w:rsidRPr="005F69ED" w:rsidRDefault="007A5E4D" w:rsidP="001C4C1C">
      <w:pPr>
        <w:pStyle w:val="Body01"/>
        <w:ind w:leftChars="0" w:left="360" w:right="315"/>
      </w:pPr>
      <w:r w:rsidRPr="005F69ED">
        <w:t>L = M + 1 = 5 + 1 = 6</w:t>
      </w:r>
    </w:p>
    <w:p w14:paraId="7853DDA8" w14:textId="77777777" w:rsidR="007A5E4D" w:rsidRPr="005F69ED" w:rsidRDefault="007A5E4D" w:rsidP="001C4C1C">
      <w:pPr>
        <w:pStyle w:val="Body01"/>
        <w:ind w:leftChars="0" w:left="360" w:right="315"/>
      </w:pPr>
      <w:r w:rsidRPr="005F69ED">
        <w:t>Kết quả, khoảng tìm kiếm thay đổi như sau</w:t>
      </w:r>
    </w:p>
    <w:p w14:paraId="446B715D" w14:textId="77777777" w:rsidR="007A5E4D" w:rsidRPr="005F69ED" w:rsidRDefault="007A5E4D" w:rsidP="001C4C1C">
      <w:pPr>
        <w:pStyle w:val="Body01"/>
        <w:ind w:leftChars="0" w:left="360"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
        <w:gridCol w:w="591"/>
        <w:gridCol w:w="490"/>
        <w:gridCol w:w="443"/>
        <w:gridCol w:w="44"/>
        <w:gridCol w:w="399"/>
        <w:gridCol w:w="89"/>
        <w:gridCol w:w="354"/>
        <w:gridCol w:w="133"/>
        <w:gridCol w:w="311"/>
        <w:gridCol w:w="176"/>
        <w:gridCol w:w="267"/>
        <w:gridCol w:w="220"/>
        <w:gridCol w:w="223"/>
        <w:gridCol w:w="444"/>
        <w:gridCol w:w="443"/>
        <w:gridCol w:w="352"/>
        <w:gridCol w:w="91"/>
        <w:gridCol w:w="397"/>
        <w:gridCol w:w="50"/>
      </w:tblGrid>
      <w:tr w:rsidR="007A5E4D" w:rsidRPr="005F69ED" w14:paraId="77F92DEF" w14:textId="77777777">
        <w:trPr>
          <w:gridBefore w:val="1"/>
          <w:wBefore w:w="48" w:type="dxa"/>
          <w:trHeight w:val="80"/>
          <w:jc w:val="center"/>
        </w:trPr>
        <w:tc>
          <w:tcPr>
            <w:tcW w:w="1081" w:type="dxa"/>
            <w:gridSpan w:val="2"/>
            <w:tcBorders>
              <w:top w:val="nil"/>
              <w:left w:val="nil"/>
              <w:bottom w:val="nil"/>
              <w:right w:val="nil"/>
            </w:tcBorders>
            <w:vAlign w:val="center"/>
          </w:tcPr>
          <w:p w14:paraId="68E8D606" w14:textId="77777777" w:rsidR="007A5E4D" w:rsidRPr="005F69ED" w:rsidRDefault="007A5E4D" w:rsidP="007A5E4D">
            <w:pPr>
              <w:pStyle w:val="Body01"/>
              <w:snapToGrid w:val="0"/>
              <w:ind w:leftChars="0" w:left="0" w:rightChars="0" w:right="0"/>
              <w:jc w:val="center"/>
            </w:pPr>
            <w:r w:rsidRPr="005F69ED">
              <w:t>Chỉ số</w:t>
            </w:r>
          </w:p>
        </w:tc>
        <w:tc>
          <w:tcPr>
            <w:tcW w:w="443" w:type="dxa"/>
            <w:tcBorders>
              <w:top w:val="nil"/>
              <w:left w:val="nil"/>
              <w:bottom w:val="nil"/>
              <w:right w:val="nil"/>
            </w:tcBorders>
            <w:vAlign w:val="center"/>
          </w:tcPr>
          <w:p w14:paraId="47678AD5" w14:textId="77777777" w:rsidR="007A5E4D" w:rsidRPr="005F69ED" w:rsidRDefault="007A5E4D" w:rsidP="007A5E4D">
            <w:pPr>
              <w:pStyle w:val="Body01"/>
              <w:snapToGrid w:val="0"/>
              <w:ind w:leftChars="0" w:left="0" w:rightChars="0" w:right="0"/>
              <w:jc w:val="center"/>
            </w:pPr>
            <w:r w:rsidRPr="005F69ED">
              <w:t>1</w:t>
            </w:r>
          </w:p>
        </w:tc>
        <w:tc>
          <w:tcPr>
            <w:tcW w:w="443" w:type="dxa"/>
            <w:gridSpan w:val="2"/>
            <w:tcBorders>
              <w:top w:val="nil"/>
              <w:left w:val="nil"/>
              <w:bottom w:val="nil"/>
              <w:right w:val="nil"/>
            </w:tcBorders>
            <w:vAlign w:val="center"/>
          </w:tcPr>
          <w:p w14:paraId="6A45E15F" w14:textId="77777777" w:rsidR="007A5E4D" w:rsidRPr="005F69ED" w:rsidRDefault="007A5E4D" w:rsidP="007A5E4D">
            <w:pPr>
              <w:pStyle w:val="Body01"/>
              <w:snapToGrid w:val="0"/>
              <w:ind w:leftChars="0" w:left="0" w:rightChars="0" w:right="0"/>
              <w:jc w:val="center"/>
            </w:pPr>
            <w:r w:rsidRPr="005F69ED">
              <w:t>2</w:t>
            </w:r>
          </w:p>
        </w:tc>
        <w:tc>
          <w:tcPr>
            <w:tcW w:w="443" w:type="dxa"/>
            <w:gridSpan w:val="2"/>
            <w:tcBorders>
              <w:top w:val="nil"/>
              <w:left w:val="nil"/>
              <w:bottom w:val="nil"/>
              <w:right w:val="nil"/>
            </w:tcBorders>
            <w:vAlign w:val="center"/>
          </w:tcPr>
          <w:p w14:paraId="15E3EB1B" w14:textId="77777777" w:rsidR="007A5E4D" w:rsidRPr="005F69ED" w:rsidRDefault="007A5E4D" w:rsidP="007A5E4D">
            <w:pPr>
              <w:pStyle w:val="Body01"/>
              <w:snapToGrid w:val="0"/>
              <w:ind w:leftChars="0" w:left="0" w:rightChars="0" w:right="0"/>
              <w:jc w:val="center"/>
            </w:pPr>
            <w:r w:rsidRPr="005F69ED">
              <w:t>3</w:t>
            </w:r>
          </w:p>
        </w:tc>
        <w:tc>
          <w:tcPr>
            <w:tcW w:w="444" w:type="dxa"/>
            <w:gridSpan w:val="2"/>
            <w:tcBorders>
              <w:top w:val="nil"/>
              <w:left w:val="nil"/>
              <w:bottom w:val="nil"/>
              <w:right w:val="nil"/>
            </w:tcBorders>
            <w:vAlign w:val="center"/>
          </w:tcPr>
          <w:p w14:paraId="63BF2C5E" w14:textId="77777777" w:rsidR="007A5E4D" w:rsidRPr="005F69ED" w:rsidRDefault="007A5E4D" w:rsidP="007A5E4D">
            <w:pPr>
              <w:pStyle w:val="Body01"/>
              <w:snapToGrid w:val="0"/>
              <w:ind w:leftChars="0" w:left="0" w:rightChars="0" w:right="0"/>
              <w:jc w:val="center"/>
            </w:pPr>
            <w:r w:rsidRPr="005F69ED">
              <w:t>4</w:t>
            </w:r>
          </w:p>
        </w:tc>
        <w:tc>
          <w:tcPr>
            <w:tcW w:w="443" w:type="dxa"/>
            <w:gridSpan w:val="2"/>
            <w:tcBorders>
              <w:top w:val="nil"/>
              <w:left w:val="nil"/>
              <w:bottom w:val="single" w:sz="4" w:space="0" w:color="auto"/>
              <w:right w:val="nil"/>
            </w:tcBorders>
            <w:vAlign w:val="center"/>
          </w:tcPr>
          <w:p w14:paraId="38160FE1" w14:textId="77777777" w:rsidR="007A5E4D" w:rsidRPr="005F69ED" w:rsidRDefault="007A5E4D" w:rsidP="007A5E4D">
            <w:pPr>
              <w:pStyle w:val="Body01"/>
              <w:snapToGrid w:val="0"/>
              <w:ind w:leftChars="0" w:left="0" w:rightChars="0" w:right="0"/>
              <w:jc w:val="center"/>
            </w:pPr>
            <w:r w:rsidRPr="005F69ED">
              <w:t>5</w:t>
            </w:r>
          </w:p>
        </w:tc>
        <w:tc>
          <w:tcPr>
            <w:tcW w:w="443" w:type="dxa"/>
            <w:gridSpan w:val="2"/>
            <w:tcBorders>
              <w:top w:val="nil"/>
              <w:left w:val="nil"/>
              <w:bottom w:val="single" w:sz="4" w:space="0" w:color="auto"/>
              <w:right w:val="nil"/>
            </w:tcBorders>
            <w:vAlign w:val="center"/>
          </w:tcPr>
          <w:p w14:paraId="416BFCA3" w14:textId="77777777" w:rsidR="007A5E4D" w:rsidRPr="005F69ED" w:rsidRDefault="007A5E4D" w:rsidP="007A5E4D">
            <w:pPr>
              <w:pStyle w:val="Body01"/>
              <w:snapToGrid w:val="0"/>
              <w:ind w:leftChars="0" w:left="0" w:rightChars="0" w:right="0"/>
              <w:jc w:val="center"/>
            </w:pPr>
            <w:r w:rsidRPr="005F69ED">
              <w:t>6</w:t>
            </w:r>
          </w:p>
        </w:tc>
        <w:tc>
          <w:tcPr>
            <w:tcW w:w="444" w:type="dxa"/>
            <w:tcBorders>
              <w:top w:val="nil"/>
              <w:left w:val="nil"/>
              <w:bottom w:val="nil"/>
              <w:right w:val="nil"/>
            </w:tcBorders>
            <w:vAlign w:val="center"/>
          </w:tcPr>
          <w:p w14:paraId="66C7C125" w14:textId="77777777" w:rsidR="007A5E4D" w:rsidRPr="005F69ED" w:rsidRDefault="007A5E4D" w:rsidP="007A5E4D">
            <w:pPr>
              <w:pStyle w:val="Body01"/>
              <w:snapToGrid w:val="0"/>
              <w:ind w:leftChars="0" w:left="0" w:rightChars="0" w:right="0"/>
              <w:jc w:val="center"/>
            </w:pPr>
            <w:r w:rsidRPr="005F69ED">
              <w:t>7</w:t>
            </w:r>
          </w:p>
        </w:tc>
        <w:tc>
          <w:tcPr>
            <w:tcW w:w="443" w:type="dxa"/>
            <w:tcBorders>
              <w:top w:val="nil"/>
              <w:left w:val="nil"/>
              <w:bottom w:val="nil"/>
              <w:right w:val="nil"/>
            </w:tcBorders>
            <w:vAlign w:val="center"/>
          </w:tcPr>
          <w:p w14:paraId="184990AB" w14:textId="77777777" w:rsidR="007A5E4D" w:rsidRPr="005F69ED" w:rsidRDefault="007A5E4D" w:rsidP="007A5E4D">
            <w:pPr>
              <w:pStyle w:val="Body01"/>
              <w:snapToGrid w:val="0"/>
              <w:ind w:leftChars="0" w:left="0" w:rightChars="0" w:right="0"/>
              <w:jc w:val="center"/>
            </w:pPr>
            <w:r w:rsidRPr="005F69ED">
              <w:t>8</w:t>
            </w:r>
          </w:p>
        </w:tc>
        <w:tc>
          <w:tcPr>
            <w:tcW w:w="443" w:type="dxa"/>
            <w:gridSpan w:val="2"/>
            <w:tcBorders>
              <w:top w:val="nil"/>
              <w:left w:val="nil"/>
              <w:bottom w:val="nil"/>
              <w:right w:val="nil"/>
            </w:tcBorders>
            <w:vAlign w:val="center"/>
          </w:tcPr>
          <w:p w14:paraId="593FBCFF" w14:textId="77777777" w:rsidR="007A5E4D" w:rsidRPr="005F69ED" w:rsidRDefault="007A5E4D" w:rsidP="007A5E4D">
            <w:pPr>
              <w:pStyle w:val="Body01"/>
              <w:snapToGrid w:val="0"/>
              <w:ind w:leftChars="0" w:left="0" w:rightChars="0" w:right="0"/>
              <w:jc w:val="center"/>
            </w:pPr>
            <w:r w:rsidRPr="005F69ED">
              <w:t>9</w:t>
            </w:r>
          </w:p>
        </w:tc>
        <w:tc>
          <w:tcPr>
            <w:tcW w:w="447" w:type="dxa"/>
            <w:gridSpan w:val="2"/>
            <w:tcBorders>
              <w:top w:val="nil"/>
              <w:left w:val="nil"/>
              <w:bottom w:val="nil"/>
              <w:right w:val="nil"/>
            </w:tcBorders>
            <w:vAlign w:val="center"/>
          </w:tcPr>
          <w:p w14:paraId="7D426A69" w14:textId="77777777" w:rsidR="007A5E4D" w:rsidRPr="005F69ED" w:rsidRDefault="007A5E4D" w:rsidP="007A5E4D">
            <w:pPr>
              <w:pStyle w:val="Body01"/>
              <w:snapToGrid w:val="0"/>
              <w:ind w:leftChars="0" w:left="0" w:rightChars="0" w:right="0"/>
              <w:jc w:val="center"/>
            </w:pPr>
            <w:r w:rsidRPr="005F69ED">
              <w:t>10</w:t>
            </w:r>
          </w:p>
        </w:tc>
      </w:tr>
      <w:tr w:rsidR="007A5E4D" w:rsidRPr="005F69ED" w14:paraId="7FDDE58A" w14:textId="77777777">
        <w:trPr>
          <w:gridBefore w:val="1"/>
          <w:wBefore w:w="48" w:type="dxa"/>
          <w:trHeight w:val="70"/>
          <w:jc w:val="center"/>
        </w:trPr>
        <w:tc>
          <w:tcPr>
            <w:tcW w:w="1081" w:type="dxa"/>
            <w:gridSpan w:val="2"/>
            <w:tcBorders>
              <w:top w:val="nil"/>
              <w:left w:val="nil"/>
              <w:bottom w:val="nil"/>
            </w:tcBorders>
            <w:vAlign w:val="center"/>
          </w:tcPr>
          <w:p w14:paraId="2D642A54" w14:textId="77777777" w:rsidR="007A5E4D" w:rsidRPr="005F69ED" w:rsidRDefault="007A5E4D" w:rsidP="007A5E4D">
            <w:pPr>
              <w:pStyle w:val="Body01"/>
              <w:snapToGrid w:val="0"/>
              <w:ind w:leftChars="0" w:left="0" w:rightChars="0" w:right="0"/>
              <w:jc w:val="center"/>
            </w:pPr>
            <w:r w:rsidRPr="005F69ED">
              <w:t xml:space="preserve">Mảng </w:t>
            </w:r>
            <w:r w:rsidRPr="005F69ED">
              <w:rPr>
                <w:i/>
              </w:rPr>
              <w:t>T</w:t>
            </w:r>
          </w:p>
        </w:tc>
        <w:tc>
          <w:tcPr>
            <w:tcW w:w="443" w:type="dxa"/>
            <w:vAlign w:val="center"/>
          </w:tcPr>
          <w:p w14:paraId="76B89FC5" w14:textId="77777777" w:rsidR="007A5E4D" w:rsidRPr="005F69ED" w:rsidRDefault="007A5E4D" w:rsidP="007A5E4D">
            <w:pPr>
              <w:pStyle w:val="Body01"/>
              <w:snapToGrid w:val="0"/>
              <w:ind w:leftChars="0" w:left="0" w:rightChars="0" w:right="0"/>
              <w:jc w:val="center"/>
            </w:pPr>
            <w:r w:rsidRPr="005F69ED">
              <w:t>0</w:t>
            </w:r>
          </w:p>
        </w:tc>
        <w:tc>
          <w:tcPr>
            <w:tcW w:w="443" w:type="dxa"/>
            <w:gridSpan w:val="2"/>
            <w:vAlign w:val="center"/>
          </w:tcPr>
          <w:p w14:paraId="23D63ECE" w14:textId="77777777" w:rsidR="007A5E4D" w:rsidRPr="005F69ED" w:rsidRDefault="007A5E4D" w:rsidP="007A5E4D">
            <w:pPr>
              <w:pStyle w:val="Body01"/>
              <w:snapToGrid w:val="0"/>
              <w:ind w:leftChars="0" w:left="0" w:rightChars="0" w:right="0"/>
              <w:jc w:val="center"/>
            </w:pPr>
            <w:r w:rsidRPr="005F69ED">
              <w:t>1</w:t>
            </w:r>
          </w:p>
        </w:tc>
        <w:tc>
          <w:tcPr>
            <w:tcW w:w="443" w:type="dxa"/>
            <w:gridSpan w:val="2"/>
            <w:vAlign w:val="center"/>
          </w:tcPr>
          <w:p w14:paraId="6D343096" w14:textId="77777777" w:rsidR="007A5E4D" w:rsidRPr="005F69ED" w:rsidRDefault="007A5E4D" w:rsidP="007A5E4D">
            <w:pPr>
              <w:pStyle w:val="Body01"/>
              <w:snapToGrid w:val="0"/>
              <w:ind w:leftChars="0" w:left="0" w:rightChars="0" w:right="0"/>
              <w:jc w:val="center"/>
            </w:pPr>
            <w:r w:rsidRPr="005F69ED">
              <w:t>3</w:t>
            </w:r>
          </w:p>
        </w:tc>
        <w:tc>
          <w:tcPr>
            <w:tcW w:w="444" w:type="dxa"/>
            <w:gridSpan w:val="2"/>
            <w:vAlign w:val="center"/>
          </w:tcPr>
          <w:p w14:paraId="0638DCD6" w14:textId="77777777" w:rsidR="007A5E4D" w:rsidRPr="005F69ED" w:rsidRDefault="007A5E4D" w:rsidP="007A5E4D">
            <w:pPr>
              <w:pStyle w:val="Body01"/>
              <w:snapToGrid w:val="0"/>
              <w:ind w:leftChars="0" w:left="0" w:rightChars="0" w:right="0"/>
              <w:jc w:val="center"/>
            </w:pPr>
            <w:r w:rsidRPr="005F69ED">
              <w:t>5</w:t>
            </w:r>
          </w:p>
        </w:tc>
        <w:tc>
          <w:tcPr>
            <w:tcW w:w="443" w:type="dxa"/>
            <w:gridSpan w:val="2"/>
            <w:vAlign w:val="center"/>
          </w:tcPr>
          <w:p w14:paraId="4E7CB869" w14:textId="77777777" w:rsidR="007A5E4D" w:rsidRPr="005F69ED" w:rsidRDefault="007A5E4D" w:rsidP="007A5E4D">
            <w:pPr>
              <w:pStyle w:val="Body01"/>
              <w:snapToGrid w:val="0"/>
              <w:ind w:leftChars="0" w:left="0" w:rightChars="0" w:right="0"/>
              <w:jc w:val="center"/>
            </w:pPr>
            <w:r w:rsidRPr="005F69ED">
              <w:t>7</w:t>
            </w:r>
          </w:p>
        </w:tc>
        <w:tc>
          <w:tcPr>
            <w:tcW w:w="443" w:type="dxa"/>
            <w:gridSpan w:val="2"/>
            <w:vAlign w:val="center"/>
          </w:tcPr>
          <w:p w14:paraId="21BB769A" w14:textId="77777777" w:rsidR="007A5E4D" w:rsidRPr="005F69ED" w:rsidRDefault="007A5E4D" w:rsidP="007A5E4D">
            <w:pPr>
              <w:pStyle w:val="Body01"/>
              <w:snapToGrid w:val="0"/>
              <w:ind w:leftChars="0" w:left="0" w:rightChars="0" w:right="0"/>
              <w:jc w:val="center"/>
            </w:pPr>
            <w:r w:rsidRPr="005F69ED">
              <w:t>9</w:t>
            </w:r>
          </w:p>
        </w:tc>
        <w:tc>
          <w:tcPr>
            <w:tcW w:w="444" w:type="dxa"/>
            <w:vAlign w:val="center"/>
          </w:tcPr>
          <w:p w14:paraId="2FC1BF59" w14:textId="77777777" w:rsidR="007A5E4D" w:rsidRPr="005F69ED" w:rsidRDefault="007A5E4D" w:rsidP="007A5E4D">
            <w:pPr>
              <w:pStyle w:val="Body01"/>
              <w:snapToGrid w:val="0"/>
              <w:ind w:leftChars="0" w:left="0" w:rightChars="0" w:right="0"/>
              <w:jc w:val="center"/>
            </w:pPr>
            <w:r w:rsidRPr="005F69ED">
              <w:t>11</w:t>
            </w:r>
          </w:p>
        </w:tc>
        <w:tc>
          <w:tcPr>
            <w:tcW w:w="443" w:type="dxa"/>
            <w:shd w:val="clear" w:color="auto" w:fill="E6E6E6"/>
            <w:vAlign w:val="center"/>
          </w:tcPr>
          <w:p w14:paraId="36D68529" w14:textId="77777777" w:rsidR="007A5E4D" w:rsidRPr="005F69ED" w:rsidRDefault="007A5E4D" w:rsidP="007A5E4D">
            <w:pPr>
              <w:pStyle w:val="Body01"/>
              <w:snapToGrid w:val="0"/>
              <w:ind w:leftChars="0" w:left="0" w:rightChars="0" w:right="0"/>
              <w:jc w:val="center"/>
            </w:pPr>
            <w:r w:rsidRPr="005F69ED">
              <w:t>13</w:t>
            </w:r>
          </w:p>
        </w:tc>
        <w:tc>
          <w:tcPr>
            <w:tcW w:w="443" w:type="dxa"/>
            <w:gridSpan w:val="2"/>
            <w:vAlign w:val="center"/>
          </w:tcPr>
          <w:p w14:paraId="5EBF48D7" w14:textId="77777777" w:rsidR="007A5E4D" w:rsidRPr="005F69ED" w:rsidRDefault="007A5E4D" w:rsidP="007A5E4D">
            <w:pPr>
              <w:pStyle w:val="Body01"/>
              <w:snapToGrid w:val="0"/>
              <w:ind w:leftChars="0" w:left="0" w:rightChars="0" w:right="0"/>
              <w:jc w:val="center"/>
            </w:pPr>
            <w:r w:rsidRPr="005F69ED">
              <w:t>15</w:t>
            </w:r>
          </w:p>
        </w:tc>
        <w:tc>
          <w:tcPr>
            <w:tcW w:w="447" w:type="dxa"/>
            <w:gridSpan w:val="2"/>
            <w:vAlign w:val="center"/>
          </w:tcPr>
          <w:p w14:paraId="6B5A3CDD" w14:textId="77777777" w:rsidR="007A5E4D" w:rsidRPr="005F69ED" w:rsidRDefault="007A5E4D" w:rsidP="007A5E4D">
            <w:pPr>
              <w:pStyle w:val="Body01"/>
              <w:snapToGrid w:val="0"/>
              <w:ind w:leftChars="0" w:left="0" w:rightChars="0" w:right="0"/>
              <w:jc w:val="center"/>
            </w:pPr>
            <w:r w:rsidRPr="005F69ED">
              <w:t>17</w:t>
            </w:r>
          </w:p>
        </w:tc>
      </w:tr>
      <w:tr w:rsidR="007A5E4D" w:rsidRPr="005F69ED" w14:paraId="63C6F5C9" w14:textId="77777777">
        <w:trPr>
          <w:gridAfter w:val="1"/>
          <w:wAfter w:w="50" w:type="dxa"/>
          <w:trHeight w:val="80"/>
          <w:jc w:val="center"/>
        </w:trPr>
        <w:tc>
          <w:tcPr>
            <w:tcW w:w="639" w:type="dxa"/>
            <w:gridSpan w:val="2"/>
            <w:tcBorders>
              <w:top w:val="nil"/>
              <w:left w:val="nil"/>
              <w:bottom w:val="nil"/>
              <w:right w:val="nil"/>
            </w:tcBorders>
            <w:vAlign w:val="center"/>
          </w:tcPr>
          <w:p w14:paraId="7EBBD7B0" w14:textId="77777777" w:rsidR="007A5E4D" w:rsidRPr="005F69ED" w:rsidRDefault="007A5E4D" w:rsidP="007A5E4D">
            <w:pPr>
              <w:pStyle w:val="Body01"/>
              <w:snapToGrid w:val="0"/>
              <w:ind w:leftChars="0" w:left="0" w:rightChars="0" w:right="0"/>
              <w:jc w:val="center"/>
              <w:rPr>
                <w:sz w:val="21"/>
                <w:szCs w:val="21"/>
              </w:rPr>
            </w:pPr>
          </w:p>
        </w:tc>
        <w:tc>
          <w:tcPr>
            <w:tcW w:w="490" w:type="dxa"/>
            <w:tcBorders>
              <w:top w:val="nil"/>
              <w:left w:val="nil"/>
              <w:bottom w:val="nil"/>
              <w:right w:val="nil"/>
            </w:tcBorders>
            <w:vAlign w:val="center"/>
          </w:tcPr>
          <w:p w14:paraId="074E852F" w14:textId="77777777" w:rsidR="007A5E4D" w:rsidRPr="005F69ED" w:rsidRDefault="007A5E4D" w:rsidP="007A5E4D">
            <w:pPr>
              <w:pStyle w:val="Body01"/>
              <w:snapToGrid w:val="0"/>
              <w:ind w:leftChars="0" w:left="0" w:rightChars="0" w:right="0"/>
              <w:jc w:val="center"/>
              <w:rPr>
                <w:sz w:val="21"/>
                <w:szCs w:val="21"/>
              </w:rPr>
            </w:pPr>
          </w:p>
        </w:tc>
        <w:tc>
          <w:tcPr>
            <w:tcW w:w="487" w:type="dxa"/>
            <w:gridSpan w:val="2"/>
            <w:tcBorders>
              <w:top w:val="nil"/>
              <w:left w:val="nil"/>
              <w:bottom w:val="nil"/>
              <w:right w:val="nil"/>
            </w:tcBorders>
            <w:vAlign w:val="center"/>
          </w:tcPr>
          <w:p w14:paraId="6A58147E" w14:textId="77777777" w:rsidR="007A5E4D" w:rsidRPr="005F69ED" w:rsidRDefault="007A5E4D" w:rsidP="007A5E4D">
            <w:pPr>
              <w:pStyle w:val="Body01"/>
              <w:snapToGrid w:val="0"/>
              <w:ind w:leftChars="0" w:left="0" w:rightChars="0" w:right="0"/>
              <w:jc w:val="center"/>
              <w:rPr>
                <w:sz w:val="21"/>
                <w:szCs w:val="21"/>
              </w:rPr>
            </w:pPr>
          </w:p>
        </w:tc>
        <w:tc>
          <w:tcPr>
            <w:tcW w:w="488" w:type="dxa"/>
            <w:gridSpan w:val="2"/>
            <w:tcBorders>
              <w:top w:val="nil"/>
              <w:left w:val="nil"/>
              <w:bottom w:val="nil"/>
              <w:right w:val="nil"/>
            </w:tcBorders>
            <w:vAlign w:val="center"/>
          </w:tcPr>
          <w:p w14:paraId="50171D5C" w14:textId="77777777" w:rsidR="007A5E4D" w:rsidRPr="005F69ED" w:rsidRDefault="007A5E4D" w:rsidP="007A5E4D">
            <w:pPr>
              <w:pStyle w:val="Body01"/>
              <w:snapToGrid w:val="0"/>
              <w:ind w:leftChars="0" w:left="0" w:rightChars="0" w:right="0"/>
              <w:jc w:val="center"/>
              <w:rPr>
                <w:sz w:val="21"/>
                <w:szCs w:val="21"/>
              </w:rPr>
            </w:pPr>
          </w:p>
        </w:tc>
        <w:tc>
          <w:tcPr>
            <w:tcW w:w="487" w:type="dxa"/>
            <w:gridSpan w:val="2"/>
            <w:tcBorders>
              <w:top w:val="nil"/>
              <w:left w:val="nil"/>
              <w:bottom w:val="nil"/>
              <w:right w:val="nil"/>
            </w:tcBorders>
            <w:vAlign w:val="center"/>
          </w:tcPr>
          <w:p w14:paraId="21CE285E" w14:textId="77777777" w:rsidR="007A5E4D" w:rsidRPr="005F69ED" w:rsidRDefault="007A5E4D" w:rsidP="007A5E4D">
            <w:pPr>
              <w:pStyle w:val="Body01"/>
              <w:snapToGrid w:val="0"/>
              <w:ind w:leftChars="0" w:left="0" w:rightChars="0" w:right="0"/>
              <w:jc w:val="center"/>
              <w:rPr>
                <w:sz w:val="21"/>
                <w:szCs w:val="21"/>
              </w:rPr>
            </w:pPr>
          </w:p>
        </w:tc>
        <w:tc>
          <w:tcPr>
            <w:tcW w:w="487" w:type="dxa"/>
            <w:gridSpan w:val="2"/>
            <w:tcBorders>
              <w:top w:val="nil"/>
              <w:left w:val="nil"/>
              <w:bottom w:val="nil"/>
              <w:right w:val="nil"/>
            </w:tcBorders>
            <w:vAlign w:val="center"/>
          </w:tcPr>
          <w:p w14:paraId="7CEF5EBC" w14:textId="77777777" w:rsidR="007A5E4D" w:rsidRPr="005F69ED" w:rsidRDefault="007A5E4D" w:rsidP="007A5E4D">
            <w:pPr>
              <w:pStyle w:val="Body01"/>
              <w:snapToGrid w:val="0"/>
              <w:ind w:leftChars="0" w:left="0" w:rightChars="0" w:right="0"/>
              <w:jc w:val="center"/>
              <w:rPr>
                <w:sz w:val="21"/>
                <w:szCs w:val="21"/>
              </w:rPr>
            </w:pPr>
          </w:p>
        </w:tc>
        <w:tc>
          <w:tcPr>
            <w:tcW w:w="487" w:type="dxa"/>
            <w:gridSpan w:val="2"/>
            <w:tcBorders>
              <w:top w:val="nil"/>
              <w:left w:val="nil"/>
              <w:bottom w:val="nil"/>
              <w:right w:val="nil"/>
            </w:tcBorders>
            <w:vAlign w:val="center"/>
          </w:tcPr>
          <w:p w14:paraId="0612422B" w14:textId="1CE24B45" w:rsidR="007A5E4D" w:rsidRPr="005F69ED" w:rsidRDefault="003812B7" w:rsidP="007A5E4D">
            <w:pPr>
              <w:pStyle w:val="Body01"/>
              <w:snapToGrid w:val="0"/>
              <w:ind w:leftChars="0" w:left="0" w:rightChars="0" w:right="0"/>
              <w:jc w:val="center"/>
              <w:rPr>
                <w:i/>
                <w:sz w:val="21"/>
                <w:szCs w:val="21"/>
              </w:rPr>
            </w:pPr>
            <w:r w:rsidRPr="005F69ED">
              <w:rPr>
                <w:noProof/>
              </w:rPr>
              <mc:AlternateContent>
                <mc:Choice Requires="wpg">
                  <w:drawing>
                    <wp:anchor distT="0" distB="0" distL="114300" distR="114300" simplePos="0" relativeHeight="251697664" behindDoc="0" locked="1" layoutInCell="1" allowOverlap="1" wp14:anchorId="30E388BF" wp14:editId="334FF121">
                      <wp:simplePos x="0" y="0"/>
                      <wp:positionH relativeFrom="column">
                        <wp:posOffset>199390</wp:posOffset>
                      </wp:positionH>
                      <wp:positionV relativeFrom="paragraph">
                        <wp:posOffset>74295</wp:posOffset>
                      </wp:positionV>
                      <wp:extent cx="1116330" cy="0"/>
                      <wp:effectExtent l="0" t="0" r="0" b="0"/>
                      <wp:wrapNone/>
                      <wp:docPr id="1955138496" name="Group 1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6330" cy="0"/>
                                <a:chOff x="6511" y="5397"/>
                                <a:chExt cx="1758" cy="0"/>
                              </a:xfrm>
                            </wpg:grpSpPr>
                            <wps:wsp>
                              <wps:cNvPr id="1664441351" name="Line 1244"/>
                              <wps:cNvCnPr>
                                <a:cxnSpLocks noChangeShapeType="1"/>
                              </wps:cNvCnPr>
                              <wps:spPr bwMode="auto">
                                <a:xfrm flipH="1">
                                  <a:off x="6511" y="5397"/>
                                  <a:ext cx="25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4393792" name="Line 1245"/>
                              <wps:cNvCnPr>
                                <a:cxnSpLocks noChangeShapeType="1"/>
                              </wps:cNvCnPr>
                              <wps:spPr bwMode="auto">
                                <a:xfrm flipH="1">
                                  <a:off x="8013" y="5397"/>
                                  <a:ext cx="256" cy="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FD6EE8E" id="Group 1243" o:spid="_x0000_s1026" style="position:absolute;margin-left:15.7pt;margin-top:5.85pt;width:87.9pt;height:0;z-index:251697664" coordorigin="6511,5397" coordsize="17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">
                      <v:line id="Line 1244" o:spid="_x0000_s1027" style="position:absolute;flip:x;visibility:visible;mso-wrap-style:square" from="6511,5397" to="6767,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">
                        <v:stroke endarrow="block"/>
                      </v:line>
                      <v:line id="Line 1245" o:spid="_x0000_s1028" style="position:absolute;flip:x;visibility:visible;mso-wrap-style:square" from="8013,5397" to="8269,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">
                        <v:stroke startarrow="block"/>
                      </v:line>
                      <w10:anchorlock/>
                    </v:group>
                  </w:pict>
                </mc:Fallback>
              </mc:AlternateContent>
            </w:r>
            <w:r w:rsidR="007A5E4D" w:rsidRPr="005F69ED">
              <w:t xml:space="preserve"> </w:t>
            </w:r>
            <w:r w:rsidR="007A5E4D" w:rsidRPr="005F69ED">
              <w:rPr>
                <w:i/>
              </w:rPr>
              <w:t xml:space="preserve">L  </w:t>
            </w:r>
          </w:p>
        </w:tc>
        <w:tc>
          <w:tcPr>
            <w:tcW w:w="1462" w:type="dxa"/>
            <w:gridSpan w:val="4"/>
            <w:tcBorders>
              <w:top w:val="nil"/>
              <w:left w:val="nil"/>
              <w:bottom w:val="nil"/>
              <w:right w:val="nil"/>
            </w:tcBorders>
            <w:vAlign w:val="center"/>
          </w:tcPr>
          <w:p w14:paraId="05812672" w14:textId="77777777" w:rsidR="007A5E4D" w:rsidRPr="005F69ED" w:rsidRDefault="007A5E4D" w:rsidP="007A5E4D">
            <w:pPr>
              <w:pStyle w:val="Body01"/>
              <w:snapToGrid w:val="0"/>
              <w:ind w:leftChars="0" w:left="0" w:rightChars="0" w:right="0"/>
              <w:jc w:val="center"/>
              <w:rPr>
                <w:sz w:val="21"/>
                <w:szCs w:val="21"/>
              </w:rPr>
            </w:pPr>
            <w:r w:rsidRPr="005F69ED">
              <w:t>Khoảng tìm kiếm</w:t>
            </w:r>
          </w:p>
        </w:tc>
        <w:tc>
          <w:tcPr>
            <w:tcW w:w="488" w:type="dxa"/>
            <w:gridSpan w:val="2"/>
            <w:tcBorders>
              <w:top w:val="nil"/>
              <w:left w:val="nil"/>
              <w:bottom w:val="nil"/>
              <w:right w:val="nil"/>
            </w:tcBorders>
            <w:vAlign w:val="center"/>
          </w:tcPr>
          <w:p w14:paraId="46AC8714" w14:textId="77777777" w:rsidR="007A5E4D" w:rsidRPr="005F69ED" w:rsidRDefault="007A5E4D" w:rsidP="007A5E4D">
            <w:pPr>
              <w:pStyle w:val="Body01"/>
              <w:snapToGrid w:val="0"/>
              <w:ind w:leftChars="0" w:left="0" w:rightChars="0" w:right="0"/>
              <w:jc w:val="center"/>
              <w:rPr>
                <w:i/>
                <w:sz w:val="21"/>
                <w:szCs w:val="21"/>
              </w:rPr>
            </w:pPr>
            <w:r w:rsidRPr="005F69ED">
              <w:t xml:space="preserve"> </w:t>
            </w:r>
            <w:r w:rsidRPr="005F69ED">
              <w:rPr>
                <w:i/>
              </w:rPr>
              <w:t>U</w:t>
            </w:r>
          </w:p>
        </w:tc>
      </w:tr>
    </w:tbl>
    <w:p w14:paraId="62D012F5" w14:textId="77777777" w:rsidR="007A5E4D" w:rsidRPr="005F69ED" w:rsidRDefault="007A5E4D" w:rsidP="001C4C1C">
      <w:pPr>
        <w:pStyle w:val="Body01"/>
        <w:ind w:leftChars="0" w:left="360" w:right="315"/>
      </w:pPr>
    </w:p>
    <w:p w14:paraId="63743345" w14:textId="77777777" w:rsidR="007A5E4D" w:rsidRPr="005F69ED" w:rsidRDefault="007A5E4D" w:rsidP="001C4C1C">
      <w:pPr>
        <w:pStyle w:val="Body01"/>
        <w:spacing w:line="200" w:lineRule="exact"/>
        <w:ind w:leftChars="0" w:left="357" w:right="315"/>
      </w:pPr>
      <w:r w:rsidRPr="005F69ED">
        <w:t>Tương tự như phép so sánh đầu tiên, chúng ta tìm trung vị mới như sau:</w:t>
      </w:r>
    </w:p>
    <w:p w14:paraId="7BDFB7FA" w14:textId="77777777" w:rsidR="007A5E4D" w:rsidRPr="005F69ED" w:rsidRDefault="007A5E4D" w:rsidP="001C4C1C">
      <w:pPr>
        <w:pStyle w:val="Body01"/>
        <w:spacing w:line="200" w:lineRule="exact"/>
        <w:ind w:leftChars="0" w:left="357" w:right="315"/>
      </w:pPr>
    </w:p>
    <w:p w14:paraId="50A1F0D3" w14:textId="77777777" w:rsidR="007A5E4D" w:rsidRPr="005F69ED" w:rsidRDefault="007A5E4D" w:rsidP="001C4C1C">
      <w:pPr>
        <w:pStyle w:val="Body01"/>
        <w:spacing w:line="200" w:lineRule="exact"/>
        <w:ind w:leftChars="0" w:left="357" w:right="315"/>
      </w:pPr>
      <w:r w:rsidRPr="005F69ED">
        <w:br/>
      </w:r>
      <w:r w:rsidRPr="005F69ED">
        <w:rPr>
          <w:i/>
        </w:rPr>
        <w:t>M</w:t>
      </w:r>
      <w:r w:rsidRPr="005F69ED">
        <w:t xml:space="preserve"> = (</w:t>
      </w:r>
      <w:r w:rsidRPr="005F69ED">
        <w:rPr>
          <w:i/>
        </w:rPr>
        <w:t>L</w:t>
      </w:r>
      <w:r w:rsidRPr="005F69ED">
        <w:t xml:space="preserve"> + </w:t>
      </w:r>
      <w:r w:rsidRPr="005F69ED">
        <w:rPr>
          <w:i/>
        </w:rPr>
        <w:t>U</w:t>
      </w:r>
      <w:r w:rsidRPr="005F69ED">
        <w:t>) / 2 = (6 + 10) / 2 = 8 (Trung vị)</w:t>
      </w:r>
    </w:p>
    <w:p w14:paraId="6FA0A3FE" w14:textId="77777777" w:rsidR="007A5E4D" w:rsidRPr="005F69ED" w:rsidRDefault="007A5E4D" w:rsidP="001C4C1C">
      <w:pPr>
        <w:pStyle w:val="Body01"/>
        <w:ind w:leftChars="0" w:left="360" w:right="315"/>
      </w:pPr>
    </w:p>
    <w:p w14:paraId="00C04336" w14:textId="77777777" w:rsidR="007A5E4D" w:rsidRPr="005F69ED" w:rsidRDefault="007A5E4D" w:rsidP="001C4C1C">
      <w:pPr>
        <w:pStyle w:val="Body01"/>
        <w:ind w:leftChars="0" w:left="360" w:right="315"/>
      </w:pPr>
      <w:r w:rsidRPr="005F69ED">
        <w:rPr>
          <w:i/>
        </w:rPr>
        <w:t>T</w:t>
      </w:r>
      <w:r w:rsidRPr="005F69ED">
        <w:t xml:space="preserve">(M) = </w:t>
      </w:r>
      <w:r w:rsidRPr="005F69ED">
        <w:rPr>
          <w:i/>
        </w:rPr>
        <w:t>T</w:t>
      </w:r>
      <w:r w:rsidRPr="005F69ED">
        <w:t>(8) = 13</w:t>
      </w:r>
    </w:p>
    <w:p w14:paraId="6ADF0C83" w14:textId="77777777" w:rsidR="007A5E4D" w:rsidRPr="005F69ED" w:rsidRDefault="007A5E4D" w:rsidP="001C4C1C">
      <w:pPr>
        <w:pStyle w:val="Body01"/>
        <w:ind w:leftChars="0" w:left="360" w:right="315"/>
      </w:pPr>
      <w:r w:rsidRPr="005F69ED">
        <w:t>Ta sẽ so sánh nó với “11”, giá trị cần tìm “11” không thể nằm ở nửa bên phải của khoảng tìm kiếm chứa giá trị trung vị mới. Do các phần tử được sắp xếp theo thứ tự tăng dần và giá trị cần tìm nhỏ hơn giá trị trung vị</w:t>
      </w:r>
    </w:p>
    <w:p w14:paraId="09EFE9A4" w14:textId="77777777" w:rsidR="007A5E4D" w:rsidRPr="005F69ED" w:rsidRDefault="007A5E4D" w:rsidP="001C4C1C">
      <w:pPr>
        <w:pStyle w:val="Body01"/>
        <w:ind w:leftChars="0" w:left="360" w:right="315"/>
      </w:pPr>
    </w:p>
    <w:p w14:paraId="53E2F4BF" w14:textId="77777777" w:rsidR="007A5E4D" w:rsidRPr="005F69ED" w:rsidRDefault="007A5E4D" w:rsidP="001C4C1C">
      <w:pPr>
        <w:pStyle w:val="Body01"/>
        <w:ind w:leftChars="0" w:left="360" w:right="315"/>
        <w:rPr>
          <w:b/>
        </w:rPr>
      </w:pPr>
      <w:r w:rsidRPr="005F69ED">
        <w:rPr>
          <w:b/>
        </w:rPr>
        <w:t>Lần so sánh thứ ba</w:t>
      </w:r>
    </w:p>
    <w:p w14:paraId="44D417C2" w14:textId="77777777" w:rsidR="007A5E4D" w:rsidRPr="005F69ED" w:rsidRDefault="007A5E4D" w:rsidP="001C4C1C">
      <w:pPr>
        <w:pStyle w:val="Body01"/>
        <w:ind w:leftChars="0" w:left="360" w:right="315"/>
      </w:pPr>
    </w:p>
    <w:p w14:paraId="17A03530" w14:textId="77777777" w:rsidR="007A5E4D" w:rsidRPr="005F69ED" w:rsidRDefault="007A5E4D" w:rsidP="001C4C1C">
      <w:pPr>
        <w:pStyle w:val="Body01"/>
        <w:ind w:leftChars="0" w:left="360" w:right="315"/>
      </w:pPr>
      <w:r w:rsidRPr="005F69ED">
        <w:t xml:space="preserve">Lần so sánh thứ hai chỉ ra rằng giá trị cần tìm không nằm trong nửa bên phải của khoảng tìm kiếm chứa trung vị, chúng ta sẽ thay đổi khoảng tìm kiếm. Ở đây, giới hạn trên bị thay đổi tới giá trị ngay bên phải của trung vị. Giá trị của U bị thay đổi như sau: </w:t>
      </w:r>
    </w:p>
    <w:p w14:paraId="78251F64" w14:textId="77777777" w:rsidR="007A5E4D" w:rsidRPr="005F69ED" w:rsidRDefault="007A5E4D" w:rsidP="001C4C1C">
      <w:pPr>
        <w:pStyle w:val="Body01"/>
        <w:ind w:leftChars="0" w:left="360" w:right="315"/>
      </w:pPr>
    </w:p>
    <w:p w14:paraId="43323EEE" w14:textId="77777777" w:rsidR="007A5E4D" w:rsidRPr="005F69ED" w:rsidRDefault="007A5E4D" w:rsidP="001C4C1C">
      <w:pPr>
        <w:pStyle w:val="Body01"/>
        <w:ind w:leftChars="0" w:left="360" w:right="315"/>
      </w:pPr>
      <w:r w:rsidRPr="005F69ED">
        <w:rPr>
          <w:i/>
        </w:rPr>
        <w:t>U</w:t>
      </w:r>
      <w:r w:rsidRPr="005F69ED">
        <w:t xml:space="preserve"> = </w:t>
      </w:r>
      <w:r w:rsidRPr="005F69ED">
        <w:rPr>
          <w:i/>
        </w:rPr>
        <w:t>M</w:t>
      </w:r>
      <w:r w:rsidRPr="005F69ED">
        <w:t xml:space="preserve"> – 1 = 8 – 1 = 7</w:t>
      </w:r>
    </w:p>
    <w:p w14:paraId="79A5172F" w14:textId="77777777" w:rsidR="007A5E4D" w:rsidRPr="005F69ED" w:rsidRDefault="007A5E4D" w:rsidP="001C4C1C">
      <w:pPr>
        <w:pStyle w:val="Body01"/>
        <w:ind w:leftChars="0" w:left="360" w:right="315"/>
      </w:pPr>
    </w:p>
    <w:p w14:paraId="4D776766" w14:textId="77777777" w:rsidR="007A5E4D" w:rsidRPr="005F69ED" w:rsidRDefault="007A5E4D" w:rsidP="001C4C1C">
      <w:pPr>
        <w:pStyle w:val="Body01"/>
        <w:ind w:leftChars="0" w:left="360" w:right="315"/>
      </w:pPr>
      <w:r w:rsidRPr="005F69ED">
        <w:t>Kết quả, khoảng tìm kiếm thay đổi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5"/>
        <w:gridCol w:w="425"/>
        <w:gridCol w:w="425"/>
        <w:gridCol w:w="426"/>
        <w:gridCol w:w="425"/>
        <w:gridCol w:w="425"/>
        <w:gridCol w:w="425"/>
        <w:gridCol w:w="567"/>
        <w:gridCol w:w="567"/>
        <w:gridCol w:w="7"/>
        <w:gridCol w:w="560"/>
        <w:gridCol w:w="572"/>
      </w:tblGrid>
      <w:tr w:rsidR="007A5E4D" w:rsidRPr="005F69ED" w14:paraId="1C09A1DD" w14:textId="77777777">
        <w:trPr>
          <w:trHeight w:val="80"/>
          <w:jc w:val="center"/>
        </w:trPr>
        <w:tc>
          <w:tcPr>
            <w:tcW w:w="995" w:type="dxa"/>
            <w:tcBorders>
              <w:top w:val="nil"/>
              <w:left w:val="nil"/>
              <w:bottom w:val="nil"/>
              <w:right w:val="nil"/>
            </w:tcBorders>
            <w:vAlign w:val="center"/>
          </w:tcPr>
          <w:p w14:paraId="78C6A1AC" w14:textId="77777777" w:rsidR="007A5E4D" w:rsidRPr="005F69ED" w:rsidRDefault="007A5E4D" w:rsidP="007A5E4D">
            <w:pPr>
              <w:pStyle w:val="Body01"/>
              <w:snapToGrid w:val="0"/>
              <w:ind w:leftChars="0" w:left="0" w:rightChars="0" w:right="0"/>
              <w:jc w:val="center"/>
            </w:pPr>
            <w:r w:rsidRPr="005F69ED">
              <w:t>Chỉ số</w:t>
            </w:r>
          </w:p>
        </w:tc>
        <w:tc>
          <w:tcPr>
            <w:tcW w:w="425" w:type="dxa"/>
            <w:tcBorders>
              <w:top w:val="nil"/>
              <w:left w:val="nil"/>
              <w:bottom w:val="nil"/>
              <w:right w:val="nil"/>
            </w:tcBorders>
            <w:vAlign w:val="center"/>
          </w:tcPr>
          <w:p w14:paraId="773539B8" w14:textId="77777777" w:rsidR="007A5E4D" w:rsidRPr="005F69ED" w:rsidRDefault="007A5E4D" w:rsidP="007A5E4D">
            <w:pPr>
              <w:pStyle w:val="Body01"/>
              <w:snapToGrid w:val="0"/>
              <w:ind w:leftChars="0" w:left="0" w:rightChars="0" w:right="0"/>
              <w:jc w:val="center"/>
            </w:pPr>
            <w:r w:rsidRPr="005F69ED">
              <w:t>1</w:t>
            </w:r>
          </w:p>
        </w:tc>
        <w:tc>
          <w:tcPr>
            <w:tcW w:w="425" w:type="dxa"/>
            <w:tcBorders>
              <w:top w:val="nil"/>
              <w:left w:val="nil"/>
              <w:bottom w:val="nil"/>
              <w:right w:val="nil"/>
            </w:tcBorders>
            <w:vAlign w:val="center"/>
          </w:tcPr>
          <w:p w14:paraId="4FF439F5" w14:textId="77777777" w:rsidR="007A5E4D" w:rsidRPr="005F69ED" w:rsidRDefault="007A5E4D" w:rsidP="007A5E4D">
            <w:pPr>
              <w:pStyle w:val="Body01"/>
              <w:snapToGrid w:val="0"/>
              <w:ind w:leftChars="0" w:left="0" w:rightChars="0" w:right="0"/>
              <w:jc w:val="center"/>
            </w:pPr>
            <w:r w:rsidRPr="005F69ED">
              <w:t>2</w:t>
            </w:r>
          </w:p>
        </w:tc>
        <w:tc>
          <w:tcPr>
            <w:tcW w:w="426" w:type="dxa"/>
            <w:tcBorders>
              <w:top w:val="nil"/>
              <w:left w:val="nil"/>
              <w:bottom w:val="nil"/>
              <w:right w:val="nil"/>
            </w:tcBorders>
            <w:vAlign w:val="center"/>
          </w:tcPr>
          <w:p w14:paraId="67605E6B" w14:textId="77777777" w:rsidR="007A5E4D" w:rsidRPr="005F69ED" w:rsidRDefault="007A5E4D" w:rsidP="007A5E4D">
            <w:pPr>
              <w:pStyle w:val="Body01"/>
              <w:snapToGrid w:val="0"/>
              <w:ind w:leftChars="0" w:left="0" w:rightChars="0" w:right="0"/>
              <w:jc w:val="center"/>
            </w:pPr>
            <w:r w:rsidRPr="005F69ED">
              <w:t>3</w:t>
            </w:r>
          </w:p>
        </w:tc>
        <w:tc>
          <w:tcPr>
            <w:tcW w:w="425" w:type="dxa"/>
            <w:tcBorders>
              <w:top w:val="nil"/>
              <w:left w:val="nil"/>
              <w:bottom w:val="nil"/>
              <w:right w:val="nil"/>
            </w:tcBorders>
            <w:vAlign w:val="center"/>
          </w:tcPr>
          <w:p w14:paraId="771316B8" w14:textId="77777777" w:rsidR="007A5E4D" w:rsidRPr="005F69ED" w:rsidRDefault="007A5E4D" w:rsidP="007A5E4D">
            <w:pPr>
              <w:pStyle w:val="Body01"/>
              <w:snapToGrid w:val="0"/>
              <w:ind w:leftChars="0" w:left="0" w:rightChars="0" w:right="0"/>
              <w:jc w:val="center"/>
            </w:pPr>
            <w:r w:rsidRPr="005F69ED">
              <w:t>4</w:t>
            </w:r>
          </w:p>
        </w:tc>
        <w:tc>
          <w:tcPr>
            <w:tcW w:w="425" w:type="dxa"/>
            <w:tcBorders>
              <w:top w:val="nil"/>
              <w:left w:val="nil"/>
              <w:bottom w:val="nil"/>
              <w:right w:val="nil"/>
            </w:tcBorders>
            <w:vAlign w:val="center"/>
          </w:tcPr>
          <w:p w14:paraId="325B879B" w14:textId="77777777" w:rsidR="007A5E4D" w:rsidRPr="005F69ED" w:rsidRDefault="007A5E4D" w:rsidP="007A5E4D">
            <w:pPr>
              <w:pStyle w:val="Body01"/>
              <w:snapToGrid w:val="0"/>
              <w:ind w:leftChars="0" w:left="0" w:rightChars="0" w:right="0"/>
              <w:jc w:val="center"/>
            </w:pPr>
            <w:r w:rsidRPr="005F69ED">
              <w:t>5</w:t>
            </w:r>
          </w:p>
        </w:tc>
        <w:tc>
          <w:tcPr>
            <w:tcW w:w="425" w:type="dxa"/>
            <w:tcBorders>
              <w:top w:val="nil"/>
              <w:left w:val="nil"/>
              <w:bottom w:val="nil"/>
              <w:right w:val="nil"/>
            </w:tcBorders>
            <w:vAlign w:val="center"/>
          </w:tcPr>
          <w:p w14:paraId="7C6E1B66" w14:textId="77777777" w:rsidR="007A5E4D" w:rsidRPr="005F69ED" w:rsidRDefault="007A5E4D" w:rsidP="007A5E4D">
            <w:pPr>
              <w:pStyle w:val="Body01"/>
              <w:snapToGrid w:val="0"/>
              <w:ind w:leftChars="0" w:left="0" w:rightChars="0" w:right="0"/>
              <w:jc w:val="center"/>
            </w:pPr>
            <w:r w:rsidRPr="005F69ED">
              <w:t>6</w:t>
            </w:r>
          </w:p>
        </w:tc>
        <w:tc>
          <w:tcPr>
            <w:tcW w:w="567" w:type="dxa"/>
            <w:tcBorders>
              <w:top w:val="nil"/>
              <w:left w:val="nil"/>
              <w:bottom w:val="nil"/>
              <w:right w:val="nil"/>
            </w:tcBorders>
            <w:vAlign w:val="center"/>
          </w:tcPr>
          <w:p w14:paraId="271E0CF2" w14:textId="77777777" w:rsidR="007A5E4D" w:rsidRPr="005F69ED" w:rsidRDefault="007A5E4D" w:rsidP="007A5E4D">
            <w:pPr>
              <w:pStyle w:val="Body01"/>
              <w:snapToGrid w:val="0"/>
              <w:ind w:leftChars="0" w:left="0" w:rightChars="0" w:right="0"/>
              <w:jc w:val="center"/>
            </w:pPr>
            <w:r w:rsidRPr="005F69ED">
              <w:t>7</w:t>
            </w:r>
          </w:p>
        </w:tc>
        <w:tc>
          <w:tcPr>
            <w:tcW w:w="567" w:type="dxa"/>
            <w:tcBorders>
              <w:top w:val="nil"/>
              <w:left w:val="nil"/>
              <w:bottom w:val="nil"/>
              <w:right w:val="nil"/>
            </w:tcBorders>
            <w:vAlign w:val="center"/>
          </w:tcPr>
          <w:p w14:paraId="46E3612D" w14:textId="77777777" w:rsidR="007A5E4D" w:rsidRPr="005F69ED" w:rsidRDefault="007A5E4D" w:rsidP="007A5E4D">
            <w:pPr>
              <w:pStyle w:val="Body01"/>
              <w:snapToGrid w:val="0"/>
              <w:ind w:leftChars="0" w:left="0" w:rightChars="0" w:right="0"/>
              <w:jc w:val="center"/>
            </w:pPr>
            <w:r w:rsidRPr="005F69ED">
              <w:t>8</w:t>
            </w:r>
          </w:p>
        </w:tc>
        <w:tc>
          <w:tcPr>
            <w:tcW w:w="567" w:type="dxa"/>
            <w:gridSpan w:val="2"/>
            <w:tcBorders>
              <w:top w:val="nil"/>
              <w:left w:val="nil"/>
              <w:bottom w:val="nil"/>
              <w:right w:val="nil"/>
            </w:tcBorders>
            <w:vAlign w:val="center"/>
          </w:tcPr>
          <w:p w14:paraId="1C13DD35" w14:textId="77777777" w:rsidR="007A5E4D" w:rsidRPr="005F69ED" w:rsidRDefault="007A5E4D" w:rsidP="007A5E4D">
            <w:pPr>
              <w:pStyle w:val="Body01"/>
              <w:snapToGrid w:val="0"/>
              <w:ind w:leftChars="0" w:left="0" w:rightChars="0" w:right="0"/>
              <w:jc w:val="center"/>
            </w:pPr>
            <w:r w:rsidRPr="005F69ED">
              <w:t>9</w:t>
            </w:r>
          </w:p>
        </w:tc>
        <w:tc>
          <w:tcPr>
            <w:tcW w:w="572" w:type="dxa"/>
            <w:tcBorders>
              <w:top w:val="nil"/>
              <w:left w:val="nil"/>
              <w:bottom w:val="nil"/>
              <w:right w:val="nil"/>
            </w:tcBorders>
            <w:vAlign w:val="center"/>
          </w:tcPr>
          <w:p w14:paraId="4119F646" w14:textId="77777777" w:rsidR="007A5E4D" w:rsidRPr="005F69ED" w:rsidRDefault="007A5E4D" w:rsidP="007A5E4D">
            <w:pPr>
              <w:pStyle w:val="Body01"/>
              <w:snapToGrid w:val="0"/>
              <w:ind w:leftChars="0" w:left="0" w:rightChars="0" w:right="0"/>
              <w:jc w:val="center"/>
            </w:pPr>
            <w:r w:rsidRPr="005F69ED">
              <w:t>10</w:t>
            </w:r>
          </w:p>
        </w:tc>
      </w:tr>
      <w:tr w:rsidR="007A5E4D" w:rsidRPr="005F69ED" w14:paraId="7F470D86" w14:textId="77777777">
        <w:trPr>
          <w:trHeight w:val="70"/>
          <w:jc w:val="center"/>
        </w:trPr>
        <w:tc>
          <w:tcPr>
            <w:tcW w:w="995" w:type="dxa"/>
            <w:tcBorders>
              <w:top w:val="nil"/>
              <w:left w:val="nil"/>
              <w:bottom w:val="nil"/>
            </w:tcBorders>
            <w:vAlign w:val="center"/>
          </w:tcPr>
          <w:p w14:paraId="38936B3C" w14:textId="77777777" w:rsidR="007A5E4D" w:rsidRPr="005F69ED" w:rsidRDefault="007A5E4D" w:rsidP="007A5E4D">
            <w:pPr>
              <w:pStyle w:val="Body01"/>
              <w:snapToGrid w:val="0"/>
              <w:ind w:leftChars="0" w:left="0" w:rightChars="0" w:right="0"/>
              <w:jc w:val="center"/>
            </w:pPr>
            <w:r w:rsidRPr="005F69ED">
              <w:t xml:space="preserve">Mảng </w:t>
            </w:r>
            <w:r w:rsidRPr="005F69ED">
              <w:rPr>
                <w:i/>
              </w:rPr>
              <w:t>T</w:t>
            </w:r>
          </w:p>
        </w:tc>
        <w:tc>
          <w:tcPr>
            <w:tcW w:w="425" w:type="dxa"/>
            <w:vAlign w:val="center"/>
          </w:tcPr>
          <w:p w14:paraId="0A85AF5F" w14:textId="77777777" w:rsidR="007A5E4D" w:rsidRPr="005F69ED" w:rsidRDefault="007A5E4D" w:rsidP="007A5E4D">
            <w:pPr>
              <w:pStyle w:val="Body01"/>
              <w:snapToGrid w:val="0"/>
              <w:ind w:leftChars="0" w:left="0" w:rightChars="0" w:right="0"/>
              <w:jc w:val="center"/>
            </w:pPr>
            <w:r w:rsidRPr="005F69ED">
              <w:t>0</w:t>
            </w:r>
          </w:p>
        </w:tc>
        <w:tc>
          <w:tcPr>
            <w:tcW w:w="425" w:type="dxa"/>
            <w:vAlign w:val="center"/>
          </w:tcPr>
          <w:p w14:paraId="45A5896E" w14:textId="77777777" w:rsidR="007A5E4D" w:rsidRPr="005F69ED" w:rsidRDefault="007A5E4D" w:rsidP="007A5E4D">
            <w:pPr>
              <w:pStyle w:val="Body01"/>
              <w:snapToGrid w:val="0"/>
              <w:ind w:leftChars="0" w:left="0" w:rightChars="0" w:right="0"/>
              <w:jc w:val="center"/>
            </w:pPr>
            <w:r w:rsidRPr="005F69ED">
              <w:t>1</w:t>
            </w:r>
          </w:p>
        </w:tc>
        <w:tc>
          <w:tcPr>
            <w:tcW w:w="426" w:type="dxa"/>
            <w:vAlign w:val="center"/>
          </w:tcPr>
          <w:p w14:paraId="7A962A75" w14:textId="77777777" w:rsidR="007A5E4D" w:rsidRPr="005F69ED" w:rsidRDefault="007A5E4D" w:rsidP="007A5E4D">
            <w:pPr>
              <w:pStyle w:val="Body01"/>
              <w:snapToGrid w:val="0"/>
              <w:ind w:leftChars="0" w:left="0" w:rightChars="0" w:right="0"/>
              <w:jc w:val="center"/>
            </w:pPr>
            <w:r w:rsidRPr="005F69ED">
              <w:t>3</w:t>
            </w:r>
          </w:p>
        </w:tc>
        <w:tc>
          <w:tcPr>
            <w:tcW w:w="425" w:type="dxa"/>
            <w:vAlign w:val="center"/>
          </w:tcPr>
          <w:p w14:paraId="6DE7C11D" w14:textId="77777777" w:rsidR="007A5E4D" w:rsidRPr="005F69ED" w:rsidRDefault="007A5E4D" w:rsidP="007A5E4D">
            <w:pPr>
              <w:pStyle w:val="Body01"/>
              <w:snapToGrid w:val="0"/>
              <w:ind w:leftChars="0" w:left="0" w:rightChars="0" w:right="0"/>
              <w:jc w:val="center"/>
            </w:pPr>
            <w:r w:rsidRPr="005F69ED">
              <w:t>5</w:t>
            </w:r>
          </w:p>
        </w:tc>
        <w:tc>
          <w:tcPr>
            <w:tcW w:w="425" w:type="dxa"/>
            <w:vAlign w:val="center"/>
          </w:tcPr>
          <w:p w14:paraId="6EE8640D" w14:textId="77777777" w:rsidR="007A5E4D" w:rsidRPr="005F69ED" w:rsidRDefault="007A5E4D" w:rsidP="007A5E4D">
            <w:pPr>
              <w:pStyle w:val="Body01"/>
              <w:snapToGrid w:val="0"/>
              <w:ind w:leftChars="0" w:left="0" w:rightChars="0" w:right="0"/>
              <w:jc w:val="center"/>
            </w:pPr>
            <w:r w:rsidRPr="005F69ED">
              <w:t>7</w:t>
            </w:r>
          </w:p>
        </w:tc>
        <w:tc>
          <w:tcPr>
            <w:tcW w:w="425" w:type="dxa"/>
            <w:shd w:val="clear" w:color="auto" w:fill="E6E6E6"/>
            <w:vAlign w:val="center"/>
          </w:tcPr>
          <w:p w14:paraId="645343ED" w14:textId="77777777" w:rsidR="007A5E4D" w:rsidRPr="005F69ED" w:rsidRDefault="007A5E4D" w:rsidP="007A5E4D">
            <w:pPr>
              <w:pStyle w:val="Body01"/>
              <w:snapToGrid w:val="0"/>
              <w:ind w:leftChars="0" w:left="0" w:rightChars="0" w:right="0"/>
              <w:jc w:val="center"/>
            </w:pPr>
            <w:r w:rsidRPr="005F69ED">
              <w:t>9</w:t>
            </w:r>
          </w:p>
        </w:tc>
        <w:tc>
          <w:tcPr>
            <w:tcW w:w="567" w:type="dxa"/>
            <w:vAlign w:val="center"/>
          </w:tcPr>
          <w:p w14:paraId="6961C904" w14:textId="77777777" w:rsidR="007A5E4D" w:rsidRPr="005F69ED" w:rsidRDefault="007A5E4D" w:rsidP="007A5E4D">
            <w:pPr>
              <w:pStyle w:val="Body01"/>
              <w:snapToGrid w:val="0"/>
              <w:ind w:leftChars="0" w:left="0" w:rightChars="0" w:right="0"/>
              <w:jc w:val="center"/>
            </w:pPr>
            <w:r w:rsidRPr="005F69ED">
              <w:t>11</w:t>
            </w:r>
          </w:p>
        </w:tc>
        <w:tc>
          <w:tcPr>
            <w:tcW w:w="567" w:type="dxa"/>
            <w:vAlign w:val="center"/>
          </w:tcPr>
          <w:p w14:paraId="67698A33" w14:textId="77777777" w:rsidR="007A5E4D" w:rsidRPr="005F69ED" w:rsidRDefault="007A5E4D" w:rsidP="007A5E4D">
            <w:pPr>
              <w:pStyle w:val="Body01"/>
              <w:snapToGrid w:val="0"/>
              <w:ind w:leftChars="0" w:left="0" w:rightChars="0" w:right="0"/>
              <w:jc w:val="center"/>
            </w:pPr>
            <w:r w:rsidRPr="005F69ED">
              <w:t>13</w:t>
            </w:r>
          </w:p>
        </w:tc>
        <w:tc>
          <w:tcPr>
            <w:tcW w:w="567" w:type="dxa"/>
            <w:gridSpan w:val="2"/>
            <w:vAlign w:val="center"/>
          </w:tcPr>
          <w:p w14:paraId="56E7A802" w14:textId="77777777" w:rsidR="007A5E4D" w:rsidRPr="005F69ED" w:rsidRDefault="007A5E4D" w:rsidP="007A5E4D">
            <w:pPr>
              <w:pStyle w:val="Body01"/>
              <w:snapToGrid w:val="0"/>
              <w:ind w:leftChars="0" w:left="0" w:rightChars="0" w:right="0"/>
              <w:jc w:val="center"/>
            </w:pPr>
            <w:r w:rsidRPr="005F69ED">
              <w:t>15</w:t>
            </w:r>
          </w:p>
        </w:tc>
        <w:tc>
          <w:tcPr>
            <w:tcW w:w="572" w:type="dxa"/>
            <w:vAlign w:val="center"/>
          </w:tcPr>
          <w:p w14:paraId="10253AA2" w14:textId="77777777" w:rsidR="007A5E4D" w:rsidRPr="005F69ED" w:rsidRDefault="007A5E4D" w:rsidP="007A5E4D">
            <w:pPr>
              <w:pStyle w:val="Body01"/>
              <w:snapToGrid w:val="0"/>
              <w:ind w:leftChars="0" w:left="0" w:rightChars="0" w:right="0"/>
              <w:jc w:val="center"/>
            </w:pPr>
            <w:r w:rsidRPr="005F69ED">
              <w:t>17</w:t>
            </w:r>
          </w:p>
        </w:tc>
      </w:tr>
      <w:tr w:rsidR="007A5E4D" w:rsidRPr="005F69ED" w14:paraId="3FA41A1F" w14:textId="77777777">
        <w:trPr>
          <w:trHeight w:val="80"/>
          <w:jc w:val="center"/>
        </w:trPr>
        <w:tc>
          <w:tcPr>
            <w:tcW w:w="995" w:type="dxa"/>
            <w:tcBorders>
              <w:top w:val="nil"/>
              <w:left w:val="nil"/>
              <w:bottom w:val="nil"/>
              <w:right w:val="nil"/>
            </w:tcBorders>
            <w:vAlign w:val="center"/>
          </w:tcPr>
          <w:p w14:paraId="63DEC21E" w14:textId="77777777" w:rsidR="007A5E4D" w:rsidRPr="005F69ED" w:rsidRDefault="007A5E4D" w:rsidP="007A5E4D">
            <w:pPr>
              <w:pStyle w:val="Body01"/>
              <w:snapToGrid w:val="0"/>
              <w:ind w:leftChars="0" w:left="0" w:rightChars="0" w:right="0"/>
              <w:jc w:val="center"/>
            </w:pPr>
          </w:p>
        </w:tc>
        <w:tc>
          <w:tcPr>
            <w:tcW w:w="425" w:type="dxa"/>
            <w:tcBorders>
              <w:top w:val="nil"/>
              <w:left w:val="nil"/>
              <w:bottom w:val="nil"/>
              <w:right w:val="nil"/>
            </w:tcBorders>
            <w:vAlign w:val="center"/>
          </w:tcPr>
          <w:p w14:paraId="73C9DD39" w14:textId="77777777" w:rsidR="007A5E4D" w:rsidRPr="005F69ED" w:rsidRDefault="007A5E4D" w:rsidP="007A5E4D">
            <w:pPr>
              <w:pStyle w:val="Body01"/>
              <w:snapToGrid w:val="0"/>
              <w:ind w:leftChars="0" w:left="0" w:rightChars="0" w:right="0"/>
              <w:jc w:val="center"/>
            </w:pPr>
          </w:p>
        </w:tc>
        <w:tc>
          <w:tcPr>
            <w:tcW w:w="425" w:type="dxa"/>
            <w:tcBorders>
              <w:top w:val="nil"/>
              <w:left w:val="nil"/>
              <w:bottom w:val="nil"/>
              <w:right w:val="nil"/>
            </w:tcBorders>
            <w:vAlign w:val="center"/>
          </w:tcPr>
          <w:p w14:paraId="2238DC3B" w14:textId="77777777" w:rsidR="007A5E4D" w:rsidRPr="005F69ED" w:rsidRDefault="007A5E4D" w:rsidP="007A5E4D">
            <w:pPr>
              <w:pStyle w:val="Body01"/>
              <w:snapToGrid w:val="0"/>
              <w:ind w:leftChars="0" w:left="0" w:rightChars="0" w:right="0"/>
              <w:jc w:val="center"/>
            </w:pPr>
          </w:p>
        </w:tc>
        <w:tc>
          <w:tcPr>
            <w:tcW w:w="426" w:type="dxa"/>
            <w:tcBorders>
              <w:top w:val="nil"/>
              <w:left w:val="nil"/>
              <w:bottom w:val="nil"/>
              <w:right w:val="nil"/>
            </w:tcBorders>
            <w:vAlign w:val="center"/>
          </w:tcPr>
          <w:p w14:paraId="7A65751C" w14:textId="77777777" w:rsidR="007A5E4D" w:rsidRPr="005F69ED" w:rsidRDefault="007A5E4D" w:rsidP="007A5E4D">
            <w:pPr>
              <w:pStyle w:val="Body01"/>
              <w:snapToGrid w:val="0"/>
              <w:ind w:leftChars="0" w:left="0" w:rightChars="0" w:right="0"/>
              <w:jc w:val="center"/>
            </w:pPr>
          </w:p>
        </w:tc>
        <w:tc>
          <w:tcPr>
            <w:tcW w:w="425" w:type="dxa"/>
            <w:tcBorders>
              <w:top w:val="nil"/>
              <w:left w:val="nil"/>
              <w:bottom w:val="nil"/>
              <w:right w:val="nil"/>
            </w:tcBorders>
            <w:vAlign w:val="center"/>
          </w:tcPr>
          <w:p w14:paraId="214A9D6C" w14:textId="77777777" w:rsidR="007A5E4D" w:rsidRPr="005F69ED" w:rsidRDefault="007A5E4D" w:rsidP="007A5E4D">
            <w:pPr>
              <w:pStyle w:val="Body01"/>
              <w:snapToGrid w:val="0"/>
              <w:ind w:leftChars="0" w:left="0" w:rightChars="0" w:right="0"/>
              <w:jc w:val="center"/>
            </w:pPr>
          </w:p>
        </w:tc>
        <w:tc>
          <w:tcPr>
            <w:tcW w:w="425" w:type="dxa"/>
            <w:tcBorders>
              <w:top w:val="nil"/>
              <w:left w:val="nil"/>
              <w:bottom w:val="nil"/>
              <w:right w:val="nil"/>
            </w:tcBorders>
            <w:vAlign w:val="center"/>
          </w:tcPr>
          <w:p w14:paraId="46860197" w14:textId="77777777" w:rsidR="007A5E4D" w:rsidRPr="005F69ED" w:rsidRDefault="007A5E4D" w:rsidP="007A5E4D">
            <w:pPr>
              <w:pStyle w:val="Body01"/>
              <w:snapToGrid w:val="0"/>
              <w:ind w:leftChars="0" w:left="0" w:rightChars="0" w:right="0"/>
              <w:jc w:val="center"/>
            </w:pPr>
          </w:p>
        </w:tc>
        <w:tc>
          <w:tcPr>
            <w:tcW w:w="425" w:type="dxa"/>
            <w:tcBorders>
              <w:top w:val="nil"/>
              <w:left w:val="nil"/>
              <w:bottom w:val="nil"/>
              <w:right w:val="nil"/>
            </w:tcBorders>
            <w:vAlign w:val="center"/>
          </w:tcPr>
          <w:p w14:paraId="1DF7D107" w14:textId="47DAEBB0" w:rsidR="007A5E4D" w:rsidRPr="005F69ED" w:rsidRDefault="003812B7" w:rsidP="007A5E4D">
            <w:pPr>
              <w:pStyle w:val="Body01"/>
              <w:snapToGrid w:val="0"/>
              <w:ind w:leftChars="0" w:left="0" w:rightChars="0" w:right="0"/>
              <w:jc w:val="center"/>
              <w:rPr>
                <w:i/>
              </w:rPr>
            </w:pPr>
            <w:r w:rsidRPr="005F69ED">
              <w:rPr>
                <w:i/>
                <w:noProof/>
              </w:rPr>
              <mc:AlternateContent>
                <mc:Choice Requires="wps">
                  <w:drawing>
                    <wp:anchor distT="0" distB="0" distL="114300" distR="114300" simplePos="0" relativeHeight="251752960" behindDoc="0" locked="1" layoutInCell="1" allowOverlap="1" wp14:anchorId="2401D64A" wp14:editId="3D74E0A5">
                      <wp:simplePos x="0" y="0"/>
                      <wp:positionH relativeFrom="column">
                        <wp:posOffset>113030</wp:posOffset>
                      </wp:positionH>
                      <wp:positionV relativeFrom="paragraph">
                        <wp:posOffset>78740</wp:posOffset>
                      </wp:positionV>
                      <wp:extent cx="211455" cy="635"/>
                      <wp:effectExtent l="0" t="0" r="0" b="0"/>
                      <wp:wrapNone/>
                      <wp:docPr id="969178061" name="Line 1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635"/>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8B7825" id="Line 1362" o:spid="_x0000_s1026" style="position:absolute;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pt,6.2pt" to="25.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">
                      <v:stroke startarrow="block" endarrow="block"/>
                      <w10:anchorlock/>
                    </v:line>
                  </w:pict>
                </mc:Fallback>
              </mc:AlternateContent>
            </w:r>
            <w:r w:rsidR="007A5E4D" w:rsidRPr="005F69ED">
              <w:rPr>
                <w:i/>
              </w:rPr>
              <w:t>L</w:t>
            </w:r>
          </w:p>
        </w:tc>
        <w:tc>
          <w:tcPr>
            <w:tcW w:w="567" w:type="dxa"/>
            <w:tcBorders>
              <w:top w:val="nil"/>
              <w:left w:val="nil"/>
              <w:bottom w:val="nil"/>
              <w:right w:val="nil"/>
            </w:tcBorders>
            <w:vAlign w:val="center"/>
          </w:tcPr>
          <w:p w14:paraId="471AC4D9" w14:textId="77777777" w:rsidR="007A5E4D" w:rsidRPr="005F69ED" w:rsidRDefault="007A5E4D" w:rsidP="007A5E4D">
            <w:pPr>
              <w:pStyle w:val="Body01"/>
              <w:snapToGrid w:val="0"/>
              <w:ind w:leftChars="0" w:left="0" w:rightChars="0" w:right="0"/>
              <w:jc w:val="center"/>
              <w:rPr>
                <w:i/>
              </w:rPr>
            </w:pPr>
            <w:r w:rsidRPr="005F69ED">
              <w:rPr>
                <w:i/>
              </w:rPr>
              <w:t>U</w:t>
            </w:r>
          </w:p>
        </w:tc>
        <w:tc>
          <w:tcPr>
            <w:tcW w:w="574" w:type="dxa"/>
            <w:gridSpan w:val="2"/>
            <w:tcBorders>
              <w:top w:val="nil"/>
              <w:left w:val="nil"/>
              <w:bottom w:val="nil"/>
              <w:right w:val="nil"/>
            </w:tcBorders>
            <w:vAlign w:val="center"/>
          </w:tcPr>
          <w:p w14:paraId="68FE815C" w14:textId="77777777" w:rsidR="007A5E4D" w:rsidRPr="005F69ED" w:rsidRDefault="007A5E4D" w:rsidP="007A5E4D">
            <w:pPr>
              <w:pStyle w:val="Body01"/>
              <w:snapToGrid w:val="0"/>
              <w:ind w:leftChars="0" w:left="0" w:rightChars="0" w:right="0"/>
              <w:jc w:val="center"/>
            </w:pPr>
          </w:p>
        </w:tc>
        <w:tc>
          <w:tcPr>
            <w:tcW w:w="560" w:type="dxa"/>
            <w:tcBorders>
              <w:top w:val="nil"/>
              <w:left w:val="nil"/>
              <w:bottom w:val="nil"/>
              <w:right w:val="nil"/>
            </w:tcBorders>
            <w:vAlign w:val="center"/>
          </w:tcPr>
          <w:p w14:paraId="06B5A009" w14:textId="77777777" w:rsidR="007A5E4D" w:rsidRPr="005F69ED" w:rsidRDefault="007A5E4D" w:rsidP="007A5E4D">
            <w:pPr>
              <w:pStyle w:val="Body01"/>
              <w:snapToGrid w:val="0"/>
              <w:ind w:leftChars="0" w:left="0" w:rightChars="0" w:right="0"/>
              <w:jc w:val="center"/>
            </w:pPr>
          </w:p>
        </w:tc>
        <w:tc>
          <w:tcPr>
            <w:tcW w:w="572" w:type="dxa"/>
            <w:tcBorders>
              <w:top w:val="nil"/>
              <w:left w:val="nil"/>
              <w:bottom w:val="nil"/>
              <w:right w:val="nil"/>
            </w:tcBorders>
            <w:vAlign w:val="center"/>
          </w:tcPr>
          <w:p w14:paraId="00C9252F" w14:textId="77777777" w:rsidR="007A5E4D" w:rsidRPr="005F69ED" w:rsidRDefault="007A5E4D" w:rsidP="007A5E4D">
            <w:pPr>
              <w:pStyle w:val="Body01"/>
              <w:snapToGrid w:val="0"/>
              <w:ind w:leftChars="0" w:left="0" w:rightChars="0" w:right="0"/>
              <w:jc w:val="center"/>
            </w:pPr>
          </w:p>
        </w:tc>
      </w:tr>
    </w:tbl>
    <w:p w14:paraId="158AEAE3" w14:textId="77777777" w:rsidR="007A5E4D" w:rsidRPr="005F69ED" w:rsidRDefault="007A5E4D" w:rsidP="001C4C1C">
      <w:pPr>
        <w:pStyle w:val="Body01"/>
        <w:ind w:leftChars="0" w:left="4540" w:right="315"/>
      </w:pPr>
      <w:r w:rsidRPr="005F69ED">
        <w:t>Khoảng tìm kiếm</w:t>
      </w:r>
    </w:p>
    <w:p w14:paraId="0D61BA52" w14:textId="77777777" w:rsidR="007A5E4D" w:rsidRPr="005F69ED" w:rsidRDefault="007A5E4D" w:rsidP="001C4C1C">
      <w:pPr>
        <w:pStyle w:val="Body01"/>
        <w:ind w:leftChars="0" w:left="360" w:right="315"/>
      </w:pPr>
    </w:p>
    <w:p w14:paraId="79358393" w14:textId="77777777" w:rsidR="007A5E4D" w:rsidRPr="005F69ED" w:rsidRDefault="007A5E4D" w:rsidP="001C4C1C">
      <w:pPr>
        <w:pStyle w:val="Body01"/>
        <w:ind w:leftChars="0" w:left="360" w:right="315"/>
      </w:pPr>
      <w:r w:rsidRPr="005F69ED">
        <w:t>Tương tự như lần so sánh thứ 2, ta tìm trung vị mới như sau:</w:t>
      </w:r>
    </w:p>
    <w:p w14:paraId="1505898E" w14:textId="77777777" w:rsidR="007A5E4D" w:rsidRPr="005F69ED" w:rsidRDefault="007A5E4D" w:rsidP="001C4C1C">
      <w:pPr>
        <w:pStyle w:val="Body01"/>
        <w:ind w:leftChars="0" w:left="360" w:right="315"/>
      </w:pPr>
      <w:r w:rsidRPr="005F69ED">
        <w:br/>
      </w:r>
      <w:r w:rsidRPr="005F69ED">
        <w:rPr>
          <w:i/>
        </w:rPr>
        <w:t>M</w:t>
      </w:r>
      <w:r w:rsidRPr="005F69ED">
        <w:t xml:space="preserve"> = (</w:t>
      </w:r>
      <w:r w:rsidRPr="005F69ED">
        <w:rPr>
          <w:i/>
        </w:rPr>
        <w:t>L</w:t>
      </w:r>
      <w:r w:rsidRPr="005F69ED">
        <w:t xml:space="preserve"> + </w:t>
      </w:r>
      <w:r w:rsidRPr="005F69ED">
        <w:rPr>
          <w:i/>
        </w:rPr>
        <w:t>U</w:t>
      </w:r>
      <w:r w:rsidRPr="005F69ED">
        <w:t>) / 2 = (6 + 7) / 2 = 6 (Trung vị)</w:t>
      </w:r>
    </w:p>
    <w:p w14:paraId="107AB679" w14:textId="77777777" w:rsidR="007A5E4D" w:rsidRPr="005F69ED" w:rsidRDefault="007A5E4D" w:rsidP="001C4C1C">
      <w:pPr>
        <w:pStyle w:val="Body01"/>
        <w:ind w:leftChars="0" w:left="360" w:right="315"/>
      </w:pPr>
    </w:p>
    <w:p w14:paraId="4EB7080A" w14:textId="77777777" w:rsidR="007A5E4D" w:rsidRPr="005F69ED" w:rsidRDefault="007A5E4D" w:rsidP="001C4C1C">
      <w:pPr>
        <w:pStyle w:val="Body01"/>
        <w:ind w:leftChars="0" w:left="360" w:right="315"/>
      </w:pPr>
      <w:r w:rsidRPr="005F69ED">
        <w:rPr>
          <w:i/>
        </w:rPr>
        <w:t>T</w:t>
      </w:r>
      <w:r w:rsidRPr="005F69ED">
        <w:t>(</w:t>
      </w:r>
      <w:r w:rsidRPr="005F69ED">
        <w:rPr>
          <w:i/>
        </w:rPr>
        <w:t>M</w:t>
      </w:r>
      <w:r w:rsidRPr="005F69ED">
        <w:t xml:space="preserve">) = </w:t>
      </w:r>
      <w:r w:rsidRPr="005F69ED">
        <w:rPr>
          <w:i/>
        </w:rPr>
        <w:t>T</w:t>
      </w:r>
      <w:r w:rsidRPr="005F69ED">
        <w:t>(6) = 9</w:t>
      </w:r>
    </w:p>
    <w:p w14:paraId="5EBC376E" w14:textId="77777777" w:rsidR="007A5E4D" w:rsidRPr="005F69ED" w:rsidRDefault="007A5E4D" w:rsidP="001C4C1C">
      <w:pPr>
        <w:pStyle w:val="Body01"/>
        <w:ind w:leftChars="0" w:left="360" w:right="315"/>
      </w:pPr>
    </w:p>
    <w:p w14:paraId="75A761F5" w14:textId="77777777" w:rsidR="007A5E4D" w:rsidRPr="005F69ED" w:rsidRDefault="007A5E4D" w:rsidP="001C4C1C">
      <w:pPr>
        <w:pStyle w:val="Body01"/>
        <w:ind w:leftChars="0" w:left="360" w:right="315"/>
      </w:pPr>
      <w:r w:rsidRPr="005F69ED">
        <w:t>Ta sẽ so sánh nó với “11”, giá trị cần tìm “11” không thể nằm ở nửa trái của khoảng tìm kiếm chứa giá trị trung vị</w:t>
      </w:r>
    </w:p>
    <w:p w14:paraId="3165DC88" w14:textId="77777777" w:rsidR="007A5E4D" w:rsidRPr="005F69ED" w:rsidRDefault="007A5E4D" w:rsidP="001C4C1C">
      <w:pPr>
        <w:pStyle w:val="Body01"/>
        <w:ind w:leftChars="0" w:left="360" w:right="315"/>
      </w:pPr>
    </w:p>
    <w:p w14:paraId="2BCA0FDF" w14:textId="77777777" w:rsidR="007A5E4D" w:rsidRPr="005F69ED" w:rsidRDefault="007A5E4D" w:rsidP="001C4C1C">
      <w:pPr>
        <w:pStyle w:val="Body01"/>
        <w:ind w:leftChars="0" w:left="360" w:right="315"/>
        <w:rPr>
          <w:b/>
        </w:rPr>
      </w:pPr>
      <w:r w:rsidRPr="005F69ED">
        <w:rPr>
          <w:b/>
        </w:rPr>
        <w:t>Lần so sánh thứ tư</w:t>
      </w:r>
    </w:p>
    <w:p w14:paraId="01CF95EA" w14:textId="77777777" w:rsidR="007A5E4D" w:rsidRPr="005F69ED" w:rsidRDefault="007A5E4D" w:rsidP="001C4C1C">
      <w:pPr>
        <w:pStyle w:val="Body01"/>
        <w:ind w:leftChars="0" w:left="360" w:right="315"/>
      </w:pPr>
    </w:p>
    <w:p w14:paraId="13B6D274" w14:textId="77777777" w:rsidR="007A5E4D" w:rsidRPr="005F69ED" w:rsidRDefault="007A5E4D" w:rsidP="001C4C1C">
      <w:pPr>
        <w:pStyle w:val="Body01"/>
        <w:ind w:leftChars="0" w:left="360" w:right="315"/>
      </w:pPr>
      <w:r w:rsidRPr="005F69ED">
        <w:t>Lần so sánh thứ ba chỉ rõ rằng giá trị cần tìm không nằm trong nửa trái của khoảng tìm kiếm chứa giá trị trung vị, ta sẽ thay đổi giới hạn dưới giống như lần so sánh thứ hai</w:t>
      </w:r>
    </w:p>
    <w:p w14:paraId="67B47891" w14:textId="77777777" w:rsidR="007A5E4D" w:rsidRPr="005F69ED" w:rsidRDefault="007A5E4D" w:rsidP="001C4C1C">
      <w:pPr>
        <w:pStyle w:val="Body01"/>
        <w:ind w:leftChars="0" w:left="360" w:right="315"/>
      </w:pPr>
    </w:p>
    <w:p w14:paraId="11824E03" w14:textId="77777777" w:rsidR="007A5E4D" w:rsidRPr="005F69ED" w:rsidRDefault="007A5E4D" w:rsidP="001C4C1C">
      <w:pPr>
        <w:pStyle w:val="Body01"/>
        <w:ind w:leftChars="0" w:left="360" w:right="315"/>
      </w:pPr>
      <w:r w:rsidRPr="005F69ED">
        <w:rPr>
          <w:i/>
        </w:rPr>
        <w:t>L</w:t>
      </w:r>
      <w:r w:rsidRPr="005F69ED">
        <w:t xml:space="preserve"> = </w:t>
      </w:r>
      <w:r w:rsidRPr="005F69ED">
        <w:rPr>
          <w:i/>
        </w:rPr>
        <w:t>M</w:t>
      </w:r>
      <w:r w:rsidRPr="005F69ED">
        <w:t xml:space="preserve"> + 1 = 6 + 1 = 7</w:t>
      </w:r>
    </w:p>
    <w:p w14:paraId="4EF77BD1" w14:textId="77777777" w:rsidR="007A5E4D" w:rsidRPr="005F69ED" w:rsidRDefault="007A5E4D" w:rsidP="001C4C1C">
      <w:pPr>
        <w:pStyle w:val="Body01"/>
        <w:ind w:leftChars="0" w:left="360" w:right="315"/>
      </w:pPr>
    </w:p>
    <w:p w14:paraId="0755D9A5" w14:textId="77777777" w:rsidR="007A5E4D" w:rsidRPr="005F69ED" w:rsidRDefault="007A5E4D" w:rsidP="001C4C1C">
      <w:pPr>
        <w:pStyle w:val="Body01"/>
        <w:ind w:leftChars="0" w:left="360" w:right="315"/>
      </w:pPr>
      <w:r w:rsidRPr="005F69ED">
        <w:t>Kết quả, khoảng tìm kiếm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457"/>
        <w:gridCol w:w="115"/>
        <w:gridCol w:w="343"/>
        <w:gridCol w:w="229"/>
        <w:gridCol w:w="228"/>
        <w:gridCol w:w="344"/>
        <w:gridCol w:w="114"/>
        <w:gridCol w:w="458"/>
        <w:gridCol w:w="252"/>
        <w:gridCol w:w="205"/>
        <w:gridCol w:w="458"/>
        <w:gridCol w:w="229"/>
        <w:gridCol w:w="228"/>
        <w:gridCol w:w="344"/>
        <w:gridCol w:w="114"/>
        <w:gridCol w:w="458"/>
      </w:tblGrid>
      <w:tr w:rsidR="007A5E4D" w:rsidRPr="005F69ED" w14:paraId="21475DC8" w14:textId="77777777">
        <w:trPr>
          <w:trHeight w:val="80"/>
          <w:jc w:val="center"/>
        </w:trPr>
        <w:tc>
          <w:tcPr>
            <w:tcW w:w="1134" w:type="dxa"/>
            <w:tcBorders>
              <w:top w:val="nil"/>
              <w:left w:val="nil"/>
              <w:bottom w:val="nil"/>
              <w:right w:val="nil"/>
            </w:tcBorders>
            <w:vAlign w:val="center"/>
          </w:tcPr>
          <w:p w14:paraId="038B44D2" w14:textId="77777777" w:rsidR="007A5E4D" w:rsidRPr="005F69ED" w:rsidRDefault="007A5E4D" w:rsidP="007A5E4D">
            <w:pPr>
              <w:pStyle w:val="Body01"/>
              <w:snapToGrid w:val="0"/>
              <w:ind w:leftChars="0" w:left="0" w:rightChars="0" w:right="0"/>
              <w:jc w:val="center"/>
            </w:pPr>
            <w:r w:rsidRPr="005F69ED">
              <w:t>Chỉ số</w:t>
            </w:r>
          </w:p>
        </w:tc>
        <w:tc>
          <w:tcPr>
            <w:tcW w:w="457" w:type="dxa"/>
            <w:tcBorders>
              <w:top w:val="nil"/>
              <w:left w:val="nil"/>
              <w:bottom w:val="nil"/>
              <w:right w:val="nil"/>
            </w:tcBorders>
            <w:vAlign w:val="center"/>
          </w:tcPr>
          <w:p w14:paraId="10DBD068" w14:textId="77777777" w:rsidR="007A5E4D" w:rsidRPr="005F69ED" w:rsidRDefault="007A5E4D" w:rsidP="007A5E4D">
            <w:pPr>
              <w:pStyle w:val="Body01"/>
              <w:snapToGrid w:val="0"/>
              <w:ind w:leftChars="0" w:left="0" w:rightChars="0" w:right="0"/>
              <w:jc w:val="center"/>
            </w:pPr>
            <w:r w:rsidRPr="005F69ED">
              <w:t>1</w:t>
            </w:r>
          </w:p>
        </w:tc>
        <w:tc>
          <w:tcPr>
            <w:tcW w:w="458" w:type="dxa"/>
            <w:gridSpan w:val="2"/>
            <w:tcBorders>
              <w:top w:val="nil"/>
              <w:left w:val="nil"/>
              <w:bottom w:val="nil"/>
              <w:right w:val="nil"/>
            </w:tcBorders>
            <w:vAlign w:val="center"/>
          </w:tcPr>
          <w:p w14:paraId="5BD6EE63" w14:textId="77777777" w:rsidR="007A5E4D" w:rsidRPr="005F69ED" w:rsidRDefault="007A5E4D" w:rsidP="007A5E4D">
            <w:pPr>
              <w:pStyle w:val="Body01"/>
              <w:snapToGrid w:val="0"/>
              <w:ind w:leftChars="0" w:left="0" w:rightChars="0" w:right="0"/>
              <w:jc w:val="center"/>
            </w:pPr>
            <w:r w:rsidRPr="005F69ED">
              <w:t>2</w:t>
            </w:r>
          </w:p>
        </w:tc>
        <w:tc>
          <w:tcPr>
            <w:tcW w:w="457" w:type="dxa"/>
            <w:gridSpan w:val="2"/>
            <w:tcBorders>
              <w:top w:val="nil"/>
              <w:left w:val="nil"/>
              <w:bottom w:val="nil"/>
              <w:right w:val="nil"/>
            </w:tcBorders>
            <w:vAlign w:val="center"/>
          </w:tcPr>
          <w:p w14:paraId="5F84262D" w14:textId="77777777" w:rsidR="007A5E4D" w:rsidRPr="005F69ED" w:rsidRDefault="007A5E4D" w:rsidP="007A5E4D">
            <w:pPr>
              <w:pStyle w:val="Body01"/>
              <w:snapToGrid w:val="0"/>
              <w:ind w:leftChars="0" w:left="0" w:rightChars="0" w:right="0"/>
              <w:jc w:val="center"/>
            </w:pPr>
            <w:r w:rsidRPr="005F69ED">
              <w:t>3</w:t>
            </w:r>
          </w:p>
        </w:tc>
        <w:tc>
          <w:tcPr>
            <w:tcW w:w="458" w:type="dxa"/>
            <w:gridSpan w:val="2"/>
            <w:tcBorders>
              <w:top w:val="nil"/>
              <w:left w:val="nil"/>
              <w:bottom w:val="nil"/>
              <w:right w:val="nil"/>
            </w:tcBorders>
            <w:vAlign w:val="center"/>
          </w:tcPr>
          <w:p w14:paraId="6BB980DC" w14:textId="77777777" w:rsidR="007A5E4D" w:rsidRPr="005F69ED" w:rsidRDefault="007A5E4D" w:rsidP="007A5E4D">
            <w:pPr>
              <w:pStyle w:val="Body01"/>
              <w:snapToGrid w:val="0"/>
              <w:ind w:leftChars="0" w:left="0" w:rightChars="0" w:right="0"/>
              <w:jc w:val="center"/>
            </w:pPr>
            <w:r w:rsidRPr="005F69ED">
              <w:t>4</w:t>
            </w:r>
          </w:p>
        </w:tc>
        <w:tc>
          <w:tcPr>
            <w:tcW w:w="458" w:type="dxa"/>
            <w:tcBorders>
              <w:top w:val="nil"/>
              <w:left w:val="nil"/>
              <w:bottom w:val="nil"/>
              <w:right w:val="nil"/>
            </w:tcBorders>
            <w:vAlign w:val="center"/>
          </w:tcPr>
          <w:p w14:paraId="46916312" w14:textId="77777777" w:rsidR="007A5E4D" w:rsidRPr="005F69ED" w:rsidRDefault="007A5E4D" w:rsidP="007A5E4D">
            <w:pPr>
              <w:pStyle w:val="Body01"/>
              <w:snapToGrid w:val="0"/>
              <w:ind w:leftChars="0" w:left="0" w:rightChars="0" w:right="0"/>
              <w:jc w:val="center"/>
            </w:pPr>
            <w:r w:rsidRPr="005F69ED">
              <w:t>5</w:t>
            </w:r>
          </w:p>
        </w:tc>
        <w:tc>
          <w:tcPr>
            <w:tcW w:w="457" w:type="dxa"/>
            <w:gridSpan w:val="2"/>
            <w:tcBorders>
              <w:top w:val="nil"/>
              <w:left w:val="nil"/>
              <w:bottom w:val="nil"/>
              <w:right w:val="nil"/>
            </w:tcBorders>
            <w:vAlign w:val="center"/>
          </w:tcPr>
          <w:p w14:paraId="529279C9" w14:textId="77777777" w:rsidR="007A5E4D" w:rsidRPr="005F69ED" w:rsidRDefault="007A5E4D" w:rsidP="007A5E4D">
            <w:pPr>
              <w:pStyle w:val="Body01"/>
              <w:snapToGrid w:val="0"/>
              <w:ind w:leftChars="0" w:left="0" w:rightChars="0" w:right="0"/>
              <w:jc w:val="center"/>
            </w:pPr>
            <w:r w:rsidRPr="005F69ED">
              <w:t>6</w:t>
            </w:r>
          </w:p>
        </w:tc>
        <w:tc>
          <w:tcPr>
            <w:tcW w:w="458" w:type="dxa"/>
            <w:tcBorders>
              <w:top w:val="nil"/>
              <w:left w:val="nil"/>
              <w:bottom w:val="nil"/>
              <w:right w:val="nil"/>
            </w:tcBorders>
            <w:vAlign w:val="center"/>
          </w:tcPr>
          <w:p w14:paraId="58570276" w14:textId="77777777" w:rsidR="007A5E4D" w:rsidRPr="005F69ED" w:rsidRDefault="007A5E4D" w:rsidP="007A5E4D">
            <w:pPr>
              <w:pStyle w:val="Body01"/>
              <w:snapToGrid w:val="0"/>
              <w:ind w:leftChars="0" w:left="0" w:rightChars="0" w:right="0"/>
              <w:jc w:val="center"/>
            </w:pPr>
            <w:r w:rsidRPr="005F69ED">
              <w:t>7</w:t>
            </w:r>
          </w:p>
        </w:tc>
        <w:tc>
          <w:tcPr>
            <w:tcW w:w="457" w:type="dxa"/>
            <w:gridSpan w:val="2"/>
            <w:tcBorders>
              <w:top w:val="nil"/>
              <w:left w:val="nil"/>
              <w:bottom w:val="nil"/>
              <w:right w:val="nil"/>
            </w:tcBorders>
            <w:vAlign w:val="center"/>
          </w:tcPr>
          <w:p w14:paraId="1D065F08" w14:textId="77777777" w:rsidR="007A5E4D" w:rsidRPr="005F69ED" w:rsidRDefault="007A5E4D" w:rsidP="007A5E4D">
            <w:pPr>
              <w:pStyle w:val="Body01"/>
              <w:snapToGrid w:val="0"/>
              <w:ind w:leftChars="0" w:left="0" w:rightChars="0" w:right="0"/>
              <w:jc w:val="center"/>
            </w:pPr>
            <w:r w:rsidRPr="005F69ED">
              <w:t>8</w:t>
            </w:r>
          </w:p>
        </w:tc>
        <w:tc>
          <w:tcPr>
            <w:tcW w:w="458" w:type="dxa"/>
            <w:gridSpan w:val="2"/>
            <w:tcBorders>
              <w:top w:val="nil"/>
              <w:left w:val="nil"/>
              <w:bottom w:val="nil"/>
              <w:right w:val="nil"/>
            </w:tcBorders>
            <w:vAlign w:val="center"/>
          </w:tcPr>
          <w:p w14:paraId="18787A8B" w14:textId="77777777" w:rsidR="007A5E4D" w:rsidRPr="005F69ED" w:rsidRDefault="007A5E4D" w:rsidP="007A5E4D">
            <w:pPr>
              <w:pStyle w:val="Body01"/>
              <w:snapToGrid w:val="0"/>
              <w:ind w:leftChars="0" w:left="0" w:rightChars="0" w:right="0"/>
              <w:jc w:val="center"/>
            </w:pPr>
            <w:r w:rsidRPr="005F69ED">
              <w:t>9</w:t>
            </w:r>
          </w:p>
        </w:tc>
        <w:tc>
          <w:tcPr>
            <w:tcW w:w="458" w:type="dxa"/>
            <w:tcBorders>
              <w:top w:val="nil"/>
              <w:left w:val="nil"/>
              <w:bottom w:val="nil"/>
              <w:right w:val="nil"/>
            </w:tcBorders>
            <w:vAlign w:val="center"/>
          </w:tcPr>
          <w:p w14:paraId="6101E8A8" w14:textId="77777777" w:rsidR="007A5E4D" w:rsidRPr="005F69ED" w:rsidRDefault="007A5E4D" w:rsidP="007A5E4D">
            <w:pPr>
              <w:pStyle w:val="Body01"/>
              <w:snapToGrid w:val="0"/>
              <w:ind w:leftChars="0" w:left="0" w:rightChars="0" w:right="0"/>
              <w:jc w:val="center"/>
            </w:pPr>
            <w:r w:rsidRPr="005F69ED">
              <w:t>10</w:t>
            </w:r>
          </w:p>
        </w:tc>
      </w:tr>
      <w:tr w:rsidR="007A5E4D" w:rsidRPr="005F69ED" w14:paraId="415D7CEB" w14:textId="77777777">
        <w:trPr>
          <w:trHeight w:val="70"/>
          <w:jc w:val="center"/>
        </w:trPr>
        <w:tc>
          <w:tcPr>
            <w:tcW w:w="1134" w:type="dxa"/>
            <w:tcBorders>
              <w:top w:val="nil"/>
              <w:left w:val="nil"/>
              <w:bottom w:val="nil"/>
            </w:tcBorders>
            <w:vAlign w:val="center"/>
          </w:tcPr>
          <w:p w14:paraId="49E598F3" w14:textId="77777777" w:rsidR="007A5E4D" w:rsidRPr="005F69ED" w:rsidRDefault="007A5E4D" w:rsidP="007A5E4D">
            <w:pPr>
              <w:pStyle w:val="Body01"/>
              <w:snapToGrid w:val="0"/>
              <w:ind w:leftChars="0" w:left="0" w:rightChars="0" w:right="0"/>
              <w:jc w:val="center"/>
            </w:pPr>
            <w:r w:rsidRPr="005F69ED">
              <w:t xml:space="preserve">Mảng </w:t>
            </w:r>
            <w:r w:rsidRPr="005F69ED">
              <w:rPr>
                <w:i/>
              </w:rPr>
              <w:t>T</w:t>
            </w:r>
          </w:p>
        </w:tc>
        <w:tc>
          <w:tcPr>
            <w:tcW w:w="457" w:type="dxa"/>
            <w:vAlign w:val="center"/>
          </w:tcPr>
          <w:p w14:paraId="08296D36" w14:textId="77777777" w:rsidR="007A5E4D" w:rsidRPr="005F69ED" w:rsidRDefault="007A5E4D" w:rsidP="007A5E4D">
            <w:pPr>
              <w:pStyle w:val="Body01"/>
              <w:snapToGrid w:val="0"/>
              <w:ind w:leftChars="0" w:left="0" w:rightChars="0" w:right="0"/>
              <w:jc w:val="center"/>
            </w:pPr>
            <w:r w:rsidRPr="005F69ED">
              <w:t>0</w:t>
            </w:r>
          </w:p>
        </w:tc>
        <w:tc>
          <w:tcPr>
            <w:tcW w:w="458" w:type="dxa"/>
            <w:gridSpan w:val="2"/>
            <w:vAlign w:val="center"/>
          </w:tcPr>
          <w:p w14:paraId="384F564F" w14:textId="77777777" w:rsidR="007A5E4D" w:rsidRPr="005F69ED" w:rsidRDefault="007A5E4D" w:rsidP="007A5E4D">
            <w:pPr>
              <w:pStyle w:val="Body01"/>
              <w:snapToGrid w:val="0"/>
              <w:ind w:leftChars="0" w:left="0" w:rightChars="0" w:right="0"/>
              <w:jc w:val="center"/>
            </w:pPr>
            <w:r w:rsidRPr="005F69ED">
              <w:t>1</w:t>
            </w:r>
          </w:p>
        </w:tc>
        <w:tc>
          <w:tcPr>
            <w:tcW w:w="457" w:type="dxa"/>
            <w:gridSpan w:val="2"/>
            <w:vAlign w:val="center"/>
          </w:tcPr>
          <w:p w14:paraId="56AED62F" w14:textId="77777777" w:rsidR="007A5E4D" w:rsidRPr="005F69ED" w:rsidRDefault="007A5E4D" w:rsidP="007A5E4D">
            <w:pPr>
              <w:pStyle w:val="Body01"/>
              <w:snapToGrid w:val="0"/>
              <w:ind w:leftChars="0" w:left="0" w:rightChars="0" w:right="0"/>
              <w:jc w:val="center"/>
            </w:pPr>
            <w:r w:rsidRPr="005F69ED">
              <w:t>3</w:t>
            </w:r>
          </w:p>
        </w:tc>
        <w:tc>
          <w:tcPr>
            <w:tcW w:w="458" w:type="dxa"/>
            <w:gridSpan w:val="2"/>
            <w:vAlign w:val="center"/>
          </w:tcPr>
          <w:p w14:paraId="0C5BBFD7" w14:textId="77777777" w:rsidR="007A5E4D" w:rsidRPr="005F69ED" w:rsidRDefault="007A5E4D" w:rsidP="007A5E4D">
            <w:pPr>
              <w:pStyle w:val="Body01"/>
              <w:snapToGrid w:val="0"/>
              <w:ind w:leftChars="0" w:left="0" w:rightChars="0" w:right="0"/>
              <w:jc w:val="center"/>
            </w:pPr>
            <w:r w:rsidRPr="005F69ED">
              <w:t>5</w:t>
            </w:r>
          </w:p>
        </w:tc>
        <w:tc>
          <w:tcPr>
            <w:tcW w:w="458" w:type="dxa"/>
            <w:vAlign w:val="center"/>
          </w:tcPr>
          <w:p w14:paraId="36DB4AC3" w14:textId="77777777" w:rsidR="007A5E4D" w:rsidRPr="005F69ED" w:rsidRDefault="007A5E4D" w:rsidP="007A5E4D">
            <w:pPr>
              <w:pStyle w:val="Body01"/>
              <w:snapToGrid w:val="0"/>
              <w:ind w:leftChars="0" w:left="0" w:rightChars="0" w:right="0"/>
              <w:jc w:val="center"/>
            </w:pPr>
            <w:r w:rsidRPr="005F69ED">
              <w:t>7</w:t>
            </w:r>
          </w:p>
        </w:tc>
        <w:tc>
          <w:tcPr>
            <w:tcW w:w="457" w:type="dxa"/>
            <w:gridSpan w:val="2"/>
            <w:vAlign w:val="center"/>
          </w:tcPr>
          <w:p w14:paraId="15CFE266" w14:textId="77777777" w:rsidR="007A5E4D" w:rsidRPr="005F69ED" w:rsidRDefault="007A5E4D" w:rsidP="007A5E4D">
            <w:pPr>
              <w:pStyle w:val="Body01"/>
              <w:snapToGrid w:val="0"/>
              <w:ind w:leftChars="0" w:left="0" w:rightChars="0" w:right="0"/>
              <w:jc w:val="center"/>
            </w:pPr>
            <w:r w:rsidRPr="005F69ED">
              <w:t>9</w:t>
            </w:r>
          </w:p>
        </w:tc>
        <w:tc>
          <w:tcPr>
            <w:tcW w:w="458" w:type="dxa"/>
            <w:shd w:val="clear" w:color="auto" w:fill="E6E6E6"/>
            <w:vAlign w:val="center"/>
          </w:tcPr>
          <w:p w14:paraId="632D2870" w14:textId="77777777" w:rsidR="007A5E4D" w:rsidRPr="005F69ED" w:rsidRDefault="007A5E4D" w:rsidP="007A5E4D">
            <w:pPr>
              <w:pStyle w:val="Body01"/>
              <w:snapToGrid w:val="0"/>
              <w:ind w:leftChars="0" w:left="0" w:rightChars="0" w:right="0"/>
              <w:jc w:val="center"/>
            </w:pPr>
            <w:r w:rsidRPr="005F69ED">
              <w:t>11</w:t>
            </w:r>
          </w:p>
        </w:tc>
        <w:tc>
          <w:tcPr>
            <w:tcW w:w="457" w:type="dxa"/>
            <w:gridSpan w:val="2"/>
            <w:vAlign w:val="center"/>
          </w:tcPr>
          <w:p w14:paraId="5675322B" w14:textId="77777777" w:rsidR="007A5E4D" w:rsidRPr="005F69ED" w:rsidRDefault="007A5E4D" w:rsidP="007A5E4D">
            <w:pPr>
              <w:pStyle w:val="Body01"/>
              <w:snapToGrid w:val="0"/>
              <w:ind w:leftChars="0" w:left="0" w:rightChars="0" w:right="0"/>
              <w:jc w:val="center"/>
            </w:pPr>
            <w:r w:rsidRPr="005F69ED">
              <w:t>13</w:t>
            </w:r>
          </w:p>
        </w:tc>
        <w:tc>
          <w:tcPr>
            <w:tcW w:w="458" w:type="dxa"/>
            <w:gridSpan w:val="2"/>
            <w:vAlign w:val="center"/>
          </w:tcPr>
          <w:p w14:paraId="69128185" w14:textId="77777777" w:rsidR="007A5E4D" w:rsidRPr="005F69ED" w:rsidRDefault="007A5E4D" w:rsidP="007A5E4D">
            <w:pPr>
              <w:pStyle w:val="Body01"/>
              <w:snapToGrid w:val="0"/>
              <w:ind w:leftChars="0" w:left="0" w:rightChars="0" w:right="0"/>
              <w:jc w:val="center"/>
            </w:pPr>
            <w:r w:rsidRPr="005F69ED">
              <w:t>15</w:t>
            </w:r>
          </w:p>
        </w:tc>
        <w:tc>
          <w:tcPr>
            <w:tcW w:w="458" w:type="dxa"/>
            <w:vAlign w:val="center"/>
          </w:tcPr>
          <w:p w14:paraId="05FFCCB9" w14:textId="77777777" w:rsidR="007A5E4D" w:rsidRPr="005F69ED" w:rsidRDefault="007A5E4D" w:rsidP="007A5E4D">
            <w:pPr>
              <w:pStyle w:val="Body01"/>
              <w:snapToGrid w:val="0"/>
              <w:ind w:leftChars="0" w:left="0" w:rightChars="0" w:right="0"/>
              <w:jc w:val="center"/>
            </w:pPr>
            <w:r w:rsidRPr="005F69ED">
              <w:t>17</w:t>
            </w:r>
          </w:p>
        </w:tc>
      </w:tr>
      <w:tr w:rsidR="007A5E4D" w:rsidRPr="005F69ED" w14:paraId="7C9C34D5" w14:textId="77777777">
        <w:trPr>
          <w:trHeight w:val="80"/>
          <w:jc w:val="center"/>
        </w:trPr>
        <w:tc>
          <w:tcPr>
            <w:tcW w:w="1134" w:type="dxa"/>
            <w:tcBorders>
              <w:top w:val="nil"/>
              <w:left w:val="nil"/>
              <w:bottom w:val="nil"/>
              <w:right w:val="nil"/>
            </w:tcBorders>
            <w:vAlign w:val="center"/>
          </w:tcPr>
          <w:p w14:paraId="3A8E278D" w14:textId="77777777" w:rsidR="007A5E4D" w:rsidRPr="005F69ED" w:rsidRDefault="007A5E4D" w:rsidP="007A5E4D">
            <w:pPr>
              <w:pStyle w:val="Body01"/>
              <w:snapToGrid w:val="0"/>
              <w:ind w:leftChars="0" w:left="0" w:rightChars="0" w:right="0"/>
              <w:jc w:val="center"/>
            </w:pPr>
          </w:p>
        </w:tc>
        <w:tc>
          <w:tcPr>
            <w:tcW w:w="572" w:type="dxa"/>
            <w:gridSpan w:val="2"/>
            <w:tcBorders>
              <w:top w:val="nil"/>
              <w:left w:val="nil"/>
              <w:bottom w:val="nil"/>
              <w:right w:val="nil"/>
            </w:tcBorders>
            <w:vAlign w:val="center"/>
          </w:tcPr>
          <w:p w14:paraId="7A902070" w14:textId="77777777" w:rsidR="007A5E4D" w:rsidRPr="005F69ED" w:rsidRDefault="007A5E4D" w:rsidP="007A5E4D">
            <w:pPr>
              <w:pStyle w:val="Body01"/>
              <w:snapToGrid w:val="0"/>
              <w:ind w:leftChars="0" w:left="0" w:rightChars="0" w:right="0"/>
              <w:jc w:val="center"/>
            </w:pPr>
          </w:p>
        </w:tc>
        <w:tc>
          <w:tcPr>
            <w:tcW w:w="572" w:type="dxa"/>
            <w:gridSpan w:val="2"/>
            <w:tcBorders>
              <w:top w:val="nil"/>
              <w:left w:val="nil"/>
              <w:bottom w:val="nil"/>
              <w:right w:val="nil"/>
            </w:tcBorders>
            <w:vAlign w:val="center"/>
          </w:tcPr>
          <w:p w14:paraId="06396F30" w14:textId="77777777" w:rsidR="007A5E4D" w:rsidRPr="005F69ED" w:rsidRDefault="007A5E4D" w:rsidP="007A5E4D">
            <w:pPr>
              <w:pStyle w:val="Body01"/>
              <w:snapToGrid w:val="0"/>
              <w:ind w:leftChars="0" w:left="0" w:rightChars="0" w:right="0"/>
              <w:jc w:val="center"/>
            </w:pPr>
          </w:p>
        </w:tc>
        <w:tc>
          <w:tcPr>
            <w:tcW w:w="572" w:type="dxa"/>
            <w:gridSpan w:val="2"/>
            <w:tcBorders>
              <w:top w:val="nil"/>
              <w:left w:val="nil"/>
              <w:bottom w:val="nil"/>
              <w:right w:val="nil"/>
            </w:tcBorders>
            <w:vAlign w:val="center"/>
          </w:tcPr>
          <w:p w14:paraId="646B39B6" w14:textId="77777777" w:rsidR="007A5E4D" w:rsidRPr="005F69ED" w:rsidRDefault="007A5E4D" w:rsidP="007A5E4D">
            <w:pPr>
              <w:pStyle w:val="Body01"/>
              <w:snapToGrid w:val="0"/>
              <w:ind w:leftChars="0" w:left="0" w:rightChars="0" w:right="0"/>
              <w:jc w:val="center"/>
            </w:pPr>
          </w:p>
        </w:tc>
        <w:tc>
          <w:tcPr>
            <w:tcW w:w="572" w:type="dxa"/>
            <w:gridSpan w:val="2"/>
            <w:tcBorders>
              <w:top w:val="nil"/>
              <w:left w:val="nil"/>
              <w:bottom w:val="nil"/>
              <w:right w:val="nil"/>
            </w:tcBorders>
            <w:vAlign w:val="center"/>
          </w:tcPr>
          <w:p w14:paraId="0091DA94" w14:textId="77777777" w:rsidR="007A5E4D" w:rsidRPr="005F69ED" w:rsidRDefault="007A5E4D" w:rsidP="007A5E4D">
            <w:pPr>
              <w:pStyle w:val="Body01"/>
              <w:snapToGrid w:val="0"/>
              <w:ind w:leftChars="0" w:left="0" w:rightChars="0" w:right="0"/>
              <w:jc w:val="center"/>
            </w:pPr>
          </w:p>
        </w:tc>
        <w:tc>
          <w:tcPr>
            <w:tcW w:w="252" w:type="dxa"/>
            <w:tcBorders>
              <w:top w:val="nil"/>
              <w:left w:val="nil"/>
              <w:bottom w:val="nil"/>
              <w:right w:val="nil"/>
            </w:tcBorders>
            <w:vAlign w:val="center"/>
          </w:tcPr>
          <w:p w14:paraId="767B22F9" w14:textId="77777777" w:rsidR="007A5E4D" w:rsidRPr="005F69ED" w:rsidRDefault="007A5E4D" w:rsidP="007A5E4D">
            <w:pPr>
              <w:pStyle w:val="Body01"/>
              <w:snapToGrid w:val="0"/>
              <w:ind w:leftChars="0" w:left="0" w:rightChars="0" w:right="0"/>
              <w:jc w:val="center"/>
            </w:pPr>
          </w:p>
        </w:tc>
        <w:tc>
          <w:tcPr>
            <w:tcW w:w="892" w:type="dxa"/>
            <w:gridSpan w:val="3"/>
            <w:tcBorders>
              <w:top w:val="nil"/>
              <w:left w:val="nil"/>
              <w:bottom w:val="nil"/>
              <w:right w:val="nil"/>
            </w:tcBorders>
            <w:vAlign w:val="center"/>
          </w:tcPr>
          <w:p w14:paraId="6CF9A809" w14:textId="77777777" w:rsidR="007A5E4D" w:rsidRPr="005F69ED" w:rsidRDefault="007A5E4D" w:rsidP="007A5E4D">
            <w:pPr>
              <w:pStyle w:val="Body01"/>
              <w:snapToGrid w:val="0"/>
              <w:ind w:leftChars="0" w:left="0" w:rightChars="0" w:right="0"/>
              <w:jc w:val="center"/>
            </w:pPr>
            <w:r w:rsidRPr="005F69ED">
              <w:rPr>
                <w:i/>
              </w:rPr>
              <w:t>L</w:t>
            </w:r>
            <w:r w:rsidRPr="005F69ED">
              <w:t>=</w:t>
            </w:r>
            <w:r w:rsidRPr="005F69ED">
              <w:rPr>
                <w:i/>
              </w:rPr>
              <w:t>U</w:t>
            </w:r>
          </w:p>
        </w:tc>
        <w:tc>
          <w:tcPr>
            <w:tcW w:w="572" w:type="dxa"/>
            <w:gridSpan w:val="2"/>
            <w:tcBorders>
              <w:top w:val="nil"/>
              <w:left w:val="nil"/>
              <w:bottom w:val="nil"/>
              <w:right w:val="nil"/>
            </w:tcBorders>
            <w:vAlign w:val="center"/>
          </w:tcPr>
          <w:p w14:paraId="40B05722" w14:textId="77777777" w:rsidR="007A5E4D" w:rsidRPr="005F69ED" w:rsidRDefault="007A5E4D" w:rsidP="007A5E4D">
            <w:pPr>
              <w:pStyle w:val="Body01"/>
              <w:snapToGrid w:val="0"/>
              <w:ind w:leftChars="0" w:left="0" w:rightChars="0" w:right="0"/>
              <w:jc w:val="center"/>
            </w:pPr>
          </w:p>
        </w:tc>
        <w:tc>
          <w:tcPr>
            <w:tcW w:w="572" w:type="dxa"/>
            <w:gridSpan w:val="2"/>
            <w:tcBorders>
              <w:top w:val="nil"/>
              <w:left w:val="nil"/>
              <w:bottom w:val="nil"/>
              <w:right w:val="nil"/>
            </w:tcBorders>
            <w:vAlign w:val="center"/>
          </w:tcPr>
          <w:p w14:paraId="480B828D" w14:textId="77777777" w:rsidR="007A5E4D" w:rsidRPr="005F69ED" w:rsidRDefault="007A5E4D" w:rsidP="007A5E4D">
            <w:pPr>
              <w:pStyle w:val="Body01"/>
              <w:snapToGrid w:val="0"/>
              <w:ind w:leftChars="0" w:left="0" w:rightChars="0" w:right="0"/>
              <w:jc w:val="center"/>
            </w:pPr>
          </w:p>
        </w:tc>
      </w:tr>
    </w:tbl>
    <w:p w14:paraId="0FA3D8E0" w14:textId="77777777" w:rsidR="007A5E4D" w:rsidRPr="005F69ED" w:rsidRDefault="007A5E4D" w:rsidP="001C4C1C">
      <w:pPr>
        <w:pStyle w:val="Body01"/>
        <w:ind w:leftChars="2295" w:left="4819" w:right="315" w:firstLineChars="200" w:firstLine="440"/>
      </w:pPr>
      <w:r w:rsidRPr="005F69ED">
        <w:t>Khoảng tìm kiếm</w:t>
      </w:r>
    </w:p>
    <w:p w14:paraId="1BC3C8D8" w14:textId="77777777" w:rsidR="007A5E4D" w:rsidRPr="005F69ED" w:rsidRDefault="007A5E4D" w:rsidP="001C4C1C">
      <w:pPr>
        <w:pStyle w:val="Body01"/>
        <w:ind w:leftChars="0" w:left="360" w:right="315"/>
      </w:pPr>
    </w:p>
    <w:p w14:paraId="40FCB42D" w14:textId="77777777" w:rsidR="007A5E4D" w:rsidRPr="005F69ED" w:rsidRDefault="007A5E4D" w:rsidP="001C4C1C">
      <w:pPr>
        <w:pStyle w:val="Body01"/>
        <w:ind w:leftChars="0" w:left="360" w:right="315"/>
      </w:pPr>
      <w:r w:rsidRPr="005F69ED">
        <w:rPr>
          <w:i/>
        </w:rPr>
        <w:t>M</w:t>
      </w:r>
      <w:r w:rsidRPr="005F69ED">
        <w:t xml:space="preserve"> = (</w:t>
      </w:r>
      <w:r w:rsidRPr="005F69ED">
        <w:rPr>
          <w:i/>
        </w:rPr>
        <w:t>L</w:t>
      </w:r>
      <w:r w:rsidRPr="005F69ED">
        <w:t xml:space="preserve"> + </w:t>
      </w:r>
      <w:r w:rsidRPr="005F69ED">
        <w:rPr>
          <w:i/>
        </w:rPr>
        <w:t>U</w:t>
      </w:r>
      <w:r w:rsidRPr="005F69ED">
        <w:t>) / 2 = (7 + 7) / 2 = 7 (trung vị)</w:t>
      </w:r>
    </w:p>
    <w:p w14:paraId="3998F48B" w14:textId="77777777" w:rsidR="007A5E4D" w:rsidRPr="005F69ED" w:rsidRDefault="007A5E4D" w:rsidP="001C4C1C">
      <w:pPr>
        <w:pStyle w:val="Body01"/>
        <w:ind w:leftChars="0" w:left="360" w:right="315"/>
      </w:pPr>
    </w:p>
    <w:p w14:paraId="3BEA5C4D" w14:textId="77777777" w:rsidR="007A5E4D" w:rsidRPr="005F69ED" w:rsidRDefault="007A5E4D" w:rsidP="001C4C1C">
      <w:pPr>
        <w:pStyle w:val="Body01"/>
        <w:ind w:leftChars="0" w:left="360" w:right="315"/>
      </w:pPr>
      <w:r w:rsidRPr="005F69ED">
        <w:rPr>
          <w:i/>
        </w:rPr>
        <w:t>T</w:t>
      </w:r>
      <w:r w:rsidRPr="005F69ED">
        <w:t>(</w:t>
      </w:r>
      <w:r w:rsidRPr="005F69ED">
        <w:rPr>
          <w:i/>
        </w:rPr>
        <w:t>M</w:t>
      </w:r>
      <w:r w:rsidRPr="005F69ED">
        <w:t xml:space="preserve">) = </w:t>
      </w:r>
      <w:r w:rsidRPr="005F69ED">
        <w:rPr>
          <w:i/>
        </w:rPr>
        <w:t>T</w:t>
      </w:r>
      <w:r w:rsidRPr="005F69ED">
        <w:t>(7) = 11</w:t>
      </w:r>
    </w:p>
    <w:p w14:paraId="28E3CDB7" w14:textId="77777777" w:rsidR="007A5E4D" w:rsidRPr="005F69ED" w:rsidRDefault="007A5E4D" w:rsidP="001C4C1C">
      <w:pPr>
        <w:pStyle w:val="Body01"/>
        <w:ind w:leftChars="0" w:left="360" w:right="315"/>
      </w:pPr>
      <w:r w:rsidRPr="005F69ED">
        <w:t>Ta sẽ so sánh nó với “11”, ta tìm thấy giá trị cần tìm</w:t>
      </w:r>
      <w:r w:rsidRPr="005F69ED">
        <w:rPr>
          <w:rStyle w:val="FootnoteReference"/>
        </w:rPr>
        <w:footnoteReference w:id="57"/>
      </w:r>
    </w:p>
    <w:p w14:paraId="4657B3DB" w14:textId="77777777" w:rsidR="007A5E4D" w:rsidRPr="005F69ED" w:rsidRDefault="007A5E4D" w:rsidP="001C4C1C">
      <w:pPr>
        <w:pStyle w:val="Body01"/>
        <w:ind w:leftChars="0" w:left="360" w:right="315"/>
      </w:pPr>
    </w:p>
    <w:p w14:paraId="2D9BB240" w14:textId="77777777" w:rsidR="007A5E4D" w:rsidRPr="005F69ED" w:rsidRDefault="007A5E4D" w:rsidP="001C4C1C">
      <w:pPr>
        <w:pStyle w:val="Body01"/>
        <w:ind w:leftChars="0" w:left="360" w:right="315"/>
      </w:pPr>
    </w:p>
    <w:p w14:paraId="491204FC" w14:textId="77777777" w:rsidR="007A5E4D" w:rsidRPr="005F69ED" w:rsidRDefault="007A5E4D" w:rsidP="001C4C1C">
      <w:pPr>
        <w:pStyle w:val="Body01"/>
        <w:ind w:leftChars="0" w:left="360" w:right="315"/>
        <w:rPr>
          <w:b/>
        </w:rPr>
      </w:pPr>
      <w:r w:rsidRPr="005F69ED">
        <w:rPr>
          <w:b/>
        </w:rPr>
        <w:t>Thủ tục khi tìm kiếm gặp lỗi</w:t>
      </w:r>
    </w:p>
    <w:p w14:paraId="5356192D" w14:textId="77777777" w:rsidR="007A5E4D" w:rsidRPr="005F69ED" w:rsidRDefault="007A5E4D" w:rsidP="001C4C1C">
      <w:pPr>
        <w:pStyle w:val="Body01"/>
        <w:ind w:leftChars="0" w:left="360" w:right="315"/>
        <w:rPr>
          <w:b/>
        </w:rPr>
      </w:pPr>
    </w:p>
    <w:p w14:paraId="2910C730" w14:textId="77777777" w:rsidR="007A5E4D" w:rsidRPr="005F69ED" w:rsidRDefault="007A5E4D" w:rsidP="001C4C1C">
      <w:pPr>
        <w:pStyle w:val="Body01"/>
        <w:ind w:leftChars="0" w:left="360" w:right="315"/>
      </w:pPr>
      <w:r w:rsidRPr="005F69ED">
        <w:t xml:space="preserve">Giả sử ta cần tìm “10”, trong lần so sánh thứ tư, công thức “T(M) = 11 &gt; 10” là đúng, ta phải </w:t>
      </w:r>
      <w:r w:rsidRPr="005F69ED">
        <w:lastRenderedPageBreak/>
        <w:t xml:space="preserve">thay đổi giới hạn trên của khoảng tìm kiếm. Khoảng tìm kiếm mới như sau: </w:t>
      </w:r>
    </w:p>
    <w:p w14:paraId="03B64F3D" w14:textId="77777777" w:rsidR="007A5E4D" w:rsidRPr="005F69ED" w:rsidRDefault="007A5E4D" w:rsidP="001C4C1C">
      <w:pPr>
        <w:pStyle w:val="Body01"/>
        <w:ind w:leftChars="0" w:left="360" w:right="315"/>
      </w:pPr>
    </w:p>
    <w:p w14:paraId="040A7FA0" w14:textId="77777777" w:rsidR="007A5E4D" w:rsidRPr="005F69ED" w:rsidRDefault="007A5E4D" w:rsidP="001C4C1C">
      <w:pPr>
        <w:pStyle w:val="Body01"/>
        <w:ind w:leftChars="0" w:left="360" w:right="315"/>
      </w:pPr>
      <w:r w:rsidRPr="005F69ED">
        <w:rPr>
          <w:i/>
        </w:rPr>
        <w:t>L</w:t>
      </w:r>
      <w:r w:rsidRPr="005F69ED">
        <w:t xml:space="preserve"> = 7 (Không đổi)</w:t>
      </w:r>
    </w:p>
    <w:p w14:paraId="21CED3E6" w14:textId="77777777" w:rsidR="007A5E4D" w:rsidRPr="005F69ED" w:rsidRDefault="007A5E4D" w:rsidP="001C4C1C">
      <w:pPr>
        <w:pStyle w:val="Body01"/>
        <w:ind w:leftChars="0" w:left="360" w:right="315"/>
      </w:pPr>
      <w:r w:rsidRPr="005F69ED">
        <w:rPr>
          <w:i/>
        </w:rPr>
        <w:t>U</w:t>
      </w:r>
      <w:r w:rsidRPr="005F69ED">
        <w:t xml:space="preserve"> = </w:t>
      </w:r>
      <w:r w:rsidRPr="005F69ED">
        <w:rPr>
          <w:i/>
        </w:rPr>
        <w:t>M</w:t>
      </w:r>
      <w:r w:rsidRPr="005F69ED">
        <w:t xml:space="preserve"> – 1 = 7 – 1 = 6 </w:t>
      </w:r>
    </w:p>
    <w:p w14:paraId="16A3EFEE" w14:textId="77777777" w:rsidR="007A5E4D" w:rsidRPr="005F69ED" w:rsidRDefault="007A5E4D" w:rsidP="001C4C1C">
      <w:pPr>
        <w:pStyle w:val="Body01"/>
        <w:ind w:leftChars="0" w:left="360" w:right="315"/>
      </w:pPr>
    </w:p>
    <w:p w14:paraId="2A383AFB" w14:textId="77777777" w:rsidR="007A5E4D" w:rsidRPr="005F69ED" w:rsidRDefault="007A5E4D" w:rsidP="001C4C1C">
      <w:pPr>
        <w:pStyle w:val="Body01"/>
        <w:ind w:leftChars="0" w:left="360" w:right="315"/>
      </w:pPr>
      <w:r w:rsidRPr="005F69ED">
        <w:t>Vì L là giới hạn dưới và U là giới hạn trên, nên “</w:t>
      </w:r>
      <w:r w:rsidRPr="005F69ED">
        <w:rPr>
          <w:position w:val="-4"/>
        </w:rPr>
        <w:object w:dxaOrig="720" w:dyaOrig="260" w14:anchorId="706DBD3D">
          <v:shape id="_x0000_i1117" type="#_x0000_t75" style="width:36pt;height:12.9pt" o:ole="">
            <v:imagedata r:id="rId187" o:title=""/>
          </v:shape>
          <o:OLEObject Type="Embed" ProgID="Equation.3" ShapeID="_x0000_i1117" DrawAspect="Content" ObjectID="_1842870064" r:id="rId188"/>
        </w:object>
      </w:r>
      <w:r w:rsidRPr="005F69ED">
        <w:t>,” nhưng bây giờ có “ L &gt; M”. Khi bất đẳng thức này xảy ra, ta kết luận rằng phần tử cần tìm không tồn tại.</w:t>
      </w:r>
    </w:p>
    <w:p w14:paraId="4A3B6788" w14:textId="77777777" w:rsidR="007A5E4D" w:rsidRPr="005F69ED" w:rsidRDefault="007A5E4D" w:rsidP="001C4C1C">
      <w:pPr>
        <w:pStyle w:val="Body01"/>
        <w:ind w:leftChars="0" w:left="360" w:right="315"/>
      </w:pPr>
    </w:p>
    <w:p w14:paraId="63FF96A9" w14:textId="77777777" w:rsidR="007A5E4D" w:rsidRPr="005F69ED" w:rsidRDefault="007A5E4D" w:rsidP="007A5E4D">
      <w:pPr>
        <w:pStyle w:val="Heading5"/>
        <w:rPr>
          <w:rFonts w:ascii="Times New Roman" w:hAnsi="Times New Roman"/>
        </w:rPr>
      </w:pPr>
      <w:r w:rsidRPr="005F69ED">
        <w:rPr>
          <w:rFonts w:ascii="Times New Roman" w:hAnsi="Times New Roman"/>
        </w:rPr>
        <w:t>So sánh giữa phương pháp tìm kiếm tuyến tính và tìm kiếm nhị phân</w:t>
      </w:r>
    </w:p>
    <w:p w14:paraId="5F43AB75" w14:textId="77777777" w:rsidR="007A5E4D" w:rsidRPr="005F69ED" w:rsidRDefault="007A5E4D" w:rsidP="001C4C1C">
      <w:pPr>
        <w:pStyle w:val="Body01"/>
        <w:ind w:leftChars="0" w:left="360" w:right="315"/>
      </w:pPr>
      <w:r w:rsidRPr="005F69ED">
        <w:t>Khi sử dụng phương pháp tìm kiếm nhị phân để tìm “11”, cần 4 phép so sánh. Tuy nhiên, trong phương pháp tìm kiếm tuyến tính, do “11” có chỉ số là “7”, nó cần 7 phép so sánh. Do đó, phương pháp tìm kiếm nhị phân phức tạp hơn nhưng số phép so sánh giảm xuống</w:t>
      </w:r>
    </w:p>
    <w:p w14:paraId="42158E15" w14:textId="77777777" w:rsidR="007A5E4D" w:rsidRPr="005F69ED" w:rsidRDefault="007A5E4D" w:rsidP="001C4C1C">
      <w:pPr>
        <w:pStyle w:val="Body01"/>
        <w:ind w:leftChars="0" w:left="360" w:right="315"/>
      </w:pPr>
    </w:p>
    <w:p w14:paraId="4FF888A8" w14:textId="77777777" w:rsidR="007A5E4D" w:rsidRPr="005F69ED" w:rsidRDefault="007A5E4D" w:rsidP="001C4C1C">
      <w:pPr>
        <w:pStyle w:val="Body01"/>
        <w:ind w:leftChars="0" w:left="360" w:right="315"/>
      </w:pPr>
      <w:r w:rsidRPr="005F69ED">
        <w:t>Tuy nhiên, xét trường hợp tìm “0”, chỉ số của nó là “1”. Phương pháp tìm kiếm tuyến tính có thể tìm thấy kết quả ở ngay lần so sánh đầu tiên trong khi phương pháp tìm kiếm nhị phân cần 3 phép so sánh. Ở đây tìm kiếm nhị phân nhanh hơn.</w:t>
      </w:r>
      <w:r w:rsidRPr="005F69ED">
        <w:br/>
      </w:r>
    </w:p>
    <w:p w14:paraId="0C9F6462" w14:textId="77777777" w:rsidR="007A5E4D" w:rsidRPr="005F69ED" w:rsidRDefault="007A5E4D" w:rsidP="001C4C1C">
      <w:pPr>
        <w:pStyle w:val="Body01"/>
        <w:ind w:leftChars="0" w:left="360" w:right="315"/>
      </w:pPr>
      <w:r w:rsidRPr="005F69ED">
        <w:t xml:space="preserve">Để đánh giá vấn đề này, có </w:t>
      </w:r>
      <w:r w:rsidR="00E8439B" w:rsidRPr="005F69ED">
        <w:t>một</w:t>
      </w:r>
      <w:r w:rsidRPr="005F69ED">
        <w:t xml:space="preserve"> khái niệm gọi là độ phức tạp tính toán. Khi số phần tử N là rất lớn, giá trị này nói cho ta biết rằng trung bình cần bao nhiêu phép so sánh. Ta bỏ qua giải thích chi tiết ở đây, nhưng thừa nhận công thức sau:</w:t>
      </w:r>
    </w:p>
    <w:p w14:paraId="59DAC4CA" w14:textId="77777777" w:rsidR="007A5E4D" w:rsidRPr="005F69ED" w:rsidRDefault="007A5E4D" w:rsidP="001C4C1C">
      <w:pPr>
        <w:pStyle w:val="Body01"/>
        <w:ind w:leftChars="0" w:left="360" w:right="315"/>
      </w:pPr>
    </w:p>
    <w:p w14:paraId="38BC5446" w14:textId="77777777" w:rsidR="007A5E4D" w:rsidRPr="005F69ED" w:rsidRDefault="007A5E4D" w:rsidP="001C4C1C">
      <w:pPr>
        <w:pStyle w:val="Body01"/>
        <w:ind w:leftChars="0" w:left="360" w:right="315"/>
      </w:pPr>
      <w:r w:rsidRPr="005F69ED">
        <w:t>Độ phức tạp của phương pháp tìm kiếm tuyến tính = N / 2</w:t>
      </w:r>
    </w:p>
    <w:p w14:paraId="2BF9C192" w14:textId="77777777" w:rsidR="007A5E4D" w:rsidRPr="005F69ED" w:rsidRDefault="007A5E4D" w:rsidP="001C4C1C">
      <w:pPr>
        <w:pStyle w:val="Body01"/>
        <w:ind w:leftChars="0" w:left="360" w:right="315"/>
      </w:pPr>
      <w:r w:rsidRPr="005F69ED">
        <w:t>Số phép so sánh tối đa của phương pháp tìm kiếm tuyến tính = N</w:t>
      </w:r>
    </w:p>
    <w:p w14:paraId="2783C419" w14:textId="77777777" w:rsidR="007A5E4D" w:rsidRPr="005F69ED" w:rsidRDefault="007A5E4D" w:rsidP="001C4C1C">
      <w:pPr>
        <w:pStyle w:val="Body01"/>
        <w:ind w:leftChars="0" w:left="360" w:right="315"/>
      </w:pPr>
      <w:r w:rsidRPr="005F69ED">
        <w:t>Độ phức tạp của phương pháp tìm kiếm nhị phân = [log</w:t>
      </w:r>
      <w:r w:rsidRPr="005F69ED">
        <w:rPr>
          <w:vertAlign w:val="subscript"/>
        </w:rPr>
        <w:t>2</w:t>
      </w:r>
      <w:r w:rsidRPr="005F69ED">
        <w:rPr>
          <w:i/>
        </w:rPr>
        <w:t>N</w:t>
      </w:r>
      <w:r w:rsidRPr="005F69ED">
        <w:t>]</w:t>
      </w:r>
    </w:p>
    <w:p w14:paraId="0506C68E" w14:textId="77777777" w:rsidR="007A5E4D" w:rsidRPr="005F69ED" w:rsidRDefault="007A5E4D" w:rsidP="001C4C1C">
      <w:pPr>
        <w:pStyle w:val="Body01"/>
        <w:ind w:leftChars="0" w:left="360" w:right="315"/>
      </w:pPr>
      <w:r w:rsidRPr="005F69ED">
        <w:t>Số phép so sánh tối đa của phương pháp tìm kiếm nhị phân = số phép so sánh trung bình + 1</w:t>
      </w:r>
    </w:p>
    <w:p w14:paraId="6FFBF665" w14:textId="77777777" w:rsidR="007A5E4D" w:rsidRPr="005F69ED" w:rsidRDefault="007A5E4D" w:rsidP="001C4C1C">
      <w:pPr>
        <w:pStyle w:val="Body01"/>
        <w:ind w:leftChars="0" w:left="360" w:right="315"/>
        <w:rPr>
          <w:lang w:val="nb-NO"/>
        </w:rPr>
      </w:pPr>
    </w:p>
    <w:p w14:paraId="30288577" w14:textId="77777777" w:rsidR="007A5E4D" w:rsidRPr="005F69ED" w:rsidRDefault="007A5E4D" w:rsidP="001C4C1C">
      <w:pPr>
        <w:pStyle w:val="Body01"/>
        <w:ind w:leftChars="0" w:left="360" w:right="315"/>
        <w:rPr>
          <w:lang w:val="nb-NO"/>
        </w:rPr>
      </w:pPr>
      <w:r w:rsidRPr="005F69ED">
        <w:rPr>
          <w:lang w:val="nb-NO"/>
        </w:rPr>
        <w:t>Ta sử dụng log</w:t>
      </w:r>
      <w:r w:rsidRPr="005F69ED">
        <w:rPr>
          <w:vertAlign w:val="subscript"/>
          <w:lang w:val="nb-NO"/>
        </w:rPr>
        <w:t>2</w:t>
      </w:r>
      <w:r w:rsidRPr="005F69ED">
        <w:rPr>
          <w:lang w:val="nb-NO"/>
        </w:rPr>
        <w:t>N trong ngoặc vuông. Nhìn chung, log</w:t>
      </w:r>
      <w:r w:rsidRPr="005F69ED">
        <w:rPr>
          <w:vertAlign w:val="subscript"/>
          <w:lang w:val="nb-NO"/>
        </w:rPr>
        <w:t>2</w:t>
      </w:r>
      <w:r w:rsidRPr="005F69ED">
        <w:rPr>
          <w:lang w:val="nb-NO"/>
        </w:rPr>
        <w:t xml:space="preserve">N không phải là </w:t>
      </w:r>
      <w:r w:rsidR="00E8439B" w:rsidRPr="005F69ED">
        <w:rPr>
          <w:lang w:val="nb-NO"/>
        </w:rPr>
        <w:t>một</w:t>
      </w:r>
      <w:r w:rsidRPr="005F69ED">
        <w:rPr>
          <w:lang w:val="nb-NO"/>
        </w:rPr>
        <w:t xml:space="preserve"> số nguyên, nhưng số phép so sánh phải là </w:t>
      </w:r>
      <w:r w:rsidR="00E8439B" w:rsidRPr="005F69ED">
        <w:rPr>
          <w:lang w:val="nb-NO"/>
        </w:rPr>
        <w:t>một</w:t>
      </w:r>
      <w:r w:rsidRPr="005F69ED">
        <w:rPr>
          <w:lang w:val="nb-NO"/>
        </w:rPr>
        <w:t xml:space="preserve"> số nguyên. Do vậy, [ ] biểu thị xóa, hoặc cắt phần thập phân, ví dụ [10.513] là 10</w:t>
      </w:r>
    </w:p>
    <w:p w14:paraId="1D94FAFA" w14:textId="77777777" w:rsidR="007A5E4D" w:rsidRPr="005F69ED" w:rsidRDefault="007A5E4D" w:rsidP="001C4C1C">
      <w:pPr>
        <w:pStyle w:val="Body01"/>
        <w:ind w:leftChars="0" w:left="360" w:right="315"/>
        <w:rPr>
          <w:lang w:val="nb-NO"/>
        </w:rPr>
      </w:pPr>
    </w:p>
    <w:p w14:paraId="776D0D01" w14:textId="77777777" w:rsidR="007A5E4D" w:rsidRPr="005F69ED" w:rsidRDefault="007A5E4D" w:rsidP="001C4C1C">
      <w:pPr>
        <w:pStyle w:val="Body01"/>
        <w:ind w:leftChars="0" w:left="360" w:right="315"/>
        <w:rPr>
          <w:lang w:val="nb-NO"/>
        </w:rPr>
      </w:pPr>
    </w:p>
    <w:p w14:paraId="2D98C471" w14:textId="77777777" w:rsidR="007A5E4D" w:rsidRPr="005F69ED" w:rsidRDefault="007A5E4D" w:rsidP="007A5E4D">
      <w:pPr>
        <w:rPr>
          <w:rFonts w:ascii="Times New Roman" w:hAnsi="Times New Roman"/>
          <w:lang w:val="nb-NO"/>
        </w:rPr>
      </w:pPr>
    </w:p>
    <w:p w14:paraId="58B4FE3D" w14:textId="77777777" w:rsidR="007A5E4D" w:rsidRPr="005F69ED" w:rsidRDefault="007A5E4D" w:rsidP="001C4C1C">
      <w:pPr>
        <w:pStyle w:val="Body01"/>
        <w:ind w:leftChars="0" w:left="314" w:right="315"/>
        <w:rPr>
          <w:b/>
          <w:sz w:val="40"/>
          <w:szCs w:val="40"/>
          <w:shd w:val="pct15" w:color="auto" w:fill="FFFFFF"/>
          <w:lang w:val="nb-NO"/>
        </w:rPr>
      </w:pPr>
      <w:r w:rsidRPr="005F69ED">
        <w:rPr>
          <w:b/>
          <w:sz w:val="40"/>
          <w:szCs w:val="40"/>
          <w:shd w:val="pct15" w:color="auto" w:fill="FFFFFF"/>
          <w:lang w:val="nb-NO"/>
        </w:rPr>
        <w:t>1.4.2 Các giải thuật sắp xếp</w:t>
      </w:r>
    </w:p>
    <w:p w14:paraId="328A462C" w14:textId="77777777" w:rsidR="007A5E4D" w:rsidRPr="005F69ED" w:rsidRDefault="007A5E4D" w:rsidP="001C4C1C">
      <w:pPr>
        <w:pStyle w:val="Body01"/>
        <w:ind w:leftChars="0" w:left="314" w:right="315"/>
        <w:rPr>
          <w:lang w:val="nb-NO"/>
        </w:rPr>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7A5E4D" w:rsidRPr="005F69ED" w14:paraId="44CFF824" w14:textId="77777777">
        <w:trPr>
          <w:trHeight w:val="1003"/>
        </w:trPr>
        <w:tc>
          <w:tcPr>
            <w:tcW w:w="1260" w:type="dxa"/>
            <w:vAlign w:val="center"/>
          </w:tcPr>
          <w:p w14:paraId="7DB2E1EB" w14:textId="77777777" w:rsidR="007A5E4D" w:rsidRPr="005F69ED" w:rsidRDefault="007A5E4D" w:rsidP="007A5E4D">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5291EFB4" w14:textId="77777777" w:rsidR="007A5E4D" w:rsidRPr="005F69ED" w:rsidRDefault="007A5E4D" w:rsidP="001C4C1C">
            <w:pPr>
              <w:pStyle w:val="Items"/>
              <w:ind w:right="315"/>
              <w:jc w:val="left"/>
              <w:rPr>
                <w:rFonts w:cs="Times New Roman"/>
                <w:lang w:eastAsia="ja-JP"/>
              </w:rPr>
            </w:pPr>
            <w:r w:rsidRPr="005F69ED">
              <w:rPr>
                <w:rFonts w:cs="Times New Roman"/>
              </w:rPr>
              <w:t>C</w:t>
            </w:r>
            <w:r w:rsidR="008B402E" w:rsidRPr="005F69ED">
              <w:rPr>
                <w:rFonts w:cs="Times New Roman"/>
              </w:rPr>
              <w:t>ẩ</w:t>
            </w:r>
            <w:r w:rsidRPr="005F69ED">
              <w:rPr>
                <w:rFonts w:cs="Times New Roman"/>
              </w:rPr>
              <w:t>n thận khi điều khiển chỉ số trong phương pháp sắp xếp nổi bọt, sắp xếp chọn, sắp xếp chèn</w:t>
            </w:r>
          </w:p>
          <w:p w14:paraId="43A5A5A1" w14:textId="77777777" w:rsidR="007A5E4D" w:rsidRPr="005F69ED" w:rsidRDefault="007A5E4D" w:rsidP="001C4C1C">
            <w:pPr>
              <w:pStyle w:val="Items"/>
              <w:ind w:right="315"/>
              <w:jc w:val="left"/>
              <w:rPr>
                <w:rFonts w:cs="Times New Roman"/>
                <w:lang w:eastAsia="ja-JP"/>
              </w:rPr>
            </w:pPr>
            <w:r w:rsidRPr="005F69ED">
              <w:rPr>
                <w:rFonts w:cs="Times New Roman"/>
              </w:rPr>
              <w:t>Lời gọi đệ qui được sử dụng trong sắp xếp nhanh và sắp xếp trộn</w:t>
            </w:r>
          </w:p>
        </w:tc>
      </w:tr>
    </w:tbl>
    <w:p w14:paraId="796F5112" w14:textId="77777777" w:rsidR="007A5E4D" w:rsidRPr="005F69ED" w:rsidRDefault="007A5E4D" w:rsidP="001C4C1C">
      <w:pPr>
        <w:pStyle w:val="Body01"/>
        <w:ind w:leftChars="0" w:left="360" w:right="315"/>
      </w:pPr>
    </w:p>
    <w:p w14:paraId="3E861121" w14:textId="77777777" w:rsidR="007A5E4D" w:rsidRPr="005F69ED" w:rsidRDefault="007A5E4D" w:rsidP="001C4C1C">
      <w:pPr>
        <w:pStyle w:val="Body01"/>
        <w:ind w:leftChars="0" w:left="360" w:right="315"/>
      </w:pPr>
      <w:r w:rsidRPr="005F69ED">
        <w:rPr>
          <w:b/>
        </w:rPr>
        <w:t xml:space="preserve">Sắp xếp </w:t>
      </w:r>
      <w:r w:rsidRPr="005F69ED">
        <w:t xml:space="preserve">nghĩa là bố trị lại các phần tử và/hoặc các bản ghi của </w:t>
      </w:r>
      <w:r w:rsidR="00E8439B" w:rsidRPr="005F69ED">
        <w:t>một</w:t>
      </w:r>
      <w:r w:rsidRPr="005F69ED">
        <w:t xml:space="preserve"> mảng theo thứ tự của khóa. Sắp xếp các phần tử từ khóa nhỏ nhất tới khóa lớn nhất được gọi là “sắp xếp theo thứ tự tăng dần” và sắp xếp theo chiều từ khóa lớn nhất tới khóa nhỏ nhất gọi là “sắp xếp theo thứ tự giảm dần”.</w:t>
      </w:r>
    </w:p>
    <w:p w14:paraId="384C06EA" w14:textId="77777777" w:rsidR="007A5E4D" w:rsidRPr="005F69ED" w:rsidRDefault="007A5E4D" w:rsidP="001C4C1C">
      <w:pPr>
        <w:pStyle w:val="Body01"/>
        <w:ind w:leftChars="0" w:left="360" w:right="315"/>
      </w:pPr>
    </w:p>
    <w:p w14:paraId="57B21660" w14:textId="77777777" w:rsidR="007A5E4D" w:rsidRPr="005F69ED" w:rsidRDefault="007A5E4D" w:rsidP="001C4C1C">
      <w:pPr>
        <w:pStyle w:val="Body01"/>
        <w:ind w:leftChars="0" w:left="360" w:right="315"/>
      </w:pPr>
      <w:r w:rsidRPr="005F69ED">
        <w:t>Sắp xếp nội dung của 1 vùng trong 1 chương trình, ví dụ 1 mảng, được gọi là “sắp xếp trong” trong khi sắp xếp dữ liệu được lưu trữ ở thiết bị ngoại vi như các bản ghi trong 1 file, được gọi là “sắp xếp ngoài” (sắp xếp file). Các phương pháp sắp xếp điển hình của sắp xếp trong gồm: sắp xếp nổi bọt, sắp xếp chọn, sắp xếp chèn, sắp xếp nhanh, sắp xếp trộn, sắp xếp vỏ bọc, sắp xếp đống</w:t>
      </w:r>
    </w:p>
    <w:p w14:paraId="661132C5" w14:textId="77777777" w:rsidR="007A5E4D" w:rsidRPr="005F69ED" w:rsidRDefault="007A5E4D" w:rsidP="007A5E4D">
      <w:pPr>
        <w:pStyle w:val="Heading5"/>
        <w:rPr>
          <w:rFonts w:ascii="Times New Roman" w:hAnsi="Times New Roman"/>
          <w:lang w:val="nb-NO"/>
        </w:rPr>
      </w:pPr>
      <w:r w:rsidRPr="005F69ED">
        <w:rPr>
          <w:rFonts w:ascii="Times New Roman" w:hAnsi="Times New Roman"/>
          <w:lang w:val="nb-NO"/>
        </w:rPr>
        <w:lastRenderedPageBreak/>
        <w:t xml:space="preserve">Sắp xếp nổi bọt </w:t>
      </w:r>
    </w:p>
    <w:p w14:paraId="3CD59DDD" w14:textId="77777777" w:rsidR="007A5E4D" w:rsidRPr="005F69ED" w:rsidRDefault="007A5E4D" w:rsidP="001C4C1C">
      <w:pPr>
        <w:pStyle w:val="Body01"/>
        <w:ind w:leftChars="0" w:left="360" w:right="315"/>
        <w:rPr>
          <w:lang w:val="nb-NO"/>
        </w:rPr>
      </w:pPr>
      <w:r w:rsidRPr="005F69ED">
        <w:rPr>
          <w:lang w:val="nb-NO"/>
        </w:rPr>
        <w:t>Trong sắp xếp nổi bọt, mỗi cặp phần tử liền nhau được so sánh tuần tự và đổi chỗ nếu cần thiết. Trong trường hợp sắp xếp theo thứ tự tăng dần, giá trị lớn nhất được đặt là phần tử cuối cùng của mảng. Tiếp theo, trở lại từ đầu, các giá trị được kiểm tra và thay đổi khi cần thiết. Trong lần chạy thứ hai, phần tử ở vị trí cuối cùng của mảng bị đặt ra ngoài khoảng sắp xếp. Tiếp tục quá trình này, khoảng sắp xếp nhỏ dần sau mỗi lần, và kết thúc sắp xếp khi phần tử đầu tiên và phần tử thứ hai được so sánh</w:t>
      </w:r>
    </w:p>
    <w:p w14:paraId="6A15E925" w14:textId="77777777" w:rsidR="007A5E4D" w:rsidRPr="005F69ED" w:rsidRDefault="007A5E4D" w:rsidP="001C4C1C">
      <w:pPr>
        <w:pStyle w:val="Body01"/>
        <w:ind w:leftChars="0" w:left="360" w:right="315"/>
        <w:rPr>
          <w:lang w:val="nb-NO"/>
        </w:rPr>
      </w:pPr>
    </w:p>
    <w:p w14:paraId="659E23AE" w14:textId="77777777" w:rsidR="007A5E4D" w:rsidRPr="005F69ED" w:rsidRDefault="007A5E4D" w:rsidP="001C4C1C">
      <w:pPr>
        <w:pStyle w:val="Body01"/>
        <w:ind w:leftChars="0" w:left="360" w:right="315"/>
        <w:rPr>
          <w:lang w:val="nb-NO"/>
        </w:rPr>
      </w:pPr>
      <w:r w:rsidRPr="005F69ED">
        <w:rPr>
          <w:lang w:val="nb-NO"/>
        </w:rPr>
        <w:t>Dưới đây là ví dụ của sắp xếp theo thứ tự tăng dần</w:t>
      </w:r>
    </w:p>
    <w:p w14:paraId="7ECBB1FC" w14:textId="77777777" w:rsidR="007A5E4D" w:rsidRPr="005F69ED" w:rsidRDefault="007A5E4D" w:rsidP="001C4C1C">
      <w:pPr>
        <w:pStyle w:val="Body01"/>
        <w:ind w:leftChars="0" w:left="360" w:right="315"/>
        <w:rPr>
          <w:lang w:val="nb-NO"/>
        </w:rPr>
      </w:pPr>
    </w:p>
    <w:tbl>
      <w:tblPr>
        <w:tblW w:w="0" w:type="auto"/>
        <w:jc w:val="center"/>
        <w:tblLayout w:type="fixed"/>
        <w:tblLook w:val="01E0" w:firstRow="1" w:lastRow="1" w:firstColumn="1" w:lastColumn="1" w:noHBand="0" w:noVBand="0"/>
      </w:tblPr>
      <w:tblGrid>
        <w:gridCol w:w="1276"/>
        <w:gridCol w:w="531"/>
        <w:gridCol w:w="531"/>
        <w:gridCol w:w="531"/>
        <w:gridCol w:w="531"/>
        <w:gridCol w:w="531"/>
        <w:gridCol w:w="4892"/>
      </w:tblGrid>
      <w:tr w:rsidR="007A5E4D" w:rsidRPr="005F69ED" w14:paraId="42100D3F" w14:textId="77777777">
        <w:trPr>
          <w:jc w:val="center"/>
        </w:trPr>
        <w:tc>
          <w:tcPr>
            <w:tcW w:w="1276" w:type="dxa"/>
            <w:vAlign w:val="center"/>
          </w:tcPr>
          <w:p w14:paraId="67780056"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Tr</w:t>
            </w:r>
            <w:r w:rsidRPr="005F69ED">
              <w:rPr>
                <w:sz w:val="20"/>
                <w:szCs w:val="20"/>
                <w:lang w:val="vi-VN"/>
              </w:rPr>
              <w:t xml:space="preserve">ước khi sắp xếp </w:t>
            </w:r>
          </w:p>
        </w:tc>
        <w:tc>
          <w:tcPr>
            <w:tcW w:w="531" w:type="dxa"/>
            <w:vAlign w:val="center"/>
          </w:tcPr>
          <w:p w14:paraId="01B1E3C0" w14:textId="77777777" w:rsidR="007A5E4D" w:rsidRPr="005F69ED" w:rsidRDefault="007A5E4D" w:rsidP="007A5E4D">
            <w:pPr>
              <w:pStyle w:val="Body01"/>
              <w:snapToGrid w:val="0"/>
              <w:ind w:leftChars="0" w:left="0" w:rightChars="0" w:right="0"/>
              <w:jc w:val="center"/>
            </w:pPr>
            <w:r w:rsidRPr="005F69ED">
              <w:t>5</w:t>
            </w:r>
          </w:p>
        </w:tc>
        <w:tc>
          <w:tcPr>
            <w:tcW w:w="531" w:type="dxa"/>
            <w:vAlign w:val="center"/>
          </w:tcPr>
          <w:p w14:paraId="207ADD92"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2492F2F3"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347F14A4"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0A47B28B" w14:textId="77777777" w:rsidR="007A5E4D" w:rsidRPr="005F69ED" w:rsidRDefault="007A5E4D" w:rsidP="007A5E4D">
            <w:pPr>
              <w:pStyle w:val="Body01"/>
              <w:snapToGrid w:val="0"/>
              <w:ind w:leftChars="0" w:left="0" w:rightChars="0" w:right="0"/>
              <w:jc w:val="center"/>
            </w:pPr>
            <w:r w:rsidRPr="005F69ED">
              <w:t>1:</w:t>
            </w:r>
          </w:p>
        </w:tc>
        <w:tc>
          <w:tcPr>
            <w:tcW w:w="4892" w:type="dxa"/>
            <w:vAlign w:val="center"/>
          </w:tcPr>
          <w:p w14:paraId="7B99459A" w14:textId="77777777" w:rsidR="007A5E4D" w:rsidRPr="005F69ED" w:rsidRDefault="007A5E4D" w:rsidP="007A5E4D">
            <w:pPr>
              <w:pStyle w:val="Body01"/>
              <w:snapToGrid w:val="0"/>
              <w:ind w:leftChars="0" w:left="0" w:rightChars="0" w:right="0"/>
              <w:rPr>
                <w:sz w:val="20"/>
                <w:szCs w:val="20"/>
              </w:rPr>
            </w:pPr>
          </w:p>
        </w:tc>
      </w:tr>
      <w:tr w:rsidR="007A5E4D" w:rsidRPr="005F69ED" w14:paraId="52CA5DB4" w14:textId="77777777">
        <w:trPr>
          <w:jc w:val="center"/>
        </w:trPr>
        <w:tc>
          <w:tcPr>
            <w:tcW w:w="1276" w:type="dxa"/>
            <w:vAlign w:val="center"/>
          </w:tcPr>
          <w:p w14:paraId="7CD8FDBA"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1</w:t>
            </w:r>
          </w:p>
        </w:tc>
        <w:tc>
          <w:tcPr>
            <w:tcW w:w="531" w:type="dxa"/>
            <w:vAlign w:val="center"/>
          </w:tcPr>
          <w:p w14:paraId="2B8AD297" w14:textId="77777777" w:rsidR="007A5E4D" w:rsidRPr="005F69ED" w:rsidRDefault="007A5E4D" w:rsidP="007A5E4D">
            <w:pPr>
              <w:pStyle w:val="Body01"/>
              <w:snapToGrid w:val="0"/>
              <w:ind w:leftChars="0" w:left="0" w:rightChars="0" w:right="0"/>
              <w:jc w:val="center"/>
            </w:pPr>
            <w:r w:rsidRPr="005F69ED">
              <w:t>5</w:t>
            </w:r>
          </w:p>
        </w:tc>
        <w:tc>
          <w:tcPr>
            <w:tcW w:w="531" w:type="dxa"/>
            <w:vAlign w:val="center"/>
          </w:tcPr>
          <w:p w14:paraId="07BDB4D0"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13CE4DC2"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6C89B5CF"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7A10B816"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92" w:type="dxa"/>
            <w:vAlign w:val="center"/>
          </w:tcPr>
          <w:p w14:paraId="6E7327CA"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5 và 4</w:t>
            </w:r>
          </w:p>
        </w:tc>
      </w:tr>
      <w:tr w:rsidR="007A5E4D" w:rsidRPr="005F69ED" w14:paraId="6C1D9AA1" w14:textId="77777777">
        <w:trPr>
          <w:jc w:val="center"/>
        </w:trPr>
        <w:tc>
          <w:tcPr>
            <w:tcW w:w="1276" w:type="dxa"/>
            <w:vAlign w:val="center"/>
          </w:tcPr>
          <w:p w14:paraId="38799CD4"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2C825413" w14:textId="2BE68108"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698688" behindDoc="0" locked="1" layoutInCell="1" allowOverlap="1" wp14:anchorId="7586929F" wp14:editId="26B9405A">
                      <wp:simplePos x="0" y="0"/>
                      <wp:positionH relativeFrom="column">
                        <wp:posOffset>198755</wp:posOffset>
                      </wp:positionH>
                      <wp:positionV relativeFrom="paragraph">
                        <wp:posOffset>-109220</wp:posOffset>
                      </wp:positionV>
                      <wp:extent cx="133350" cy="76200"/>
                      <wp:effectExtent l="0" t="0" r="0" b="0"/>
                      <wp:wrapNone/>
                      <wp:docPr id="1209126464" name="AutoShape 1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4430B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246" o:spid="_x0000_s1026" type="#_x0000_t69" style="position:absolute;margin-left:15.65pt;margin-top:-8.6pt;width:10.5pt;height:6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">
                      <v:textbox inset="5.85pt,.7pt,5.85pt,.7pt"/>
                      <w10:anchorlock/>
                    </v:shape>
                  </w:pict>
                </mc:Fallback>
              </mc:AlternateContent>
            </w:r>
            <w:r w:rsidR="007A5E4D" w:rsidRPr="005F69ED">
              <w:t>4</w:t>
            </w:r>
          </w:p>
        </w:tc>
        <w:tc>
          <w:tcPr>
            <w:tcW w:w="531" w:type="dxa"/>
            <w:vAlign w:val="center"/>
          </w:tcPr>
          <w:p w14:paraId="1EE01553" w14:textId="77777777" w:rsidR="007A5E4D" w:rsidRPr="005F69ED" w:rsidRDefault="007A5E4D" w:rsidP="007A5E4D">
            <w:pPr>
              <w:pStyle w:val="Body01"/>
              <w:snapToGrid w:val="0"/>
              <w:ind w:leftChars="0" w:left="0" w:rightChars="0" w:right="0"/>
              <w:jc w:val="center"/>
            </w:pPr>
            <w:r w:rsidRPr="005F69ED">
              <w:t>5</w:t>
            </w:r>
          </w:p>
        </w:tc>
        <w:tc>
          <w:tcPr>
            <w:tcW w:w="531" w:type="dxa"/>
            <w:vAlign w:val="center"/>
          </w:tcPr>
          <w:p w14:paraId="159EE261"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0B5F52D2"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62F902E0"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92" w:type="dxa"/>
            <w:vAlign w:val="center"/>
          </w:tcPr>
          <w:p w14:paraId="05F03B3F"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5 và 3</w:t>
            </w:r>
          </w:p>
        </w:tc>
      </w:tr>
      <w:tr w:rsidR="007A5E4D" w:rsidRPr="005F69ED" w14:paraId="1597BC76" w14:textId="77777777">
        <w:trPr>
          <w:jc w:val="center"/>
        </w:trPr>
        <w:tc>
          <w:tcPr>
            <w:tcW w:w="1276" w:type="dxa"/>
            <w:vAlign w:val="center"/>
          </w:tcPr>
          <w:p w14:paraId="46C1FBEA"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1AEA095D"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1F7607F5" w14:textId="5437C071"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699712" behindDoc="0" locked="1" layoutInCell="1" allowOverlap="1" wp14:anchorId="46B3D160" wp14:editId="28F182E8">
                      <wp:simplePos x="0" y="0"/>
                      <wp:positionH relativeFrom="column">
                        <wp:posOffset>205740</wp:posOffset>
                      </wp:positionH>
                      <wp:positionV relativeFrom="paragraph">
                        <wp:posOffset>-104140</wp:posOffset>
                      </wp:positionV>
                      <wp:extent cx="133350" cy="76200"/>
                      <wp:effectExtent l="0" t="0" r="0" b="0"/>
                      <wp:wrapNone/>
                      <wp:docPr id="1747323556" name="AutoShape 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72CEC" id="AutoShape 1247" o:spid="_x0000_s1026" type="#_x0000_t69" style="position:absolute;margin-left:16.2pt;margin-top:-8.2pt;width:10.5pt;height: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">
                      <v:textbox inset="5.85pt,.7pt,5.85pt,.7pt"/>
                      <w10:anchorlock/>
                    </v:shape>
                  </w:pict>
                </mc:Fallback>
              </mc:AlternateContent>
            </w:r>
            <w:r w:rsidR="007A5E4D" w:rsidRPr="005F69ED">
              <w:t>3</w:t>
            </w:r>
          </w:p>
        </w:tc>
        <w:tc>
          <w:tcPr>
            <w:tcW w:w="531" w:type="dxa"/>
            <w:vAlign w:val="center"/>
          </w:tcPr>
          <w:p w14:paraId="0E1C0D4F" w14:textId="77777777" w:rsidR="007A5E4D" w:rsidRPr="005F69ED" w:rsidRDefault="007A5E4D" w:rsidP="007A5E4D">
            <w:pPr>
              <w:pStyle w:val="Body01"/>
              <w:snapToGrid w:val="0"/>
              <w:ind w:leftChars="0" w:left="0" w:rightChars="0" w:right="0"/>
              <w:jc w:val="center"/>
            </w:pPr>
            <w:r w:rsidRPr="005F69ED">
              <w:t>5</w:t>
            </w:r>
          </w:p>
        </w:tc>
        <w:tc>
          <w:tcPr>
            <w:tcW w:w="531" w:type="dxa"/>
            <w:vAlign w:val="center"/>
          </w:tcPr>
          <w:p w14:paraId="6537583A"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1740A2AF"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92" w:type="dxa"/>
            <w:vAlign w:val="center"/>
          </w:tcPr>
          <w:p w14:paraId="25ADBF7C"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 xml:space="preserve">Đổi chỗ 5 và 2 </w:t>
            </w:r>
          </w:p>
        </w:tc>
      </w:tr>
      <w:tr w:rsidR="007A5E4D" w:rsidRPr="005F69ED" w14:paraId="2125D4EA" w14:textId="77777777">
        <w:trPr>
          <w:jc w:val="center"/>
        </w:trPr>
        <w:tc>
          <w:tcPr>
            <w:tcW w:w="1276" w:type="dxa"/>
            <w:vAlign w:val="center"/>
          </w:tcPr>
          <w:p w14:paraId="7925A81F"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34AFA260"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50F5131E"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64EB425C" w14:textId="2F7869DF"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0736" behindDoc="0" locked="1" layoutInCell="1" allowOverlap="1" wp14:anchorId="7B743433" wp14:editId="7932DDEB">
                      <wp:simplePos x="0" y="0"/>
                      <wp:positionH relativeFrom="column">
                        <wp:posOffset>204470</wp:posOffset>
                      </wp:positionH>
                      <wp:positionV relativeFrom="paragraph">
                        <wp:posOffset>-97790</wp:posOffset>
                      </wp:positionV>
                      <wp:extent cx="133350" cy="76200"/>
                      <wp:effectExtent l="0" t="0" r="0" b="0"/>
                      <wp:wrapNone/>
                      <wp:docPr id="1336102145" name="AutoShape 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28E27" id="AutoShape 1248" o:spid="_x0000_s1026" type="#_x0000_t69" style="position:absolute;margin-left:16.1pt;margin-top:-7.7pt;width:10.5pt;height:6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">
                      <v:textbox inset="5.85pt,.7pt,5.85pt,.7pt"/>
                      <w10:anchorlock/>
                    </v:shape>
                  </w:pict>
                </mc:Fallback>
              </mc:AlternateContent>
            </w:r>
            <w:r w:rsidR="007A5E4D" w:rsidRPr="005F69ED">
              <w:t>2</w:t>
            </w:r>
          </w:p>
        </w:tc>
        <w:tc>
          <w:tcPr>
            <w:tcW w:w="531" w:type="dxa"/>
            <w:vAlign w:val="center"/>
          </w:tcPr>
          <w:p w14:paraId="305DA2CF" w14:textId="77777777" w:rsidR="007A5E4D" w:rsidRPr="005F69ED" w:rsidRDefault="007A5E4D" w:rsidP="007A5E4D">
            <w:pPr>
              <w:pStyle w:val="Body01"/>
              <w:snapToGrid w:val="0"/>
              <w:ind w:leftChars="0" w:left="0" w:rightChars="0" w:right="0"/>
              <w:jc w:val="center"/>
            </w:pPr>
            <w:r w:rsidRPr="005F69ED">
              <w:t>5</w:t>
            </w:r>
          </w:p>
        </w:tc>
        <w:tc>
          <w:tcPr>
            <w:tcW w:w="531" w:type="dxa"/>
            <w:vAlign w:val="center"/>
          </w:tcPr>
          <w:p w14:paraId="133B9B72"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92" w:type="dxa"/>
            <w:vAlign w:val="center"/>
          </w:tcPr>
          <w:p w14:paraId="70C71963"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5 và 1</w:t>
            </w:r>
          </w:p>
        </w:tc>
      </w:tr>
      <w:tr w:rsidR="007A5E4D" w:rsidRPr="005F69ED" w14:paraId="0E9BB270" w14:textId="77777777">
        <w:trPr>
          <w:jc w:val="center"/>
        </w:trPr>
        <w:tc>
          <w:tcPr>
            <w:tcW w:w="1276" w:type="dxa"/>
            <w:vAlign w:val="center"/>
          </w:tcPr>
          <w:p w14:paraId="4365E8DA"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37A2D6DA"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7D1932FF"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4AC65D9E"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37024F57" w14:textId="536B8E50"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1760" behindDoc="0" locked="1" layoutInCell="1" allowOverlap="1" wp14:anchorId="3403910C" wp14:editId="7B56FE6D">
                      <wp:simplePos x="0" y="0"/>
                      <wp:positionH relativeFrom="column">
                        <wp:posOffset>214630</wp:posOffset>
                      </wp:positionH>
                      <wp:positionV relativeFrom="paragraph">
                        <wp:posOffset>-104775</wp:posOffset>
                      </wp:positionV>
                      <wp:extent cx="133350" cy="76200"/>
                      <wp:effectExtent l="0" t="0" r="0" b="0"/>
                      <wp:wrapNone/>
                      <wp:docPr id="1474317488" name="AutoShape 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103AF" id="AutoShape 1249" o:spid="_x0000_s1026" type="#_x0000_t69" style="position:absolute;margin-left:16.9pt;margin-top:-8.25pt;width:10.5pt;height: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">
                      <v:textbox inset="5.85pt,.7pt,5.85pt,.7pt"/>
                      <w10:anchorlock/>
                    </v:shape>
                  </w:pict>
                </mc:Fallback>
              </mc:AlternateContent>
            </w:r>
            <w:r w:rsidR="007A5E4D" w:rsidRPr="005F69ED">
              <w:t>1</w:t>
            </w:r>
          </w:p>
        </w:tc>
        <w:tc>
          <w:tcPr>
            <w:tcW w:w="531" w:type="dxa"/>
            <w:vAlign w:val="center"/>
          </w:tcPr>
          <w:p w14:paraId="6EAA8762"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1F189F15" w14:textId="77777777" w:rsidR="007A5E4D" w:rsidRPr="005F69ED" w:rsidRDefault="007A5E4D" w:rsidP="007A5E4D">
            <w:pPr>
              <w:pStyle w:val="Body01"/>
              <w:snapToGrid w:val="0"/>
              <w:ind w:leftChars="0" w:left="0" w:rightChars="0" w:right="0"/>
              <w:rPr>
                <w:sz w:val="20"/>
                <w:szCs w:val="20"/>
              </w:rPr>
            </w:pPr>
            <w:r w:rsidRPr="005F69ED">
              <w:rPr>
                <w:sz w:val="20"/>
                <w:szCs w:val="20"/>
              </w:rPr>
              <w:t>Kết thúc lần 1 (giá trị lớn nhất nằm cuối cùng bên phải)</w:t>
            </w:r>
          </w:p>
        </w:tc>
      </w:tr>
      <w:tr w:rsidR="007A5E4D" w:rsidRPr="005F69ED" w14:paraId="41B7F340" w14:textId="77777777">
        <w:trPr>
          <w:jc w:val="center"/>
        </w:trPr>
        <w:tc>
          <w:tcPr>
            <w:tcW w:w="1276" w:type="dxa"/>
          </w:tcPr>
          <w:p w14:paraId="061922F2"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2</w:t>
            </w:r>
          </w:p>
        </w:tc>
        <w:tc>
          <w:tcPr>
            <w:tcW w:w="531" w:type="dxa"/>
            <w:vAlign w:val="center"/>
          </w:tcPr>
          <w:p w14:paraId="0D5E507E" w14:textId="2DD15616"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2784" behindDoc="0" locked="1" layoutInCell="1" allowOverlap="1" wp14:anchorId="07E05167" wp14:editId="32DEF107">
                      <wp:simplePos x="0" y="0"/>
                      <wp:positionH relativeFrom="column">
                        <wp:posOffset>207645</wp:posOffset>
                      </wp:positionH>
                      <wp:positionV relativeFrom="paragraph">
                        <wp:posOffset>33655</wp:posOffset>
                      </wp:positionV>
                      <wp:extent cx="133350" cy="76200"/>
                      <wp:effectExtent l="0" t="0" r="0" b="0"/>
                      <wp:wrapNone/>
                      <wp:docPr id="1227385381" name="AutoShape 1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04A08" id="AutoShape 1250" o:spid="_x0000_s1026" type="#_x0000_t69" style="position:absolute;margin-left:16.35pt;margin-top:2.65pt;width:10.5pt;height:6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">
                      <v:textbox inset="5.85pt,.7pt,5.85pt,.7pt"/>
                      <w10:anchorlock/>
                    </v:shape>
                  </w:pict>
                </mc:Fallback>
              </mc:AlternateContent>
            </w:r>
            <w:r w:rsidR="007A5E4D" w:rsidRPr="005F69ED">
              <w:t>4</w:t>
            </w:r>
          </w:p>
        </w:tc>
        <w:tc>
          <w:tcPr>
            <w:tcW w:w="531" w:type="dxa"/>
          </w:tcPr>
          <w:p w14:paraId="7642BC8D" w14:textId="77777777" w:rsidR="007A5E4D" w:rsidRPr="005F69ED" w:rsidRDefault="007A5E4D" w:rsidP="007A5E4D">
            <w:pPr>
              <w:pStyle w:val="Body01"/>
              <w:snapToGrid w:val="0"/>
              <w:ind w:leftChars="0" w:left="0" w:rightChars="0" w:right="0"/>
              <w:jc w:val="center"/>
            </w:pPr>
            <w:r w:rsidRPr="005F69ED">
              <w:t>3</w:t>
            </w:r>
          </w:p>
        </w:tc>
        <w:tc>
          <w:tcPr>
            <w:tcW w:w="531" w:type="dxa"/>
          </w:tcPr>
          <w:p w14:paraId="794851B3" w14:textId="77777777" w:rsidR="007A5E4D" w:rsidRPr="005F69ED" w:rsidRDefault="007A5E4D" w:rsidP="007A5E4D">
            <w:pPr>
              <w:pStyle w:val="Body01"/>
              <w:snapToGrid w:val="0"/>
              <w:ind w:leftChars="0" w:left="0" w:rightChars="0" w:right="0"/>
              <w:jc w:val="center"/>
            </w:pPr>
            <w:r w:rsidRPr="005F69ED">
              <w:t>2</w:t>
            </w:r>
          </w:p>
        </w:tc>
        <w:tc>
          <w:tcPr>
            <w:tcW w:w="531" w:type="dxa"/>
          </w:tcPr>
          <w:p w14:paraId="66733031" w14:textId="77777777" w:rsidR="007A5E4D" w:rsidRPr="005F69ED" w:rsidRDefault="007A5E4D" w:rsidP="007A5E4D">
            <w:pPr>
              <w:pStyle w:val="Body01"/>
              <w:snapToGrid w:val="0"/>
              <w:ind w:leftChars="0" w:left="0" w:rightChars="0" w:right="0"/>
              <w:jc w:val="center"/>
            </w:pPr>
            <w:r w:rsidRPr="005F69ED">
              <w:t>1 |</w:t>
            </w:r>
          </w:p>
        </w:tc>
        <w:tc>
          <w:tcPr>
            <w:tcW w:w="531" w:type="dxa"/>
          </w:tcPr>
          <w:p w14:paraId="6C0CC4DB"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92" w:type="dxa"/>
            <w:vAlign w:val="center"/>
          </w:tcPr>
          <w:p w14:paraId="40E8E578"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4 và 3 (giá trị bên phải của “|” đã được sắp xếp)</w:t>
            </w:r>
          </w:p>
        </w:tc>
      </w:tr>
      <w:tr w:rsidR="007A5E4D" w:rsidRPr="005F69ED" w14:paraId="58E5B774" w14:textId="77777777">
        <w:trPr>
          <w:jc w:val="center"/>
        </w:trPr>
        <w:tc>
          <w:tcPr>
            <w:tcW w:w="1276" w:type="dxa"/>
            <w:vAlign w:val="center"/>
          </w:tcPr>
          <w:p w14:paraId="48FBC31A"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7D78A903"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18F8DFDD" w14:textId="578B2F86"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3808" behindDoc="0" locked="1" layoutInCell="1" allowOverlap="1" wp14:anchorId="439FA04E" wp14:editId="7392887E">
                      <wp:simplePos x="0" y="0"/>
                      <wp:positionH relativeFrom="column">
                        <wp:posOffset>205740</wp:posOffset>
                      </wp:positionH>
                      <wp:positionV relativeFrom="paragraph">
                        <wp:posOffset>40005</wp:posOffset>
                      </wp:positionV>
                      <wp:extent cx="133350" cy="76200"/>
                      <wp:effectExtent l="0" t="0" r="0" b="0"/>
                      <wp:wrapNone/>
                      <wp:docPr id="991551524" name="AutoShape 1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FF6BC" id="AutoShape 1251" o:spid="_x0000_s1026" type="#_x0000_t69" style="position:absolute;margin-left:16.2pt;margin-top:3.15pt;width:10.5pt;height:6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">
                      <v:textbox inset="5.85pt,.7pt,5.85pt,.7pt"/>
                      <w10:anchorlock/>
                    </v:shape>
                  </w:pict>
                </mc:Fallback>
              </mc:AlternateContent>
            </w:r>
            <w:r w:rsidR="007A5E4D" w:rsidRPr="005F69ED">
              <w:t>4</w:t>
            </w:r>
          </w:p>
        </w:tc>
        <w:tc>
          <w:tcPr>
            <w:tcW w:w="531" w:type="dxa"/>
            <w:vAlign w:val="center"/>
          </w:tcPr>
          <w:p w14:paraId="1EB0D9DC"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01A285B9" w14:textId="77777777" w:rsidR="007A5E4D" w:rsidRPr="005F69ED" w:rsidRDefault="007A5E4D" w:rsidP="007A5E4D">
            <w:pPr>
              <w:pStyle w:val="Body01"/>
              <w:snapToGrid w:val="0"/>
              <w:ind w:leftChars="0" w:left="0" w:rightChars="0" w:right="0"/>
              <w:jc w:val="center"/>
            </w:pPr>
            <w:r w:rsidRPr="005F69ED">
              <w:t>1 |</w:t>
            </w:r>
          </w:p>
        </w:tc>
        <w:tc>
          <w:tcPr>
            <w:tcW w:w="531" w:type="dxa"/>
            <w:vAlign w:val="center"/>
          </w:tcPr>
          <w:p w14:paraId="52F0B18B"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92" w:type="dxa"/>
            <w:vAlign w:val="center"/>
          </w:tcPr>
          <w:p w14:paraId="76D80932"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4 và 2</w:t>
            </w:r>
          </w:p>
        </w:tc>
      </w:tr>
      <w:tr w:rsidR="007A5E4D" w:rsidRPr="005F69ED" w14:paraId="650BA8AA" w14:textId="77777777">
        <w:trPr>
          <w:jc w:val="center"/>
        </w:trPr>
        <w:tc>
          <w:tcPr>
            <w:tcW w:w="1276" w:type="dxa"/>
            <w:vAlign w:val="center"/>
          </w:tcPr>
          <w:p w14:paraId="7FBBB361"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5EDD9310"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755FAC58"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72639C82" w14:textId="64418567"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4832" behindDoc="0" locked="1" layoutInCell="1" allowOverlap="1" wp14:anchorId="5DD5998A" wp14:editId="5667B96E">
                      <wp:simplePos x="0" y="0"/>
                      <wp:positionH relativeFrom="column">
                        <wp:posOffset>223520</wp:posOffset>
                      </wp:positionH>
                      <wp:positionV relativeFrom="paragraph">
                        <wp:posOffset>45085</wp:posOffset>
                      </wp:positionV>
                      <wp:extent cx="133350" cy="76200"/>
                      <wp:effectExtent l="0" t="0" r="0" b="0"/>
                      <wp:wrapNone/>
                      <wp:docPr id="555408936" name="AutoShape 1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07041" id="AutoShape 1252" o:spid="_x0000_s1026" type="#_x0000_t69" style="position:absolute;margin-left:17.6pt;margin-top:3.55pt;width:10.5pt;height:6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">
                      <v:textbox inset="5.85pt,.7pt,5.85pt,.7pt"/>
                      <w10:anchorlock/>
                    </v:shape>
                  </w:pict>
                </mc:Fallback>
              </mc:AlternateContent>
            </w:r>
            <w:r w:rsidR="007A5E4D" w:rsidRPr="005F69ED">
              <w:t>4</w:t>
            </w:r>
          </w:p>
        </w:tc>
        <w:tc>
          <w:tcPr>
            <w:tcW w:w="531" w:type="dxa"/>
            <w:vAlign w:val="center"/>
          </w:tcPr>
          <w:p w14:paraId="727820D5" w14:textId="77777777" w:rsidR="007A5E4D" w:rsidRPr="005F69ED" w:rsidRDefault="007A5E4D" w:rsidP="007A5E4D">
            <w:pPr>
              <w:pStyle w:val="Body01"/>
              <w:snapToGrid w:val="0"/>
              <w:ind w:leftChars="0" w:left="0" w:rightChars="0" w:right="0"/>
              <w:jc w:val="center"/>
            </w:pPr>
            <w:r w:rsidRPr="005F69ED">
              <w:t>1 |</w:t>
            </w:r>
          </w:p>
        </w:tc>
        <w:tc>
          <w:tcPr>
            <w:tcW w:w="531" w:type="dxa"/>
            <w:vAlign w:val="center"/>
          </w:tcPr>
          <w:p w14:paraId="05908418"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92" w:type="dxa"/>
            <w:vAlign w:val="center"/>
          </w:tcPr>
          <w:p w14:paraId="142831D0"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4 và 1</w:t>
            </w:r>
          </w:p>
        </w:tc>
      </w:tr>
      <w:tr w:rsidR="007A5E4D" w:rsidRPr="005F69ED" w14:paraId="1750D92F" w14:textId="77777777">
        <w:trPr>
          <w:jc w:val="center"/>
        </w:trPr>
        <w:tc>
          <w:tcPr>
            <w:tcW w:w="1276" w:type="dxa"/>
            <w:vAlign w:val="center"/>
          </w:tcPr>
          <w:p w14:paraId="0B527321" w14:textId="77777777" w:rsidR="007A5E4D" w:rsidRPr="005F69ED" w:rsidRDefault="007A5E4D" w:rsidP="007A5E4D">
            <w:pPr>
              <w:pStyle w:val="Body01"/>
              <w:snapToGrid w:val="0"/>
              <w:ind w:leftChars="0" w:left="0" w:rightChars="0" w:right="0"/>
              <w:jc w:val="right"/>
              <w:rPr>
                <w:sz w:val="20"/>
                <w:szCs w:val="20"/>
              </w:rPr>
            </w:pPr>
          </w:p>
        </w:tc>
        <w:tc>
          <w:tcPr>
            <w:tcW w:w="531" w:type="dxa"/>
          </w:tcPr>
          <w:p w14:paraId="751765A5" w14:textId="77777777" w:rsidR="007A5E4D" w:rsidRPr="005F69ED" w:rsidRDefault="007A5E4D" w:rsidP="007A5E4D">
            <w:pPr>
              <w:pStyle w:val="Body01"/>
              <w:snapToGrid w:val="0"/>
              <w:ind w:leftChars="0" w:left="0" w:rightChars="0" w:right="0"/>
              <w:jc w:val="center"/>
            </w:pPr>
            <w:r w:rsidRPr="005F69ED">
              <w:t>3</w:t>
            </w:r>
          </w:p>
        </w:tc>
        <w:tc>
          <w:tcPr>
            <w:tcW w:w="531" w:type="dxa"/>
          </w:tcPr>
          <w:p w14:paraId="1DA34EAC" w14:textId="77777777" w:rsidR="007A5E4D" w:rsidRPr="005F69ED" w:rsidRDefault="007A5E4D" w:rsidP="007A5E4D">
            <w:pPr>
              <w:pStyle w:val="Body01"/>
              <w:snapToGrid w:val="0"/>
              <w:ind w:leftChars="0" w:left="0" w:rightChars="0" w:right="0"/>
              <w:jc w:val="center"/>
            </w:pPr>
            <w:r w:rsidRPr="005F69ED">
              <w:t>2</w:t>
            </w:r>
          </w:p>
        </w:tc>
        <w:tc>
          <w:tcPr>
            <w:tcW w:w="531" w:type="dxa"/>
          </w:tcPr>
          <w:p w14:paraId="1D0DED56" w14:textId="77777777" w:rsidR="007A5E4D" w:rsidRPr="005F69ED" w:rsidRDefault="007A5E4D" w:rsidP="007A5E4D">
            <w:pPr>
              <w:pStyle w:val="Body01"/>
              <w:snapToGrid w:val="0"/>
              <w:ind w:leftChars="0" w:left="0" w:rightChars="0" w:right="0"/>
              <w:jc w:val="center"/>
            </w:pPr>
            <w:r w:rsidRPr="005F69ED">
              <w:t>1</w:t>
            </w:r>
          </w:p>
        </w:tc>
        <w:tc>
          <w:tcPr>
            <w:tcW w:w="531" w:type="dxa"/>
          </w:tcPr>
          <w:p w14:paraId="3A56AF58" w14:textId="77777777" w:rsidR="007A5E4D" w:rsidRPr="005F69ED" w:rsidRDefault="007A5E4D" w:rsidP="007A5E4D">
            <w:pPr>
              <w:pStyle w:val="Body01"/>
              <w:snapToGrid w:val="0"/>
              <w:ind w:leftChars="0" w:left="0" w:rightChars="0" w:right="0"/>
              <w:jc w:val="center"/>
            </w:pPr>
            <w:r w:rsidRPr="005F69ED">
              <w:t>4 |</w:t>
            </w:r>
          </w:p>
        </w:tc>
        <w:tc>
          <w:tcPr>
            <w:tcW w:w="531" w:type="dxa"/>
          </w:tcPr>
          <w:p w14:paraId="2A91982A"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2E874AE4" w14:textId="77777777" w:rsidR="007A5E4D" w:rsidRPr="005F69ED" w:rsidRDefault="007A5E4D" w:rsidP="007A5E4D">
            <w:pPr>
              <w:pStyle w:val="Body01"/>
              <w:snapToGrid w:val="0"/>
              <w:ind w:leftChars="0" w:left="0" w:rightChars="0" w:right="0"/>
              <w:rPr>
                <w:sz w:val="20"/>
                <w:szCs w:val="20"/>
              </w:rPr>
            </w:pPr>
            <w:r w:rsidRPr="005F69ED">
              <w:rPr>
                <w:sz w:val="20"/>
                <w:szCs w:val="20"/>
              </w:rPr>
              <w:t>Kết thúc lần 2 (giá trị lớn thứ hai nằm ở vị trí thứ hai từ bên phải)</w:t>
            </w:r>
          </w:p>
        </w:tc>
      </w:tr>
      <w:tr w:rsidR="007A5E4D" w:rsidRPr="005F69ED" w14:paraId="1FAD8A5C" w14:textId="77777777">
        <w:trPr>
          <w:jc w:val="center"/>
        </w:trPr>
        <w:tc>
          <w:tcPr>
            <w:tcW w:w="1276" w:type="dxa"/>
          </w:tcPr>
          <w:p w14:paraId="13A89713"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3</w:t>
            </w:r>
          </w:p>
        </w:tc>
        <w:tc>
          <w:tcPr>
            <w:tcW w:w="531" w:type="dxa"/>
          </w:tcPr>
          <w:p w14:paraId="45B873D1" w14:textId="5E66D436"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6880" behindDoc="0" locked="1" layoutInCell="1" allowOverlap="1" wp14:anchorId="66702EBA" wp14:editId="76F63547">
                      <wp:simplePos x="0" y="0"/>
                      <wp:positionH relativeFrom="column">
                        <wp:posOffset>197485</wp:posOffset>
                      </wp:positionH>
                      <wp:positionV relativeFrom="paragraph">
                        <wp:posOffset>36830</wp:posOffset>
                      </wp:positionV>
                      <wp:extent cx="133350" cy="76200"/>
                      <wp:effectExtent l="0" t="0" r="0" b="0"/>
                      <wp:wrapNone/>
                      <wp:docPr id="25278829" name="AutoShape 1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9C893" id="AutoShape 1254" o:spid="_x0000_s1026" type="#_x0000_t69" style="position:absolute;margin-left:15.55pt;margin-top:2.9pt;width:10.5pt;height:6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">
                      <v:textbox inset="5.85pt,.7pt,5.85pt,.7pt"/>
                      <w10:anchorlock/>
                    </v:shape>
                  </w:pict>
                </mc:Fallback>
              </mc:AlternateContent>
            </w:r>
            <w:r w:rsidR="007A5E4D" w:rsidRPr="005F69ED">
              <w:t>3</w:t>
            </w:r>
          </w:p>
        </w:tc>
        <w:tc>
          <w:tcPr>
            <w:tcW w:w="531" w:type="dxa"/>
          </w:tcPr>
          <w:p w14:paraId="503FF071" w14:textId="239D052D"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7904" behindDoc="0" locked="1" layoutInCell="1" allowOverlap="1" wp14:anchorId="78BD8F7A" wp14:editId="36638974">
                      <wp:simplePos x="0" y="0"/>
                      <wp:positionH relativeFrom="column">
                        <wp:posOffset>207010</wp:posOffset>
                      </wp:positionH>
                      <wp:positionV relativeFrom="paragraph">
                        <wp:posOffset>314960</wp:posOffset>
                      </wp:positionV>
                      <wp:extent cx="105410" cy="95250"/>
                      <wp:effectExtent l="0" t="0" r="0" b="0"/>
                      <wp:wrapNone/>
                      <wp:docPr id="526628336" name="AutoShape 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 cy="95250"/>
                              </a:xfrm>
                              <a:prstGeom prst="leftRightArrow">
                                <a:avLst>
                                  <a:gd name="adj1" fmla="val 50000"/>
                                  <a:gd name="adj2" fmla="val 22133"/>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603E5" id="AutoShape 1255" o:spid="_x0000_s1026" type="#_x0000_t69" style="position:absolute;margin-left:16.3pt;margin-top:24.8pt;width:8.3pt;height:7.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">
                      <v:textbox inset="5.85pt,.7pt,5.85pt,.7pt"/>
                      <w10:anchorlock/>
                    </v:shape>
                  </w:pict>
                </mc:Fallback>
              </mc:AlternateContent>
            </w:r>
            <w:r w:rsidR="007A5E4D" w:rsidRPr="005F69ED">
              <w:t>2</w:t>
            </w:r>
          </w:p>
        </w:tc>
        <w:tc>
          <w:tcPr>
            <w:tcW w:w="531" w:type="dxa"/>
          </w:tcPr>
          <w:p w14:paraId="3FF7FEE2" w14:textId="77777777" w:rsidR="007A5E4D" w:rsidRPr="005F69ED" w:rsidRDefault="007A5E4D" w:rsidP="007A5E4D">
            <w:pPr>
              <w:pStyle w:val="Body01"/>
              <w:snapToGrid w:val="0"/>
              <w:ind w:leftChars="0" w:left="0" w:rightChars="0" w:right="0"/>
              <w:jc w:val="center"/>
            </w:pPr>
            <w:r w:rsidRPr="005F69ED">
              <w:t>1 |</w:t>
            </w:r>
          </w:p>
        </w:tc>
        <w:tc>
          <w:tcPr>
            <w:tcW w:w="531" w:type="dxa"/>
          </w:tcPr>
          <w:p w14:paraId="27FA0A28" w14:textId="77777777" w:rsidR="007A5E4D" w:rsidRPr="005F69ED" w:rsidRDefault="007A5E4D" w:rsidP="007A5E4D">
            <w:pPr>
              <w:pStyle w:val="Body01"/>
              <w:snapToGrid w:val="0"/>
              <w:ind w:leftChars="0" w:left="0" w:rightChars="0" w:right="0"/>
              <w:jc w:val="center"/>
            </w:pPr>
            <w:r w:rsidRPr="005F69ED">
              <w:t>4</w:t>
            </w:r>
          </w:p>
        </w:tc>
        <w:tc>
          <w:tcPr>
            <w:tcW w:w="531" w:type="dxa"/>
          </w:tcPr>
          <w:p w14:paraId="3E646325"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2C3C4847" w14:textId="77777777" w:rsidR="007A5E4D" w:rsidRPr="005F69ED" w:rsidRDefault="007A5E4D" w:rsidP="007A5E4D">
            <w:pPr>
              <w:snapToGrid w:val="0"/>
              <w:rPr>
                <w:rFonts w:ascii="Times New Roman" w:hAnsi="Times New Roman"/>
                <w:sz w:val="20"/>
                <w:szCs w:val="20"/>
              </w:rPr>
            </w:pPr>
            <w:r w:rsidRPr="005F69ED">
              <w:rPr>
                <w:rFonts w:ascii="Times New Roman" w:hAnsi="Times New Roman"/>
                <w:sz w:val="20"/>
                <w:szCs w:val="20"/>
              </w:rPr>
              <w:t>Đổi chỗ 3 và 2 (giá trị bên phải của “|” đã được sắp xếp)</w:t>
            </w:r>
          </w:p>
        </w:tc>
      </w:tr>
      <w:tr w:rsidR="007A5E4D" w:rsidRPr="005F69ED" w14:paraId="6D3EC0D7" w14:textId="77777777">
        <w:trPr>
          <w:jc w:val="center"/>
        </w:trPr>
        <w:tc>
          <w:tcPr>
            <w:tcW w:w="1276" w:type="dxa"/>
            <w:vAlign w:val="center"/>
          </w:tcPr>
          <w:p w14:paraId="5FA1B899"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5A33A2DE" w14:textId="20BE5FA9"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5856" behindDoc="0" locked="1" layoutInCell="1" allowOverlap="1" wp14:anchorId="1B362978" wp14:editId="7F2099EF">
                      <wp:simplePos x="0" y="0"/>
                      <wp:positionH relativeFrom="column">
                        <wp:posOffset>188595</wp:posOffset>
                      </wp:positionH>
                      <wp:positionV relativeFrom="paragraph">
                        <wp:posOffset>478790</wp:posOffset>
                      </wp:positionV>
                      <wp:extent cx="133350" cy="76200"/>
                      <wp:effectExtent l="0" t="0" r="0" b="0"/>
                      <wp:wrapNone/>
                      <wp:docPr id="1790499172" name="AutoShape 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76200"/>
                              </a:xfrm>
                              <a:prstGeom prst="leftRightArrow">
                                <a:avLst>
                                  <a:gd name="adj1" fmla="val 50000"/>
                                  <a:gd name="adj2" fmla="val 35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D6FED" id="AutoShape 1253" o:spid="_x0000_s1026" type="#_x0000_t69" style="position:absolute;margin-left:14.85pt;margin-top:37.7pt;width:10.5pt;height:6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">
                      <v:textbox inset="5.85pt,.7pt,5.85pt,.7pt"/>
                      <w10:anchorlock/>
                    </v:shape>
                  </w:pict>
                </mc:Fallback>
              </mc:AlternateContent>
            </w:r>
            <w:r w:rsidR="007A5E4D" w:rsidRPr="005F69ED">
              <w:t>2</w:t>
            </w:r>
          </w:p>
        </w:tc>
        <w:tc>
          <w:tcPr>
            <w:tcW w:w="531" w:type="dxa"/>
            <w:vAlign w:val="center"/>
          </w:tcPr>
          <w:p w14:paraId="09FBFDF6"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234A7BA5" w14:textId="77777777" w:rsidR="007A5E4D" w:rsidRPr="005F69ED" w:rsidRDefault="007A5E4D" w:rsidP="007A5E4D">
            <w:pPr>
              <w:pStyle w:val="Body01"/>
              <w:snapToGrid w:val="0"/>
              <w:ind w:leftChars="0" w:left="0" w:rightChars="0" w:right="0"/>
              <w:jc w:val="center"/>
            </w:pPr>
            <w:r w:rsidRPr="005F69ED">
              <w:t>1 |</w:t>
            </w:r>
          </w:p>
        </w:tc>
        <w:tc>
          <w:tcPr>
            <w:tcW w:w="531" w:type="dxa"/>
            <w:vAlign w:val="center"/>
          </w:tcPr>
          <w:p w14:paraId="7B762209"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7E049CD7"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1201E1C3" w14:textId="77777777" w:rsidR="007A5E4D" w:rsidRPr="005F69ED" w:rsidRDefault="007A5E4D" w:rsidP="007A5E4D">
            <w:pPr>
              <w:pStyle w:val="Body01"/>
              <w:snapToGrid w:val="0"/>
              <w:ind w:leftChars="0" w:left="0" w:rightChars="0" w:right="0"/>
              <w:rPr>
                <w:sz w:val="20"/>
                <w:szCs w:val="20"/>
              </w:rPr>
            </w:pPr>
            <w:r w:rsidRPr="005F69ED">
              <w:rPr>
                <w:sz w:val="20"/>
                <w:szCs w:val="20"/>
              </w:rPr>
              <w:t>Đổi chỗ 1 và 3</w:t>
            </w:r>
          </w:p>
        </w:tc>
      </w:tr>
      <w:tr w:rsidR="007A5E4D" w:rsidRPr="005F69ED" w14:paraId="0F6D54C2" w14:textId="77777777">
        <w:trPr>
          <w:jc w:val="center"/>
        </w:trPr>
        <w:tc>
          <w:tcPr>
            <w:tcW w:w="1276" w:type="dxa"/>
            <w:vAlign w:val="center"/>
          </w:tcPr>
          <w:p w14:paraId="1B78F17E" w14:textId="77777777" w:rsidR="007A5E4D" w:rsidRPr="005F69ED" w:rsidRDefault="007A5E4D" w:rsidP="007A5E4D">
            <w:pPr>
              <w:pStyle w:val="Body01"/>
              <w:snapToGrid w:val="0"/>
              <w:ind w:leftChars="0" w:left="0" w:rightChars="0" w:right="0"/>
              <w:jc w:val="right"/>
              <w:rPr>
                <w:sz w:val="20"/>
                <w:szCs w:val="20"/>
              </w:rPr>
            </w:pPr>
          </w:p>
        </w:tc>
        <w:tc>
          <w:tcPr>
            <w:tcW w:w="531" w:type="dxa"/>
          </w:tcPr>
          <w:p w14:paraId="09D52C25" w14:textId="77777777" w:rsidR="007A5E4D" w:rsidRPr="005F69ED" w:rsidRDefault="007A5E4D" w:rsidP="007A5E4D">
            <w:pPr>
              <w:pStyle w:val="Body01"/>
              <w:snapToGrid w:val="0"/>
              <w:ind w:leftChars="0" w:left="0" w:rightChars="0" w:right="0"/>
              <w:jc w:val="center"/>
            </w:pPr>
            <w:r w:rsidRPr="005F69ED">
              <w:t>2</w:t>
            </w:r>
          </w:p>
        </w:tc>
        <w:tc>
          <w:tcPr>
            <w:tcW w:w="531" w:type="dxa"/>
          </w:tcPr>
          <w:p w14:paraId="520B31DA" w14:textId="77777777" w:rsidR="007A5E4D" w:rsidRPr="005F69ED" w:rsidRDefault="007A5E4D" w:rsidP="007A5E4D">
            <w:pPr>
              <w:pStyle w:val="Body01"/>
              <w:snapToGrid w:val="0"/>
              <w:ind w:leftChars="0" w:left="0" w:rightChars="0" w:right="0"/>
              <w:jc w:val="center"/>
            </w:pPr>
            <w:r w:rsidRPr="005F69ED">
              <w:t>1</w:t>
            </w:r>
          </w:p>
        </w:tc>
        <w:tc>
          <w:tcPr>
            <w:tcW w:w="531" w:type="dxa"/>
          </w:tcPr>
          <w:p w14:paraId="12844AB2" w14:textId="77777777" w:rsidR="007A5E4D" w:rsidRPr="005F69ED" w:rsidRDefault="007A5E4D" w:rsidP="007A5E4D">
            <w:pPr>
              <w:pStyle w:val="Body01"/>
              <w:snapToGrid w:val="0"/>
              <w:ind w:leftChars="0" w:left="0" w:rightChars="0" w:right="0"/>
              <w:jc w:val="center"/>
            </w:pPr>
            <w:r w:rsidRPr="005F69ED">
              <w:t>3</w:t>
            </w:r>
          </w:p>
        </w:tc>
        <w:tc>
          <w:tcPr>
            <w:tcW w:w="531" w:type="dxa"/>
          </w:tcPr>
          <w:p w14:paraId="7832419D" w14:textId="77777777" w:rsidR="007A5E4D" w:rsidRPr="005F69ED" w:rsidRDefault="007A5E4D" w:rsidP="007A5E4D">
            <w:pPr>
              <w:pStyle w:val="Body01"/>
              <w:snapToGrid w:val="0"/>
              <w:ind w:leftChars="0" w:left="0" w:rightChars="0" w:right="0"/>
              <w:jc w:val="center"/>
            </w:pPr>
            <w:r w:rsidRPr="005F69ED">
              <w:t>4</w:t>
            </w:r>
          </w:p>
        </w:tc>
        <w:tc>
          <w:tcPr>
            <w:tcW w:w="531" w:type="dxa"/>
          </w:tcPr>
          <w:p w14:paraId="3B0C11A8"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590E29FB" w14:textId="77777777" w:rsidR="007A5E4D" w:rsidRPr="005F69ED" w:rsidRDefault="007A5E4D" w:rsidP="007A5E4D">
            <w:pPr>
              <w:pStyle w:val="Body01"/>
              <w:snapToGrid w:val="0"/>
              <w:ind w:leftChars="0" w:left="0" w:rightChars="0" w:right="0"/>
              <w:rPr>
                <w:sz w:val="20"/>
                <w:szCs w:val="20"/>
              </w:rPr>
            </w:pPr>
            <w:r w:rsidRPr="005F69ED">
              <w:rPr>
                <w:sz w:val="20"/>
                <w:szCs w:val="20"/>
              </w:rPr>
              <w:t>Kết thúc lần 3 (giá trị lớn thứ ba nằm ở vị trí thứ ba từ bên phải)</w:t>
            </w:r>
          </w:p>
        </w:tc>
      </w:tr>
      <w:tr w:rsidR="007A5E4D" w:rsidRPr="005F69ED" w14:paraId="6AF24249" w14:textId="77777777">
        <w:trPr>
          <w:jc w:val="center"/>
        </w:trPr>
        <w:tc>
          <w:tcPr>
            <w:tcW w:w="1276" w:type="dxa"/>
          </w:tcPr>
          <w:p w14:paraId="70595065"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4</w:t>
            </w:r>
          </w:p>
        </w:tc>
        <w:tc>
          <w:tcPr>
            <w:tcW w:w="531" w:type="dxa"/>
          </w:tcPr>
          <w:p w14:paraId="2D6E1C31" w14:textId="77777777" w:rsidR="007A5E4D" w:rsidRPr="005F69ED" w:rsidRDefault="007A5E4D" w:rsidP="007A5E4D">
            <w:pPr>
              <w:pStyle w:val="Body01"/>
              <w:snapToGrid w:val="0"/>
              <w:ind w:leftChars="0" w:left="0" w:rightChars="0" w:right="0"/>
              <w:jc w:val="center"/>
            </w:pPr>
            <w:r w:rsidRPr="005F69ED">
              <w:t>2</w:t>
            </w:r>
          </w:p>
        </w:tc>
        <w:tc>
          <w:tcPr>
            <w:tcW w:w="531" w:type="dxa"/>
          </w:tcPr>
          <w:p w14:paraId="743C540C" w14:textId="77777777" w:rsidR="007A5E4D" w:rsidRPr="005F69ED" w:rsidRDefault="007A5E4D" w:rsidP="007A5E4D">
            <w:pPr>
              <w:pStyle w:val="Body01"/>
              <w:snapToGrid w:val="0"/>
              <w:ind w:leftChars="0" w:left="0" w:rightChars="0" w:right="0"/>
              <w:jc w:val="center"/>
            </w:pPr>
            <w:r w:rsidRPr="005F69ED">
              <w:t>1 |</w:t>
            </w:r>
          </w:p>
        </w:tc>
        <w:tc>
          <w:tcPr>
            <w:tcW w:w="531" w:type="dxa"/>
          </w:tcPr>
          <w:p w14:paraId="49713ECE" w14:textId="77777777" w:rsidR="007A5E4D" w:rsidRPr="005F69ED" w:rsidRDefault="007A5E4D" w:rsidP="007A5E4D">
            <w:pPr>
              <w:pStyle w:val="Body01"/>
              <w:snapToGrid w:val="0"/>
              <w:ind w:leftChars="0" w:left="0" w:rightChars="0" w:right="0"/>
              <w:jc w:val="center"/>
            </w:pPr>
            <w:r w:rsidRPr="005F69ED">
              <w:t>3</w:t>
            </w:r>
          </w:p>
        </w:tc>
        <w:tc>
          <w:tcPr>
            <w:tcW w:w="531" w:type="dxa"/>
          </w:tcPr>
          <w:p w14:paraId="188334CA" w14:textId="77777777" w:rsidR="007A5E4D" w:rsidRPr="005F69ED" w:rsidRDefault="007A5E4D" w:rsidP="007A5E4D">
            <w:pPr>
              <w:pStyle w:val="Body01"/>
              <w:snapToGrid w:val="0"/>
              <w:ind w:leftChars="0" w:left="0" w:rightChars="0" w:right="0"/>
              <w:jc w:val="center"/>
            </w:pPr>
            <w:r w:rsidRPr="005F69ED">
              <w:t>4</w:t>
            </w:r>
          </w:p>
        </w:tc>
        <w:tc>
          <w:tcPr>
            <w:tcW w:w="531" w:type="dxa"/>
          </w:tcPr>
          <w:p w14:paraId="7C8CD596"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41EAE223" w14:textId="77777777" w:rsidR="007A5E4D" w:rsidRPr="005F69ED" w:rsidRDefault="007A5E4D" w:rsidP="007A5E4D">
            <w:pPr>
              <w:pStyle w:val="Body01"/>
              <w:snapToGrid w:val="0"/>
              <w:ind w:leftChars="0" w:left="0" w:rightChars="0" w:right="0"/>
              <w:rPr>
                <w:sz w:val="20"/>
                <w:szCs w:val="20"/>
              </w:rPr>
            </w:pPr>
            <w:r w:rsidRPr="005F69ED">
              <w:rPr>
                <w:sz w:val="20"/>
                <w:szCs w:val="20"/>
              </w:rPr>
              <w:t>Đổi chỗ 2 và 1 (giá trị bên phải của “|” đã được sắp xếp)</w:t>
            </w:r>
          </w:p>
        </w:tc>
      </w:tr>
      <w:tr w:rsidR="007A5E4D" w:rsidRPr="005F69ED" w14:paraId="14FD242F" w14:textId="77777777">
        <w:trPr>
          <w:jc w:val="center"/>
        </w:trPr>
        <w:tc>
          <w:tcPr>
            <w:tcW w:w="1276" w:type="dxa"/>
            <w:vAlign w:val="center"/>
          </w:tcPr>
          <w:p w14:paraId="6AE5E819" w14:textId="77777777" w:rsidR="007A5E4D" w:rsidRPr="005F69ED" w:rsidRDefault="007A5E4D" w:rsidP="007A5E4D">
            <w:pPr>
              <w:pStyle w:val="Body01"/>
              <w:snapToGrid w:val="0"/>
              <w:ind w:leftChars="0" w:left="0" w:rightChars="0" w:right="0"/>
              <w:jc w:val="right"/>
              <w:rPr>
                <w:sz w:val="20"/>
                <w:szCs w:val="20"/>
              </w:rPr>
            </w:pPr>
          </w:p>
        </w:tc>
        <w:tc>
          <w:tcPr>
            <w:tcW w:w="531" w:type="dxa"/>
            <w:vAlign w:val="center"/>
          </w:tcPr>
          <w:p w14:paraId="1105F169" w14:textId="77777777" w:rsidR="007A5E4D" w:rsidRPr="005F69ED" w:rsidRDefault="007A5E4D" w:rsidP="007A5E4D">
            <w:pPr>
              <w:pStyle w:val="Body01"/>
              <w:snapToGrid w:val="0"/>
              <w:ind w:leftChars="0" w:left="0" w:rightChars="0" w:right="0"/>
              <w:jc w:val="center"/>
            </w:pPr>
            <w:r w:rsidRPr="005F69ED">
              <w:t>1</w:t>
            </w:r>
          </w:p>
        </w:tc>
        <w:tc>
          <w:tcPr>
            <w:tcW w:w="531" w:type="dxa"/>
            <w:vAlign w:val="center"/>
          </w:tcPr>
          <w:p w14:paraId="2C0AF308" w14:textId="77777777" w:rsidR="007A5E4D" w:rsidRPr="005F69ED" w:rsidRDefault="007A5E4D" w:rsidP="007A5E4D">
            <w:pPr>
              <w:pStyle w:val="Body01"/>
              <w:snapToGrid w:val="0"/>
              <w:ind w:leftChars="0" w:left="0" w:rightChars="0" w:right="0"/>
              <w:jc w:val="center"/>
            </w:pPr>
            <w:r w:rsidRPr="005F69ED">
              <w:t>2 |</w:t>
            </w:r>
          </w:p>
        </w:tc>
        <w:tc>
          <w:tcPr>
            <w:tcW w:w="531" w:type="dxa"/>
            <w:vAlign w:val="center"/>
          </w:tcPr>
          <w:p w14:paraId="3B1A41FD"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796256B5"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4CA548C0" w14:textId="77777777" w:rsidR="007A5E4D" w:rsidRPr="005F69ED" w:rsidRDefault="007A5E4D" w:rsidP="007A5E4D">
            <w:pPr>
              <w:pStyle w:val="Body01"/>
              <w:snapToGrid w:val="0"/>
              <w:ind w:leftChars="0" w:left="0" w:rightChars="0" w:right="0"/>
              <w:jc w:val="center"/>
            </w:pPr>
            <w:r w:rsidRPr="005F69ED">
              <w:t>5:</w:t>
            </w:r>
          </w:p>
        </w:tc>
        <w:tc>
          <w:tcPr>
            <w:tcW w:w="4892" w:type="dxa"/>
            <w:vAlign w:val="center"/>
          </w:tcPr>
          <w:p w14:paraId="7BE4D646" w14:textId="77777777" w:rsidR="007A5E4D" w:rsidRPr="005F69ED" w:rsidRDefault="007A5E4D" w:rsidP="007A5E4D">
            <w:pPr>
              <w:pStyle w:val="Body01"/>
              <w:snapToGrid w:val="0"/>
              <w:ind w:leftChars="0" w:left="0" w:rightChars="0" w:right="0"/>
              <w:rPr>
                <w:sz w:val="20"/>
                <w:szCs w:val="20"/>
              </w:rPr>
            </w:pPr>
            <w:r w:rsidRPr="005F69ED">
              <w:rPr>
                <w:sz w:val="20"/>
                <w:szCs w:val="20"/>
              </w:rPr>
              <w:t>Kết thúc lần 4, sắp xếp xong</w:t>
            </w:r>
          </w:p>
        </w:tc>
      </w:tr>
    </w:tbl>
    <w:p w14:paraId="4E61D027" w14:textId="77777777" w:rsidR="007A5E4D" w:rsidRPr="005F69ED" w:rsidRDefault="007A5E4D" w:rsidP="001C4C1C">
      <w:pPr>
        <w:pStyle w:val="Body01"/>
        <w:ind w:leftChars="0" w:left="360" w:right="315"/>
        <w:rPr>
          <w:color w:val="FF0000"/>
        </w:rPr>
      </w:pPr>
    </w:p>
    <w:p w14:paraId="197B4109" w14:textId="77777777" w:rsidR="007A5E4D" w:rsidRPr="005F69ED" w:rsidRDefault="007A5E4D" w:rsidP="007A5E4D">
      <w:pPr>
        <w:pStyle w:val="Heading5"/>
        <w:rPr>
          <w:rFonts w:ascii="Times New Roman" w:hAnsi="Times New Roman"/>
        </w:rPr>
      </w:pPr>
      <w:r w:rsidRPr="005F69ED">
        <w:rPr>
          <w:rFonts w:ascii="Times New Roman" w:hAnsi="Times New Roman"/>
        </w:rPr>
        <w:t>Sắp xếp chọn</w:t>
      </w:r>
    </w:p>
    <w:p w14:paraId="287ABA15" w14:textId="77777777" w:rsidR="007A5E4D" w:rsidRPr="005F69ED" w:rsidRDefault="007A5E4D" w:rsidP="001C4C1C">
      <w:pPr>
        <w:pStyle w:val="Body01"/>
        <w:ind w:leftChars="0" w:left="360" w:right="315"/>
      </w:pPr>
      <w:r w:rsidRPr="005F69ED">
        <w:t>Phương pháp sắp xếp chọn tìm giá trị lớn nhất (hoặc nhỏ nhất) từ mảng và thay đổi nó với phần tử nằm ở cuối mảng. Tiếp theo, tìm phần giá trị lớn nhất (hoặc nhỏ nhất) từ mảng trừ phần tử cuối cùng và đổi vị trí của nó với phần tử thứ hai từ cuối lên của mảng. Lặp lại thủ tục này, sắp xếp chọn kết thúc khi nó so sánh phần tử đầu tiên và phần tử thứ hai của mảng</w:t>
      </w:r>
      <w:r w:rsidRPr="005F69ED">
        <w:rPr>
          <w:rStyle w:val="FootnoteReference"/>
        </w:rPr>
        <w:footnoteReference w:id="58"/>
      </w:r>
    </w:p>
    <w:p w14:paraId="074179DF" w14:textId="77777777" w:rsidR="007A5E4D" w:rsidRPr="005F69ED" w:rsidRDefault="007A5E4D" w:rsidP="001C4C1C">
      <w:pPr>
        <w:pStyle w:val="Body01"/>
        <w:ind w:leftChars="0" w:left="360" w:right="315"/>
      </w:pPr>
    </w:p>
    <w:p w14:paraId="75ED0300" w14:textId="77777777" w:rsidR="007A5E4D" w:rsidRPr="005F69ED" w:rsidRDefault="007A5E4D" w:rsidP="001C4C1C">
      <w:pPr>
        <w:pStyle w:val="Body01"/>
        <w:ind w:leftChars="0" w:left="360" w:right="315"/>
      </w:pPr>
      <w:r w:rsidRPr="005F69ED">
        <w:t>Dưới đây là ví dụ sắp xếp theo thứ tự tăng dần</w:t>
      </w:r>
    </w:p>
    <w:p w14:paraId="20991089" w14:textId="77777777" w:rsidR="007A5E4D" w:rsidRPr="005F69ED" w:rsidRDefault="007A5E4D" w:rsidP="001C4C1C">
      <w:pPr>
        <w:pStyle w:val="Body01"/>
        <w:ind w:leftChars="0" w:left="360" w:right="315"/>
      </w:pPr>
    </w:p>
    <w:tbl>
      <w:tblPr>
        <w:tblW w:w="0" w:type="auto"/>
        <w:jc w:val="center"/>
        <w:tblLook w:val="01E0" w:firstRow="1" w:lastRow="1" w:firstColumn="1" w:lastColumn="1" w:noHBand="0" w:noVBand="0"/>
      </w:tblPr>
      <w:tblGrid>
        <w:gridCol w:w="1252"/>
        <w:gridCol w:w="536"/>
        <w:gridCol w:w="536"/>
        <w:gridCol w:w="536"/>
        <w:gridCol w:w="536"/>
        <w:gridCol w:w="536"/>
        <w:gridCol w:w="4871"/>
      </w:tblGrid>
      <w:tr w:rsidR="007A5E4D" w:rsidRPr="005F69ED" w14:paraId="7A9D40FF" w14:textId="77777777">
        <w:trPr>
          <w:jc w:val="center"/>
        </w:trPr>
        <w:tc>
          <w:tcPr>
            <w:tcW w:w="1252" w:type="dxa"/>
            <w:vAlign w:val="center"/>
          </w:tcPr>
          <w:p w14:paraId="2B1C2339"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1</w:t>
            </w:r>
          </w:p>
        </w:tc>
        <w:tc>
          <w:tcPr>
            <w:tcW w:w="536" w:type="dxa"/>
          </w:tcPr>
          <w:p w14:paraId="7180182C" w14:textId="4BE438A6"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48864" behindDoc="0" locked="0" layoutInCell="1" allowOverlap="1" wp14:anchorId="07E194AC" wp14:editId="6BFC5F63">
                      <wp:simplePos x="0" y="0"/>
                      <wp:positionH relativeFrom="column">
                        <wp:posOffset>69850</wp:posOffset>
                      </wp:positionH>
                      <wp:positionV relativeFrom="paragraph">
                        <wp:posOffset>175895</wp:posOffset>
                      </wp:positionV>
                      <wp:extent cx="1402080" cy="5080"/>
                      <wp:effectExtent l="0" t="0" r="0" b="0"/>
                      <wp:wrapNone/>
                      <wp:docPr id="1527853706" name="Line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2080" cy="508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C88272" id="Line 1300"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3.85pt" to="115.9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">
                      <v:stroke startarrow="open" endarrow="open"/>
                    </v:line>
                  </w:pict>
                </mc:Fallback>
              </mc:AlternateContent>
            </w:r>
            <w:r w:rsidR="007A5E4D" w:rsidRPr="005F69ED">
              <w:t>5</w:t>
            </w:r>
          </w:p>
        </w:tc>
        <w:tc>
          <w:tcPr>
            <w:tcW w:w="536" w:type="dxa"/>
          </w:tcPr>
          <w:p w14:paraId="5A2C415A" w14:textId="77777777" w:rsidR="007A5E4D" w:rsidRPr="005F69ED" w:rsidRDefault="007A5E4D" w:rsidP="007A5E4D">
            <w:pPr>
              <w:pStyle w:val="Body01"/>
              <w:snapToGrid w:val="0"/>
              <w:ind w:leftChars="0" w:left="0" w:rightChars="0" w:right="0"/>
              <w:jc w:val="center"/>
            </w:pPr>
            <w:r w:rsidRPr="005F69ED">
              <w:t>4</w:t>
            </w:r>
          </w:p>
        </w:tc>
        <w:tc>
          <w:tcPr>
            <w:tcW w:w="536" w:type="dxa"/>
          </w:tcPr>
          <w:p w14:paraId="6ED3ECCA" w14:textId="77777777" w:rsidR="007A5E4D" w:rsidRPr="005F69ED" w:rsidRDefault="007A5E4D" w:rsidP="007A5E4D">
            <w:pPr>
              <w:pStyle w:val="Body01"/>
              <w:snapToGrid w:val="0"/>
              <w:ind w:leftChars="0" w:left="0" w:rightChars="0" w:right="0"/>
              <w:jc w:val="center"/>
            </w:pPr>
            <w:r w:rsidRPr="005F69ED">
              <w:t>3</w:t>
            </w:r>
          </w:p>
        </w:tc>
        <w:tc>
          <w:tcPr>
            <w:tcW w:w="536" w:type="dxa"/>
          </w:tcPr>
          <w:p w14:paraId="532FEC14" w14:textId="77777777" w:rsidR="007A5E4D" w:rsidRPr="005F69ED" w:rsidRDefault="007A5E4D" w:rsidP="007A5E4D">
            <w:pPr>
              <w:pStyle w:val="Body01"/>
              <w:snapToGrid w:val="0"/>
              <w:ind w:leftChars="0" w:left="0" w:rightChars="0" w:right="0"/>
              <w:jc w:val="center"/>
            </w:pPr>
            <w:r w:rsidRPr="005F69ED">
              <w:t>2</w:t>
            </w:r>
          </w:p>
        </w:tc>
        <w:tc>
          <w:tcPr>
            <w:tcW w:w="536" w:type="dxa"/>
          </w:tcPr>
          <w:p w14:paraId="7080AE47"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71" w:type="dxa"/>
            <w:vAlign w:val="center"/>
          </w:tcPr>
          <w:p w14:paraId="13AAD308" w14:textId="77777777" w:rsidR="007A5E4D" w:rsidRPr="005F69ED" w:rsidRDefault="007A5E4D" w:rsidP="007A5E4D">
            <w:pPr>
              <w:snapToGrid w:val="0"/>
              <w:rPr>
                <w:rFonts w:ascii="Times New Roman" w:hAnsi="Times New Roman"/>
              </w:rPr>
            </w:pPr>
            <w:r w:rsidRPr="005F69ED">
              <w:rPr>
                <w:rFonts w:ascii="Times New Roman" w:hAnsi="Times New Roman"/>
              </w:rPr>
              <w:t>Vì “5” là giá trị lớn nhất, nó đổi chỗ với phần tử cuối cùng “1”.</w:t>
            </w:r>
          </w:p>
          <w:p w14:paraId="1B6E897D" w14:textId="77777777" w:rsidR="007A5E4D" w:rsidRPr="005F69ED" w:rsidRDefault="007A5E4D" w:rsidP="007A5E4D">
            <w:pPr>
              <w:snapToGrid w:val="0"/>
              <w:rPr>
                <w:rFonts w:ascii="Times New Roman" w:hAnsi="Times New Roman"/>
                <w:szCs w:val="21"/>
              </w:rPr>
            </w:pPr>
          </w:p>
        </w:tc>
      </w:tr>
      <w:tr w:rsidR="007A5E4D" w:rsidRPr="005F69ED" w14:paraId="209707DF" w14:textId="77777777">
        <w:trPr>
          <w:jc w:val="center"/>
        </w:trPr>
        <w:tc>
          <w:tcPr>
            <w:tcW w:w="1252" w:type="dxa"/>
            <w:vAlign w:val="center"/>
          </w:tcPr>
          <w:p w14:paraId="7DD36680"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2</w:t>
            </w:r>
          </w:p>
        </w:tc>
        <w:tc>
          <w:tcPr>
            <w:tcW w:w="536" w:type="dxa"/>
          </w:tcPr>
          <w:p w14:paraId="3210440C" w14:textId="402C0281"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49888" behindDoc="0" locked="0" layoutInCell="1" allowOverlap="1" wp14:anchorId="7411472C" wp14:editId="29B281D8">
                      <wp:simplePos x="0" y="0"/>
                      <wp:positionH relativeFrom="column">
                        <wp:posOffset>87630</wp:posOffset>
                      </wp:positionH>
                      <wp:positionV relativeFrom="paragraph">
                        <wp:posOffset>176530</wp:posOffset>
                      </wp:positionV>
                      <wp:extent cx="1064260" cy="2540"/>
                      <wp:effectExtent l="0" t="0" r="0" b="0"/>
                      <wp:wrapNone/>
                      <wp:docPr id="320606011" name="Line 1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4260" cy="254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1EFBA2" id="Line 1301" o:spid="_x0000_s1026" style="position:absolute;flip:y;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13.9pt" to="90.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">
                      <v:stroke startarrow="open" endarrow="open"/>
                    </v:line>
                  </w:pict>
                </mc:Fallback>
              </mc:AlternateContent>
            </w:r>
            <w:r w:rsidR="007A5E4D" w:rsidRPr="005F69ED">
              <w:t>1</w:t>
            </w:r>
          </w:p>
        </w:tc>
        <w:tc>
          <w:tcPr>
            <w:tcW w:w="536" w:type="dxa"/>
          </w:tcPr>
          <w:p w14:paraId="350F4A77" w14:textId="77777777" w:rsidR="007A5E4D" w:rsidRPr="005F69ED" w:rsidRDefault="007A5E4D" w:rsidP="007A5E4D">
            <w:pPr>
              <w:pStyle w:val="Body01"/>
              <w:snapToGrid w:val="0"/>
              <w:ind w:leftChars="0" w:left="0" w:rightChars="0" w:right="0"/>
              <w:jc w:val="center"/>
            </w:pPr>
            <w:r w:rsidRPr="005F69ED">
              <w:t>4</w:t>
            </w:r>
          </w:p>
        </w:tc>
        <w:tc>
          <w:tcPr>
            <w:tcW w:w="536" w:type="dxa"/>
          </w:tcPr>
          <w:p w14:paraId="26A8835C" w14:textId="77777777" w:rsidR="007A5E4D" w:rsidRPr="005F69ED" w:rsidRDefault="007A5E4D" w:rsidP="007A5E4D">
            <w:pPr>
              <w:pStyle w:val="Body01"/>
              <w:snapToGrid w:val="0"/>
              <w:ind w:leftChars="0" w:left="0" w:rightChars="0" w:right="0"/>
              <w:jc w:val="center"/>
            </w:pPr>
            <w:r w:rsidRPr="005F69ED">
              <w:t>3</w:t>
            </w:r>
          </w:p>
        </w:tc>
        <w:tc>
          <w:tcPr>
            <w:tcW w:w="536" w:type="dxa"/>
          </w:tcPr>
          <w:p w14:paraId="29C428E1" w14:textId="77777777" w:rsidR="007A5E4D" w:rsidRPr="005F69ED" w:rsidRDefault="007A5E4D" w:rsidP="007A5E4D">
            <w:pPr>
              <w:pStyle w:val="Body01"/>
              <w:snapToGrid w:val="0"/>
              <w:ind w:leftChars="0" w:left="0" w:rightChars="0" w:right="0"/>
              <w:jc w:val="center"/>
            </w:pPr>
            <w:r w:rsidRPr="005F69ED">
              <w:t>2 |</w:t>
            </w:r>
          </w:p>
        </w:tc>
        <w:tc>
          <w:tcPr>
            <w:tcW w:w="536" w:type="dxa"/>
          </w:tcPr>
          <w:p w14:paraId="65610C03"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71" w:type="dxa"/>
            <w:vAlign w:val="center"/>
          </w:tcPr>
          <w:p w14:paraId="5716CBD8" w14:textId="77777777" w:rsidR="007A5E4D" w:rsidRPr="005F69ED" w:rsidRDefault="007A5E4D" w:rsidP="007A5E4D">
            <w:pPr>
              <w:snapToGrid w:val="0"/>
              <w:rPr>
                <w:rFonts w:ascii="Times New Roman" w:hAnsi="Times New Roman"/>
              </w:rPr>
            </w:pPr>
            <w:r w:rsidRPr="005F69ED">
              <w:rPr>
                <w:rFonts w:ascii="Times New Roman" w:hAnsi="Times New Roman"/>
              </w:rPr>
              <w:t>Vì 4 là giá trị lớn nhất, nó đổi chỗ cho phần tử cuối cùng trong lần chạy thứ 2.</w:t>
            </w:r>
          </w:p>
        </w:tc>
      </w:tr>
      <w:tr w:rsidR="007A5E4D" w:rsidRPr="005F69ED" w14:paraId="6150566D" w14:textId="77777777">
        <w:trPr>
          <w:jc w:val="center"/>
        </w:trPr>
        <w:tc>
          <w:tcPr>
            <w:tcW w:w="1252" w:type="dxa"/>
            <w:vAlign w:val="center"/>
          </w:tcPr>
          <w:p w14:paraId="5D15A6CA"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3</w:t>
            </w:r>
          </w:p>
        </w:tc>
        <w:tc>
          <w:tcPr>
            <w:tcW w:w="536" w:type="dxa"/>
            <w:vAlign w:val="center"/>
          </w:tcPr>
          <w:p w14:paraId="22AC76BD" w14:textId="77777777" w:rsidR="007A5E4D" w:rsidRPr="005F69ED" w:rsidRDefault="007A5E4D" w:rsidP="007A5E4D">
            <w:pPr>
              <w:pStyle w:val="Body01"/>
              <w:snapToGrid w:val="0"/>
              <w:ind w:leftChars="0" w:left="0" w:rightChars="0" w:right="0"/>
              <w:jc w:val="center"/>
            </w:pPr>
            <w:r w:rsidRPr="005F69ED">
              <w:t>1</w:t>
            </w:r>
          </w:p>
        </w:tc>
        <w:tc>
          <w:tcPr>
            <w:tcW w:w="536" w:type="dxa"/>
            <w:vAlign w:val="center"/>
          </w:tcPr>
          <w:p w14:paraId="4D5404F4" w14:textId="77777777" w:rsidR="007A5E4D" w:rsidRPr="005F69ED" w:rsidRDefault="007A5E4D" w:rsidP="007A5E4D">
            <w:pPr>
              <w:pStyle w:val="Body01"/>
              <w:snapToGrid w:val="0"/>
              <w:ind w:leftChars="0" w:left="0" w:rightChars="0" w:right="0"/>
              <w:jc w:val="center"/>
            </w:pPr>
            <w:r w:rsidRPr="005F69ED">
              <w:t>2</w:t>
            </w:r>
          </w:p>
        </w:tc>
        <w:tc>
          <w:tcPr>
            <w:tcW w:w="536" w:type="dxa"/>
            <w:vAlign w:val="center"/>
          </w:tcPr>
          <w:p w14:paraId="2B4EEBBE" w14:textId="77777777" w:rsidR="007A5E4D" w:rsidRPr="005F69ED" w:rsidRDefault="007A5E4D" w:rsidP="007A5E4D">
            <w:pPr>
              <w:pStyle w:val="Body01"/>
              <w:snapToGrid w:val="0"/>
              <w:ind w:leftChars="0" w:left="0" w:rightChars="0" w:right="0"/>
              <w:jc w:val="center"/>
            </w:pPr>
            <w:r w:rsidRPr="005F69ED">
              <w:t>3 |</w:t>
            </w:r>
          </w:p>
        </w:tc>
        <w:tc>
          <w:tcPr>
            <w:tcW w:w="536" w:type="dxa"/>
            <w:vAlign w:val="center"/>
          </w:tcPr>
          <w:p w14:paraId="0DB6AF78" w14:textId="77777777" w:rsidR="007A5E4D" w:rsidRPr="005F69ED" w:rsidRDefault="007A5E4D" w:rsidP="007A5E4D">
            <w:pPr>
              <w:pStyle w:val="Body01"/>
              <w:snapToGrid w:val="0"/>
              <w:ind w:leftChars="0" w:left="0" w:rightChars="0" w:right="0"/>
              <w:jc w:val="center"/>
            </w:pPr>
            <w:r w:rsidRPr="005F69ED">
              <w:t>4</w:t>
            </w:r>
          </w:p>
        </w:tc>
        <w:tc>
          <w:tcPr>
            <w:tcW w:w="536" w:type="dxa"/>
            <w:vAlign w:val="center"/>
          </w:tcPr>
          <w:p w14:paraId="34764119"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71" w:type="dxa"/>
            <w:vAlign w:val="center"/>
          </w:tcPr>
          <w:p w14:paraId="37AC1FE5" w14:textId="77777777" w:rsidR="007A5E4D" w:rsidRPr="005F69ED" w:rsidRDefault="007A5E4D" w:rsidP="007A5E4D">
            <w:pPr>
              <w:snapToGrid w:val="0"/>
              <w:rPr>
                <w:rFonts w:ascii="Times New Roman" w:hAnsi="Times New Roman"/>
              </w:rPr>
            </w:pPr>
            <w:r w:rsidRPr="005F69ED">
              <w:rPr>
                <w:rFonts w:ascii="Times New Roman" w:hAnsi="Times New Roman"/>
              </w:rPr>
              <w:t>Sắp xếp xong</w:t>
            </w:r>
          </w:p>
        </w:tc>
      </w:tr>
    </w:tbl>
    <w:p w14:paraId="62108350" w14:textId="77777777" w:rsidR="007A5E4D" w:rsidRPr="005F69ED" w:rsidRDefault="007A5E4D" w:rsidP="007A5E4D">
      <w:pPr>
        <w:pStyle w:val="Heading5"/>
        <w:rPr>
          <w:rFonts w:ascii="Times New Roman" w:hAnsi="Times New Roman"/>
        </w:rPr>
      </w:pPr>
      <w:r w:rsidRPr="005F69ED">
        <w:rPr>
          <w:rFonts w:ascii="Times New Roman" w:hAnsi="Times New Roman"/>
        </w:rPr>
        <w:t xml:space="preserve">Sắp xếp chèn </w:t>
      </w:r>
    </w:p>
    <w:p w14:paraId="2E8A8D99" w14:textId="77777777" w:rsidR="007A5E4D" w:rsidRPr="005F69ED" w:rsidRDefault="007A5E4D" w:rsidP="001C4C1C">
      <w:pPr>
        <w:pStyle w:val="Body01"/>
        <w:ind w:leftChars="0" w:left="360" w:right="315"/>
      </w:pPr>
      <w:r w:rsidRPr="005F69ED">
        <w:t xml:space="preserve">Phương pháp sắp xếp chèn bắt đầu với 1 mảng đã được sắp xếp, so sánh phần tử cần chèn với </w:t>
      </w:r>
      <w:r w:rsidRPr="005F69ED">
        <w:lastRenderedPageBreak/>
        <w:t>các phần tử trong mảng từ đầu tới cuối, và chèn phần tử vào vị trí thích hợp</w:t>
      </w:r>
      <w:r w:rsidRPr="005F69ED">
        <w:rPr>
          <w:rStyle w:val="FootnoteReference"/>
        </w:rPr>
        <w:footnoteReference w:id="59"/>
      </w:r>
      <w:r w:rsidRPr="005F69ED">
        <w:t>. Ví dụ dưới, các phần tử bên trái “|” đã được sắp xếp, ở đây chỉ có duy nhất 1 phần tử trong lần chạy đầu tiên. Nó coi như đã được sắp xếp.</w:t>
      </w:r>
    </w:p>
    <w:p w14:paraId="1466F1E3" w14:textId="77777777" w:rsidR="007A5E4D" w:rsidRPr="005F69ED" w:rsidRDefault="007A5E4D" w:rsidP="001C4C1C">
      <w:pPr>
        <w:pStyle w:val="Body01"/>
        <w:ind w:leftChars="0" w:left="360" w:right="315"/>
      </w:pPr>
    </w:p>
    <w:p w14:paraId="4C5A59FF" w14:textId="77777777" w:rsidR="007A5E4D" w:rsidRPr="005F69ED" w:rsidRDefault="007A5E4D" w:rsidP="001C4C1C">
      <w:pPr>
        <w:pStyle w:val="Body01"/>
        <w:ind w:leftChars="0" w:left="360" w:right="315"/>
      </w:pPr>
      <w:r w:rsidRPr="005F69ED">
        <w:t>Dưới đây là 1 ví dụ về sắp xếp theo thứ tự tăng dần</w:t>
      </w:r>
    </w:p>
    <w:p w14:paraId="413B5EE2" w14:textId="77777777" w:rsidR="007A5E4D" w:rsidRPr="005F69ED" w:rsidRDefault="007A5E4D" w:rsidP="001C4C1C">
      <w:pPr>
        <w:pStyle w:val="Body01"/>
        <w:ind w:leftChars="0" w:left="360" w:right="315"/>
        <w:rPr>
          <w:sz w:val="24"/>
          <w:szCs w:val="24"/>
        </w:rPr>
      </w:pPr>
    </w:p>
    <w:tbl>
      <w:tblPr>
        <w:tblW w:w="0" w:type="auto"/>
        <w:jc w:val="center"/>
        <w:tblLook w:val="01E0" w:firstRow="1" w:lastRow="1" w:firstColumn="1" w:lastColumn="1" w:noHBand="0" w:noVBand="0"/>
      </w:tblPr>
      <w:tblGrid>
        <w:gridCol w:w="1247"/>
        <w:gridCol w:w="530"/>
        <w:gridCol w:w="531"/>
        <w:gridCol w:w="531"/>
        <w:gridCol w:w="531"/>
        <w:gridCol w:w="531"/>
        <w:gridCol w:w="4882"/>
      </w:tblGrid>
      <w:tr w:rsidR="007A5E4D" w:rsidRPr="005F69ED" w14:paraId="3F8267E3" w14:textId="77777777">
        <w:trPr>
          <w:jc w:val="center"/>
        </w:trPr>
        <w:tc>
          <w:tcPr>
            <w:tcW w:w="1247" w:type="dxa"/>
            <w:vAlign w:val="center"/>
          </w:tcPr>
          <w:p w14:paraId="1DB3D660"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1</w:t>
            </w:r>
          </w:p>
        </w:tc>
        <w:tc>
          <w:tcPr>
            <w:tcW w:w="530" w:type="dxa"/>
          </w:tcPr>
          <w:p w14:paraId="1733E54A" w14:textId="5E84119D"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12000" behindDoc="0" locked="0" layoutInCell="1" allowOverlap="1" wp14:anchorId="55E46822" wp14:editId="469BB538">
                      <wp:simplePos x="0" y="0"/>
                      <wp:positionH relativeFrom="column">
                        <wp:posOffset>26670</wp:posOffset>
                      </wp:positionH>
                      <wp:positionV relativeFrom="paragraph">
                        <wp:posOffset>196850</wp:posOffset>
                      </wp:positionV>
                      <wp:extent cx="379730" cy="0"/>
                      <wp:effectExtent l="0" t="0" r="0" b="0"/>
                      <wp:wrapNone/>
                      <wp:docPr id="1110696383" name="Line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00712" id="Line 1259"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15.5pt" to="3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">
                      <v:stroke startarrow="block" endarrow="block"/>
                    </v:line>
                  </w:pict>
                </mc:Fallback>
              </mc:AlternateContent>
            </w:r>
            <w:r w:rsidR="007A5E4D" w:rsidRPr="005F69ED">
              <w:t>5 |</w:t>
            </w:r>
          </w:p>
        </w:tc>
        <w:tc>
          <w:tcPr>
            <w:tcW w:w="531" w:type="dxa"/>
          </w:tcPr>
          <w:p w14:paraId="3CEFF524" w14:textId="77777777" w:rsidR="007A5E4D" w:rsidRPr="005F69ED" w:rsidRDefault="007A5E4D" w:rsidP="007A5E4D">
            <w:pPr>
              <w:pStyle w:val="Body01"/>
              <w:snapToGrid w:val="0"/>
              <w:ind w:leftChars="0" w:left="0" w:rightChars="0" w:right="0"/>
              <w:jc w:val="center"/>
            </w:pPr>
            <w:r w:rsidRPr="005F69ED">
              <w:t>4</w:t>
            </w:r>
          </w:p>
        </w:tc>
        <w:tc>
          <w:tcPr>
            <w:tcW w:w="531" w:type="dxa"/>
          </w:tcPr>
          <w:p w14:paraId="5C9C34D4" w14:textId="77777777" w:rsidR="007A5E4D" w:rsidRPr="005F69ED" w:rsidRDefault="007A5E4D" w:rsidP="007A5E4D">
            <w:pPr>
              <w:pStyle w:val="Body01"/>
              <w:snapToGrid w:val="0"/>
              <w:ind w:leftChars="0" w:left="0" w:rightChars="0" w:right="0"/>
              <w:jc w:val="center"/>
            </w:pPr>
            <w:r w:rsidRPr="005F69ED">
              <w:t>3</w:t>
            </w:r>
          </w:p>
        </w:tc>
        <w:tc>
          <w:tcPr>
            <w:tcW w:w="531" w:type="dxa"/>
          </w:tcPr>
          <w:p w14:paraId="6FA37F2E" w14:textId="77777777" w:rsidR="007A5E4D" w:rsidRPr="005F69ED" w:rsidRDefault="007A5E4D" w:rsidP="007A5E4D">
            <w:pPr>
              <w:pStyle w:val="Body01"/>
              <w:snapToGrid w:val="0"/>
              <w:ind w:leftChars="0" w:left="0" w:rightChars="0" w:right="0"/>
              <w:jc w:val="center"/>
            </w:pPr>
            <w:r w:rsidRPr="005F69ED">
              <w:t>2</w:t>
            </w:r>
          </w:p>
        </w:tc>
        <w:tc>
          <w:tcPr>
            <w:tcW w:w="531" w:type="dxa"/>
          </w:tcPr>
          <w:p w14:paraId="6E530391"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82" w:type="dxa"/>
            <w:vAlign w:val="center"/>
          </w:tcPr>
          <w:p w14:paraId="01BCB542"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Vì 4 là giá trị nhỏ nhất, nó được chèn vào vị trí thích hợp (trước 5)</w:t>
            </w:r>
          </w:p>
        </w:tc>
      </w:tr>
      <w:tr w:rsidR="007A5E4D" w:rsidRPr="005F69ED" w14:paraId="648AC6B8" w14:textId="77777777">
        <w:trPr>
          <w:jc w:val="center"/>
        </w:trPr>
        <w:tc>
          <w:tcPr>
            <w:tcW w:w="1247" w:type="dxa"/>
            <w:vAlign w:val="center"/>
          </w:tcPr>
          <w:p w14:paraId="08D8512D"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2</w:t>
            </w:r>
          </w:p>
        </w:tc>
        <w:tc>
          <w:tcPr>
            <w:tcW w:w="530" w:type="dxa"/>
          </w:tcPr>
          <w:p w14:paraId="6DAEF06E" w14:textId="1F3CE462"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10976" behindDoc="0" locked="0" layoutInCell="1" allowOverlap="1" wp14:anchorId="367BB1A6" wp14:editId="5A76EBB2">
                      <wp:simplePos x="0" y="0"/>
                      <wp:positionH relativeFrom="column">
                        <wp:posOffset>26670</wp:posOffset>
                      </wp:positionH>
                      <wp:positionV relativeFrom="paragraph">
                        <wp:posOffset>177165</wp:posOffset>
                      </wp:positionV>
                      <wp:extent cx="745490" cy="0"/>
                      <wp:effectExtent l="0" t="0" r="0" b="0"/>
                      <wp:wrapNone/>
                      <wp:docPr id="1192758638" name="Line 1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222E75" id="Line 1258"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13.95pt" to="60.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">
                      <v:stroke startarrow="block" endarrow="block"/>
                    </v:line>
                  </w:pict>
                </mc:Fallback>
              </mc:AlternateContent>
            </w:r>
            <w:r w:rsidR="007A5E4D" w:rsidRPr="005F69ED">
              <w:t>4</w:t>
            </w:r>
          </w:p>
        </w:tc>
        <w:tc>
          <w:tcPr>
            <w:tcW w:w="531" w:type="dxa"/>
          </w:tcPr>
          <w:p w14:paraId="6B4A97EE" w14:textId="77777777" w:rsidR="007A5E4D" w:rsidRPr="005F69ED" w:rsidRDefault="007A5E4D" w:rsidP="007A5E4D">
            <w:pPr>
              <w:pStyle w:val="Body01"/>
              <w:snapToGrid w:val="0"/>
              <w:ind w:leftChars="0" w:left="0" w:rightChars="0" w:right="0"/>
              <w:jc w:val="center"/>
            </w:pPr>
            <w:r w:rsidRPr="005F69ED">
              <w:t>5 |</w:t>
            </w:r>
          </w:p>
        </w:tc>
        <w:tc>
          <w:tcPr>
            <w:tcW w:w="531" w:type="dxa"/>
          </w:tcPr>
          <w:p w14:paraId="27B37BED" w14:textId="77777777" w:rsidR="007A5E4D" w:rsidRPr="005F69ED" w:rsidRDefault="007A5E4D" w:rsidP="007A5E4D">
            <w:pPr>
              <w:pStyle w:val="Body01"/>
              <w:snapToGrid w:val="0"/>
              <w:ind w:leftChars="0" w:left="0" w:rightChars="0" w:right="0"/>
              <w:jc w:val="center"/>
            </w:pPr>
            <w:r w:rsidRPr="005F69ED">
              <w:t>3</w:t>
            </w:r>
          </w:p>
        </w:tc>
        <w:tc>
          <w:tcPr>
            <w:tcW w:w="531" w:type="dxa"/>
          </w:tcPr>
          <w:p w14:paraId="2BA5ED52" w14:textId="77777777" w:rsidR="007A5E4D" w:rsidRPr="005F69ED" w:rsidRDefault="007A5E4D" w:rsidP="007A5E4D">
            <w:pPr>
              <w:pStyle w:val="Body01"/>
              <w:snapToGrid w:val="0"/>
              <w:ind w:leftChars="0" w:left="0" w:rightChars="0" w:right="0"/>
              <w:jc w:val="center"/>
            </w:pPr>
            <w:r w:rsidRPr="005F69ED">
              <w:t>2</w:t>
            </w:r>
          </w:p>
        </w:tc>
        <w:tc>
          <w:tcPr>
            <w:tcW w:w="531" w:type="dxa"/>
          </w:tcPr>
          <w:p w14:paraId="178E1B70"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82" w:type="dxa"/>
            <w:vAlign w:val="center"/>
          </w:tcPr>
          <w:p w14:paraId="41BF5774"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Vì 3 là giá trị nhỏ nhất, nó được chèn vào vị trí thích hợp (trước 4)</w:t>
            </w:r>
          </w:p>
        </w:tc>
      </w:tr>
      <w:tr w:rsidR="007A5E4D" w:rsidRPr="005F69ED" w14:paraId="50DC968E" w14:textId="77777777">
        <w:trPr>
          <w:jc w:val="center"/>
        </w:trPr>
        <w:tc>
          <w:tcPr>
            <w:tcW w:w="1247" w:type="dxa"/>
          </w:tcPr>
          <w:p w14:paraId="3AF668EB"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3</w:t>
            </w:r>
          </w:p>
        </w:tc>
        <w:tc>
          <w:tcPr>
            <w:tcW w:w="530" w:type="dxa"/>
          </w:tcPr>
          <w:p w14:paraId="1A23E4AD" w14:textId="019CD507"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9952" behindDoc="0" locked="0" layoutInCell="1" allowOverlap="1" wp14:anchorId="425B0A37" wp14:editId="0658395A">
                      <wp:simplePos x="0" y="0"/>
                      <wp:positionH relativeFrom="column">
                        <wp:posOffset>44450</wp:posOffset>
                      </wp:positionH>
                      <wp:positionV relativeFrom="paragraph">
                        <wp:posOffset>182880</wp:posOffset>
                      </wp:positionV>
                      <wp:extent cx="1050290" cy="0"/>
                      <wp:effectExtent l="0" t="0" r="0" b="0"/>
                      <wp:wrapNone/>
                      <wp:docPr id="2064013500" name="Line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029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557C02" id="Line 1257"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4.4pt" to="86.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">
                      <v:stroke startarrow="block" endarrow="block"/>
                    </v:line>
                  </w:pict>
                </mc:Fallback>
              </mc:AlternateContent>
            </w:r>
            <w:r w:rsidR="007A5E4D" w:rsidRPr="005F69ED">
              <w:t>3</w:t>
            </w:r>
          </w:p>
        </w:tc>
        <w:tc>
          <w:tcPr>
            <w:tcW w:w="531" w:type="dxa"/>
          </w:tcPr>
          <w:p w14:paraId="6E088A80" w14:textId="77777777" w:rsidR="007A5E4D" w:rsidRPr="005F69ED" w:rsidRDefault="007A5E4D" w:rsidP="007A5E4D">
            <w:pPr>
              <w:pStyle w:val="Body01"/>
              <w:snapToGrid w:val="0"/>
              <w:ind w:leftChars="0" w:left="0" w:rightChars="0" w:right="0"/>
              <w:jc w:val="center"/>
            </w:pPr>
            <w:r w:rsidRPr="005F69ED">
              <w:t>4</w:t>
            </w:r>
          </w:p>
        </w:tc>
        <w:tc>
          <w:tcPr>
            <w:tcW w:w="531" w:type="dxa"/>
          </w:tcPr>
          <w:p w14:paraId="58B63F8B" w14:textId="77777777" w:rsidR="007A5E4D" w:rsidRPr="005F69ED" w:rsidRDefault="007A5E4D" w:rsidP="007A5E4D">
            <w:pPr>
              <w:pStyle w:val="Body01"/>
              <w:snapToGrid w:val="0"/>
              <w:ind w:leftChars="0" w:left="0" w:rightChars="0" w:right="0"/>
              <w:jc w:val="center"/>
            </w:pPr>
            <w:r w:rsidRPr="005F69ED">
              <w:t>5 |</w:t>
            </w:r>
          </w:p>
        </w:tc>
        <w:tc>
          <w:tcPr>
            <w:tcW w:w="531" w:type="dxa"/>
          </w:tcPr>
          <w:p w14:paraId="62B098D3" w14:textId="77777777" w:rsidR="007A5E4D" w:rsidRPr="005F69ED" w:rsidRDefault="007A5E4D" w:rsidP="007A5E4D">
            <w:pPr>
              <w:pStyle w:val="Body01"/>
              <w:snapToGrid w:val="0"/>
              <w:ind w:leftChars="0" w:left="0" w:rightChars="0" w:right="0"/>
              <w:jc w:val="center"/>
            </w:pPr>
            <w:r w:rsidRPr="005F69ED">
              <w:t>2</w:t>
            </w:r>
          </w:p>
        </w:tc>
        <w:tc>
          <w:tcPr>
            <w:tcW w:w="531" w:type="dxa"/>
          </w:tcPr>
          <w:p w14:paraId="2BE3D4FC"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82" w:type="dxa"/>
            <w:vAlign w:val="center"/>
          </w:tcPr>
          <w:p w14:paraId="5E6E8476"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Vì 2 là giá trị nhỏ nhất, nó được chèn vào vị trí thích hợp (trước 3)</w:t>
            </w:r>
          </w:p>
        </w:tc>
      </w:tr>
      <w:tr w:rsidR="007A5E4D" w:rsidRPr="005F69ED" w14:paraId="6D125A3F" w14:textId="77777777">
        <w:trPr>
          <w:jc w:val="center"/>
        </w:trPr>
        <w:tc>
          <w:tcPr>
            <w:tcW w:w="1247" w:type="dxa"/>
            <w:vAlign w:val="center"/>
          </w:tcPr>
          <w:p w14:paraId="3988B0CF"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4</w:t>
            </w:r>
          </w:p>
        </w:tc>
        <w:tc>
          <w:tcPr>
            <w:tcW w:w="530" w:type="dxa"/>
          </w:tcPr>
          <w:p w14:paraId="4BF3CC44" w14:textId="2D933E99" w:rsidR="007A5E4D" w:rsidRPr="005F69ED" w:rsidRDefault="003812B7" w:rsidP="007A5E4D">
            <w:pPr>
              <w:pStyle w:val="Body01"/>
              <w:snapToGrid w:val="0"/>
              <w:ind w:leftChars="0" w:left="0" w:rightChars="0" w:right="0"/>
              <w:jc w:val="center"/>
            </w:pPr>
            <w:r w:rsidRPr="005F69ED">
              <w:rPr>
                <w:noProof/>
              </w:rPr>
              <mc:AlternateContent>
                <mc:Choice Requires="wps">
                  <w:drawing>
                    <wp:anchor distT="0" distB="0" distL="114300" distR="114300" simplePos="0" relativeHeight="251708928" behindDoc="0" locked="0" layoutInCell="1" allowOverlap="1" wp14:anchorId="39A3C2D0" wp14:editId="58FE4468">
                      <wp:simplePos x="0" y="0"/>
                      <wp:positionH relativeFrom="column">
                        <wp:posOffset>45720</wp:posOffset>
                      </wp:positionH>
                      <wp:positionV relativeFrom="paragraph">
                        <wp:posOffset>180975</wp:posOffset>
                      </wp:positionV>
                      <wp:extent cx="1395730" cy="635"/>
                      <wp:effectExtent l="0" t="0" r="0" b="0"/>
                      <wp:wrapNone/>
                      <wp:docPr id="306602593" name="Line 1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5730" cy="635"/>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1895AC" id="Line 1256" o:spid="_x0000_s1026" style="position:absolute;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25pt" to="11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">
                      <v:stroke startarrow="block" endarrow="block"/>
                    </v:line>
                  </w:pict>
                </mc:Fallback>
              </mc:AlternateContent>
            </w:r>
            <w:r w:rsidR="007A5E4D" w:rsidRPr="005F69ED">
              <w:t>2</w:t>
            </w:r>
          </w:p>
        </w:tc>
        <w:tc>
          <w:tcPr>
            <w:tcW w:w="531" w:type="dxa"/>
          </w:tcPr>
          <w:p w14:paraId="62F02917" w14:textId="77777777" w:rsidR="007A5E4D" w:rsidRPr="005F69ED" w:rsidRDefault="007A5E4D" w:rsidP="007A5E4D">
            <w:pPr>
              <w:pStyle w:val="Body01"/>
              <w:snapToGrid w:val="0"/>
              <w:ind w:leftChars="0" w:left="0" w:rightChars="0" w:right="0"/>
              <w:jc w:val="center"/>
            </w:pPr>
            <w:r w:rsidRPr="005F69ED">
              <w:t>3</w:t>
            </w:r>
          </w:p>
        </w:tc>
        <w:tc>
          <w:tcPr>
            <w:tcW w:w="531" w:type="dxa"/>
          </w:tcPr>
          <w:p w14:paraId="32652FC6" w14:textId="77777777" w:rsidR="007A5E4D" w:rsidRPr="005F69ED" w:rsidRDefault="007A5E4D" w:rsidP="007A5E4D">
            <w:pPr>
              <w:pStyle w:val="Body01"/>
              <w:snapToGrid w:val="0"/>
              <w:ind w:leftChars="0" w:left="0" w:rightChars="0" w:right="0"/>
              <w:jc w:val="center"/>
            </w:pPr>
            <w:r w:rsidRPr="005F69ED">
              <w:t>4</w:t>
            </w:r>
          </w:p>
        </w:tc>
        <w:tc>
          <w:tcPr>
            <w:tcW w:w="531" w:type="dxa"/>
          </w:tcPr>
          <w:p w14:paraId="6EE67F4A" w14:textId="77777777" w:rsidR="007A5E4D" w:rsidRPr="005F69ED" w:rsidRDefault="007A5E4D" w:rsidP="007A5E4D">
            <w:pPr>
              <w:pStyle w:val="Body01"/>
              <w:snapToGrid w:val="0"/>
              <w:ind w:leftChars="0" w:left="0" w:rightChars="0" w:right="0"/>
              <w:jc w:val="center"/>
            </w:pPr>
            <w:r w:rsidRPr="005F69ED">
              <w:t>5 |</w:t>
            </w:r>
          </w:p>
        </w:tc>
        <w:tc>
          <w:tcPr>
            <w:tcW w:w="531" w:type="dxa"/>
          </w:tcPr>
          <w:p w14:paraId="1BAE3B36"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882" w:type="dxa"/>
            <w:vAlign w:val="center"/>
          </w:tcPr>
          <w:p w14:paraId="06224DE1"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Vì 1 là giá trị nhỏ nhất, nó được chèn vào vị trí thích hợp (trước 2)</w:t>
            </w:r>
          </w:p>
        </w:tc>
      </w:tr>
      <w:tr w:rsidR="007A5E4D" w:rsidRPr="005F69ED" w14:paraId="2680D2F7" w14:textId="77777777">
        <w:trPr>
          <w:jc w:val="center"/>
        </w:trPr>
        <w:tc>
          <w:tcPr>
            <w:tcW w:w="1247" w:type="dxa"/>
            <w:vAlign w:val="center"/>
          </w:tcPr>
          <w:p w14:paraId="741D14DA" w14:textId="77777777" w:rsidR="007A5E4D" w:rsidRPr="005F69ED" w:rsidRDefault="007A5E4D" w:rsidP="007A5E4D">
            <w:pPr>
              <w:pStyle w:val="Body01"/>
              <w:snapToGrid w:val="0"/>
              <w:ind w:leftChars="0" w:left="0" w:rightChars="0" w:right="0"/>
              <w:jc w:val="center"/>
              <w:rPr>
                <w:sz w:val="21"/>
                <w:szCs w:val="21"/>
              </w:rPr>
            </w:pPr>
          </w:p>
        </w:tc>
        <w:tc>
          <w:tcPr>
            <w:tcW w:w="530" w:type="dxa"/>
            <w:vAlign w:val="center"/>
          </w:tcPr>
          <w:p w14:paraId="1AB5D3AD" w14:textId="77777777" w:rsidR="007A5E4D" w:rsidRPr="005F69ED" w:rsidRDefault="007A5E4D" w:rsidP="007A5E4D">
            <w:pPr>
              <w:pStyle w:val="Body01"/>
              <w:snapToGrid w:val="0"/>
              <w:ind w:leftChars="0" w:left="0" w:rightChars="0" w:right="0"/>
              <w:jc w:val="center"/>
            </w:pPr>
            <w:r w:rsidRPr="005F69ED">
              <w:t>1</w:t>
            </w:r>
          </w:p>
        </w:tc>
        <w:tc>
          <w:tcPr>
            <w:tcW w:w="531" w:type="dxa"/>
            <w:vAlign w:val="center"/>
          </w:tcPr>
          <w:p w14:paraId="4C865DA7" w14:textId="77777777" w:rsidR="007A5E4D" w:rsidRPr="005F69ED" w:rsidRDefault="007A5E4D" w:rsidP="007A5E4D">
            <w:pPr>
              <w:pStyle w:val="Body01"/>
              <w:snapToGrid w:val="0"/>
              <w:ind w:leftChars="0" w:left="0" w:rightChars="0" w:right="0"/>
              <w:jc w:val="center"/>
            </w:pPr>
            <w:r w:rsidRPr="005F69ED">
              <w:t>2</w:t>
            </w:r>
          </w:p>
        </w:tc>
        <w:tc>
          <w:tcPr>
            <w:tcW w:w="531" w:type="dxa"/>
            <w:vAlign w:val="center"/>
          </w:tcPr>
          <w:p w14:paraId="59C3A649" w14:textId="77777777" w:rsidR="007A5E4D" w:rsidRPr="005F69ED" w:rsidRDefault="007A5E4D" w:rsidP="007A5E4D">
            <w:pPr>
              <w:pStyle w:val="Body01"/>
              <w:snapToGrid w:val="0"/>
              <w:ind w:leftChars="0" w:left="0" w:rightChars="0" w:right="0"/>
              <w:jc w:val="center"/>
            </w:pPr>
            <w:r w:rsidRPr="005F69ED">
              <w:t>3</w:t>
            </w:r>
          </w:p>
        </w:tc>
        <w:tc>
          <w:tcPr>
            <w:tcW w:w="531" w:type="dxa"/>
            <w:vAlign w:val="center"/>
          </w:tcPr>
          <w:p w14:paraId="41CF1776" w14:textId="77777777" w:rsidR="007A5E4D" w:rsidRPr="005F69ED" w:rsidRDefault="007A5E4D" w:rsidP="007A5E4D">
            <w:pPr>
              <w:pStyle w:val="Body01"/>
              <w:snapToGrid w:val="0"/>
              <w:ind w:leftChars="0" w:left="0" w:rightChars="0" w:right="0"/>
              <w:jc w:val="center"/>
            </w:pPr>
            <w:r w:rsidRPr="005F69ED">
              <w:t>4</w:t>
            </w:r>
          </w:p>
        </w:tc>
        <w:tc>
          <w:tcPr>
            <w:tcW w:w="531" w:type="dxa"/>
            <w:vAlign w:val="center"/>
          </w:tcPr>
          <w:p w14:paraId="40C3D4A5"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882" w:type="dxa"/>
            <w:vAlign w:val="center"/>
          </w:tcPr>
          <w:p w14:paraId="33C1A26C"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 xml:space="preserve">Sẵp xếp xong </w:t>
            </w:r>
          </w:p>
        </w:tc>
      </w:tr>
    </w:tbl>
    <w:p w14:paraId="372A1D61" w14:textId="77777777" w:rsidR="007A5E4D" w:rsidRPr="005F69ED" w:rsidRDefault="007A5E4D" w:rsidP="001C4C1C">
      <w:pPr>
        <w:pStyle w:val="Body01"/>
        <w:ind w:leftChars="0" w:left="360" w:right="315"/>
        <w:rPr>
          <w:sz w:val="24"/>
          <w:szCs w:val="24"/>
        </w:rPr>
      </w:pPr>
    </w:p>
    <w:p w14:paraId="65B5EF4C" w14:textId="77777777" w:rsidR="007A5E4D" w:rsidRPr="005F69ED" w:rsidRDefault="007A5E4D" w:rsidP="007A5E4D">
      <w:pPr>
        <w:pStyle w:val="Heading5"/>
        <w:rPr>
          <w:rFonts w:ascii="Times New Roman" w:hAnsi="Times New Roman"/>
        </w:rPr>
      </w:pPr>
      <w:r w:rsidRPr="005F69ED">
        <w:rPr>
          <w:rFonts w:ascii="Times New Roman" w:hAnsi="Times New Roman"/>
        </w:rPr>
        <w:t>Sắp xếp nhanh</w:t>
      </w:r>
    </w:p>
    <w:p w14:paraId="0FAA2761" w14:textId="77777777" w:rsidR="007A5E4D" w:rsidRPr="005F69ED" w:rsidRDefault="007A5E4D" w:rsidP="001C4C1C">
      <w:pPr>
        <w:pStyle w:val="Body01"/>
        <w:ind w:leftChars="0" w:left="360" w:right="315"/>
      </w:pPr>
      <w:r w:rsidRPr="005F69ED">
        <w:t>Sắp xếp nhanh lựa chọn 1 giá trị ngẫu nhiên từ mảng và sử dụng nó như 1 chốt, các phần tử được chia thành 2 nhóm, nhóm đầu tiên chứa tất cả các phần tử nhỏ hơn chốt và nhóm thứ hai chứa tất cả các phần tử lớn hơn chốt (giá trị bằng có thể đặt ở 1 trong 2 nhóm). Tiếp theo, thủ tục tương tự được lặp đi lặp lại cho mỗi nhóm. Nó tiếp tục cho đến khi chỉ còn duy nhất 1 phần tử trong mỗi nhóm. Kết quả mảng đã được sắp xếp</w:t>
      </w:r>
      <w:r w:rsidRPr="005F69ED">
        <w:rPr>
          <w:rStyle w:val="FootnoteReference"/>
        </w:rPr>
        <w:footnoteReference w:id="60"/>
      </w:r>
    </w:p>
    <w:p w14:paraId="0DB575E1" w14:textId="77777777" w:rsidR="007A5E4D" w:rsidRPr="005F69ED" w:rsidRDefault="007A5E4D" w:rsidP="001C4C1C">
      <w:pPr>
        <w:pStyle w:val="Body01"/>
        <w:ind w:leftChars="0" w:left="360" w:right="315"/>
      </w:pPr>
    </w:p>
    <w:p w14:paraId="0577F0B7" w14:textId="77777777" w:rsidR="007A5E4D" w:rsidRPr="005F69ED" w:rsidRDefault="007A5E4D" w:rsidP="001C4C1C">
      <w:pPr>
        <w:pStyle w:val="Body01"/>
        <w:ind w:leftChars="0" w:left="360" w:right="315"/>
      </w:pPr>
      <w:r w:rsidRPr="005F69ED">
        <w:t>Dưới đây là 1 ví dụ của sắp xếp theo thứ tự tăng dần. Các giá trị gạch chân là chốt. Đường “|” xác định ranh giới của khối.</w:t>
      </w:r>
    </w:p>
    <w:p w14:paraId="655A43E4" w14:textId="77777777" w:rsidR="007A5E4D" w:rsidRPr="005F69ED" w:rsidRDefault="007A5E4D" w:rsidP="001C4C1C">
      <w:pPr>
        <w:pStyle w:val="Body01"/>
        <w:ind w:leftChars="0" w:left="360" w:right="315"/>
      </w:pPr>
    </w:p>
    <w:tbl>
      <w:tblPr>
        <w:tblW w:w="0" w:type="auto"/>
        <w:jc w:val="center"/>
        <w:tblLayout w:type="fixed"/>
        <w:tblLook w:val="01E0" w:firstRow="1" w:lastRow="1" w:firstColumn="1" w:lastColumn="1" w:noHBand="0" w:noVBand="0"/>
      </w:tblPr>
      <w:tblGrid>
        <w:gridCol w:w="1240"/>
        <w:gridCol w:w="443"/>
        <w:gridCol w:w="443"/>
        <w:gridCol w:w="444"/>
        <w:gridCol w:w="443"/>
        <w:gridCol w:w="443"/>
        <w:gridCol w:w="444"/>
        <w:gridCol w:w="4869"/>
      </w:tblGrid>
      <w:tr w:rsidR="007A5E4D" w:rsidRPr="005F69ED" w14:paraId="35088EF8" w14:textId="77777777">
        <w:trPr>
          <w:jc w:val="center"/>
        </w:trPr>
        <w:tc>
          <w:tcPr>
            <w:tcW w:w="1240" w:type="dxa"/>
            <w:vAlign w:val="center"/>
          </w:tcPr>
          <w:p w14:paraId="52EB707F"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1</w:t>
            </w:r>
          </w:p>
        </w:tc>
        <w:tc>
          <w:tcPr>
            <w:tcW w:w="443" w:type="dxa"/>
            <w:vAlign w:val="center"/>
          </w:tcPr>
          <w:p w14:paraId="2D479CD8" w14:textId="77777777" w:rsidR="007A5E4D" w:rsidRPr="005F69ED" w:rsidRDefault="007A5E4D" w:rsidP="007A5E4D">
            <w:pPr>
              <w:pStyle w:val="Body01"/>
              <w:snapToGrid w:val="0"/>
              <w:ind w:leftChars="0" w:left="0" w:rightChars="0" w:right="0"/>
              <w:jc w:val="center"/>
            </w:pPr>
            <w:r w:rsidRPr="005F69ED">
              <w:t>2</w:t>
            </w:r>
          </w:p>
        </w:tc>
        <w:tc>
          <w:tcPr>
            <w:tcW w:w="443" w:type="dxa"/>
            <w:vAlign w:val="center"/>
          </w:tcPr>
          <w:p w14:paraId="2F58C2BE" w14:textId="77777777" w:rsidR="007A5E4D" w:rsidRPr="005F69ED" w:rsidRDefault="007A5E4D" w:rsidP="007A5E4D">
            <w:pPr>
              <w:pStyle w:val="Body01"/>
              <w:snapToGrid w:val="0"/>
              <w:ind w:leftChars="0" w:left="0" w:rightChars="0" w:right="0"/>
              <w:jc w:val="center"/>
            </w:pPr>
            <w:r w:rsidRPr="005F69ED">
              <w:t>5</w:t>
            </w:r>
          </w:p>
        </w:tc>
        <w:tc>
          <w:tcPr>
            <w:tcW w:w="444" w:type="dxa"/>
            <w:vAlign w:val="center"/>
          </w:tcPr>
          <w:p w14:paraId="7B33B64E" w14:textId="77777777" w:rsidR="007A5E4D" w:rsidRPr="005F69ED" w:rsidRDefault="007A5E4D" w:rsidP="007A5E4D">
            <w:pPr>
              <w:pStyle w:val="Body01"/>
              <w:snapToGrid w:val="0"/>
              <w:ind w:leftChars="0" w:left="0" w:rightChars="0" w:right="0"/>
              <w:jc w:val="center"/>
            </w:pPr>
            <w:r w:rsidRPr="005F69ED">
              <w:t>6</w:t>
            </w:r>
          </w:p>
        </w:tc>
        <w:tc>
          <w:tcPr>
            <w:tcW w:w="443" w:type="dxa"/>
            <w:vAlign w:val="center"/>
          </w:tcPr>
          <w:p w14:paraId="09E5D2E3" w14:textId="77777777" w:rsidR="007A5E4D" w:rsidRPr="005F69ED" w:rsidRDefault="007A5E4D" w:rsidP="007A5E4D">
            <w:pPr>
              <w:pStyle w:val="Body01"/>
              <w:snapToGrid w:val="0"/>
              <w:ind w:leftChars="0" w:left="0" w:rightChars="0" w:right="0"/>
              <w:jc w:val="center"/>
            </w:pPr>
            <w:r w:rsidRPr="005F69ED">
              <w:t>4</w:t>
            </w:r>
          </w:p>
        </w:tc>
        <w:tc>
          <w:tcPr>
            <w:tcW w:w="443" w:type="dxa"/>
            <w:vAlign w:val="center"/>
          </w:tcPr>
          <w:p w14:paraId="50D80E61"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444" w:type="dxa"/>
            <w:vAlign w:val="center"/>
          </w:tcPr>
          <w:p w14:paraId="0BAC76C2"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u w:val="single"/>
              </w:rPr>
              <w:t>3</w:t>
            </w:r>
            <w:r w:rsidRPr="005F69ED">
              <w:rPr>
                <w:rFonts w:ascii="Times New Roman" w:hAnsi="Times New Roman"/>
                <w:sz w:val="22"/>
                <w:szCs w:val="22"/>
              </w:rPr>
              <w:t>:</w:t>
            </w:r>
          </w:p>
        </w:tc>
        <w:tc>
          <w:tcPr>
            <w:tcW w:w="4869" w:type="dxa"/>
          </w:tcPr>
          <w:p w14:paraId="7254A9F2"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Chia thành 2 khối</w:t>
            </w:r>
          </w:p>
        </w:tc>
      </w:tr>
      <w:tr w:rsidR="007A5E4D" w:rsidRPr="005F69ED" w14:paraId="4EA3A1DF" w14:textId="77777777">
        <w:trPr>
          <w:jc w:val="center"/>
        </w:trPr>
        <w:tc>
          <w:tcPr>
            <w:tcW w:w="1240" w:type="dxa"/>
            <w:vAlign w:val="center"/>
          </w:tcPr>
          <w:p w14:paraId="246182DB"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2</w:t>
            </w:r>
          </w:p>
        </w:tc>
        <w:tc>
          <w:tcPr>
            <w:tcW w:w="443" w:type="dxa"/>
          </w:tcPr>
          <w:p w14:paraId="4BE5DF54" w14:textId="77777777" w:rsidR="007A5E4D" w:rsidRPr="005F69ED" w:rsidRDefault="007A5E4D" w:rsidP="007A5E4D">
            <w:pPr>
              <w:pStyle w:val="Body01"/>
              <w:snapToGrid w:val="0"/>
              <w:ind w:leftChars="0" w:left="0" w:rightChars="0" w:right="0"/>
              <w:jc w:val="center"/>
            </w:pPr>
            <w:r w:rsidRPr="005F69ED">
              <w:t>2</w:t>
            </w:r>
          </w:p>
        </w:tc>
        <w:tc>
          <w:tcPr>
            <w:tcW w:w="443" w:type="dxa"/>
          </w:tcPr>
          <w:p w14:paraId="4CB57634" w14:textId="77777777" w:rsidR="007A5E4D" w:rsidRPr="005F69ED" w:rsidRDefault="007A5E4D" w:rsidP="007A5E4D">
            <w:pPr>
              <w:pStyle w:val="Body01"/>
              <w:snapToGrid w:val="0"/>
              <w:ind w:leftChars="0" w:left="0" w:rightChars="0" w:right="0"/>
              <w:jc w:val="center"/>
            </w:pPr>
            <w:r w:rsidRPr="005F69ED">
              <w:t>1</w:t>
            </w:r>
          </w:p>
        </w:tc>
        <w:tc>
          <w:tcPr>
            <w:tcW w:w="444" w:type="dxa"/>
          </w:tcPr>
          <w:p w14:paraId="688476D0" w14:textId="77777777" w:rsidR="007A5E4D" w:rsidRPr="005F69ED" w:rsidRDefault="007A5E4D" w:rsidP="007A5E4D">
            <w:pPr>
              <w:pStyle w:val="Body01"/>
              <w:snapToGrid w:val="0"/>
              <w:ind w:leftChars="0" w:left="0" w:rightChars="0" w:right="0"/>
              <w:jc w:val="center"/>
            </w:pPr>
            <w:r w:rsidRPr="005F69ED">
              <w:rPr>
                <w:u w:val="single"/>
              </w:rPr>
              <w:t>3</w:t>
            </w:r>
            <w:r w:rsidRPr="005F69ED">
              <w:t xml:space="preserve"> |</w:t>
            </w:r>
          </w:p>
        </w:tc>
        <w:tc>
          <w:tcPr>
            <w:tcW w:w="443" w:type="dxa"/>
          </w:tcPr>
          <w:p w14:paraId="3CCF062B" w14:textId="77777777" w:rsidR="007A5E4D" w:rsidRPr="005F69ED" w:rsidRDefault="007A5E4D" w:rsidP="007A5E4D">
            <w:pPr>
              <w:pStyle w:val="Body01"/>
              <w:snapToGrid w:val="0"/>
              <w:ind w:leftChars="0" w:left="0" w:rightChars="0" w:right="0"/>
              <w:jc w:val="center"/>
            </w:pPr>
            <w:r w:rsidRPr="005F69ED">
              <w:t>5</w:t>
            </w:r>
          </w:p>
        </w:tc>
        <w:tc>
          <w:tcPr>
            <w:tcW w:w="443" w:type="dxa"/>
          </w:tcPr>
          <w:p w14:paraId="6D2C7C15"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6</w:t>
            </w:r>
          </w:p>
        </w:tc>
        <w:tc>
          <w:tcPr>
            <w:tcW w:w="444" w:type="dxa"/>
          </w:tcPr>
          <w:p w14:paraId="5EA11103"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u w:val="single"/>
              </w:rPr>
              <w:t>4</w:t>
            </w:r>
            <w:r w:rsidRPr="005F69ED">
              <w:rPr>
                <w:rFonts w:ascii="Times New Roman" w:hAnsi="Times New Roman"/>
                <w:sz w:val="22"/>
                <w:szCs w:val="22"/>
              </w:rPr>
              <w:t>:</w:t>
            </w:r>
          </w:p>
        </w:tc>
        <w:tc>
          <w:tcPr>
            <w:tcW w:w="4869" w:type="dxa"/>
          </w:tcPr>
          <w:p w14:paraId="641682C5"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Chia mỗi khối làm 2</w:t>
            </w:r>
          </w:p>
        </w:tc>
      </w:tr>
      <w:tr w:rsidR="007A5E4D" w:rsidRPr="005F69ED" w14:paraId="5BFE6D39" w14:textId="77777777">
        <w:trPr>
          <w:jc w:val="center"/>
        </w:trPr>
        <w:tc>
          <w:tcPr>
            <w:tcW w:w="1240" w:type="dxa"/>
            <w:vAlign w:val="center"/>
          </w:tcPr>
          <w:p w14:paraId="7685CDD6"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3</w:t>
            </w:r>
          </w:p>
        </w:tc>
        <w:tc>
          <w:tcPr>
            <w:tcW w:w="443" w:type="dxa"/>
          </w:tcPr>
          <w:p w14:paraId="0636852E" w14:textId="77777777" w:rsidR="007A5E4D" w:rsidRPr="005F69ED" w:rsidRDefault="007A5E4D" w:rsidP="007A5E4D">
            <w:pPr>
              <w:pStyle w:val="Body01"/>
              <w:snapToGrid w:val="0"/>
              <w:ind w:leftChars="0" w:left="0" w:rightChars="0" w:right="0"/>
              <w:jc w:val="center"/>
            </w:pPr>
            <w:r w:rsidRPr="005F69ED">
              <w:t>1</w:t>
            </w:r>
          </w:p>
        </w:tc>
        <w:tc>
          <w:tcPr>
            <w:tcW w:w="443" w:type="dxa"/>
          </w:tcPr>
          <w:p w14:paraId="749FE1B1" w14:textId="77777777" w:rsidR="007A5E4D" w:rsidRPr="005F69ED" w:rsidRDefault="007A5E4D" w:rsidP="007A5E4D">
            <w:pPr>
              <w:pStyle w:val="Body01"/>
              <w:snapToGrid w:val="0"/>
              <w:ind w:leftChars="0" w:left="0" w:rightChars="0" w:right="0"/>
              <w:jc w:val="center"/>
            </w:pPr>
            <w:r w:rsidRPr="005F69ED">
              <w:rPr>
                <w:u w:val="single"/>
              </w:rPr>
              <w:t>2</w:t>
            </w:r>
            <w:r w:rsidRPr="005F69ED">
              <w:t xml:space="preserve"> |</w:t>
            </w:r>
          </w:p>
        </w:tc>
        <w:tc>
          <w:tcPr>
            <w:tcW w:w="444" w:type="dxa"/>
          </w:tcPr>
          <w:p w14:paraId="34A2350B" w14:textId="77777777" w:rsidR="007A5E4D" w:rsidRPr="005F69ED" w:rsidRDefault="007A5E4D" w:rsidP="007A5E4D">
            <w:pPr>
              <w:pStyle w:val="Body01"/>
              <w:snapToGrid w:val="0"/>
              <w:ind w:leftChars="0" w:left="0" w:rightChars="0" w:right="0"/>
              <w:jc w:val="center"/>
            </w:pPr>
            <w:r w:rsidRPr="005F69ED">
              <w:t>3 |</w:t>
            </w:r>
          </w:p>
        </w:tc>
        <w:tc>
          <w:tcPr>
            <w:tcW w:w="443" w:type="dxa"/>
          </w:tcPr>
          <w:p w14:paraId="4DD9B6A5" w14:textId="77777777" w:rsidR="007A5E4D" w:rsidRPr="005F69ED" w:rsidRDefault="007A5E4D" w:rsidP="007A5E4D">
            <w:pPr>
              <w:pStyle w:val="Body01"/>
              <w:snapToGrid w:val="0"/>
              <w:ind w:leftChars="0" w:left="0" w:rightChars="0" w:right="0"/>
              <w:jc w:val="center"/>
            </w:pPr>
            <w:r w:rsidRPr="005F69ED">
              <w:t>4 |</w:t>
            </w:r>
          </w:p>
        </w:tc>
        <w:tc>
          <w:tcPr>
            <w:tcW w:w="443" w:type="dxa"/>
          </w:tcPr>
          <w:p w14:paraId="3440B501"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444" w:type="dxa"/>
          </w:tcPr>
          <w:p w14:paraId="316CB1C5"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u w:val="single"/>
              </w:rPr>
              <w:t>6</w:t>
            </w:r>
            <w:r w:rsidRPr="005F69ED">
              <w:rPr>
                <w:rFonts w:ascii="Times New Roman" w:hAnsi="Times New Roman"/>
                <w:sz w:val="22"/>
                <w:szCs w:val="22"/>
              </w:rPr>
              <w:t>:</w:t>
            </w:r>
          </w:p>
        </w:tc>
        <w:tc>
          <w:tcPr>
            <w:tcW w:w="4869" w:type="dxa"/>
          </w:tcPr>
          <w:p w14:paraId="31EC9434"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Chia mỗi khối làm 2 (trừ các nhóm chỉ có 1 phần tử)</w:t>
            </w:r>
          </w:p>
        </w:tc>
      </w:tr>
      <w:tr w:rsidR="007A5E4D" w:rsidRPr="005F69ED" w14:paraId="2C99D667" w14:textId="77777777">
        <w:trPr>
          <w:jc w:val="center"/>
        </w:trPr>
        <w:tc>
          <w:tcPr>
            <w:tcW w:w="1240" w:type="dxa"/>
            <w:vAlign w:val="center"/>
          </w:tcPr>
          <w:p w14:paraId="4AB117D8" w14:textId="77777777" w:rsidR="007A5E4D" w:rsidRPr="005F69ED" w:rsidRDefault="00D84306" w:rsidP="007A5E4D">
            <w:pPr>
              <w:pStyle w:val="Body01"/>
              <w:snapToGrid w:val="0"/>
              <w:ind w:leftChars="0" w:left="0" w:rightChars="0" w:right="0"/>
              <w:jc w:val="right"/>
              <w:rPr>
                <w:sz w:val="20"/>
                <w:szCs w:val="20"/>
              </w:rPr>
            </w:pPr>
            <w:r w:rsidRPr="005F69ED">
              <w:rPr>
                <w:sz w:val="20"/>
                <w:szCs w:val="20"/>
              </w:rPr>
              <w:t>Lần 4</w:t>
            </w:r>
          </w:p>
        </w:tc>
        <w:tc>
          <w:tcPr>
            <w:tcW w:w="443" w:type="dxa"/>
          </w:tcPr>
          <w:p w14:paraId="06ECA824" w14:textId="77777777" w:rsidR="007A5E4D" w:rsidRPr="005F69ED" w:rsidRDefault="007A5E4D" w:rsidP="007A5E4D">
            <w:pPr>
              <w:pStyle w:val="Body01"/>
              <w:snapToGrid w:val="0"/>
              <w:ind w:leftChars="0" w:left="0" w:rightChars="0" w:right="0"/>
              <w:jc w:val="center"/>
            </w:pPr>
            <w:r w:rsidRPr="005F69ED">
              <w:t>1 |</w:t>
            </w:r>
          </w:p>
        </w:tc>
        <w:tc>
          <w:tcPr>
            <w:tcW w:w="443" w:type="dxa"/>
          </w:tcPr>
          <w:p w14:paraId="3FFB2B6B" w14:textId="77777777" w:rsidR="007A5E4D" w:rsidRPr="005F69ED" w:rsidRDefault="007A5E4D" w:rsidP="007A5E4D">
            <w:pPr>
              <w:pStyle w:val="Body01"/>
              <w:snapToGrid w:val="0"/>
              <w:ind w:leftChars="0" w:left="0" w:rightChars="0" w:right="0"/>
              <w:jc w:val="center"/>
            </w:pPr>
            <w:r w:rsidRPr="005F69ED">
              <w:t>2 |</w:t>
            </w:r>
          </w:p>
        </w:tc>
        <w:tc>
          <w:tcPr>
            <w:tcW w:w="444" w:type="dxa"/>
          </w:tcPr>
          <w:p w14:paraId="21BD8682" w14:textId="77777777" w:rsidR="007A5E4D" w:rsidRPr="005F69ED" w:rsidRDefault="007A5E4D" w:rsidP="007A5E4D">
            <w:pPr>
              <w:pStyle w:val="Body01"/>
              <w:snapToGrid w:val="0"/>
              <w:ind w:leftChars="0" w:left="0" w:rightChars="0" w:right="0"/>
              <w:jc w:val="center"/>
            </w:pPr>
            <w:r w:rsidRPr="005F69ED">
              <w:t>3 |</w:t>
            </w:r>
          </w:p>
        </w:tc>
        <w:tc>
          <w:tcPr>
            <w:tcW w:w="443" w:type="dxa"/>
          </w:tcPr>
          <w:p w14:paraId="7EDDEC82" w14:textId="77777777" w:rsidR="007A5E4D" w:rsidRPr="005F69ED" w:rsidRDefault="007A5E4D" w:rsidP="007A5E4D">
            <w:pPr>
              <w:pStyle w:val="Body01"/>
              <w:snapToGrid w:val="0"/>
              <w:ind w:leftChars="0" w:left="0" w:rightChars="0" w:right="0"/>
              <w:jc w:val="center"/>
            </w:pPr>
            <w:r w:rsidRPr="005F69ED">
              <w:t>4 |</w:t>
            </w:r>
          </w:p>
        </w:tc>
        <w:tc>
          <w:tcPr>
            <w:tcW w:w="443" w:type="dxa"/>
          </w:tcPr>
          <w:p w14:paraId="22C73BC7"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 |</w:t>
            </w:r>
          </w:p>
        </w:tc>
        <w:tc>
          <w:tcPr>
            <w:tcW w:w="444" w:type="dxa"/>
          </w:tcPr>
          <w:p w14:paraId="504D0135"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6:</w:t>
            </w:r>
          </w:p>
        </w:tc>
        <w:tc>
          <w:tcPr>
            <w:tcW w:w="4869" w:type="dxa"/>
          </w:tcPr>
          <w:p w14:paraId="353425C5" w14:textId="77777777" w:rsidR="007A5E4D" w:rsidRPr="005F69ED" w:rsidRDefault="007A5E4D" w:rsidP="007A5E4D">
            <w:pPr>
              <w:snapToGrid w:val="0"/>
              <w:rPr>
                <w:rFonts w:ascii="Times New Roman" w:hAnsi="Times New Roman"/>
                <w:szCs w:val="21"/>
              </w:rPr>
            </w:pPr>
            <w:r w:rsidRPr="005F69ED">
              <w:rPr>
                <w:rFonts w:ascii="Times New Roman" w:hAnsi="Times New Roman"/>
                <w:szCs w:val="21"/>
              </w:rPr>
              <w:t>Sắp xếp xong</w:t>
            </w:r>
          </w:p>
        </w:tc>
      </w:tr>
    </w:tbl>
    <w:p w14:paraId="24C2ED1C" w14:textId="77777777" w:rsidR="007A5E4D" w:rsidRPr="005F69ED" w:rsidRDefault="007A5E4D" w:rsidP="007A5E4D">
      <w:pPr>
        <w:rPr>
          <w:rFonts w:ascii="Times New Roman" w:hAnsi="Times New Roman"/>
        </w:rPr>
      </w:pPr>
    </w:p>
    <w:p w14:paraId="650F0DC8" w14:textId="77777777" w:rsidR="007A5E4D" w:rsidRPr="005F69ED" w:rsidRDefault="007A5E4D" w:rsidP="007A5E4D">
      <w:pPr>
        <w:pStyle w:val="Heading5"/>
        <w:rPr>
          <w:rFonts w:ascii="Times New Roman" w:hAnsi="Times New Roman"/>
        </w:rPr>
      </w:pPr>
      <w:r w:rsidRPr="005F69ED">
        <w:rPr>
          <w:rFonts w:ascii="Times New Roman" w:eastAsia="MS Mincho" w:hAnsi="Times New Roman"/>
          <w:b w:val="0"/>
          <w:sz w:val="21"/>
          <w:szCs w:val="24"/>
        </w:rPr>
        <w:br w:type="page"/>
      </w:r>
      <w:r w:rsidRPr="005F69ED">
        <w:rPr>
          <w:rFonts w:ascii="Times New Roman" w:hAnsi="Times New Roman"/>
        </w:rPr>
        <w:lastRenderedPageBreak/>
        <w:t xml:space="preserve">Sắp xếp trộn </w:t>
      </w:r>
    </w:p>
    <w:p w14:paraId="0D909DDB" w14:textId="77777777" w:rsidR="007A5E4D" w:rsidRPr="005F69ED" w:rsidRDefault="007A5E4D" w:rsidP="001C4C1C">
      <w:pPr>
        <w:pStyle w:val="Body01"/>
        <w:ind w:leftChars="0" w:left="360" w:right="315"/>
      </w:pPr>
      <w:r w:rsidRPr="005F69ED">
        <w:t>Trong phương pháp sắp xếp trọn, 2 hoặc nhiều mảng, mỗi mảng đều đã được sắp xếp, được trộn với nhau thành 1 mảng đã sắp xếp. Trong sắp xếp trộn, phép chia được lặp lại đến khi mỗi nhóm chỉ có duy nhất 1 phần tử. Khi mỗi nhóm chỉ có duy nhất 1 phần tử, các phần tử được trộn vào nhau tuần tự</w:t>
      </w:r>
      <w:r w:rsidRPr="005F69ED">
        <w:rPr>
          <w:rStyle w:val="FootnoteReference"/>
        </w:rPr>
        <w:footnoteReference w:id="61"/>
      </w:r>
      <w:r w:rsidRPr="005F69ED">
        <w:t xml:space="preserve">. </w:t>
      </w:r>
    </w:p>
    <w:p w14:paraId="00049921" w14:textId="77777777" w:rsidR="007A5E4D" w:rsidRPr="005F69ED" w:rsidRDefault="007A5E4D" w:rsidP="001C4C1C">
      <w:pPr>
        <w:pStyle w:val="Body01"/>
        <w:ind w:leftChars="0" w:left="360" w:right="315"/>
      </w:pPr>
      <w:r w:rsidRPr="005F69ED">
        <w:t>Dưới đây là 1 ví dụ sắp xếp theo thứ tự tăng dần</w:t>
      </w:r>
    </w:p>
    <w:p w14:paraId="4B732DCD" w14:textId="776BD62B" w:rsidR="007A5E4D" w:rsidRPr="005F69ED" w:rsidRDefault="003812B7" w:rsidP="001C4C1C">
      <w:pPr>
        <w:pStyle w:val="Body01"/>
        <w:ind w:leftChars="0" w:left="360" w:right="315"/>
      </w:pPr>
      <w:r w:rsidRPr="005F69ED">
        <w:rPr>
          <w:noProof/>
        </w:rPr>
        <mc:AlternateContent>
          <mc:Choice Requires="wpg">
            <w:drawing>
              <wp:anchor distT="0" distB="0" distL="114300" distR="114300" simplePos="0" relativeHeight="251750912" behindDoc="0" locked="0" layoutInCell="1" allowOverlap="1" wp14:anchorId="5A756F71" wp14:editId="6AA28241">
                <wp:simplePos x="0" y="0"/>
                <wp:positionH relativeFrom="column">
                  <wp:posOffset>535940</wp:posOffset>
                </wp:positionH>
                <wp:positionV relativeFrom="paragraph">
                  <wp:posOffset>111760</wp:posOffset>
                </wp:positionV>
                <wp:extent cx="4643120" cy="1970405"/>
                <wp:effectExtent l="0" t="0" r="0" b="0"/>
                <wp:wrapNone/>
                <wp:docPr id="472736487" name="Group 1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3120" cy="1970405"/>
                          <a:chOff x="2372" y="4049"/>
                          <a:chExt cx="7312" cy="3103"/>
                        </a:xfrm>
                      </wpg:grpSpPr>
                      <wps:wsp>
                        <wps:cNvPr id="872004068" name="Text Box 1303"/>
                        <wps:cNvSpPr txBox="1">
                          <a:spLocks noChangeArrowheads="1"/>
                        </wps:cNvSpPr>
                        <wps:spPr bwMode="auto">
                          <a:xfrm>
                            <a:off x="2372" y="4049"/>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56B445" w14:textId="77777777" w:rsidR="001C4C1C" w:rsidRPr="004B7892" w:rsidRDefault="001C4C1C" w:rsidP="007A5E4D">
                              <w:pPr>
                                <w:rPr>
                                  <w:rFonts w:ascii="Arial" w:hAnsi="Arial" w:cs="Arial"/>
                                </w:rPr>
                              </w:pPr>
                              <w:r>
                                <w:rPr>
                                  <w:rFonts w:ascii="Arial" w:hAnsi="Arial" w:cs="Arial"/>
                                </w:rPr>
                                <w:t>Lần 1</w:t>
                              </w:r>
                            </w:p>
                          </w:txbxContent>
                        </wps:txbx>
                        <wps:bodyPr rot="0" vert="horz" wrap="square" lIns="74295" tIns="8890" rIns="74295" bIns="8890" anchor="t" anchorCtr="0" upright="1">
                          <a:noAutofit/>
                        </wps:bodyPr>
                      </wps:wsp>
                      <wps:wsp>
                        <wps:cNvPr id="1879401857" name="Text Box 1304"/>
                        <wps:cNvSpPr txBox="1">
                          <a:spLocks noChangeArrowheads="1"/>
                        </wps:cNvSpPr>
                        <wps:spPr bwMode="auto">
                          <a:xfrm>
                            <a:off x="8184" y="4655"/>
                            <a:ext cx="1140" cy="3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7D3EF1" w14:textId="77777777" w:rsidR="001C4C1C" w:rsidRPr="003A1D44" w:rsidRDefault="001C4C1C" w:rsidP="007A5E4D">
                              <w:pPr>
                                <w:rPr>
                                  <w:rFonts w:ascii="Arial" w:hAnsi="Arial" w:cs="Arial"/>
                                </w:rPr>
                              </w:pPr>
                              <w:r>
                                <w:rPr>
                                  <w:rFonts w:ascii="Arial" w:hAnsi="Arial" w:cs="Arial"/>
                                </w:rPr>
                                <w:t>Chia</w:t>
                              </w:r>
                            </w:p>
                            <w:p w14:paraId="58E4724D" w14:textId="77777777" w:rsidR="001C4C1C" w:rsidRPr="00C03368" w:rsidRDefault="001C4C1C" w:rsidP="007A5E4D"/>
                          </w:txbxContent>
                        </wps:txbx>
                        <wps:bodyPr rot="0" vert="horz" wrap="square" lIns="74295" tIns="8890" rIns="74295" bIns="8890" anchor="t" anchorCtr="0" upright="1">
                          <a:noAutofit/>
                        </wps:bodyPr>
                      </wps:wsp>
                      <wps:wsp>
                        <wps:cNvPr id="2123564036" name="Text Box 1305"/>
                        <wps:cNvSpPr txBox="1">
                          <a:spLocks noChangeArrowheads="1"/>
                        </wps:cNvSpPr>
                        <wps:spPr bwMode="auto">
                          <a:xfrm>
                            <a:off x="8184" y="5181"/>
                            <a:ext cx="1125" cy="3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B49C93" w14:textId="77777777" w:rsidR="001C4C1C" w:rsidRPr="003A1D44" w:rsidRDefault="001C4C1C" w:rsidP="007A5E4D">
                              <w:pPr>
                                <w:rPr>
                                  <w:rFonts w:ascii="Arial" w:hAnsi="Arial" w:cs="Arial"/>
                                </w:rPr>
                              </w:pPr>
                              <w:r>
                                <w:rPr>
                                  <w:rFonts w:ascii="Arial" w:hAnsi="Arial" w:cs="Arial"/>
                                </w:rPr>
                                <w:t>Chia</w:t>
                              </w:r>
                            </w:p>
                            <w:p w14:paraId="35E7708B" w14:textId="77777777" w:rsidR="001C4C1C" w:rsidRPr="00C03368" w:rsidRDefault="001C4C1C" w:rsidP="007A5E4D"/>
                          </w:txbxContent>
                        </wps:txbx>
                        <wps:bodyPr rot="0" vert="horz" wrap="square" lIns="74295" tIns="8890" rIns="74295" bIns="8890" anchor="t" anchorCtr="0" upright="1">
                          <a:noAutofit/>
                        </wps:bodyPr>
                      </wps:wsp>
                      <wps:wsp>
                        <wps:cNvPr id="981034366" name="Text Box 1306"/>
                        <wps:cNvSpPr txBox="1">
                          <a:spLocks noChangeArrowheads="1"/>
                        </wps:cNvSpPr>
                        <wps:spPr bwMode="auto">
                          <a:xfrm>
                            <a:off x="8184" y="6127"/>
                            <a:ext cx="150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D2CC6E" w14:textId="77777777" w:rsidR="001C4C1C" w:rsidRPr="003A1D44" w:rsidRDefault="001C4C1C" w:rsidP="007A5E4D">
                              <w:pPr>
                                <w:rPr>
                                  <w:rFonts w:ascii="Arial" w:hAnsi="Arial" w:cs="Arial"/>
                                </w:rPr>
                              </w:pPr>
                              <w:r>
                                <w:rPr>
                                  <w:rFonts w:ascii="Arial" w:hAnsi="Arial" w:cs="Arial"/>
                                </w:rPr>
                                <w:t>Trộn</w:t>
                              </w:r>
                            </w:p>
                            <w:p w14:paraId="2CF97027" w14:textId="77777777" w:rsidR="001C4C1C" w:rsidRPr="00C03368" w:rsidRDefault="001C4C1C" w:rsidP="007A5E4D"/>
                          </w:txbxContent>
                        </wps:txbx>
                        <wps:bodyPr rot="0" vert="horz" wrap="square" lIns="74295" tIns="8890" rIns="74295" bIns="8890" anchor="t" anchorCtr="0" upright="1">
                          <a:noAutofit/>
                        </wps:bodyPr>
                      </wps:wsp>
                      <wps:wsp>
                        <wps:cNvPr id="590219936" name="Text Box 1307"/>
                        <wps:cNvSpPr txBox="1">
                          <a:spLocks noChangeArrowheads="1"/>
                        </wps:cNvSpPr>
                        <wps:spPr bwMode="auto">
                          <a:xfrm>
                            <a:off x="8184" y="5609"/>
                            <a:ext cx="150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99263D" w14:textId="77777777" w:rsidR="001C4C1C" w:rsidRPr="003A1D44" w:rsidRDefault="001C4C1C" w:rsidP="007A5E4D">
                              <w:pPr>
                                <w:rPr>
                                  <w:rFonts w:ascii="Arial" w:hAnsi="Arial" w:cs="Arial"/>
                                </w:rPr>
                              </w:pPr>
                              <w:r>
                                <w:rPr>
                                  <w:rFonts w:ascii="Arial" w:hAnsi="Arial" w:cs="Arial"/>
                                </w:rPr>
                                <w:t>Trộn</w:t>
                              </w:r>
                            </w:p>
                          </w:txbxContent>
                        </wps:txbx>
                        <wps:bodyPr rot="0" vert="horz" wrap="square" lIns="74295" tIns="8890" rIns="74295" bIns="8890" anchor="t" anchorCtr="0" upright="1">
                          <a:noAutofit/>
                        </wps:bodyPr>
                      </wps:wsp>
                      <wps:wsp>
                        <wps:cNvPr id="480059457" name="Text Box 1308"/>
                        <wps:cNvSpPr txBox="1">
                          <a:spLocks noChangeArrowheads="1"/>
                        </wps:cNvSpPr>
                        <wps:spPr bwMode="auto">
                          <a:xfrm>
                            <a:off x="8184" y="6673"/>
                            <a:ext cx="150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140FD0" w14:textId="77777777" w:rsidR="001C4C1C" w:rsidRPr="003A1D44" w:rsidRDefault="001C4C1C" w:rsidP="007A5E4D">
                              <w:pPr>
                                <w:rPr>
                                  <w:rFonts w:ascii="Arial" w:hAnsi="Arial" w:cs="Arial"/>
                                </w:rPr>
                              </w:pPr>
                              <w:r>
                                <w:rPr>
                                  <w:rFonts w:ascii="Arial" w:hAnsi="Arial" w:cs="Arial"/>
                                </w:rPr>
                                <w:t>Trộn</w:t>
                              </w:r>
                            </w:p>
                            <w:p w14:paraId="4BAF85BD" w14:textId="77777777" w:rsidR="001C4C1C" w:rsidRPr="00C03368" w:rsidRDefault="001C4C1C" w:rsidP="007A5E4D"/>
                          </w:txbxContent>
                        </wps:txbx>
                        <wps:bodyPr rot="0" vert="horz" wrap="square" lIns="74295" tIns="8890" rIns="74295" bIns="8890" anchor="t" anchorCtr="0" upright="1">
                          <a:noAutofit/>
                        </wps:bodyPr>
                      </wps:wsp>
                      <wps:wsp>
                        <wps:cNvPr id="773085378" name="Text Box 1309"/>
                        <wps:cNvSpPr txBox="1">
                          <a:spLocks noChangeArrowheads="1"/>
                        </wps:cNvSpPr>
                        <wps:spPr bwMode="auto">
                          <a:xfrm>
                            <a:off x="2372" y="4476"/>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FA127" w14:textId="77777777" w:rsidR="001C4C1C" w:rsidRPr="00B749A6" w:rsidRDefault="001C4C1C" w:rsidP="007A5E4D">
                              <w:pPr>
                                <w:rPr>
                                  <w:rFonts w:ascii="Arial" w:hAnsi="Arial" w:cs="Arial"/>
                                </w:rPr>
                              </w:pPr>
                              <w:r>
                                <w:rPr>
                                  <w:rFonts w:ascii="Arial" w:hAnsi="Arial" w:cs="Arial"/>
                                </w:rPr>
                                <w:t>Lần 2</w:t>
                              </w:r>
                            </w:p>
                          </w:txbxContent>
                        </wps:txbx>
                        <wps:bodyPr rot="0" vert="horz" wrap="square" lIns="74295" tIns="8890" rIns="74295" bIns="8890" anchor="t" anchorCtr="0" upright="1">
                          <a:noAutofit/>
                        </wps:bodyPr>
                      </wps:wsp>
                      <wps:wsp>
                        <wps:cNvPr id="1284675293" name="Text Box 1310"/>
                        <wps:cNvSpPr txBox="1">
                          <a:spLocks noChangeArrowheads="1"/>
                        </wps:cNvSpPr>
                        <wps:spPr bwMode="auto">
                          <a:xfrm>
                            <a:off x="2372" y="4910"/>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891BAD" w14:textId="77777777" w:rsidR="001C4C1C" w:rsidRPr="00B749A6" w:rsidRDefault="001C4C1C" w:rsidP="007A5E4D">
                              <w:pPr>
                                <w:rPr>
                                  <w:rFonts w:ascii="Arial" w:hAnsi="Arial" w:cs="Arial"/>
                                </w:rPr>
                              </w:pPr>
                              <w:r>
                                <w:rPr>
                                  <w:rFonts w:ascii="Arial" w:hAnsi="Arial" w:cs="Arial"/>
                                </w:rPr>
                                <w:t>Lần 3</w:t>
                              </w:r>
                            </w:p>
                          </w:txbxContent>
                        </wps:txbx>
                        <wps:bodyPr rot="0" vert="horz" wrap="square" lIns="74295" tIns="8890" rIns="74295" bIns="8890" anchor="t" anchorCtr="0" upright="1">
                          <a:noAutofit/>
                        </wps:bodyPr>
                      </wps:wsp>
                      <wps:wsp>
                        <wps:cNvPr id="556640449" name="Text Box 1311"/>
                        <wps:cNvSpPr txBox="1">
                          <a:spLocks noChangeArrowheads="1"/>
                        </wps:cNvSpPr>
                        <wps:spPr bwMode="auto">
                          <a:xfrm>
                            <a:off x="2372" y="5390"/>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2058B5" w14:textId="77777777" w:rsidR="001C4C1C" w:rsidRPr="004B7892" w:rsidRDefault="001C4C1C" w:rsidP="007A5E4D">
                              <w:pPr>
                                <w:rPr>
                                  <w:rFonts w:ascii="Arial" w:hAnsi="Arial" w:cs="Arial"/>
                                </w:rPr>
                              </w:pPr>
                              <w:r>
                                <w:rPr>
                                  <w:rFonts w:ascii="Arial" w:hAnsi="Arial" w:cs="Arial"/>
                                </w:rPr>
                                <w:t>Lần 4</w:t>
                              </w:r>
                            </w:p>
                            <w:p w14:paraId="13F7D353" w14:textId="77777777" w:rsidR="001C4C1C" w:rsidRPr="004B7892" w:rsidRDefault="001C4C1C" w:rsidP="007A5E4D">
                              <w:pPr>
                                <w:rPr>
                                  <w:rFonts w:ascii="Arial" w:hAnsi="Arial" w:cs="Arial"/>
                                </w:rPr>
                              </w:pPr>
                            </w:p>
                          </w:txbxContent>
                        </wps:txbx>
                        <wps:bodyPr rot="0" vert="horz" wrap="square" lIns="74295" tIns="8890" rIns="74295" bIns="8890" anchor="t" anchorCtr="0" upright="1">
                          <a:noAutofit/>
                        </wps:bodyPr>
                      </wps:wsp>
                      <wps:wsp>
                        <wps:cNvPr id="642290248" name="Text Box 1312"/>
                        <wps:cNvSpPr txBox="1">
                          <a:spLocks noChangeArrowheads="1"/>
                        </wps:cNvSpPr>
                        <wps:spPr bwMode="auto">
                          <a:xfrm>
                            <a:off x="2372" y="5800"/>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275964" w14:textId="77777777" w:rsidR="001C4C1C" w:rsidRPr="00B749A6" w:rsidRDefault="001C4C1C" w:rsidP="007A5E4D">
                              <w:pPr>
                                <w:rPr>
                                  <w:rFonts w:ascii="Arial" w:hAnsi="Arial" w:cs="Arial"/>
                                </w:rPr>
                              </w:pPr>
                              <w:r>
                                <w:rPr>
                                  <w:rFonts w:ascii="Arial" w:hAnsi="Arial" w:cs="Arial"/>
                                </w:rPr>
                                <w:t>Lần 5</w:t>
                              </w:r>
                            </w:p>
                          </w:txbxContent>
                        </wps:txbx>
                        <wps:bodyPr rot="0" vert="horz" wrap="square" lIns="74295" tIns="8890" rIns="74295" bIns="8890" anchor="t" anchorCtr="0" upright="1">
                          <a:noAutofit/>
                        </wps:bodyPr>
                      </wps:wsp>
                      <wps:wsp>
                        <wps:cNvPr id="1257122443" name="Text Box 1313"/>
                        <wps:cNvSpPr txBox="1">
                          <a:spLocks noChangeArrowheads="1"/>
                        </wps:cNvSpPr>
                        <wps:spPr bwMode="auto">
                          <a:xfrm>
                            <a:off x="2372" y="6270"/>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20D2B7" w14:textId="77777777" w:rsidR="001C4C1C" w:rsidRPr="004B7892" w:rsidRDefault="001C4C1C" w:rsidP="007A5E4D">
                              <w:pPr>
                                <w:rPr>
                                  <w:rFonts w:ascii="Arial" w:hAnsi="Arial" w:cs="Arial"/>
                                </w:rPr>
                              </w:pPr>
                              <w:r>
                                <w:rPr>
                                  <w:rFonts w:ascii="Arial" w:hAnsi="Arial" w:cs="Arial"/>
                                </w:rPr>
                                <w:t>Lần 6</w:t>
                              </w:r>
                            </w:p>
                          </w:txbxContent>
                        </wps:txbx>
                        <wps:bodyPr rot="0" vert="horz" wrap="square" lIns="74295" tIns="8890" rIns="74295" bIns="8890" anchor="t" anchorCtr="0" upright="1">
                          <a:noAutofit/>
                        </wps:bodyPr>
                      </wps:wsp>
                      <wps:wsp>
                        <wps:cNvPr id="1220980008" name="Text Box 1314"/>
                        <wps:cNvSpPr txBox="1">
                          <a:spLocks noChangeArrowheads="1"/>
                        </wps:cNvSpPr>
                        <wps:spPr bwMode="auto">
                          <a:xfrm>
                            <a:off x="2372" y="6806"/>
                            <a:ext cx="1480" cy="3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90C1A2" w14:textId="77777777" w:rsidR="001C4C1C" w:rsidRPr="004B7892" w:rsidRDefault="001C4C1C" w:rsidP="007A5E4D">
                              <w:pPr>
                                <w:rPr>
                                  <w:rFonts w:ascii="Arial" w:hAnsi="Arial" w:cs="Arial"/>
                                </w:rPr>
                              </w:pPr>
                              <w:r>
                                <w:rPr>
                                  <w:rFonts w:ascii="Arial" w:hAnsi="Arial" w:cs="Arial"/>
                                </w:rPr>
                                <w:t>Lần 7</w:t>
                              </w:r>
                            </w:p>
                          </w:txbxContent>
                        </wps:txbx>
                        <wps:bodyPr rot="0" vert="horz" wrap="square" lIns="74295" tIns="8890" rIns="74295" bIns="8890" anchor="t" anchorCtr="0" upright="1">
                          <a:noAutofit/>
                        </wps:bodyPr>
                      </wps:wsp>
                      <pic:pic xmlns:pic="http://schemas.openxmlformats.org/drawingml/2006/picture">
                        <pic:nvPicPr>
                          <pic:cNvPr id="1554633101" name="Picture 131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3688" y="4066"/>
                            <a:ext cx="4530" cy="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96755892" name="Line 1316"/>
                        <wps:cNvCnPr>
                          <a:cxnSpLocks noChangeShapeType="1"/>
                        </wps:cNvCnPr>
                        <wps:spPr bwMode="auto">
                          <a:xfrm flipH="1">
                            <a:off x="3962" y="4277"/>
                            <a:ext cx="380" cy="26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7099843" name="Line 1317"/>
                        <wps:cNvCnPr>
                          <a:cxnSpLocks noChangeShapeType="1"/>
                        </wps:cNvCnPr>
                        <wps:spPr bwMode="auto">
                          <a:xfrm flipH="1">
                            <a:off x="5562" y="4277"/>
                            <a:ext cx="380" cy="26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9003420" name="Line 1318"/>
                        <wps:cNvCnPr>
                          <a:cxnSpLocks noChangeShapeType="1"/>
                        </wps:cNvCnPr>
                        <wps:spPr bwMode="auto">
                          <a:xfrm flipH="1">
                            <a:off x="3772" y="4747"/>
                            <a:ext cx="20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6211013" name="Line 1319"/>
                        <wps:cNvCnPr>
                          <a:cxnSpLocks noChangeShapeType="1"/>
                        </wps:cNvCnPr>
                        <wps:spPr bwMode="auto">
                          <a:xfrm flipH="1">
                            <a:off x="4552" y="4747"/>
                            <a:ext cx="20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199485" name="Line 1320"/>
                        <wps:cNvCnPr>
                          <a:cxnSpLocks noChangeShapeType="1"/>
                        </wps:cNvCnPr>
                        <wps:spPr bwMode="auto">
                          <a:xfrm flipH="1">
                            <a:off x="370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1008161" name="Line 1321"/>
                        <wps:cNvCnPr>
                          <a:cxnSpLocks noChangeShapeType="1"/>
                        </wps:cNvCnPr>
                        <wps:spPr bwMode="auto">
                          <a:xfrm flipH="1">
                            <a:off x="412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8774139" name="Line 1322"/>
                        <wps:cNvCnPr>
                          <a:cxnSpLocks noChangeShapeType="1"/>
                        </wps:cNvCnPr>
                        <wps:spPr bwMode="auto">
                          <a:xfrm flipH="1">
                            <a:off x="4864"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2315981" name="Line 1323"/>
                        <wps:cNvCnPr>
                          <a:cxnSpLocks noChangeShapeType="1"/>
                        </wps:cNvCnPr>
                        <wps:spPr bwMode="auto">
                          <a:xfrm flipH="1">
                            <a:off x="526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849912" name="Line 1324"/>
                        <wps:cNvCnPr>
                          <a:cxnSpLocks noChangeShapeType="1"/>
                        </wps:cNvCnPr>
                        <wps:spPr bwMode="auto">
                          <a:xfrm flipH="1">
                            <a:off x="6142" y="4747"/>
                            <a:ext cx="20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528165" name="Line 1325"/>
                        <wps:cNvCnPr>
                          <a:cxnSpLocks noChangeShapeType="1"/>
                        </wps:cNvCnPr>
                        <wps:spPr bwMode="auto">
                          <a:xfrm flipH="1">
                            <a:off x="6922" y="4747"/>
                            <a:ext cx="20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737029" name="Line 1326"/>
                        <wps:cNvCnPr>
                          <a:cxnSpLocks noChangeShapeType="1"/>
                        </wps:cNvCnPr>
                        <wps:spPr bwMode="auto">
                          <a:xfrm flipH="1">
                            <a:off x="607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6770407" name="Line 1327"/>
                        <wps:cNvCnPr>
                          <a:cxnSpLocks noChangeShapeType="1"/>
                        </wps:cNvCnPr>
                        <wps:spPr bwMode="auto">
                          <a:xfrm flipH="1">
                            <a:off x="649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7216646" name="Line 1328"/>
                        <wps:cNvCnPr>
                          <a:cxnSpLocks noChangeShapeType="1"/>
                        </wps:cNvCnPr>
                        <wps:spPr bwMode="auto">
                          <a:xfrm flipH="1">
                            <a:off x="721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5036207" name="Line 1329"/>
                        <wps:cNvCnPr>
                          <a:cxnSpLocks noChangeShapeType="1"/>
                        </wps:cNvCnPr>
                        <wps:spPr bwMode="auto">
                          <a:xfrm flipH="1">
                            <a:off x="7632" y="5207"/>
                            <a:ext cx="6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612401" name="Line 1330"/>
                        <wps:cNvCnPr>
                          <a:cxnSpLocks noChangeShapeType="1"/>
                        </wps:cNvCnPr>
                        <wps:spPr bwMode="auto">
                          <a:xfrm>
                            <a:off x="4202" y="5225"/>
                            <a:ext cx="2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722949" name="Line 1331"/>
                        <wps:cNvCnPr>
                          <a:cxnSpLocks noChangeShapeType="1"/>
                        </wps:cNvCnPr>
                        <wps:spPr bwMode="auto">
                          <a:xfrm>
                            <a:off x="4582" y="5225"/>
                            <a:ext cx="2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6031252" name="Line 1332"/>
                        <wps:cNvCnPr>
                          <a:cxnSpLocks noChangeShapeType="1"/>
                        </wps:cNvCnPr>
                        <wps:spPr bwMode="auto">
                          <a:xfrm>
                            <a:off x="6552" y="5225"/>
                            <a:ext cx="2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152904" name="Line 1333"/>
                        <wps:cNvCnPr>
                          <a:cxnSpLocks noChangeShapeType="1"/>
                        </wps:cNvCnPr>
                        <wps:spPr bwMode="auto">
                          <a:xfrm>
                            <a:off x="6932" y="5225"/>
                            <a:ext cx="2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1831463" name="Line 1334"/>
                        <wps:cNvCnPr>
                          <a:cxnSpLocks noChangeShapeType="1"/>
                        </wps:cNvCnPr>
                        <wps:spPr bwMode="auto">
                          <a:xfrm>
                            <a:off x="5732" y="5225"/>
                            <a:ext cx="11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6556495" name="Line 1335"/>
                        <wps:cNvCnPr>
                          <a:cxnSpLocks noChangeShapeType="1"/>
                        </wps:cNvCnPr>
                        <wps:spPr bwMode="auto">
                          <a:xfrm>
                            <a:off x="5342" y="5225"/>
                            <a:ext cx="11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7036347" name="Line 1336"/>
                        <wps:cNvCnPr>
                          <a:cxnSpLocks noChangeShapeType="1"/>
                        </wps:cNvCnPr>
                        <wps:spPr bwMode="auto">
                          <a:xfrm>
                            <a:off x="8102" y="5225"/>
                            <a:ext cx="11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2051479" name="Line 1337"/>
                        <wps:cNvCnPr>
                          <a:cxnSpLocks noChangeShapeType="1"/>
                        </wps:cNvCnPr>
                        <wps:spPr bwMode="auto">
                          <a:xfrm>
                            <a:off x="7712" y="5225"/>
                            <a:ext cx="110" cy="23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2751803" name="Line 1338"/>
                        <wps:cNvCnPr>
                          <a:cxnSpLocks noChangeShapeType="1"/>
                        </wps:cNvCnPr>
                        <wps:spPr bwMode="auto">
                          <a:xfrm>
                            <a:off x="4752" y="4747"/>
                            <a:ext cx="18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9058680" name="Line 1339"/>
                        <wps:cNvCnPr>
                          <a:cxnSpLocks noChangeShapeType="1"/>
                        </wps:cNvCnPr>
                        <wps:spPr bwMode="auto">
                          <a:xfrm>
                            <a:off x="5552" y="4747"/>
                            <a:ext cx="18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8986278" name="Line 1340"/>
                        <wps:cNvCnPr>
                          <a:cxnSpLocks noChangeShapeType="1"/>
                        </wps:cNvCnPr>
                        <wps:spPr bwMode="auto">
                          <a:xfrm>
                            <a:off x="7122" y="4747"/>
                            <a:ext cx="18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259044" name="Line 1341"/>
                        <wps:cNvCnPr>
                          <a:cxnSpLocks noChangeShapeType="1"/>
                        </wps:cNvCnPr>
                        <wps:spPr bwMode="auto">
                          <a:xfrm>
                            <a:off x="7922" y="4747"/>
                            <a:ext cx="18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2375163" name="Line 1342"/>
                        <wps:cNvCnPr>
                          <a:cxnSpLocks noChangeShapeType="1"/>
                        </wps:cNvCnPr>
                        <wps:spPr bwMode="auto">
                          <a:xfrm>
                            <a:off x="3692" y="5667"/>
                            <a:ext cx="9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9124545" name="Line 1343"/>
                        <wps:cNvCnPr>
                          <a:cxnSpLocks noChangeShapeType="1"/>
                        </wps:cNvCnPr>
                        <wps:spPr bwMode="auto">
                          <a:xfrm flipH="1">
                            <a:off x="4572" y="5647"/>
                            <a:ext cx="5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302860" name="Line 1344"/>
                        <wps:cNvCnPr>
                          <a:cxnSpLocks noChangeShapeType="1"/>
                        </wps:cNvCnPr>
                        <wps:spPr bwMode="auto">
                          <a:xfrm>
                            <a:off x="4842" y="5667"/>
                            <a:ext cx="9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3612447" name="Line 1345"/>
                        <wps:cNvCnPr>
                          <a:cxnSpLocks noChangeShapeType="1"/>
                        </wps:cNvCnPr>
                        <wps:spPr bwMode="auto">
                          <a:xfrm flipH="1">
                            <a:off x="5722" y="5677"/>
                            <a:ext cx="13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4915399" name="Line 1346"/>
                        <wps:cNvCnPr>
                          <a:cxnSpLocks noChangeShapeType="1"/>
                        </wps:cNvCnPr>
                        <wps:spPr bwMode="auto">
                          <a:xfrm>
                            <a:off x="6062" y="5667"/>
                            <a:ext cx="9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0837616" name="Line 1347"/>
                        <wps:cNvCnPr>
                          <a:cxnSpLocks noChangeShapeType="1"/>
                        </wps:cNvCnPr>
                        <wps:spPr bwMode="auto">
                          <a:xfrm flipH="1">
                            <a:off x="6928" y="5647"/>
                            <a:ext cx="5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7632369" name="Line 1348"/>
                        <wps:cNvCnPr>
                          <a:cxnSpLocks noChangeShapeType="1"/>
                        </wps:cNvCnPr>
                        <wps:spPr bwMode="auto">
                          <a:xfrm>
                            <a:off x="7212" y="5667"/>
                            <a:ext cx="9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141162" name="Line 1349"/>
                        <wps:cNvCnPr>
                          <a:cxnSpLocks noChangeShapeType="1"/>
                        </wps:cNvCnPr>
                        <wps:spPr bwMode="auto">
                          <a:xfrm flipH="1">
                            <a:off x="8074" y="5677"/>
                            <a:ext cx="130" cy="21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9198032" name="Line 1350"/>
                        <wps:cNvCnPr>
                          <a:cxnSpLocks noChangeShapeType="1"/>
                        </wps:cNvCnPr>
                        <wps:spPr bwMode="auto">
                          <a:xfrm>
                            <a:off x="3782" y="6117"/>
                            <a:ext cx="170" cy="25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7536215" name="Line 1351"/>
                        <wps:cNvCnPr>
                          <a:cxnSpLocks noChangeShapeType="1"/>
                        </wps:cNvCnPr>
                        <wps:spPr bwMode="auto">
                          <a:xfrm flipH="1">
                            <a:off x="5552" y="6097"/>
                            <a:ext cx="150" cy="29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6274550" name="Line 1352"/>
                        <wps:cNvCnPr>
                          <a:cxnSpLocks noChangeShapeType="1"/>
                        </wps:cNvCnPr>
                        <wps:spPr bwMode="auto">
                          <a:xfrm>
                            <a:off x="6152" y="6117"/>
                            <a:ext cx="170" cy="25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8379358" name="Line 1353"/>
                        <wps:cNvCnPr>
                          <a:cxnSpLocks noChangeShapeType="1"/>
                        </wps:cNvCnPr>
                        <wps:spPr bwMode="auto">
                          <a:xfrm flipH="1">
                            <a:off x="7922" y="6097"/>
                            <a:ext cx="150" cy="29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74999547" name="Line 1354"/>
                        <wps:cNvCnPr>
                          <a:cxnSpLocks noChangeShapeType="1"/>
                        </wps:cNvCnPr>
                        <wps:spPr bwMode="auto">
                          <a:xfrm>
                            <a:off x="3952" y="6577"/>
                            <a:ext cx="420" cy="29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613250" name="Line 1355"/>
                        <wps:cNvCnPr>
                          <a:cxnSpLocks noChangeShapeType="1"/>
                        </wps:cNvCnPr>
                        <wps:spPr bwMode="auto">
                          <a:xfrm flipH="1">
                            <a:off x="7522" y="6587"/>
                            <a:ext cx="410" cy="28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796641" name="Line 1356"/>
                        <wps:cNvCnPr>
                          <a:cxnSpLocks noChangeShapeType="1"/>
                        </wps:cNvCnPr>
                        <wps:spPr bwMode="auto">
                          <a:xfrm>
                            <a:off x="7522" y="4277"/>
                            <a:ext cx="39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046212" name="Line 1357"/>
                        <wps:cNvCnPr>
                          <a:cxnSpLocks noChangeShapeType="1"/>
                        </wps:cNvCnPr>
                        <wps:spPr bwMode="auto">
                          <a:xfrm>
                            <a:off x="5952" y="4277"/>
                            <a:ext cx="390" cy="240"/>
                          </a:xfrm>
                          <a:prstGeom prst="line">
                            <a:avLst/>
                          </a:prstGeom>
                          <a:noFill/>
                          <a:ln w="9525">
                            <a:solidFill>
                              <a:srgbClr val="000000"/>
                            </a:solidFill>
                            <a:round/>
                            <a:headEnd/>
                            <a:tailEnd type="stealth"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7283493" name="Text Box 1358"/>
                        <wps:cNvSpPr txBox="1">
                          <a:spLocks noChangeArrowheads="1"/>
                        </wps:cNvSpPr>
                        <wps:spPr bwMode="auto">
                          <a:xfrm>
                            <a:off x="8184" y="4125"/>
                            <a:ext cx="1140" cy="3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A4E8BD" w14:textId="77777777" w:rsidR="001C4C1C" w:rsidRPr="003A1D44" w:rsidRDefault="001C4C1C" w:rsidP="007A5E4D">
                              <w:pPr>
                                <w:rPr>
                                  <w:rFonts w:ascii="Arial" w:hAnsi="Arial" w:cs="Arial"/>
                                </w:rPr>
                              </w:pPr>
                              <w:r>
                                <w:rPr>
                                  <w:rFonts w:ascii="Arial" w:hAnsi="Arial" w:cs="Arial"/>
                                </w:rPr>
                                <w:t>Chia</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756F71" id="Group 1302" o:spid="_x0000_s1232" style="position:absolute;left:0;text-align:left;margin-left:42.2pt;margin-top:8.8pt;width:365.6pt;height:155.15pt;z-index:251750912;mso-position-horizontal-relative:text;mso-position-vertical-relative:text" coordorigin="2372,4049" coordsize="7312,3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">
                <v:shape id="Text Box 1303" o:spid="_x0000_s1233" type="#_x0000_t202" style="position:absolute;left:2372;top:4049;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" filled="f" stroked="f">
                  <v:textbox inset="5.85pt,.7pt,5.85pt,.7pt">
                    <w:txbxContent>
                      <w:p w14:paraId="0A56B445" w14:textId="77777777" w:rsidR="001C4C1C" w:rsidRPr="004B7892" w:rsidRDefault="001C4C1C" w:rsidP="007A5E4D">
                        <w:pPr>
                          <w:rPr>
                            <w:rFonts w:ascii="Arial" w:hAnsi="Arial" w:cs="Arial"/>
                          </w:rPr>
                        </w:pPr>
                        <w:r>
                          <w:rPr>
                            <w:rFonts w:ascii="Arial" w:hAnsi="Arial" w:cs="Arial"/>
                          </w:rPr>
                          <w:t>Lần 1</w:t>
                        </w:r>
                      </w:p>
                    </w:txbxContent>
                  </v:textbox>
                </v:shape>
                <v:shape id="Text Box 1304" o:spid="_x0000_s1234" type="#_x0000_t202" style="position:absolute;left:8184;top:4655;width:1140;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" filled="f" stroked="f">
                  <v:textbox inset="5.85pt,.7pt,5.85pt,.7pt">
                    <w:txbxContent>
                      <w:p w14:paraId="4D7D3EF1" w14:textId="77777777" w:rsidR="001C4C1C" w:rsidRPr="003A1D44" w:rsidRDefault="001C4C1C" w:rsidP="007A5E4D">
                        <w:pPr>
                          <w:rPr>
                            <w:rFonts w:ascii="Arial" w:hAnsi="Arial" w:cs="Arial"/>
                          </w:rPr>
                        </w:pPr>
                        <w:r>
                          <w:rPr>
                            <w:rFonts w:ascii="Arial" w:hAnsi="Arial" w:cs="Arial"/>
                          </w:rPr>
                          <w:t>Chia</w:t>
                        </w:r>
                      </w:p>
                      <w:p w14:paraId="58E4724D" w14:textId="77777777" w:rsidR="001C4C1C" w:rsidRPr="00C03368" w:rsidRDefault="001C4C1C" w:rsidP="007A5E4D"/>
                    </w:txbxContent>
                  </v:textbox>
                </v:shape>
                <v:shape id="Text Box 1305" o:spid="_x0000_s1235" type="#_x0000_t202" style="position:absolute;left:8184;top:5181;width:1125;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" filled="f" stroked="f">
                  <v:textbox inset="5.85pt,.7pt,5.85pt,.7pt">
                    <w:txbxContent>
                      <w:p w14:paraId="12B49C93" w14:textId="77777777" w:rsidR="001C4C1C" w:rsidRPr="003A1D44" w:rsidRDefault="001C4C1C" w:rsidP="007A5E4D">
                        <w:pPr>
                          <w:rPr>
                            <w:rFonts w:ascii="Arial" w:hAnsi="Arial" w:cs="Arial"/>
                          </w:rPr>
                        </w:pPr>
                        <w:r>
                          <w:rPr>
                            <w:rFonts w:ascii="Arial" w:hAnsi="Arial" w:cs="Arial"/>
                          </w:rPr>
                          <w:t>Chia</w:t>
                        </w:r>
                      </w:p>
                      <w:p w14:paraId="35E7708B" w14:textId="77777777" w:rsidR="001C4C1C" w:rsidRPr="00C03368" w:rsidRDefault="001C4C1C" w:rsidP="007A5E4D"/>
                    </w:txbxContent>
                  </v:textbox>
                </v:shape>
                <v:shape id="Text Box 1306" o:spid="_x0000_s1236" type="#_x0000_t202" style="position:absolute;left:8184;top:6127;width:150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" filled="f" stroked="f">
                  <v:textbox inset="5.85pt,.7pt,5.85pt,.7pt">
                    <w:txbxContent>
                      <w:p w14:paraId="37D2CC6E" w14:textId="77777777" w:rsidR="001C4C1C" w:rsidRPr="003A1D44" w:rsidRDefault="001C4C1C" w:rsidP="007A5E4D">
                        <w:pPr>
                          <w:rPr>
                            <w:rFonts w:ascii="Arial" w:hAnsi="Arial" w:cs="Arial"/>
                          </w:rPr>
                        </w:pPr>
                        <w:r>
                          <w:rPr>
                            <w:rFonts w:ascii="Arial" w:hAnsi="Arial" w:cs="Arial"/>
                          </w:rPr>
                          <w:t>Trộn</w:t>
                        </w:r>
                      </w:p>
                      <w:p w14:paraId="2CF97027" w14:textId="77777777" w:rsidR="001C4C1C" w:rsidRPr="00C03368" w:rsidRDefault="001C4C1C" w:rsidP="007A5E4D"/>
                    </w:txbxContent>
                  </v:textbox>
                </v:shape>
                <v:shape id="Text Box 1307" o:spid="_x0000_s1237" type="#_x0000_t202" style="position:absolute;left:8184;top:5609;width:150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" filled="f" stroked="f">
                  <v:textbox inset="5.85pt,.7pt,5.85pt,.7pt">
                    <w:txbxContent>
                      <w:p w14:paraId="3D99263D" w14:textId="77777777" w:rsidR="001C4C1C" w:rsidRPr="003A1D44" w:rsidRDefault="001C4C1C" w:rsidP="007A5E4D">
                        <w:pPr>
                          <w:rPr>
                            <w:rFonts w:ascii="Arial" w:hAnsi="Arial" w:cs="Arial"/>
                          </w:rPr>
                        </w:pPr>
                        <w:r>
                          <w:rPr>
                            <w:rFonts w:ascii="Arial" w:hAnsi="Arial" w:cs="Arial"/>
                          </w:rPr>
                          <w:t>Trộn</w:t>
                        </w:r>
                      </w:p>
                    </w:txbxContent>
                  </v:textbox>
                </v:shape>
                <v:shape id="Text Box 1308" o:spid="_x0000_s1238" type="#_x0000_t202" style="position:absolute;left:8184;top:6673;width:150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" filled="f" stroked="f">
                  <v:textbox inset="5.85pt,.7pt,5.85pt,.7pt">
                    <w:txbxContent>
                      <w:p w14:paraId="7B140FD0" w14:textId="77777777" w:rsidR="001C4C1C" w:rsidRPr="003A1D44" w:rsidRDefault="001C4C1C" w:rsidP="007A5E4D">
                        <w:pPr>
                          <w:rPr>
                            <w:rFonts w:ascii="Arial" w:hAnsi="Arial" w:cs="Arial"/>
                          </w:rPr>
                        </w:pPr>
                        <w:r>
                          <w:rPr>
                            <w:rFonts w:ascii="Arial" w:hAnsi="Arial" w:cs="Arial"/>
                          </w:rPr>
                          <w:t>Trộn</w:t>
                        </w:r>
                      </w:p>
                      <w:p w14:paraId="4BAF85BD" w14:textId="77777777" w:rsidR="001C4C1C" w:rsidRPr="00C03368" w:rsidRDefault="001C4C1C" w:rsidP="007A5E4D"/>
                    </w:txbxContent>
                  </v:textbox>
                </v:shape>
                <v:shape id="Text Box 1309" o:spid="_x0000_s1239" type="#_x0000_t202" style="position:absolute;left:2372;top:4476;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" filled="f" stroked="f">
                  <v:textbox inset="5.85pt,.7pt,5.85pt,.7pt">
                    <w:txbxContent>
                      <w:p w14:paraId="534FA127" w14:textId="77777777" w:rsidR="001C4C1C" w:rsidRPr="00B749A6" w:rsidRDefault="001C4C1C" w:rsidP="007A5E4D">
                        <w:pPr>
                          <w:rPr>
                            <w:rFonts w:ascii="Arial" w:hAnsi="Arial" w:cs="Arial"/>
                          </w:rPr>
                        </w:pPr>
                        <w:r>
                          <w:rPr>
                            <w:rFonts w:ascii="Arial" w:hAnsi="Arial" w:cs="Arial"/>
                          </w:rPr>
                          <w:t>Lần 2</w:t>
                        </w:r>
                      </w:p>
                    </w:txbxContent>
                  </v:textbox>
                </v:shape>
                <v:shape id="Text Box 1310" o:spid="_x0000_s1240" type="#_x0000_t202" style="position:absolute;left:2372;top:4910;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" filled="f" stroked="f">
                  <v:textbox inset="5.85pt,.7pt,5.85pt,.7pt">
                    <w:txbxContent>
                      <w:p w14:paraId="0B891BAD" w14:textId="77777777" w:rsidR="001C4C1C" w:rsidRPr="00B749A6" w:rsidRDefault="001C4C1C" w:rsidP="007A5E4D">
                        <w:pPr>
                          <w:rPr>
                            <w:rFonts w:ascii="Arial" w:hAnsi="Arial" w:cs="Arial"/>
                          </w:rPr>
                        </w:pPr>
                        <w:r>
                          <w:rPr>
                            <w:rFonts w:ascii="Arial" w:hAnsi="Arial" w:cs="Arial"/>
                          </w:rPr>
                          <w:t>Lần 3</w:t>
                        </w:r>
                      </w:p>
                    </w:txbxContent>
                  </v:textbox>
                </v:shape>
                <v:shape id="Text Box 1311" o:spid="_x0000_s1241" type="#_x0000_t202" style="position:absolute;left:2372;top:5390;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" filled="f" stroked="f">
                  <v:textbox inset="5.85pt,.7pt,5.85pt,.7pt">
                    <w:txbxContent>
                      <w:p w14:paraId="202058B5" w14:textId="77777777" w:rsidR="001C4C1C" w:rsidRPr="004B7892" w:rsidRDefault="001C4C1C" w:rsidP="007A5E4D">
                        <w:pPr>
                          <w:rPr>
                            <w:rFonts w:ascii="Arial" w:hAnsi="Arial" w:cs="Arial"/>
                          </w:rPr>
                        </w:pPr>
                        <w:r>
                          <w:rPr>
                            <w:rFonts w:ascii="Arial" w:hAnsi="Arial" w:cs="Arial"/>
                          </w:rPr>
                          <w:t>Lần 4</w:t>
                        </w:r>
                      </w:p>
                      <w:p w14:paraId="13F7D353" w14:textId="77777777" w:rsidR="001C4C1C" w:rsidRPr="004B7892" w:rsidRDefault="001C4C1C" w:rsidP="007A5E4D">
                        <w:pPr>
                          <w:rPr>
                            <w:rFonts w:ascii="Arial" w:hAnsi="Arial" w:cs="Arial"/>
                          </w:rPr>
                        </w:pPr>
                      </w:p>
                    </w:txbxContent>
                  </v:textbox>
                </v:shape>
                <v:shape id="Text Box 1312" o:spid="_x0000_s1242" type="#_x0000_t202" style="position:absolute;left:2372;top:5800;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" filled="f" stroked="f">
                  <v:textbox inset="5.85pt,.7pt,5.85pt,.7pt">
                    <w:txbxContent>
                      <w:p w14:paraId="42275964" w14:textId="77777777" w:rsidR="001C4C1C" w:rsidRPr="00B749A6" w:rsidRDefault="001C4C1C" w:rsidP="007A5E4D">
                        <w:pPr>
                          <w:rPr>
                            <w:rFonts w:ascii="Arial" w:hAnsi="Arial" w:cs="Arial"/>
                          </w:rPr>
                        </w:pPr>
                        <w:r>
                          <w:rPr>
                            <w:rFonts w:ascii="Arial" w:hAnsi="Arial" w:cs="Arial"/>
                          </w:rPr>
                          <w:t>Lần 5</w:t>
                        </w:r>
                      </w:p>
                    </w:txbxContent>
                  </v:textbox>
                </v:shape>
                <v:shape id="Text Box 1313" o:spid="_x0000_s1243" type="#_x0000_t202" style="position:absolute;left:2372;top:6270;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" filled="f" stroked="f">
                  <v:textbox inset="5.85pt,.7pt,5.85pt,.7pt">
                    <w:txbxContent>
                      <w:p w14:paraId="7920D2B7" w14:textId="77777777" w:rsidR="001C4C1C" w:rsidRPr="004B7892" w:rsidRDefault="001C4C1C" w:rsidP="007A5E4D">
                        <w:pPr>
                          <w:rPr>
                            <w:rFonts w:ascii="Arial" w:hAnsi="Arial" w:cs="Arial"/>
                          </w:rPr>
                        </w:pPr>
                        <w:r>
                          <w:rPr>
                            <w:rFonts w:ascii="Arial" w:hAnsi="Arial" w:cs="Arial"/>
                          </w:rPr>
                          <w:t>Lần 6</w:t>
                        </w:r>
                      </w:p>
                    </w:txbxContent>
                  </v:textbox>
                </v:shape>
                <v:shape id="Text Box 1314" o:spid="_x0000_s1244" type="#_x0000_t202" style="position:absolute;left:2372;top:6806;width:14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" filled="f" stroked="f">
                  <v:textbox inset="5.85pt,.7pt,5.85pt,.7pt">
                    <w:txbxContent>
                      <w:p w14:paraId="7A90C1A2" w14:textId="77777777" w:rsidR="001C4C1C" w:rsidRPr="004B7892" w:rsidRDefault="001C4C1C" w:rsidP="007A5E4D">
                        <w:pPr>
                          <w:rPr>
                            <w:rFonts w:ascii="Arial" w:hAnsi="Arial" w:cs="Arial"/>
                          </w:rPr>
                        </w:pPr>
                        <w:r>
                          <w:rPr>
                            <w:rFonts w:ascii="Arial" w:hAnsi="Arial" w:cs="Arial"/>
                          </w:rPr>
                          <w:t>Lần 7</w:t>
                        </w:r>
                      </w:p>
                    </w:txbxContent>
                  </v:textbox>
                </v:shape>
                <v:shape id="Picture 1315" o:spid="_x0000_s1245" type="#_x0000_t75" style="position:absolute;left:3688;top:4066;width:4530;height: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">
                  <v:imagedata r:id="rId190" o:title=""/>
                </v:shape>
                <v:line id="Line 1316" o:spid="_x0000_s1246" style="position:absolute;flip:x;visibility:visible;mso-wrap-style:square" from="3962,4277" to="4342,4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">
                  <v:stroke endarrow="classic" endarrowwidth="narrow" endarrowlength="short"/>
                </v:line>
                <v:line id="Line 1317" o:spid="_x0000_s1247" style="position:absolute;flip:x;visibility:visible;mso-wrap-style:square" from="5562,4277" to="5942,4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">
                  <v:stroke endarrow="classic" endarrowwidth="narrow" endarrowlength="short"/>
                </v:line>
                <v:line id="Line 1318" o:spid="_x0000_s1248" style="position:absolute;flip:x;visibility:visible;mso-wrap-style:square" from="3772,4747" to="397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">
                  <v:stroke endarrow="classic" endarrowwidth="narrow" endarrowlength="short"/>
                </v:line>
                <v:line id="Line 1319" o:spid="_x0000_s1249" style="position:absolute;flip:x;visibility:visible;mso-wrap-style:square" from="4552,4747" to="475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">
                  <v:stroke endarrow="classic" endarrowwidth="narrow" endarrowlength="short"/>
                </v:line>
                <v:line id="Line 1320" o:spid="_x0000_s1250" style="position:absolute;flip:x;visibility:visible;mso-wrap-style:square" from="3702,5207" to="376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">
                  <v:stroke endarrow="classic" endarrowwidth="narrow" endarrowlength="short"/>
                </v:line>
                <v:line id="Line 1321" o:spid="_x0000_s1251" style="position:absolute;flip:x;visibility:visible;mso-wrap-style:square" from="4122,5207" to="418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">
                  <v:stroke endarrow="classic" endarrowwidth="narrow" endarrowlength="short"/>
                </v:line>
                <v:line id="Line 1322" o:spid="_x0000_s1252" style="position:absolute;flip:x;visibility:visible;mso-wrap-style:square" from="4864,5207" to="4924,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">
                  <v:stroke endarrow="classic" endarrowwidth="narrow" endarrowlength="short"/>
                </v:line>
                <v:line id="Line 1323" o:spid="_x0000_s1253" style="position:absolute;flip:x;visibility:visible;mso-wrap-style:square" from="5262,5207" to="532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">
                  <v:stroke endarrow="classic" endarrowwidth="narrow" endarrowlength="short"/>
                </v:line>
                <v:line id="Line 1324" o:spid="_x0000_s1254" style="position:absolute;flip:x;visibility:visible;mso-wrap-style:square" from="6142,4747" to="634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">
                  <v:stroke endarrow="classic" endarrowwidth="narrow" endarrowlength="short"/>
                </v:line>
                <v:line id="Line 1325" o:spid="_x0000_s1255" style="position:absolute;flip:x;visibility:visible;mso-wrap-style:square" from="6922,4747" to="712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">
                  <v:stroke endarrow="classic" endarrowwidth="narrow" endarrowlength="short"/>
                </v:line>
                <v:line id="Line 1326" o:spid="_x0000_s1256" style="position:absolute;flip:x;visibility:visible;mso-wrap-style:square" from="6072,5207" to="613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">
                  <v:stroke endarrow="classic" endarrowwidth="narrow" endarrowlength="short"/>
                </v:line>
                <v:line id="Line 1327" o:spid="_x0000_s1257" style="position:absolute;flip:x;visibility:visible;mso-wrap-style:square" from="6492,5207" to="655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">
                  <v:stroke endarrow="classic" endarrowwidth="narrow" endarrowlength="short"/>
                </v:line>
                <v:line id="Line 1328" o:spid="_x0000_s1258" style="position:absolute;flip:x;visibility:visible;mso-wrap-style:square" from="7212,5207" to="727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">
                  <v:stroke endarrow="classic" endarrowwidth="narrow" endarrowlength="short"/>
                </v:line>
                <v:line id="Line 1329" o:spid="_x0000_s1259" style="position:absolute;flip:x;visibility:visible;mso-wrap-style:square" from="7632,5207" to="7692,5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">
                  <v:stroke endarrow="classic" endarrowwidth="narrow" endarrowlength="short"/>
                </v:line>
                <v:line id="Line 1330" o:spid="_x0000_s1260" style="position:absolute;visibility:visible;mso-wrap-style:square" from="4202,5225" to="422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">
                  <v:stroke endarrow="classic" endarrowwidth="narrow" endarrowlength="short"/>
                </v:line>
                <v:line id="Line 1331" o:spid="_x0000_s1261" style="position:absolute;visibility:visible;mso-wrap-style:square" from="4582,5225" to="460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">
                  <v:stroke endarrow="classic" endarrowwidth="narrow" endarrowlength="short"/>
                </v:line>
                <v:line id="Line 1332" o:spid="_x0000_s1262" style="position:absolute;visibility:visible;mso-wrap-style:square" from="6552,5225" to="657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">
                  <v:stroke endarrow="classic" endarrowwidth="narrow" endarrowlength="short"/>
                </v:line>
                <v:line id="Line 1333" o:spid="_x0000_s1263" style="position:absolute;visibility:visible;mso-wrap-style:square" from="6932,5225" to="695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">
                  <v:stroke endarrow="classic" endarrowwidth="narrow" endarrowlength="short"/>
                </v:line>
                <v:line id="Line 1334" o:spid="_x0000_s1264" style="position:absolute;visibility:visible;mso-wrap-style:square" from="5732,5225" to="584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">
                  <v:stroke endarrow="classic" endarrowwidth="narrow" endarrowlength="short"/>
                </v:line>
                <v:line id="Line 1335" o:spid="_x0000_s1265" style="position:absolute;visibility:visible;mso-wrap-style:square" from="5342,5225" to="545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">
                  <v:stroke endarrow="classic" endarrowwidth="narrow" endarrowlength="short"/>
                </v:line>
                <v:line id="Line 1336" o:spid="_x0000_s1266" style="position:absolute;visibility:visible;mso-wrap-style:square" from="8102,5225" to="821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">
                  <v:stroke endarrow="classic" endarrowwidth="narrow" endarrowlength="short"/>
                </v:line>
                <v:line id="Line 1337" o:spid="_x0000_s1267" style="position:absolute;visibility:visible;mso-wrap-style:square" from="7712,5225" to="7822,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">
                  <v:stroke endarrow="classic" endarrowwidth="narrow" endarrowlength="short"/>
                </v:line>
                <v:line id="Line 1338" o:spid="_x0000_s1268" style="position:absolute;visibility:visible;mso-wrap-style:square" from="4752,4747" to="493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">
                  <v:stroke endarrow="classic" endarrowwidth="narrow" endarrowlength="short"/>
                </v:line>
                <v:line id="Line 1339" o:spid="_x0000_s1269" style="position:absolute;visibility:visible;mso-wrap-style:square" from="5552,4747" to="573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">
                  <v:stroke endarrow="classic" endarrowwidth="narrow" endarrowlength="short"/>
                </v:line>
                <v:line id="Line 1340" o:spid="_x0000_s1270" style="position:absolute;visibility:visible;mso-wrap-style:square" from="7122,4747" to="730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">
                  <v:stroke endarrow="classic" endarrowwidth="narrow" endarrowlength="short"/>
                </v:line>
                <v:line id="Line 1341" o:spid="_x0000_s1271" style="position:absolute;visibility:visible;mso-wrap-style:square" from="7922,4747" to="810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">
                  <v:stroke endarrow="classic" endarrowwidth="narrow" endarrowlength="short"/>
                </v:line>
                <v:line id="Line 1342" o:spid="_x0000_s1272" style="position:absolute;visibility:visible;mso-wrap-style:square" from="3692,5667" to="378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">
                  <v:stroke endarrow="classic" endarrowwidth="narrow" endarrowlength="short"/>
                </v:line>
                <v:line id="Line 1343" o:spid="_x0000_s1273" style="position:absolute;flip:x;visibility:visible;mso-wrap-style:square" from="4572,5647" to="4622,5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">
                  <v:stroke endarrow="classic" endarrowwidth="narrow" endarrowlength="short"/>
                </v:line>
                <v:line id="Line 1344" o:spid="_x0000_s1274" style="position:absolute;visibility:visible;mso-wrap-style:square" from="4842,5667" to="493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">
                  <v:stroke endarrow="classic" endarrowwidth="narrow" endarrowlength="short"/>
                </v:line>
                <v:line id="Line 1345" o:spid="_x0000_s1275" style="position:absolute;flip:x;visibility:visible;mso-wrap-style:square" from="5722,5677" to="5852,5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">
                  <v:stroke endarrow="classic" endarrowwidth="narrow" endarrowlength="short"/>
                </v:line>
                <v:line id="Line 1346" o:spid="_x0000_s1276" style="position:absolute;visibility:visible;mso-wrap-style:square" from="6062,5667" to="615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">
                  <v:stroke endarrow="classic" endarrowwidth="narrow" endarrowlength="short"/>
                </v:line>
                <v:line id="Line 1347" o:spid="_x0000_s1277" style="position:absolute;flip:x;visibility:visible;mso-wrap-style:square" from="6928,5647" to="6978,5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">
                  <v:stroke endarrow="classic" endarrowwidth="narrow" endarrowlength="short"/>
                </v:line>
                <v:line id="Line 1348" o:spid="_x0000_s1278" style="position:absolute;visibility:visible;mso-wrap-style:square" from="7212,5667" to="730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">
                  <v:stroke endarrow="classic" endarrowwidth="narrow" endarrowlength="short"/>
                </v:line>
                <v:line id="Line 1349" o:spid="_x0000_s1279" style="position:absolute;flip:x;visibility:visible;mso-wrap-style:square" from="8074,5677" to="8204,5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">
                  <v:stroke endarrow="classic" endarrowwidth="narrow" endarrowlength="short"/>
                </v:line>
                <v:line id="Line 1350" o:spid="_x0000_s1280" style="position:absolute;visibility:visible;mso-wrap-style:square" from="3782,6117" to="3952,6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">
                  <v:stroke endarrow="classic" endarrowwidth="narrow" endarrowlength="short"/>
                </v:line>
                <v:line id="Line 1351" o:spid="_x0000_s1281" style="position:absolute;flip:x;visibility:visible;mso-wrap-style:square" from="5552,6097" to="5702,6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">
                  <v:stroke endarrow="classic" endarrowwidth="narrow" endarrowlength="short"/>
                </v:line>
                <v:line id="Line 1352" o:spid="_x0000_s1282" style="position:absolute;visibility:visible;mso-wrap-style:square" from="6152,6117" to="6322,6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">
                  <v:stroke endarrow="classic" endarrowwidth="narrow" endarrowlength="short"/>
                </v:line>
                <v:line id="Line 1353" o:spid="_x0000_s1283" style="position:absolute;flip:x;visibility:visible;mso-wrap-style:square" from="7922,6097" to="8072,6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">
                  <v:stroke endarrow="classic" endarrowwidth="narrow" endarrowlength="short"/>
                </v:line>
                <v:line id="Line 1354" o:spid="_x0000_s1284" style="position:absolute;visibility:visible;mso-wrap-style:square" from="3952,6577" to="4372,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">
                  <v:stroke endarrow="classic" endarrowwidth="narrow" endarrowlength="short"/>
                </v:line>
                <v:line id="Line 1355" o:spid="_x0000_s1285" style="position:absolute;flip:x;visibility:visible;mso-wrap-style:square" from="7522,6587" to="7932,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">
                  <v:stroke endarrow="classic" endarrowwidth="narrow" endarrowlength="short"/>
                </v:line>
                <v:line id="Line 1356" o:spid="_x0000_s1286" style="position:absolute;visibility:visible;mso-wrap-style:square" from="7522,4277" to="7912,4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">
                  <v:stroke endarrow="classic" endarrowwidth="narrow" endarrowlength="short"/>
                </v:line>
                <v:line id="Line 1357" o:spid="_x0000_s1287" style="position:absolute;visibility:visible;mso-wrap-style:square" from="5952,4277" to="6342,4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">
                  <v:stroke endarrow="classic" endarrowwidth="narrow" endarrowlength="short"/>
                </v:line>
                <v:shape id="Text Box 1358" o:spid="_x0000_s1288" type="#_x0000_t202" style="position:absolute;left:8184;top:4125;width:1140;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" filled="f" stroked="f">
                  <v:textbox inset="5.85pt,.7pt,5.85pt,.7pt">
                    <w:txbxContent>
                      <w:p w14:paraId="15A4E8BD" w14:textId="77777777" w:rsidR="001C4C1C" w:rsidRPr="003A1D44" w:rsidRDefault="001C4C1C" w:rsidP="007A5E4D">
                        <w:pPr>
                          <w:rPr>
                            <w:rFonts w:ascii="Arial" w:hAnsi="Arial" w:cs="Arial"/>
                          </w:rPr>
                        </w:pPr>
                        <w:r>
                          <w:rPr>
                            <w:rFonts w:ascii="Arial" w:hAnsi="Arial" w:cs="Arial"/>
                          </w:rPr>
                          <w:t>Chia</w:t>
                        </w:r>
                      </w:p>
                    </w:txbxContent>
                  </v:textbox>
                </v:shape>
              </v:group>
            </w:pict>
          </mc:Fallback>
        </mc:AlternateContent>
      </w:r>
    </w:p>
    <w:p w14:paraId="1CB0EEC3" w14:textId="77777777" w:rsidR="007A5E4D" w:rsidRPr="005F69ED" w:rsidRDefault="007A5E4D" w:rsidP="001C4C1C">
      <w:pPr>
        <w:pStyle w:val="Body01"/>
        <w:ind w:leftChars="0" w:left="360" w:right="315"/>
        <w:jc w:val="center"/>
        <w:rPr>
          <w:sz w:val="24"/>
          <w:szCs w:val="24"/>
        </w:rPr>
      </w:pPr>
    </w:p>
    <w:p w14:paraId="4AC475A6" w14:textId="77777777" w:rsidR="007A5E4D" w:rsidRPr="005F69ED" w:rsidRDefault="007A5E4D" w:rsidP="001C4C1C">
      <w:pPr>
        <w:pStyle w:val="Body01"/>
        <w:ind w:leftChars="0" w:left="360" w:right="315"/>
        <w:rPr>
          <w:sz w:val="24"/>
          <w:szCs w:val="24"/>
        </w:rPr>
      </w:pPr>
    </w:p>
    <w:p w14:paraId="6DE22DBB" w14:textId="77777777" w:rsidR="007A5E4D" w:rsidRPr="005F69ED" w:rsidRDefault="007A5E4D" w:rsidP="001C4C1C">
      <w:pPr>
        <w:pStyle w:val="Body01"/>
        <w:ind w:leftChars="0" w:left="360" w:right="315"/>
        <w:rPr>
          <w:sz w:val="24"/>
          <w:szCs w:val="24"/>
        </w:rPr>
      </w:pPr>
    </w:p>
    <w:p w14:paraId="19014344" w14:textId="77777777" w:rsidR="007A5E4D" w:rsidRPr="005F69ED" w:rsidRDefault="007A5E4D" w:rsidP="007A5E4D">
      <w:pPr>
        <w:rPr>
          <w:rFonts w:ascii="Times New Roman" w:hAnsi="Times New Roman"/>
        </w:rPr>
      </w:pPr>
    </w:p>
    <w:p w14:paraId="607E4392" w14:textId="77777777" w:rsidR="007A5E4D" w:rsidRPr="005F69ED" w:rsidRDefault="007A5E4D" w:rsidP="007A5E4D">
      <w:pPr>
        <w:rPr>
          <w:rFonts w:ascii="Times New Roman" w:hAnsi="Times New Roman"/>
        </w:rPr>
      </w:pPr>
    </w:p>
    <w:p w14:paraId="66F316E5" w14:textId="77777777" w:rsidR="007A5E4D" w:rsidRPr="005F69ED" w:rsidRDefault="007A5E4D" w:rsidP="007A5E4D">
      <w:pPr>
        <w:rPr>
          <w:rFonts w:ascii="Times New Roman" w:hAnsi="Times New Roman"/>
        </w:rPr>
      </w:pPr>
    </w:p>
    <w:p w14:paraId="16C24DC0" w14:textId="77777777" w:rsidR="007A5E4D" w:rsidRPr="005F69ED" w:rsidRDefault="007A5E4D" w:rsidP="007A5E4D">
      <w:pPr>
        <w:rPr>
          <w:rFonts w:ascii="Times New Roman" w:hAnsi="Times New Roman"/>
        </w:rPr>
      </w:pPr>
    </w:p>
    <w:p w14:paraId="372D6A36" w14:textId="77777777" w:rsidR="007A5E4D" w:rsidRPr="005F69ED" w:rsidRDefault="007A5E4D" w:rsidP="007A5E4D">
      <w:pPr>
        <w:rPr>
          <w:rFonts w:ascii="Times New Roman" w:hAnsi="Times New Roman"/>
        </w:rPr>
      </w:pPr>
    </w:p>
    <w:p w14:paraId="64505A94" w14:textId="77777777" w:rsidR="007A5E4D" w:rsidRPr="005F69ED" w:rsidRDefault="007A5E4D" w:rsidP="007A5E4D">
      <w:pPr>
        <w:rPr>
          <w:rFonts w:ascii="Times New Roman" w:hAnsi="Times New Roman"/>
        </w:rPr>
      </w:pPr>
    </w:p>
    <w:p w14:paraId="79AFCC1C" w14:textId="77777777" w:rsidR="007A5E4D" w:rsidRPr="005F69ED" w:rsidRDefault="007A5E4D" w:rsidP="007A5E4D">
      <w:pPr>
        <w:rPr>
          <w:rFonts w:ascii="Times New Roman" w:hAnsi="Times New Roman"/>
        </w:rPr>
      </w:pPr>
    </w:p>
    <w:p w14:paraId="68364109" w14:textId="77777777" w:rsidR="007A5E4D" w:rsidRPr="005F69ED" w:rsidRDefault="007A5E4D" w:rsidP="007A5E4D">
      <w:pPr>
        <w:rPr>
          <w:rFonts w:ascii="Times New Roman" w:hAnsi="Times New Roman"/>
        </w:rPr>
      </w:pPr>
    </w:p>
    <w:p w14:paraId="0469E1A5" w14:textId="77777777" w:rsidR="007A5E4D" w:rsidRPr="005F69ED" w:rsidRDefault="007A5E4D" w:rsidP="007A5E4D">
      <w:pPr>
        <w:rPr>
          <w:rFonts w:ascii="Times New Roman" w:hAnsi="Times New Roman"/>
        </w:rPr>
      </w:pPr>
    </w:p>
    <w:p w14:paraId="6D023594" w14:textId="77777777" w:rsidR="007A5E4D" w:rsidRPr="005F69ED" w:rsidRDefault="007A5E4D" w:rsidP="007A5E4D">
      <w:pPr>
        <w:rPr>
          <w:rFonts w:ascii="Times New Roman" w:hAnsi="Times New Roman"/>
        </w:rPr>
      </w:pPr>
    </w:p>
    <w:p w14:paraId="08CE6947" w14:textId="77777777" w:rsidR="007A5E4D" w:rsidRPr="005F69ED" w:rsidRDefault="007A5E4D" w:rsidP="007A5E4D">
      <w:pPr>
        <w:pStyle w:val="Heading5"/>
        <w:rPr>
          <w:rFonts w:ascii="Times New Roman" w:hAnsi="Times New Roman"/>
        </w:rPr>
      </w:pPr>
      <w:r w:rsidRPr="005F69ED">
        <w:rPr>
          <w:rFonts w:ascii="Times New Roman" w:hAnsi="Times New Roman"/>
        </w:rPr>
        <w:t xml:space="preserve">Sắp xếp bằng phương pháp Shellsort </w:t>
      </w:r>
    </w:p>
    <w:p w14:paraId="71A97BAB" w14:textId="77777777" w:rsidR="007A5E4D" w:rsidRPr="005F69ED" w:rsidRDefault="007A5E4D" w:rsidP="001C4C1C">
      <w:pPr>
        <w:pStyle w:val="Body01"/>
        <w:ind w:leftChars="0" w:left="357" w:right="315"/>
      </w:pPr>
      <w:r w:rsidRPr="005F69ED">
        <w:t xml:space="preserve">Đây là </w:t>
      </w:r>
      <w:r w:rsidR="00C4127B" w:rsidRPr="005F69ED">
        <w:t>một</w:t>
      </w:r>
      <w:r w:rsidRPr="005F69ED">
        <w:t xml:space="preserve"> dạng cải tiến của phương pháp sắp xếp chọn, sắp xếp được làm nhanh hơn bởi tăng khoảng cách di chuyển của các phần tử</w:t>
      </w:r>
    </w:p>
    <w:p w14:paraId="0DFA35C7" w14:textId="77777777" w:rsidR="007A5E4D" w:rsidRPr="005F69ED" w:rsidRDefault="007A5E4D" w:rsidP="001C4C1C">
      <w:pPr>
        <w:pStyle w:val="Body01"/>
        <w:ind w:leftChars="0" w:left="357" w:right="315"/>
      </w:pPr>
    </w:p>
    <w:p w14:paraId="52EDC113" w14:textId="77777777" w:rsidR="007A5E4D" w:rsidRPr="005F69ED" w:rsidRDefault="007A5E4D" w:rsidP="001C4C1C">
      <w:pPr>
        <w:pStyle w:val="Body01"/>
        <w:ind w:leftChars="0" w:left="357" w:right="315"/>
      </w:pPr>
      <w:r w:rsidRPr="005F69ED">
        <w:t>Đầu tiên, các phần tử được sắp xếp hỗn độn băng phương pháp chèn với khoảng trống 1 kích thước nào đó. Sau đó, sắp xếp chèn được sử dụng lại để hoàn thành thao tác sắp xếp</w:t>
      </w:r>
    </w:p>
    <w:p w14:paraId="0614CF12" w14:textId="77777777" w:rsidR="007A5E4D" w:rsidRPr="005F69ED" w:rsidRDefault="007A5E4D" w:rsidP="001C4C1C">
      <w:pPr>
        <w:pStyle w:val="Body01"/>
        <w:ind w:leftChars="0" w:left="357" w:right="315"/>
      </w:pPr>
    </w:p>
    <w:p w14:paraId="67589EDB" w14:textId="77777777" w:rsidR="007A5E4D" w:rsidRPr="005F69ED" w:rsidRDefault="007A5E4D" w:rsidP="001C4C1C">
      <w:pPr>
        <w:pStyle w:val="Body01"/>
        <w:ind w:leftChars="0" w:left="357" w:right="315"/>
      </w:pPr>
      <w:r w:rsidRPr="005F69ED">
        <w:t>Dưới đây là ví dụ của sắp xếp theo thứ thự tăng dần. Khởi đầu, khoảng trống được thiết lập là 2, và chỉ sắp xếp với các phần tử đó. Sau đó, khoảng trống là 1 và sắp xếp chèn được sử dụng</w:t>
      </w:r>
    </w:p>
    <w:p w14:paraId="4DD33609" w14:textId="77777777" w:rsidR="007A5E4D" w:rsidRPr="005F69ED" w:rsidRDefault="007A5E4D" w:rsidP="001C4C1C">
      <w:pPr>
        <w:pStyle w:val="Body01"/>
        <w:ind w:leftChars="0" w:left="360" w:right="315"/>
        <w:rPr>
          <w:sz w:val="24"/>
          <w:szCs w:val="24"/>
        </w:rPr>
      </w:pPr>
    </w:p>
    <w:tbl>
      <w:tblPr>
        <w:tblW w:w="9593" w:type="dxa"/>
        <w:jc w:val="center"/>
        <w:tblLook w:val="01E0" w:firstRow="1" w:lastRow="1" w:firstColumn="1" w:lastColumn="1" w:noHBand="0" w:noVBand="0"/>
      </w:tblPr>
      <w:tblGrid>
        <w:gridCol w:w="1287"/>
        <w:gridCol w:w="492"/>
        <w:gridCol w:w="492"/>
        <w:gridCol w:w="492"/>
        <w:gridCol w:w="492"/>
        <w:gridCol w:w="492"/>
        <w:gridCol w:w="5846"/>
      </w:tblGrid>
      <w:tr w:rsidR="007A5E4D" w:rsidRPr="005F69ED" w14:paraId="66657873" w14:textId="77777777">
        <w:trPr>
          <w:jc w:val="center"/>
        </w:trPr>
        <w:tc>
          <w:tcPr>
            <w:tcW w:w="1287" w:type="dxa"/>
            <w:vAlign w:val="center"/>
          </w:tcPr>
          <w:p w14:paraId="3ACCE87D"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 xml:space="preserve">Chưa sắp xếp </w:t>
            </w:r>
          </w:p>
        </w:tc>
        <w:tc>
          <w:tcPr>
            <w:tcW w:w="492" w:type="dxa"/>
            <w:vAlign w:val="center"/>
          </w:tcPr>
          <w:p w14:paraId="61FFC87E" w14:textId="77777777" w:rsidR="007A5E4D" w:rsidRPr="005F69ED" w:rsidRDefault="007A5E4D" w:rsidP="007A5E4D">
            <w:pPr>
              <w:pStyle w:val="Body01"/>
              <w:snapToGrid w:val="0"/>
              <w:ind w:leftChars="0" w:left="0" w:rightChars="0" w:right="0"/>
              <w:jc w:val="center"/>
            </w:pPr>
            <w:r w:rsidRPr="005F69ED">
              <w:t>2</w:t>
            </w:r>
          </w:p>
        </w:tc>
        <w:tc>
          <w:tcPr>
            <w:tcW w:w="492" w:type="dxa"/>
            <w:vAlign w:val="center"/>
          </w:tcPr>
          <w:p w14:paraId="2CBB75BF" w14:textId="77777777" w:rsidR="007A5E4D" w:rsidRPr="005F69ED" w:rsidRDefault="007A5E4D" w:rsidP="007A5E4D">
            <w:pPr>
              <w:pStyle w:val="Body01"/>
              <w:snapToGrid w:val="0"/>
              <w:ind w:leftChars="0" w:left="0" w:rightChars="0" w:right="0"/>
              <w:jc w:val="center"/>
            </w:pPr>
            <w:r w:rsidRPr="005F69ED">
              <w:t>4</w:t>
            </w:r>
          </w:p>
        </w:tc>
        <w:tc>
          <w:tcPr>
            <w:tcW w:w="492" w:type="dxa"/>
            <w:vAlign w:val="center"/>
          </w:tcPr>
          <w:p w14:paraId="2EA0F069" w14:textId="77777777" w:rsidR="007A5E4D" w:rsidRPr="005F69ED" w:rsidRDefault="007A5E4D" w:rsidP="007A5E4D">
            <w:pPr>
              <w:pStyle w:val="Body01"/>
              <w:snapToGrid w:val="0"/>
              <w:ind w:leftChars="0" w:left="0" w:rightChars="0" w:right="0"/>
              <w:jc w:val="center"/>
            </w:pPr>
            <w:r w:rsidRPr="005F69ED">
              <w:t>5</w:t>
            </w:r>
          </w:p>
        </w:tc>
        <w:tc>
          <w:tcPr>
            <w:tcW w:w="492" w:type="dxa"/>
            <w:vAlign w:val="center"/>
          </w:tcPr>
          <w:p w14:paraId="6F33C5AE" w14:textId="77777777" w:rsidR="007A5E4D" w:rsidRPr="005F69ED" w:rsidRDefault="007A5E4D" w:rsidP="007A5E4D">
            <w:pPr>
              <w:pStyle w:val="Body01"/>
              <w:snapToGrid w:val="0"/>
              <w:ind w:leftChars="0" w:left="0" w:rightChars="0" w:right="0"/>
              <w:jc w:val="center"/>
            </w:pPr>
            <w:r w:rsidRPr="005F69ED">
              <w:t>3</w:t>
            </w:r>
          </w:p>
        </w:tc>
        <w:tc>
          <w:tcPr>
            <w:tcW w:w="492" w:type="dxa"/>
            <w:vAlign w:val="center"/>
          </w:tcPr>
          <w:p w14:paraId="3033A6BD"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1:</w:t>
            </w:r>
          </w:p>
        </w:tc>
        <w:tc>
          <w:tcPr>
            <w:tcW w:w="5846" w:type="dxa"/>
            <w:vAlign w:val="center"/>
          </w:tcPr>
          <w:p w14:paraId="48906452" w14:textId="77777777" w:rsidR="007A5E4D" w:rsidRPr="005F69ED" w:rsidRDefault="007A5E4D" w:rsidP="007A5E4D">
            <w:pPr>
              <w:snapToGrid w:val="0"/>
              <w:rPr>
                <w:rFonts w:ascii="Times New Roman" w:hAnsi="Times New Roman"/>
                <w:szCs w:val="21"/>
              </w:rPr>
            </w:pPr>
          </w:p>
        </w:tc>
      </w:tr>
      <w:tr w:rsidR="007A5E4D" w:rsidRPr="005F69ED" w14:paraId="12C1B875" w14:textId="77777777">
        <w:trPr>
          <w:jc w:val="center"/>
        </w:trPr>
        <w:tc>
          <w:tcPr>
            <w:tcW w:w="1287" w:type="dxa"/>
            <w:vAlign w:val="center"/>
          </w:tcPr>
          <w:p w14:paraId="5DCACBBC"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đầu</w:t>
            </w:r>
          </w:p>
        </w:tc>
        <w:tc>
          <w:tcPr>
            <w:tcW w:w="492" w:type="dxa"/>
            <w:vAlign w:val="center"/>
          </w:tcPr>
          <w:p w14:paraId="47F6E415" w14:textId="77777777" w:rsidR="007A5E4D" w:rsidRPr="005F69ED" w:rsidRDefault="007A5E4D" w:rsidP="007A5E4D">
            <w:pPr>
              <w:pStyle w:val="Body01"/>
              <w:snapToGrid w:val="0"/>
              <w:ind w:leftChars="0" w:left="0" w:rightChars="0" w:right="0"/>
              <w:jc w:val="center"/>
              <w:rPr>
                <w:u w:val="single"/>
              </w:rPr>
            </w:pPr>
            <w:r w:rsidRPr="005F69ED">
              <w:rPr>
                <w:u w:val="single"/>
              </w:rPr>
              <w:t>2</w:t>
            </w:r>
          </w:p>
        </w:tc>
        <w:tc>
          <w:tcPr>
            <w:tcW w:w="492" w:type="dxa"/>
            <w:vAlign w:val="center"/>
          </w:tcPr>
          <w:p w14:paraId="6598CBF9" w14:textId="77777777" w:rsidR="007A5E4D" w:rsidRPr="005F69ED" w:rsidRDefault="007A5E4D" w:rsidP="007A5E4D">
            <w:pPr>
              <w:pStyle w:val="Body01"/>
              <w:snapToGrid w:val="0"/>
              <w:ind w:leftChars="0" w:left="0" w:rightChars="0" w:right="0"/>
              <w:jc w:val="center"/>
            </w:pPr>
            <w:r w:rsidRPr="005F69ED">
              <w:t>4</w:t>
            </w:r>
          </w:p>
        </w:tc>
        <w:tc>
          <w:tcPr>
            <w:tcW w:w="492" w:type="dxa"/>
            <w:vAlign w:val="center"/>
          </w:tcPr>
          <w:p w14:paraId="31D60133" w14:textId="77777777" w:rsidR="007A5E4D" w:rsidRPr="005F69ED" w:rsidRDefault="007A5E4D" w:rsidP="007A5E4D">
            <w:pPr>
              <w:pStyle w:val="Body01"/>
              <w:snapToGrid w:val="0"/>
              <w:ind w:leftChars="0" w:left="0" w:rightChars="0" w:right="0"/>
              <w:jc w:val="center"/>
              <w:rPr>
                <w:u w:val="single"/>
              </w:rPr>
            </w:pPr>
            <w:r w:rsidRPr="005F69ED">
              <w:rPr>
                <w:u w:val="single"/>
              </w:rPr>
              <w:t>5</w:t>
            </w:r>
          </w:p>
        </w:tc>
        <w:tc>
          <w:tcPr>
            <w:tcW w:w="492" w:type="dxa"/>
            <w:vAlign w:val="center"/>
          </w:tcPr>
          <w:p w14:paraId="79F8D106" w14:textId="77777777" w:rsidR="007A5E4D" w:rsidRPr="005F69ED" w:rsidRDefault="007A5E4D" w:rsidP="007A5E4D">
            <w:pPr>
              <w:pStyle w:val="Body01"/>
              <w:snapToGrid w:val="0"/>
              <w:ind w:leftChars="0" w:left="0" w:rightChars="0" w:right="0"/>
              <w:jc w:val="center"/>
            </w:pPr>
            <w:r w:rsidRPr="005F69ED">
              <w:t>3</w:t>
            </w:r>
          </w:p>
        </w:tc>
        <w:tc>
          <w:tcPr>
            <w:tcW w:w="492" w:type="dxa"/>
            <w:vAlign w:val="center"/>
          </w:tcPr>
          <w:p w14:paraId="5977C8AB"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u w:val="single"/>
              </w:rPr>
              <w:t>1</w:t>
            </w:r>
            <w:r w:rsidRPr="005F69ED">
              <w:rPr>
                <w:rFonts w:ascii="Times New Roman" w:hAnsi="Times New Roman"/>
                <w:sz w:val="22"/>
                <w:szCs w:val="22"/>
              </w:rPr>
              <w:t>:</w:t>
            </w:r>
          </w:p>
        </w:tc>
        <w:tc>
          <w:tcPr>
            <w:tcW w:w="5846" w:type="dxa"/>
            <w:vAlign w:val="center"/>
          </w:tcPr>
          <w:p w14:paraId="635A1AC4" w14:textId="77777777" w:rsidR="007A5E4D" w:rsidRPr="005F69ED" w:rsidRDefault="007A5E4D" w:rsidP="007A5E4D">
            <w:pPr>
              <w:snapToGrid w:val="0"/>
              <w:rPr>
                <w:rFonts w:ascii="Times New Roman" w:hAnsi="Times New Roman"/>
              </w:rPr>
            </w:pPr>
            <w:r w:rsidRPr="005F69ED">
              <w:rPr>
                <w:rFonts w:ascii="Times New Roman" w:hAnsi="Times New Roman"/>
              </w:rPr>
              <w:t>Mọi phần tử khác được sắp xếp (các phần tử gạch chân đã được sắp xếp)</w:t>
            </w:r>
          </w:p>
        </w:tc>
      </w:tr>
      <w:tr w:rsidR="007A5E4D" w:rsidRPr="005F69ED" w14:paraId="5A1DF774" w14:textId="77777777">
        <w:trPr>
          <w:jc w:val="center"/>
        </w:trPr>
        <w:tc>
          <w:tcPr>
            <w:tcW w:w="1287" w:type="dxa"/>
            <w:vAlign w:val="center"/>
          </w:tcPr>
          <w:p w14:paraId="2CCE1F85" w14:textId="77777777" w:rsidR="007A5E4D" w:rsidRPr="005F69ED" w:rsidRDefault="007A5E4D" w:rsidP="007A5E4D">
            <w:pPr>
              <w:pStyle w:val="Body01"/>
              <w:snapToGrid w:val="0"/>
              <w:ind w:leftChars="0" w:left="0" w:rightChars="0" w:right="0"/>
              <w:jc w:val="right"/>
              <w:rPr>
                <w:sz w:val="20"/>
                <w:szCs w:val="20"/>
              </w:rPr>
            </w:pPr>
          </w:p>
        </w:tc>
        <w:tc>
          <w:tcPr>
            <w:tcW w:w="492" w:type="dxa"/>
            <w:vAlign w:val="center"/>
          </w:tcPr>
          <w:p w14:paraId="7A9C01F0" w14:textId="77777777" w:rsidR="007A5E4D" w:rsidRPr="005F69ED" w:rsidRDefault="007A5E4D" w:rsidP="007A5E4D">
            <w:pPr>
              <w:pStyle w:val="Body01"/>
              <w:snapToGrid w:val="0"/>
              <w:ind w:leftChars="0" w:left="0" w:rightChars="0" w:right="0"/>
              <w:jc w:val="center"/>
              <w:rPr>
                <w:u w:val="single"/>
              </w:rPr>
            </w:pPr>
            <w:r w:rsidRPr="005F69ED">
              <w:rPr>
                <w:u w:val="single"/>
              </w:rPr>
              <w:t>1</w:t>
            </w:r>
          </w:p>
        </w:tc>
        <w:tc>
          <w:tcPr>
            <w:tcW w:w="492" w:type="dxa"/>
            <w:vAlign w:val="center"/>
          </w:tcPr>
          <w:p w14:paraId="4E033F1C" w14:textId="77777777" w:rsidR="007A5E4D" w:rsidRPr="005F69ED" w:rsidRDefault="007A5E4D" w:rsidP="007A5E4D">
            <w:pPr>
              <w:pStyle w:val="Body01"/>
              <w:snapToGrid w:val="0"/>
              <w:ind w:leftChars="0" w:left="0" w:rightChars="0" w:right="0"/>
              <w:jc w:val="center"/>
            </w:pPr>
            <w:r w:rsidRPr="005F69ED">
              <w:t>4</w:t>
            </w:r>
          </w:p>
        </w:tc>
        <w:tc>
          <w:tcPr>
            <w:tcW w:w="492" w:type="dxa"/>
            <w:vAlign w:val="center"/>
          </w:tcPr>
          <w:p w14:paraId="6D98F6CD" w14:textId="77777777" w:rsidR="007A5E4D" w:rsidRPr="005F69ED" w:rsidRDefault="007A5E4D" w:rsidP="007A5E4D">
            <w:pPr>
              <w:pStyle w:val="Body01"/>
              <w:snapToGrid w:val="0"/>
              <w:ind w:leftChars="0" w:left="0" w:rightChars="0" w:right="0"/>
              <w:jc w:val="center"/>
              <w:rPr>
                <w:u w:val="single"/>
              </w:rPr>
            </w:pPr>
            <w:r w:rsidRPr="005F69ED">
              <w:rPr>
                <w:u w:val="single"/>
              </w:rPr>
              <w:t>2</w:t>
            </w:r>
          </w:p>
        </w:tc>
        <w:tc>
          <w:tcPr>
            <w:tcW w:w="492" w:type="dxa"/>
            <w:vAlign w:val="center"/>
          </w:tcPr>
          <w:p w14:paraId="20410A50" w14:textId="77777777" w:rsidR="007A5E4D" w:rsidRPr="005F69ED" w:rsidRDefault="007A5E4D" w:rsidP="007A5E4D">
            <w:pPr>
              <w:pStyle w:val="Body01"/>
              <w:snapToGrid w:val="0"/>
              <w:ind w:leftChars="0" w:left="0" w:rightChars="0" w:right="0"/>
              <w:jc w:val="center"/>
            </w:pPr>
            <w:r w:rsidRPr="005F69ED">
              <w:t>3</w:t>
            </w:r>
          </w:p>
        </w:tc>
        <w:tc>
          <w:tcPr>
            <w:tcW w:w="492" w:type="dxa"/>
            <w:vAlign w:val="center"/>
          </w:tcPr>
          <w:p w14:paraId="7A357201"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u w:val="single"/>
              </w:rPr>
              <w:t>5</w:t>
            </w:r>
            <w:r w:rsidRPr="005F69ED">
              <w:rPr>
                <w:rFonts w:ascii="Times New Roman" w:hAnsi="Times New Roman"/>
                <w:sz w:val="22"/>
                <w:szCs w:val="22"/>
              </w:rPr>
              <w:t>:</w:t>
            </w:r>
          </w:p>
        </w:tc>
        <w:tc>
          <w:tcPr>
            <w:tcW w:w="5846" w:type="dxa"/>
            <w:vAlign w:val="center"/>
          </w:tcPr>
          <w:p w14:paraId="6F63937C" w14:textId="77777777" w:rsidR="007A5E4D" w:rsidRPr="005F69ED" w:rsidRDefault="007A5E4D" w:rsidP="007A5E4D">
            <w:pPr>
              <w:snapToGrid w:val="0"/>
              <w:rPr>
                <w:rFonts w:ascii="Times New Roman" w:hAnsi="Times New Roman"/>
                <w:szCs w:val="21"/>
              </w:rPr>
            </w:pPr>
            <w:r w:rsidRPr="005F69ED">
              <w:rPr>
                <w:rFonts w:ascii="Times New Roman" w:hAnsi="Times New Roman"/>
              </w:rPr>
              <w:t>Chạy xong lần đầu</w:t>
            </w:r>
          </w:p>
        </w:tc>
      </w:tr>
      <w:tr w:rsidR="007A5E4D" w:rsidRPr="005F69ED" w14:paraId="0DD86248" w14:textId="77777777">
        <w:trPr>
          <w:jc w:val="center"/>
        </w:trPr>
        <w:tc>
          <w:tcPr>
            <w:tcW w:w="1287" w:type="dxa"/>
            <w:vAlign w:val="center"/>
          </w:tcPr>
          <w:p w14:paraId="4AAAFD46"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2</w:t>
            </w:r>
          </w:p>
        </w:tc>
        <w:tc>
          <w:tcPr>
            <w:tcW w:w="492" w:type="dxa"/>
          </w:tcPr>
          <w:p w14:paraId="1CC341FF" w14:textId="77777777" w:rsidR="007A5E4D" w:rsidRPr="005F69ED" w:rsidRDefault="007A5E4D" w:rsidP="007A5E4D">
            <w:pPr>
              <w:pStyle w:val="Body01"/>
              <w:snapToGrid w:val="0"/>
              <w:ind w:leftChars="0" w:left="0" w:rightChars="0" w:right="0"/>
              <w:jc w:val="center"/>
            </w:pPr>
            <w:r w:rsidRPr="005F69ED">
              <w:t>1</w:t>
            </w:r>
          </w:p>
        </w:tc>
        <w:tc>
          <w:tcPr>
            <w:tcW w:w="492" w:type="dxa"/>
          </w:tcPr>
          <w:p w14:paraId="09C785C4" w14:textId="77777777" w:rsidR="007A5E4D" w:rsidRPr="005F69ED" w:rsidRDefault="007A5E4D" w:rsidP="007A5E4D">
            <w:pPr>
              <w:pStyle w:val="Body01"/>
              <w:snapToGrid w:val="0"/>
              <w:ind w:leftChars="0" w:left="0" w:rightChars="0" w:right="0"/>
              <w:jc w:val="center"/>
              <w:rPr>
                <w:u w:val="single"/>
              </w:rPr>
            </w:pPr>
            <w:r w:rsidRPr="005F69ED">
              <w:rPr>
                <w:u w:val="single"/>
              </w:rPr>
              <w:t>4</w:t>
            </w:r>
          </w:p>
        </w:tc>
        <w:tc>
          <w:tcPr>
            <w:tcW w:w="492" w:type="dxa"/>
          </w:tcPr>
          <w:p w14:paraId="46637789" w14:textId="77777777" w:rsidR="007A5E4D" w:rsidRPr="005F69ED" w:rsidRDefault="007A5E4D" w:rsidP="007A5E4D">
            <w:pPr>
              <w:pStyle w:val="Body01"/>
              <w:snapToGrid w:val="0"/>
              <w:ind w:leftChars="0" w:left="0" w:rightChars="0" w:right="0"/>
              <w:jc w:val="center"/>
            </w:pPr>
            <w:r w:rsidRPr="005F69ED">
              <w:t>2</w:t>
            </w:r>
          </w:p>
        </w:tc>
        <w:tc>
          <w:tcPr>
            <w:tcW w:w="492" w:type="dxa"/>
          </w:tcPr>
          <w:p w14:paraId="70ED999C" w14:textId="77777777" w:rsidR="007A5E4D" w:rsidRPr="005F69ED" w:rsidRDefault="007A5E4D" w:rsidP="007A5E4D">
            <w:pPr>
              <w:pStyle w:val="Body01"/>
              <w:snapToGrid w:val="0"/>
              <w:ind w:leftChars="0" w:left="0" w:rightChars="0" w:right="0"/>
              <w:jc w:val="center"/>
              <w:rPr>
                <w:u w:val="single"/>
              </w:rPr>
            </w:pPr>
            <w:r w:rsidRPr="005F69ED">
              <w:rPr>
                <w:u w:val="single"/>
              </w:rPr>
              <w:t>3</w:t>
            </w:r>
          </w:p>
        </w:tc>
        <w:tc>
          <w:tcPr>
            <w:tcW w:w="492" w:type="dxa"/>
          </w:tcPr>
          <w:p w14:paraId="662AE384"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5846" w:type="dxa"/>
            <w:vAlign w:val="center"/>
          </w:tcPr>
          <w:p w14:paraId="166723E2" w14:textId="77777777" w:rsidR="007A5E4D" w:rsidRPr="005F69ED" w:rsidRDefault="007A5E4D" w:rsidP="007A5E4D">
            <w:pPr>
              <w:snapToGrid w:val="0"/>
              <w:rPr>
                <w:rFonts w:ascii="Times New Roman" w:hAnsi="Times New Roman"/>
                <w:szCs w:val="21"/>
              </w:rPr>
            </w:pPr>
            <w:r w:rsidRPr="005F69ED">
              <w:rPr>
                <w:rFonts w:ascii="Times New Roman" w:hAnsi="Times New Roman"/>
              </w:rPr>
              <w:t>Mọi phần tử còn lại được sắp xếp (các phần tử gạch chân đã được sắp xếp)</w:t>
            </w:r>
          </w:p>
        </w:tc>
      </w:tr>
      <w:tr w:rsidR="007A5E4D" w:rsidRPr="005F69ED" w14:paraId="6C392E28" w14:textId="77777777">
        <w:trPr>
          <w:jc w:val="center"/>
        </w:trPr>
        <w:tc>
          <w:tcPr>
            <w:tcW w:w="1287" w:type="dxa"/>
            <w:vAlign w:val="center"/>
          </w:tcPr>
          <w:p w14:paraId="413F1B14" w14:textId="77777777" w:rsidR="007A5E4D" w:rsidRPr="005F69ED" w:rsidRDefault="007A5E4D" w:rsidP="007A5E4D">
            <w:pPr>
              <w:pStyle w:val="Body01"/>
              <w:snapToGrid w:val="0"/>
              <w:ind w:leftChars="0" w:left="0" w:rightChars="0" w:right="0"/>
              <w:jc w:val="right"/>
              <w:rPr>
                <w:sz w:val="20"/>
                <w:szCs w:val="20"/>
              </w:rPr>
            </w:pPr>
          </w:p>
        </w:tc>
        <w:tc>
          <w:tcPr>
            <w:tcW w:w="492" w:type="dxa"/>
            <w:vAlign w:val="center"/>
          </w:tcPr>
          <w:p w14:paraId="2CFEAD93" w14:textId="77777777" w:rsidR="007A5E4D" w:rsidRPr="005F69ED" w:rsidRDefault="007A5E4D" w:rsidP="007A5E4D">
            <w:pPr>
              <w:pStyle w:val="Body01"/>
              <w:snapToGrid w:val="0"/>
              <w:ind w:leftChars="0" w:left="0" w:rightChars="0" w:right="0"/>
              <w:jc w:val="center"/>
            </w:pPr>
            <w:r w:rsidRPr="005F69ED">
              <w:t>1</w:t>
            </w:r>
          </w:p>
        </w:tc>
        <w:tc>
          <w:tcPr>
            <w:tcW w:w="492" w:type="dxa"/>
            <w:vAlign w:val="center"/>
          </w:tcPr>
          <w:p w14:paraId="4155BC0A" w14:textId="77777777" w:rsidR="007A5E4D" w:rsidRPr="005F69ED" w:rsidRDefault="007A5E4D" w:rsidP="007A5E4D">
            <w:pPr>
              <w:pStyle w:val="Body01"/>
              <w:snapToGrid w:val="0"/>
              <w:ind w:leftChars="0" w:left="0" w:rightChars="0" w:right="0"/>
              <w:jc w:val="center"/>
              <w:rPr>
                <w:u w:val="single"/>
              </w:rPr>
            </w:pPr>
            <w:r w:rsidRPr="005F69ED">
              <w:rPr>
                <w:u w:val="single"/>
              </w:rPr>
              <w:t>3</w:t>
            </w:r>
          </w:p>
        </w:tc>
        <w:tc>
          <w:tcPr>
            <w:tcW w:w="492" w:type="dxa"/>
            <w:vAlign w:val="center"/>
          </w:tcPr>
          <w:p w14:paraId="111BAB18" w14:textId="77777777" w:rsidR="007A5E4D" w:rsidRPr="005F69ED" w:rsidRDefault="007A5E4D" w:rsidP="007A5E4D">
            <w:pPr>
              <w:pStyle w:val="Body01"/>
              <w:snapToGrid w:val="0"/>
              <w:ind w:leftChars="0" w:left="0" w:rightChars="0" w:right="0"/>
              <w:jc w:val="center"/>
            </w:pPr>
            <w:r w:rsidRPr="005F69ED">
              <w:t>2</w:t>
            </w:r>
          </w:p>
        </w:tc>
        <w:tc>
          <w:tcPr>
            <w:tcW w:w="492" w:type="dxa"/>
            <w:vAlign w:val="center"/>
          </w:tcPr>
          <w:p w14:paraId="6D7F7AED" w14:textId="77777777" w:rsidR="007A5E4D" w:rsidRPr="005F69ED" w:rsidRDefault="007A5E4D" w:rsidP="007A5E4D">
            <w:pPr>
              <w:pStyle w:val="Body01"/>
              <w:snapToGrid w:val="0"/>
              <w:ind w:leftChars="0" w:left="0" w:rightChars="0" w:right="0"/>
              <w:jc w:val="center"/>
              <w:rPr>
                <w:u w:val="single"/>
              </w:rPr>
            </w:pPr>
            <w:r w:rsidRPr="005F69ED">
              <w:rPr>
                <w:u w:val="single"/>
              </w:rPr>
              <w:t>4</w:t>
            </w:r>
          </w:p>
        </w:tc>
        <w:tc>
          <w:tcPr>
            <w:tcW w:w="492" w:type="dxa"/>
            <w:vAlign w:val="center"/>
          </w:tcPr>
          <w:p w14:paraId="4E9BD3AD"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5846" w:type="dxa"/>
            <w:vAlign w:val="center"/>
          </w:tcPr>
          <w:p w14:paraId="4B147E2C" w14:textId="77777777" w:rsidR="007A5E4D" w:rsidRPr="005F69ED" w:rsidRDefault="007A5E4D" w:rsidP="007A5E4D">
            <w:pPr>
              <w:snapToGrid w:val="0"/>
              <w:rPr>
                <w:rFonts w:ascii="Times New Roman" w:hAnsi="Times New Roman"/>
              </w:rPr>
            </w:pPr>
            <w:r w:rsidRPr="005F69ED">
              <w:rPr>
                <w:rFonts w:ascii="Times New Roman" w:hAnsi="Times New Roman"/>
              </w:rPr>
              <w:t>Chạy xong lần hai</w:t>
            </w:r>
          </w:p>
        </w:tc>
      </w:tr>
      <w:tr w:rsidR="007A5E4D" w:rsidRPr="005F69ED" w14:paraId="6EC0DC5B" w14:textId="77777777">
        <w:trPr>
          <w:jc w:val="center"/>
        </w:trPr>
        <w:tc>
          <w:tcPr>
            <w:tcW w:w="1287" w:type="dxa"/>
            <w:vAlign w:val="center"/>
          </w:tcPr>
          <w:p w14:paraId="68AC9C01" w14:textId="77777777" w:rsidR="007A5E4D" w:rsidRPr="005F69ED" w:rsidRDefault="007A5E4D" w:rsidP="007A5E4D">
            <w:pPr>
              <w:pStyle w:val="Body01"/>
              <w:snapToGrid w:val="0"/>
              <w:ind w:leftChars="0" w:left="0" w:rightChars="0" w:right="0"/>
              <w:jc w:val="right"/>
              <w:rPr>
                <w:sz w:val="20"/>
                <w:szCs w:val="20"/>
              </w:rPr>
            </w:pPr>
            <w:r w:rsidRPr="005F69ED">
              <w:rPr>
                <w:sz w:val="20"/>
                <w:szCs w:val="20"/>
              </w:rPr>
              <w:t>Lần 3</w:t>
            </w:r>
          </w:p>
        </w:tc>
        <w:tc>
          <w:tcPr>
            <w:tcW w:w="492" w:type="dxa"/>
            <w:vAlign w:val="center"/>
          </w:tcPr>
          <w:p w14:paraId="40E9CCB9" w14:textId="77777777" w:rsidR="007A5E4D" w:rsidRPr="005F69ED" w:rsidRDefault="007A5E4D" w:rsidP="007A5E4D">
            <w:pPr>
              <w:pStyle w:val="Body01"/>
              <w:snapToGrid w:val="0"/>
              <w:ind w:leftChars="0" w:left="0" w:rightChars="0" w:right="0"/>
              <w:jc w:val="center"/>
            </w:pPr>
            <w:r w:rsidRPr="005F69ED">
              <w:t>1</w:t>
            </w:r>
          </w:p>
        </w:tc>
        <w:tc>
          <w:tcPr>
            <w:tcW w:w="492" w:type="dxa"/>
            <w:vAlign w:val="center"/>
          </w:tcPr>
          <w:p w14:paraId="645FA06F" w14:textId="77777777" w:rsidR="007A5E4D" w:rsidRPr="005F69ED" w:rsidRDefault="007A5E4D" w:rsidP="007A5E4D">
            <w:pPr>
              <w:pStyle w:val="Body01"/>
              <w:snapToGrid w:val="0"/>
              <w:ind w:leftChars="0" w:left="0" w:rightChars="0" w:right="0"/>
              <w:jc w:val="center"/>
            </w:pPr>
            <w:r w:rsidRPr="005F69ED">
              <w:t>2</w:t>
            </w:r>
          </w:p>
        </w:tc>
        <w:tc>
          <w:tcPr>
            <w:tcW w:w="492" w:type="dxa"/>
            <w:vAlign w:val="center"/>
          </w:tcPr>
          <w:p w14:paraId="439AAA40" w14:textId="77777777" w:rsidR="007A5E4D" w:rsidRPr="005F69ED" w:rsidRDefault="007A5E4D" w:rsidP="007A5E4D">
            <w:pPr>
              <w:pStyle w:val="Body01"/>
              <w:snapToGrid w:val="0"/>
              <w:ind w:leftChars="0" w:left="0" w:rightChars="0" w:right="0"/>
              <w:jc w:val="center"/>
            </w:pPr>
            <w:r w:rsidRPr="005F69ED">
              <w:t>3</w:t>
            </w:r>
          </w:p>
        </w:tc>
        <w:tc>
          <w:tcPr>
            <w:tcW w:w="492" w:type="dxa"/>
            <w:vAlign w:val="center"/>
          </w:tcPr>
          <w:p w14:paraId="1F82309E" w14:textId="77777777" w:rsidR="007A5E4D" w:rsidRPr="005F69ED" w:rsidRDefault="007A5E4D" w:rsidP="007A5E4D">
            <w:pPr>
              <w:pStyle w:val="Body01"/>
              <w:snapToGrid w:val="0"/>
              <w:ind w:leftChars="0" w:left="0" w:rightChars="0" w:right="0"/>
              <w:jc w:val="center"/>
            </w:pPr>
            <w:r w:rsidRPr="005F69ED">
              <w:t>4</w:t>
            </w:r>
          </w:p>
        </w:tc>
        <w:tc>
          <w:tcPr>
            <w:tcW w:w="492" w:type="dxa"/>
            <w:vAlign w:val="center"/>
          </w:tcPr>
          <w:p w14:paraId="608FEF4B" w14:textId="77777777" w:rsidR="007A5E4D" w:rsidRPr="005F69ED" w:rsidRDefault="007A5E4D" w:rsidP="007A5E4D">
            <w:pPr>
              <w:snapToGrid w:val="0"/>
              <w:jc w:val="center"/>
              <w:rPr>
                <w:rFonts w:ascii="Times New Roman" w:hAnsi="Times New Roman"/>
                <w:sz w:val="22"/>
                <w:szCs w:val="22"/>
              </w:rPr>
            </w:pPr>
            <w:r w:rsidRPr="005F69ED">
              <w:rPr>
                <w:rFonts w:ascii="Times New Roman" w:hAnsi="Times New Roman"/>
                <w:sz w:val="22"/>
                <w:szCs w:val="22"/>
              </w:rPr>
              <w:t>5:</w:t>
            </w:r>
          </w:p>
        </w:tc>
        <w:tc>
          <w:tcPr>
            <w:tcW w:w="5846" w:type="dxa"/>
            <w:vAlign w:val="center"/>
          </w:tcPr>
          <w:p w14:paraId="0CDBFE8B" w14:textId="77777777" w:rsidR="007A5E4D" w:rsidRPr="005F69ED" w:rsidRDefault="007A5E4D" w:rsidP="007A5E4D">
            <w:pPr>
              <w:snapToGrid w:val="0"/>
              <w:rPr>
                <w:rFonts w:ascii="Times New Roman" w:hAnsi="Times New Roman"/>
              </w:rPr>
            </w:pPr>
            <w:r w:rsidRPr="005F69ED">
              <w:rPr>
                <w:rFonts w:ascii="Times New Roman" w:hAnsi="Times New Roman"/>
              </w:rPr>
              <w:t>Chạy xong lần 3 (sắp xếp xong)</w:t>
            </w:r>
          </w:p>
        </w:tc>
      </w:tr>
    </w:tbl>
    <w:p w14:paraId="77D2824C" w14:textId="77777777" w:rsidR="007A5E4D" w:rsidRPr="005F69ED" w:rsidRDefault="007A5E4D" w:rsidP="001C4C1C">
      <w:pPr>
        <w:pStyle w:val="Body01"/>
        <w:ind w:leftChars="0" w:left="360" w:right="315"/>
      </w:pPr>
    </w:p>
    <w:p w14:paraId="61DD8588" w14:textId="77777777" w:rsidR="007A5E4D" w:rsidRPr="005F69ED" w:rsidRDefault="007A5E4D" w:rsidP="001C4C1C">
      <w:pPr>
        <w:pStyle w:val="Body01"/>
        <w:ind w:leftChars="0" w:left="360" w:right="315"/>
      </w:pPr>
      <w:r w:rsidRPr="005F69ED">
        <w:t xml:space="preserve">Lý do </w:t>
      </w:r>
      <w:r w:rsidR="00C4127B" w:rsidRPr="005F69ED">
        <w:t xml:space="preserve">để một phương pháp phức tạp như vậy được sử dụng </w:t>
      </w:r>
      <w:r w:rsidRPr="005F69ED">
        <w:t>là sắp sếp chèn không cần yêu cầu thay đổi các phần tử. Ví dụ, xét tình huống sau</w:t>
      </w:r>
    </w:p>
    <w:p w14:paraId="0A58B037" w14:textId="77777777" w:rsidR="007A5E4D" w:rsidRPr="005F69ED" w:rsidRDefault="007A5E4D" w:rsidP="001C4C1C">
      <w:pPr>
        <w:pStyle w:val="Body01"/>
        <w:spacing w:line="360" w:lineRule="auto"/>
        <w:ind w:leftChars="0" w:left="675" w:right="315"/>
        <w:rPr>
          <w:sz w:val="20"/>
          <w:szCs w:val="20"/>
        </w:rPr>
      </w:pPr>
      <w:r w:rsidRPr="005F69ED">
        <w:rPr>
          <w:sz w:val="20"/>
          <w:szCs w:val="20"/>
        </w:rPr>
        <w:t xml:space="preserve">Case </w:t>
      </w:r>
      <w:r w:rsidRPr="005F69ED">
        <w:rPr>
          <w:i/>
          <w:sz w:val="20"/>
          <w:szCs w:val="20"/>
        </w:rPr>
        <w:t>A</w:t>
      </w:r>
      <w:r w:rsidRPr="005F69ED">
        <w:rPr>
          <w:sz w:val="20"/>
          <w:szCs w:val="20"/>
        </w:rPr>
        <w:t>:</w:t>
      </w:r>
      <w:r w:rsidRPr="005F69ED">
        <w:rPr>
          <w:sz w:val="20"/>
          <w:szCs w:val="20"/>
        </w:rPr>
        <w:tab/>
        <w:t>2</w:t>
      </w:r>
      <w:r w:rsidRPr="005F69ED">
        <w:rPr>
          <w:sz w:val="20"/>
          <w:szCs w:val="20"/>
        </w:rPr>
        <w:tab/>
        <w:t>4</w:t>
      </w:r>
      <w:r w:rsidRPr="005F69ED">
        <w:rPr>
          <w:sz w:val="20"/>
          <w:szCs w:val="20"/>
        </w:rPr>
        <w:tab/>
        <w:t>6  |</w:t>
      </w:r>
      <w:r w:rsidRPr="005F69ED">
        <w:rPr>
          <w:sz w:val="20"/>
          <w:szCs w:val="20"/>
        </w:rPr>
        <w:tab/>
        <w:t>1 …</w:t>
      </w:r>
    </w:p>
    <w:p w14:paraId="076CE07C" w14:textId="77777777" w:rsidR="007A5E4D" w:rsidRPr="005F69ED" w:rsidRDefault="007A5E4D" w:rsidP="001C4C1C">
      <w:pPr>
        <w:pStyle w:val="Body01"/>
        <w:spacing w:line="360" w:lineRule="auto"/>
        <w:ind w:leftChars="0" w:left="675" w:right="315"/>
        <w:rPr>
          <w:sz w:val="20"/>
          <w:szCs w:val="20"/>
        </w:rPr>
      </w:pPr>
      <w:r w:rsidRPr="005F69ED">
        <w:rPr>
          <w:sz w:val="20"/>
          <w:szCs w:val="20"/>
        </w:rPr>
        <w:t xml:space="preserve">Case </w:t>
      </w:r>
      <w:r w:rsidRPr="005F69ED">
        <w:rPr>
          <w:i/>
          <w:sz w:val="20"/>
          <w:szCs w:val="20"/>
        </w:rPr>
        <w:t>B</w:t>
      </w:r>
      <w:r w:rsidRPr="005F69ED">
        <w:rPr>
          <w:sz w:val="20"/>
          <w:szCs w:val="20"/>
        </w:rPr>
        <w:t xml:space="preserve">: </w:t>
      </w:r>
      <w:r w:rsidRPr="005F69ED">
        <w:rPr>
          <w:sz w:val="20"/>
          <w:szCs w:val="20"/>
        </w:rPr>
        <w:tab/>
        <w:t>2</w:t>
      </w:r>
      <w:r w:rsidRPr="005F69ED">
        <w:rPr>
          <w:sz w:val="20"/>
          <w:szCs w:val="20"/>
        </w:rPr>
        <w:tab/>
        <w:t>4</w:t>
      </w:r>
      <w:r w:rsidRPr="005F69ED">
        <w:rPr>
          <w:sz w:val="20"/>
          <w:szCs w:val="20"/>
        </w:rPr>
        <w:tab/>
        <w:t>6  |</w:t>
      </w:r>
      <w:r w:rsidRPr="005F69ED">
        <w:rPr>
          <w:sz w:val="20"/>
          <w:szCs w:val="20"/>
        </w:rPr>
        <w:tab/>
        <w:t>8 …</w:t>
      </w:r>
    </w:p>
    <w:p w14:paraId="76ECB8DB" w14:textId="77777777" w:rsidR="007A5E4D" w:rsidRPr="005F69ED" w:rsidRDefault="007A5E4D" w:rsidP="001C4C1C">
      <w:pPr>
        <w:pStyle w:val="Body01"/>
        <w:ind w:leftChars="0" w:left="360" w:right="315"/>
      </w:pPr>
      <w:r w:rsidRPr="005F69ED">
        <w:t xml:space="preserve">Trong trường hợp A, để quyết định nơi chèn “1”, so sánh với 6 </w:t>
      </w:r>
      <w:r w:rsidRPr="005F69ED">
        <w:sym w:font="Wingdings" w:char="F0E0"/>
      </w:r>
      <w:r w:rsidRPr="005F69ED">
        <w:t xml:space="preserve"> 4 </w:t>
      </w:r>
      <w:r w:rsidRPr="005F69ED">
        <w:sym w:font="Wingdings" w:char="F0E0"/>
      </w:r>
      <w:r w:rsidRPr="005F69ED">
        <w:t xml:space="preserve"> 2. Sau đó, tất cả các phần tử cần được di chuyển để tạo khoảng trống để chèn “1”. Ngược lại, trong trường hợp B, ngay </w:t>
      </w:r>
      <w:r w:rsidRPr="005F69ED">
        <w:lastRenderedPageBreak/>
        <w:t xml:space="preserve">lập tức gái trị được so sánh với “6”, vị trí chèn được xác định mà không cần dịch chuyển  </w:t>
      </w:r>
    </w:p>
    <w:p w14:paraId="727C9228" w14:textId="77777777" w:rsidR="007A5E4D" w:rsidRPr="005F69ED" w:rsidRDefault="007A5E4D" w:rsidP="001C4C1C">
      <w:pPr>
        <w:pStyle w:val="Body01"/>
        <w:ind w:leftChars="0" w:left="360" w:right="315"/>
      </w:pPr>
    </w:p>
    <w:p w14:paraId="2FFFF840" w14:textId="77777777" w:rsidR="007A5E4D" w:rsidRPr="005F69ED" w:rsidRDefault="007A5E4D" w:rsidP="001C4C1C">
      <w:pPr>
        <w:pStyle w:val="Body01"/>
        <w:ind w:leftChars="0" w:left="360" w:right="315"/>
      </w:pPr>
      <w:r w:rsidRPr="005F69ED">
        <w:t>Vì vậy, tổng số xử lý trong phương pháp chèn dựa trên các phần tử được sắp xếp như thế nào đầu tiên. Sắp xếp bóc vỏ giảm việc di chuyển các phần tử bởi lần sắp xếp phác đầu tiên</w:t>
      </w:r>
    </w:p>
    <w:p w14:paraId="09E38280" w14:textId="77777777" w:rsidR="007A5E4D" w:rsidRPr="005F69ED" w:rsidRDefault="007A5E4D" w:rsidP="001C4C1C">
      <w:pPr>
        <w:pStyle w:val="Body01"/>
        <w:ind w:leftChars="0" w:left="360" w:right="315"/>
      </w:pPr>
    </w:p>
    <w:p w14:paraId="78121468" w14:textId="77777777" w:rsidR="007A5E4D" w:rsidRPr="005F69ED" w:rsidRDefault="007A5E4D" w:rsidP="007A5E4D">
      <w:pPr>
        <w:pStyle w:val="Heading5"/>
        <w:rPr>
          <w:rFonts w:ascii="Times New Roman" w:hAnsi="Times New Roman"/>
        </w:rPr>
      </w:pPr>
      <w:r w:rsidRPr="005F69ED">
        <w:rPr>
          <w:rFonts w:ascii="Times New Roman" w:hAnsi="Times New Roman"/>
        </w:rPr>
        <w:t>Sắp xếp vun đống</w:t>
      </w:r>
    </w:p>
    <w:p w14:paraId="68A5C48D" w14:textId="77777777" w:rsidR="007A5E4D" w:rsidRPr="005F69ED" w:rsidRDefault="007A5E4D" w:rsidP="001C4C1C">
      <w:pPr>
        <w:pStyle w:val="Body01"/>
        <w:ind w:leftChars="0" w:left="360" w:right="315"/>
      </w:pPr>
      <w:r w:rsidRPr="005F69ED">
        <w:t>1 đống là 1 cây nhị phân trong đó mọi cây con có tính chất: phần tử cha có giá trị lớn hơn các con của nó. Nếu phần tử gốc được chọn, ta có thể thu được giá trị lớn nhất trong khi các phần tử còn lại có thể tái cấu trúc thành đống mới. Ta có thể lấy lại gốc, mà đưa cho ta phần tử có giá trị lớn thứ hai. Nói cách khác, bằng cách lặp lại thao tác lấy gốc và tái cấu trúc đống, sắp xếp có thể hoàn tất. Phương pháp sắp xếp sử dụng đống gọi là sắp xếp đống</w:t>
      </w:r>
      <w:r w:rsidRPr="005F69ED">
        <w:rPr>
          <w:rStyle w:val="FootnoteReference"/>
        </w:rPr>
        <w:footnoteReference w:id="62"/>
      </w:r>
      <w:r w:rsidRPr="005F69ED">
        <w:t xml:space="preserve"> </w:t>
      </w:r>
    </w:p>
    <w:p w14:paraId="3A724F48" w14:textId="77777777" w:rsidR="007A5E4D" w:rsidRPr="005F69ED" w:rsidRDefault="007A5E4D" w:rsidP="001C4C1C">
      <w:pPr>
        <w:pStyle w:val="Body01"/>
        <w:ind w:leftChars="0" w:left="360" w:right="315"/>
      </w:pPr>
    </w:p>
    <w:p w14:paraId="4E5852E0" w14:textId="77777777" w:rsidR="007A5E4D" w:rsidRPr="005F69ED" w:rsidRDefault="007A5E4D" w:rsidP="001C4C1C">
      <w:pPr>
        <w:pStyle w:val="Body01"/>
        <w:ind w:leftChars="0" w:left="360" w:right="315"/>
      </w:pPr>
    </w:p>
    <w:p w14:paraId="2D702D6C" w14:textId="77777777" w:rsidR="007A5E4D" w:rsidRPr="005F69ED" w:rsidRDefault="007A5E4D" w:rsidP="001C4C1C">
      <w:pPr>
        <w:pStyle w:val="Body01"/>
        <w:ind w:leftChars="0" w:left="360" w:right="315"/>
      </w:pPr>
    </w:p>
    <w:p w14:paraId="438B5E1A" w14:textId="77777777" w:rsidR="007A5E4D" w:rsidRPr="005F69ED" w:rsidRDefault="007A5E4D" w:rsidP="001C4C1C">
      <w:pPr>
        <w:pStyle w:val="Body01"/>
        <w:ind w:leftChars="0" w:left="360" w:right="315"/>
        <w:rPr>
          <w:b/>
          <w:sz w:val="40"/>
          <w:szCs w:val="40"/>
          <w:shd w:val="pct15" w:color="auto" w:fill="FFFFFF"/>
        </w:rPr>
      </w:pPr>
      <w:r w:rsidRPr="005F69ED">
        <w:rPr>
          <w:b/>
          <w:sz w:val="40"/>
          <w:szCs w:val="40"/>
          <w:shd w:val="pct15" w:color="auto" w:fill="FFFFFF"/>
        </w:rPr>
        <w:t>1.4.3 Các giải thuật tìm kiếm xâu</w:t>
      </w:r>
    </w:p>
    <w:p w14:paraId="54A5EB6D" w14:textId="77777777" w:rsidR="007A5E4D" w:rsidRPr="005F69ED" w:rsidRDefault="007A5E4D"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7A5E4D" w:rsidRPr="005F69ED" w14:paraId="402CBA6D" w14:textId="77777777">
        <w:trPr>
          <w:trHeight w:val="927"/>
        </w:trPr>
        <w:tc>
          <w:tcPr>
            <w:tcW w:w="1260" w:type="dxa"/>
            <w:vAlign w:val="center"/>
          </w:tcPr>
          <w:p w14:paraId="7C45A895" w14:textId="77777777" w:rsidR="007A5E4D" w:rsidRPr="005F69ED" w:rsidRDefault="007A5E4D" w:rsidP="007A5E4D">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1761633A" w14:textId="77777777" w:rsidR="007A5E4D" w:rsidRPr="005F69ED" w:rsidRDefault="007A5E4D" w:rsidP="001C4C1C">
            <w:pPr>
              <w:pStyle w:val="Items"/>
              <w:ind w:right="315"/>
              <w:rPr>
                <w:rFonts w:cs="Times New Roman"/>
                <w:lang w:eastAsia="ja-JP"/>
              </w:rPr>
            </w:pPr>
            <w:r w:rsidRPr="005F69ED">
              <w:rPr>
                <w:rFonts w:cs="Times New Roman"/>
              </w:rPr>
              <w:t xml:space="preserve">Nhìn chung, tìm kiếm xâu so sánh </w:t>
            </w:r>
            <w:r w:rsidR="00F23005" w:rsidRPr="005F69ED">
              <w:rPr>
                <w:rFonts w:cs="Times New Roman"/>
              </w:rPr>
              <w:t xml:space="preserve">từng ký </w:t>
            </w:r>
            <w:r w:rsidRPr="005F69ED">
              <w:rPr>
                <w:rFonts w:cs="Times New Roman"/>
              </w:rPr>
              <w:t>tự</w:t>
            </w:r>
            <w:r w:rsidR="00F23005" w:rsidRPr="005F69ED">
              <w:rPr>
                <w:rFonts w:cs="Times New Roman"/>
              </w:rPr>
              <w:t xml:space="preserve"> một.</w:t>
            </w:r>
          </w:p>
          <w:p w14:paraId="0E286EBB" w14:textId="77777777" w:rsidR="007A5E4D" w:rsidRPr="005F69ED" w:rsidRDefault="007A5E4D" w:rsidP="001C4C1C">
            <w:pPr>
              <w:pStyle w:val="Items"/>
              <w:ind w:right="315"/>
              <w:rPr>
                <w:rFonts w:cs="Times New Roman"/>
                <w:lang w:eastAsia="ja-JP"/>
              </w:rPr>
            </w:pPr>
            <w:r w:rsidRPr="005F69ED">
              <w:rPr>
                <w:rFonts w:cs="Times New Roman"/>
              </w:rPr>
              <w:t>Các phương pháp tìm kiếm sâu gồm: phương pháp duyệt toàn bộ, phương pháp Boyer-Moore…</w:t>
            </w:r>
          </w:p>
        </w:tc>
      </w:tr>
    </w:tbl>
    <w:p w14:paraId="0EF8ADCF" w14:textId="77777777" w:rsidR="007A5E4D" w:rsidRPr="005F69ED" w:rsidRDefault="007A5E4D" w:rsidP="001C4C1C">
      <w:pPr>
        <w:pStyle w:val="Body01"/>
        <w:ind w:leftChars="0" w:left="360" w:right="315"/>
      </w:pPr>
    </w:p>
    <w:p w14:paraId="7530993D" w14:textId="77777777" w:rsidR="007A5E4D" w:rsidRPr="005F69ED" w:rsidRDefault="007A5E4D" w:rsidP="001C4C1C">
      <w:pPr>
        <w:pStyle w:val="Body01"/>
        <w:ind w:leftChars="0" w:left="360" w:right="315"/>
      </w:pPr>
      <w:r w:rsidRPr="005F69ED">
        <w:t xml:space="preserve">Tìm kiếm xâu là quá trình tìm </w:t>
      </w:r>
      <w:r w:rsidR="005B5F5C" w:rsidRPr="005F69ED">
        <w:t>một</w:t>
      </w:r>
      <w:r w:rsidRPr="005F69ED">
        <w:t xml:space="preserve"> chuối kí tự đặc biệt trong </w:t>
      </w:r>
      <w:r w:rsidR="005B5F5C" w:rsidRPr="005F69ED">
        <w:t>một</w:t>
      </w:r>
      <w:r w:rsidRPr="005F69ED">
        <w:t xml:space="preserve"> văn bản (xâu kí tự). Trong đa số trường hợp, xâu nẳm trong mảng mà mỗi ô chứa 1 kí tự và được tham chiếu bởi chỉ số. </w:t>
      </w:r>
      <w:r w:rsidR="005B5F5C" w:rsidRPr="005F69ED">
        <w:t>Hai</w:t>
      </w:r>
      <w:r w:rsidRPr="005F69ED">
        <w:t xml:space="preserve"> mảng được cho trước: văn bản và xâu tìm kiếm. Giải thuật sẽ tìm kiếm xâu mẫu trong xâu văn bản.</w:t>
      </w:r>
    </w:p>
    <w:p w14:paraId="6473BE75" w14:textId="77777777" w:rsidR="007A5E4D" w:rsidRPr="005F69ED" w:rsidRDefault="007A5E4D" w:rsidP="001C4C1C">
      <w:pPr>
        <w:pStyle w:val="Body01"/>
        <w:ind w:leftChars="0" w:left="360" w:right="315"/>
      </w:pPr>
    </w:p>
    <w:p w14:paraId="475E6DBD" w14:textId="77777777" w:rsidR="007A5E4D" w:rsidRPr="005F69ED" w:rsidRDefault="007A5E4D" w:rsidP="001C4C1C">
      <w:pPr>
        <w:pStyle w:val="Body01"/>
        <w:ind w:leftChars="0" w:left="360" w:right="315"/>
      </w:pPr>
      <w:r w:rsidRPr="005F69ED">
        <w:t>Trong ví dụ dưới, chúng ta muốn kiểm tra xâu S là “XYZ”, có mặt ở ô 6~8 và ô 10~12 trong xâu R. Rất rõ ràng khi quan sát bằng mắt, nhưng trên thực tế rất khó để viết giải thuật để kiểm tra</w:t>
      </w:r>
    </w:p>
    <w:p w14:paraId="0CA4C055" w14:textId="77777777" w:rsidR="007A5E4D" w:rsidRPr="005F69ED" w:rsidRDefault="007A5E4D" w:rsidP="001C4C1C">
      <w:pPr>
        <w:pStyle w:val="Body01"/>
        <w:ind w:leftChars="0" w:left="360" w:right="315"/>
      </w:pPr>
      <w:r w:rsidRPr="005F69ED">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3"/>
        <w:gridCol w:w="444"/>
        <w:gridCol w:w="444"/>
        <w:gridCol w:w="444"/>
        <w:gridCol w:w="444"/>
        <w:gridCol w:w="444"/>
        <w:gridCol w:w="444"/>
        <w:gridCol w:w="444"/>
        <w:gridCol w:w="444"/>
      </w:tblGrid>
      <w:tr w:rsidR="007A5E4D" w:rsidRPr="005F69ED" w14:paraId="2DDC7E7F" w14:textId="77777777">
        <w:trPr>
          <w:trHeight w:val="80"/>
          <w:jc w:val="center"/>
        </w:trPr>
        <w:tc>
          <w:tcPr>
            <w:tcW w:w="1024" w:type="dxa"/>
            <w:tcBorders>
              <w:top w:val="nil"/>
              <w:left w:val="nil"/>
              <w:bottom w:val="nil"/>
              <w:right w:val="single" w:sz="4" w:space="0" w:color="auto"/>
            </w:tcBorders>
            <w:vAlign w:val="center"/>
          </w:tcPr>
          <w:p w14:paraId="27733A19" w14:textId="77777777" w:rsidR="007A5E4D" w:rsidRPr="005F69ED" w:rsidRDefault="007A5E4D" w:rsidP="007A5E4D">
            <w:pPr>
              <w:pStyle w:val="Body01"/>
              <w:snapToGrid w:val="0"/>
              <w:ind w:leftChars="0" w:left="0" w:rightChars="0" w:right="0"/>
              <w:jc w:val="center"/>
              <w:rPr>
                <w:sz w:val="21"/>
                <w:szCs w:val="21"/>
              </w:rPr>
            </w:pPr>
            <w:r w:rsidRPr="005F69ED">
              <w:t xml:space="preserve">Xâu </w:t>
            </w:r>
            <w:r w:rsidRPr="005F69ED">
              <w:rPr>
                <w:i/>
              </w:rPr>
              <w:t>S</w:t>
            </w:r>
          </w:p>
        </w:tc>
        <w:tc>
          <w:tcPr>
            <w:tcW w:w="443" w:type="dxa"/>
            <w:tcBorders>
              <w:top w:val="single" w:sz="4" w:space="0" w:color="auto"/>
              <w:left w:val="single" w:sz="4" w:space="0" w:color="auto"/>
              <w:bottom w:val="single" w:sz="4" w:space="0" w:color="auto"/>
              <w:right w:val="single" w:sz="4" w:space="0" w:color="auto"/>
            </w:tcBorders>
            <w:vAlign w:val="center"/>
          </w:tcPr>
          <w:p w14:paraId="0A8893EC"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X</w:t>
            </w:r>
          </w:p>
        </w:tc>
        <w:tc>
          <w:tcPr>
            <w:tcW w:w="444" w:type="dxa"/>
            <w:tcBorders>
              <w:top w:val="single" w:sz="4" w:space="0" w:color="auto"/>
              <w:left w:val="single" w:sz="4" w:space="0" w:color="auto"/>
              <w:bottom w:val="single" w:sz="4" w:space="0" w:color="auto"/>
              <w:right w:val="single" w:sz="4" w:space="0" w:color="auto"/>
            </w:tcBorders>
            <w:vAlign w:val="center"/>
          </w:tcPr>
          <w:p w14:paraId="349F791C"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Y</w:t>
            </w:r>
          </w:p>
        </w:tc>
        <w:tc>
          <w:tcPr>
            <w:tcW w:w="444" w:type="dxa"/>
            <w:tcBorders>
              <w:top w:val="single" w:sz="4" w:space="0" w:color="auto"/>
              <w:left w:val="single" w:sz="4" w:space="0" w:color="auto"/>
              <w:bottom w:val="single" w:sz="4" w:space="0" w:color="auto"/>
              <w:right w:val="single" w:sz="4" w:space="0" w:color="auto"/>
            </w:tcBorders>
            <w:vAlign w:val="center"/>
          </w:tcPr>
          <w:p w14:paraId="64F5FFBC"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Z</w:t>
            </w:r>
          </w:p>
        </w:tc>
        <w:tc>
          <w:tcPr>
            <w:tcW w:w="444" w:type="dxa"/>
            <w:tcBorders>
              <w:top w:val="nil"/>
              <w:left w:val="single" w:sz="4" w:space="0" w:color="auto"/>
              <w:bottom w:val="nil"/>
              <w:right w:val="nil"/>
            </w:tcBorders>
            <w:vAlign w:val="center"/>
          </w:tcPr>
          <w:p w14:paraId="4C60C3F6" w14:textId="3C6F6782" w:rsidR="007A5E4D" w:rsidRPr="005F69ED" w:rsidRDefault="003812B7" w:rsidP="007A5E4D">
            <w:pPr>
              <w:pStyle w:val="Body01"/>
              <w:snapToGrid w:val="0"/>
              <w:ind w:leftChars="0" w:left="0" w:rightChars="0" w:right="0"/>
              <w:jc w:val="center"/>
              <w:rPr>
                <w:sz w:val="21"/>
                <w:szCs w:val="21"/>
              </w:rPr>
            </w:pPr>
            <w:r w:rsidRPr="005F69ED">
              <w:rPr>
                <w:noProof/>
                <w:sz w:val="21"/>
                <w:szCs w:val="21"/>
              </w:rPr>
              <mc:AlternateContent>
                <mc:Choice Requires="wps">
                  <w:drawing>
                    <wp:anchor distT="0" distB="0" distL="114300" distR="114300" simplePos="0" relativeHeight="251714048" behindDoc="0" locked="1" layoutInCell="1" allowOverlap="1" wp14:anchorId="66411FA2" wp14:editId="4DA134B2">
                      <wp:simplePos x="0" y="0"/>
                      <wp:positionH relativeFrom="column">
                        <wp:posOffset>2487295</wp:posOffset>
                      </wp:positionH>
                      <wp:positionV relativeFrom="paragraph">
                        <wp:posOffset>308610</wp:posOffset>
                      </wp:positionV>
                      <wp:extent cx="209550" cy="0"/>
                      <wp:effectExtent l="0" t="0" r="0" b="0"/>
                      <wp:wrapNone/>
                      <wp:docPr id="809549159" name="Line 1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8CB491" id="Line 1261" o:spid="_x0000_s1026" style="position:absolute;flip:x;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85pt,24.3pt" to="212.3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">
                      <v:stroke endarrow="block"/>
                      <w10:anchorlock/>
                    </v:line>
                  </w:pict>
                </mc:Fallback>
              </mc:AlternateContent>
            </w:r>
            <w:r w:rsidRPr="005F69ED">
              <w:rPr>
                <w:noProof/>
                <w:sz w:val="21"/>
                <w:szCs w:val="21"/>
              </w:rPr>
              <mc:AlternateContent>
                <mc:Choice Requires="wps">
                  <w:drawing>
                    <wp:anchor distT="0" distB="0" distL="114300" distR="114300" simplePos="0" relativeHeight="251713024" behindDoc="0" locked="1" layoutInCell="1" allowOverlap="1" wp14:anchorId="6B678508" wp14:editId="6C3AC929">
                      <wp:simplePos x="0" y="0"/>
                      <wp:positionH relativeFrom="column">
                        <wp:posOffset>-8255</wp:posOffset>
                      </wp:positionH>
                      <wp:positionV relativeFrom="paragraph">
                        <wp:posOffset>80010</wp:posOffset>
                      </wp:positionV>
                      <wp:extent cx="209550" cy="0"/>
                      <wp:effectExtent l="0" t="0" r="0" b="0"/>
                      <wp:wrapNone/>
                      <wp:docPr id="299740013" name="Line 1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236461" id="Line 1260" o:spid="_x0000_s1026" style="position:absolute;flip:x;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6.3pt" to="15.8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">
                      <v:stroke endarrow="block"/>
                      <w10:anchorlock/>
                    </v:line>
                  </w:pict>
                </mc:Fallback>
              </mc:AlternateContent>
            </w:r>
          </w:p>
        </w:tc>
        <w:tc>
          <w:tcPr>
            <w:tcW w:w="887" w:type="dxa"/>
            <w:gridSpan w:val="2"/>
            <w:tcBorders>
              <w:top w:val="nil"/>
              <w:left w:val="nil"/>
              <w:bottom w:val="nil"/>
              <w:right w:val="nil"/>
            </w:tcBorders>
            <w:vAlign w:val="center"/>
          </w:tcPr>
          <w:p w14:paraId="374A8717" w14:textId="77777777" w:rsidR="007A5E4D" w:rsidRPr="005F69ED" w:rsidRDefault="007A5E4D" w:rsidP="007A5E4D">
            <w:pPr>
              <w:pStyle w:val="Body01"/>
              <w:snapToGrid w:val="0"/>
              <w:ind w:leftChars="0" w:left="0" w:rightChars="0" w:right="0"/>
              <w:jc w:val="center"/>
              <w:rPr>
                <w:sz w:val="21"/>
                <w:szCs w:val="21"/>
              </w:rPr>
            </w:pPr>
            <w:r w:rsidRPr="005F69ED">
              <w:t>Mẫu</w:t>
            </w:r>
          </w:p>
        </w:tc>
        <w:tc>
          <w:tcPr>
            <w:tcW w:w="444" w:type="dxa"/>
            <w:tcBorders>
              <w:top w:val="nil"/>
              <w:left w:val="nil"/>
              <w:bottom w:val="nil"/>
              <w:right w:val="nil"/>
            </w:tcBorders>
            <w:vAlign w:val="center"/>
          </w:tcPr>
          <w:p w14:paraId="412D4536"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00C509E1"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2218A760"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26D9CEEA"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0CE3BF77"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tcPr>
          <w:p w14:paraId="1834E8E6"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tcPr>
          <w:p w14:paraId="40D78547"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2720BC17" w14:textId="77777777" w:rsidR="007A5E4D" w:rsidRPr="005F69ED" w:rsidRDefault="007A5E4D" w:rsidP="007A5E4D">
            <w:pPr>
              <w:pStyle w:val="Body01"/>
              <w:snapToGrid w:val="0"/>
              <w:ind w:leftChars="0" w:left="0" w:rightChars="0" w:right="0"/>
              <w:jc w:val="center"/>
              <w:rPr>
                <w:sz w:val="21"/>
                <w:szCs w:val="21"/>
              </w:rPr>
            </w:pPr>
          </w:p>
        </w:tc>
      </w:tr>
      <w:tr w:rsidR="007A5E4D" w:rsidRPr="005F69ED" w14:paraId="56D0A2CD" w14:textId="77777777">
        <w:trPr>
          <w:trHeight w:val="70"/>
          <w:jc w:val="center"/>
        </w:trPr>
        <w:tc>
          <w:tcPr>
            <w:tcW w:w="1024" w:type="dxa"/>
            <w:tcBorders>
              <w:top w:val="nil"/>
              <w:left w:val="nil"/>
              <w:bottom w:val="nil"/>
              <w:right w:val="nil"/>
            </w:tcBorders>
            <w:vAlign w:val="center"/>
          </w:tcPr>
          <w:p w14:paraId="7EED9431" w14:textId="77777777" w:rsidR="007A5E4D" w:rsidRPr="005F69ED" w:rsidRDefault="007A5E4D" w:rsidP="007A5E4D">
            <w:pPr>
              <w:pStyle w:val="Body01"/>
              <w:snapToGrid w:val="0"/>
              <w:ind w:leftChars="0" w:left="0" w:rightChars="0" w:right="0"/>
              <w:jc w:val="center"/>
              <w:rPr>
                <w:sz w:val="8"/>
                <w:szCs w:val="8"/>
              </w:rPr>
            </w:pPr>
          </w:p>
        </w:tc>
        <w:tc>
          <w:tcPr>
            <w:tcW w:w="443" w:type="dxa"/>
            <w:tcBorders>
              <w:top w:val="single" w:sz="4" w:space="0" w:color="auto"/>
              <w:left w:val="nil"/>
              <w:right w:val="nil"/>
            </w:tcBorders>
            <w:vAlign w:val="center"/>
          </w:tcPr>
          <w:p w14:paraId="7B5B15A2"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single" w:sz="4" w:space="0" w:color="auto"/>
              <w:left w:val="nil"/>
              <w:right w:val="nil"/>
            </w:tcBorders>
            <w:vAlign w:val="center"/>
          </w:tcPr>
          <w:p w14:paraId="7059CF2D"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single" w:sz="4" w:space="0" w:color="auto"/>
              <w:left w:val="nil"/>
              <w:right w:val="nil"/>
            </w:tcBorders>
            <w:vAlign w:val="center"/>
          </w:tcPr>
          <w:p w14:paraId="406DDDC5"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51E1A21C"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5814FA51" w14:textId="77777777" w:rsidR="007A5E4D" w:rsidRPr="005F69ED" w:rsidRDefault="007A5E4D" w:rsidP="007A5E4D">
            <w:pPr>
              <w:pStyle w:val="Body01"/>
              <w:snapToGrid w:val="0"/>
              <w:ind w:leftChars="0" w:left="0" w:rightChars="0" w:right="0"/>
              <w:jc w:val="center"/>
              <w:rPr>
                <w:sz w:val="8"/>
                <w:szCs w:val="8"/>
              </w:rPr>
            </w:pPr>
          </w:p>
        </w:tc>
        <w:tc>
          <w:tcPr>
            <w:tcW w:w="443" w:type="dxa"/>
            <w:tcBorders>
              <w:top w:val="nil"/>
              <w:left w:val="nil"/>
              <w:right w:val="nil"/>
            </w:tcBorders>
            <w:vAlign w:val="center"/>
          </w:tcPr>
          <w:p w14:paraId="37D3CFB7"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53D47499"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1889F89C"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00134926"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vAlign w:val="center"/>
          </w:tcPr>
          <w:p w14:paraId="7EE9ED6D"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tcPr>
          <w:p w14:paraId="6F465865"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right w:val="nil"/>
            </w:tcBorders>
          </w:tcPr>
          <w:p w14:paraId="78BA1499"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bottom w:val="nil"/>
              <w:right w:val="nil"/>
            </w:tcBorders>
            <w:vAlign w:val="center"/>
          </w:tcPr>
          <w:p w14:paraId="15B51FCE" w14:textId="77777777" w:rsidR="007A5E4D" w:rsidRPr="005F69ED" w:rsidRDefault="007A5E4D" w:rsidP="007A5E4D">
            <w:pPr>
              <w:pStyle w:val="Body01"/>
              <w:snapToGrid w:val="0"/>
              <w:ind w:leftChars="0" w:left="0" w:rightChars="0" w:right="0"/>
              <w:jc w:val="center"/>
              <w:rPr>
                <w:sz w:val="8"/>
                <w:szCs w:val="8"/>
              </w:rPr>
            </w:pPr>
          </w:p>
        </w:tc>
        <w:tc>
          <w:tcPr>
            <w:tcW w:w="444" w:type="dxa"/>
            <w:tcBorders>
              <w:top w:val="nil"/>
              <w:left w:val="nil"/>
              <w:bottom w:val="nil"/>
              <w:right w:val="nil"/>
            </w:tcBorders>
            <w:vAlign w:val="center"/>
          </w:tcPr>
          <w:p w14:paraId="6091DCCE" w14:textId="77777777" w:rsidR="007A5E4D" w:rsidRPr="005F69ED" w:rsidRDefault="007A5E4D" w:rsidP="007A5E4D">
            <w:pPr>
              <w:pStyle w:val="Body01"/>
              <w:snapToGrid w:val="0"/>
              <w:ind w:leftChars="0" w:left="0" w:rightChars="0" w:right="0"/>
              <w:jc w:val="center"/>
              <w:rPr>
                <w:sz w:val="8"/>
                <w:szCs w:val="8"/>
              </w:rPr>
            </w:pPr>
          </w:p>
        </w:tc>
      </w:tr>
      <w:tr w:rsidR="007A5E4D" w:rsidRPr="005F69ED" w14:paraId="1B3F1F92" w14:textId="77777777">
        <w:trPr>
          <w:trHeight w:val="70"/>
          <w:jc w:val="center"/>
        </w:trPr>
        <w:tc>
          <w:tcPr>
            <w:tcW w:w="1024" w:type="dxa"/>
            <w:tcBorders>
              <w:top w:val="nil"/>
              <w:left w:val="nil"/>
              <w:bottom w:val="nil"/>
            </w:tcBorders>
            <w:vAlign w:val="center"/>
          </w:tcPr>
          <w:p w14:paraId="1D0275C1" w14:textId="77777777" w:rsidR="007A5E4D" w:rsidRPr="005F69ED" w:rsidRDefault="007A5E4D" w:rsidP="007A5E4D">
            <w:pPr>
              <w:pStyle w:val="Body01"/>
              <w:snapToGrid w:val="0"/>
              <w:ind w:leftChars="0" w:left="0" w:rightChars="0" w:right="0"/>
              <w:jc w:val="center"/>
              <w:rPr>
                <w:sz w:val="21"/>
                <w:szCs w:val="21"/>
              </w:rPr>
            </w:pPr>
            <w:r w:rsidRPr="005F69ED">
              <w:t xml:space="preserve">Xâu </w:t>
            </w:r>
            <w:r w:rsidRPr="005F69ED">
              <w:rPr>
                <w:i/>
              </w:rPr>
              <w:t>R</w:t>
            </w:r>
          </w:p>
        </w:tc>
        <w:tc>
          <w:tcPr>
            <w:tcW w:w="443" w:type="dxa"/>
            <w:vAlign w:val="center"/>
          </w:tcPr>
          <w:p w14:paraId="026C3A72"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P</w:t>
            </w:r>
          </w:p>
        </w:tc>
        <w:tc>
          <w:tcPr>
            <w:tcW w:w="444" w:type="dxa"/>
            <w:vAlign w:val="center"/>
          </w:tcPr>
          <w:p w14:paraId="0D0AC5EA"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Q</w:t>
            </w:r>
          </w:p>
        </w:tc>
        <w:tc>
          <w:tcPr>
            <w:tcW w:w="444" w:type="dxa"/>
            <w:vAlign w:val="center"/>
          </w:tcPr>
          <w:p w14:paraId="715752B6"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A</w:t>
            </w:r>
          </w:p>
        </w:tc>
        <w:tc>
          <w:tcPr>
            <w:tcW w:w="444" w:type="dxa"/>
            <w:vAlign w:val="center"/>
          </w:tcPr>
          <w:p w14:paraId="3E0D037F"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C</w:t>
            </w:r>
          </w:p>
        </w:tc>
        <w:tc>
          <w:tcPr>
            <w:tcW w:w="444" w:type="dxa"/>
            <w:vAlign w:val="center"/>
          </w:tcPr>
          <w:p w14:paraId="144C05B7"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Z</w:t>
            </w:r>
          </w:p>
        </w:tc>
        <w:tc>
          <w:tcPr>
            <w:tcW w:w="443" w:type="dxa"/>
            <w:vAlign w:val="center"/>
          </w:tcPr>
          <w:p w14:paraId="43840A82"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X</w:t>
            </w:r>
          </w:p>
        </w:tc>
        <w:tc>
          <w:tcPr>
            <w:tcW w:w="444" w:type="dxa"/>
            <w:vAlign w:val="center"/>
          </w:tcPr>
          <w:p w14:paraId="3B93EC94"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Y</w:t>
            </w:r>
          </w:p>
        </w:tc>
        <w:tc>
          <w:tcPr>
            <w:tcW w:w="444" w:type="dxa"/>
            <w:vAlign w:val="center"/>
          </w:tcPr>
          <w:p w14:paraId="34E7AAF4"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Z</w:t>
            </w:r>
          </w:p>
        </w:tc>
        <w:tc>
          <w:tcPr>
            <w:tcW w:w="444" w:type="dxa"/>
            <w:vAlign w:val="center"/>
          </w:tcPr>
          <w:p w14:paraId="36962D88"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R</w:t>
            </w:r>
          </w:p>
        </w:tc>
        <w:tc>
          <w:tcPr>
            <w:tcW w:w="444" w:type="dxa"/>
            <w:vAlign w:val="center"/>
          </w:tcPr>
          <w:p w14:paraId="3A5D7A8C"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X</w:t>
            </w:r>
          </w:p>
        </w:tc>
        <w:tc>
          <w:tcPr>
            <w:tcW w:w="444" w:type="dxa"/>
            <w:vAlign w:val="center"/>
          </w:tcPr>
          <w:p w14:paraId="2F3312EB"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Y</w:t>
            </w:r>
          </w:p>
        </w:tc>
        <w:tc>
          <w:tcPr>
            <w:tcW w:w="444" w:type="dxa"/>
            <w:vAlign w:val="center"/>
          </w:tcPr>
          <w:p w14:paraId="556994D7"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Z</w:t>
            </w:r>
          </w:p>
        </w:tc>
        <w:tc>
          <w:tcPr>
            <w:tcW w:w="888" w:type="dxa"/>
            <w:gridSpan w:val="2"/>
            <w:tcBorders>
              <w:top w:val="nil"/>
              <w:bottom w:val="nil"/>
              <w:right w:val="nil"/>
            </w:tcBorders>
            <w:vAlign w:val="center"/>
          </w:tcPr>
          <w:p w14:paraId="4E7FE348" w14:textId="77777777" w:rsidR="007A5E4D" w:rsidRPr="005F69ED" w:rsidRDefault="007A5E4D" w:rsidP="007A5E4D">
            <w:pPr>
              <w:pStyle w:val="Body01"/>
              <w:snapToGrid w:val="0"/>
              <w:ind w:leftChars="0" w:left="0" w:rightChars="0" w:right="0"/>
              <w:jc w:val="right"/>
              <w:rPr>
                <w:sz w:val="21"/>
                <w:szCs w:val="21"/>
              </w:rPr>
            </w:pPr>
            <w:r w:rsidRPr="005F69ED">
              <w:t>Văn bản</w:t>
            </w:r>
          </w:p>
        </w:tc>
      </w:tr>
      <w:tr w:rsidR="007A5E4D" w:rsidRPr="005F69ED" w14:paraId="01618744" w14:textId="77777777">
        <w:trPr>
          <w:trHeight w:val="70"/>
          <w:jc w:val="center"/>
        </w:trPr>
        <w:tc>
          <w:tcPr>
            <w:tcW w:w="1024" w:type="dxa"/>
            <w:tcBorders>
              <w:top w:val="nil"/>
              <w:left w:val="nil"/>
              <w:bottom w:val="nil"/>
              <w:right w:val="nil"/>
            </w:tcBorders>
            <w:vAlign w:val="center"/>
          </w:tcPr>
          <w:p w14:paraId="5FAAD26B" w14:textId="77777777" w:rsidR="007A5E4D" w:rsidRPr="005F69ED" w:rsidRDefault="007A5E4D" w:rsidP="007A5E4D">
            <w:pPr>
              <w:pStyle w:val="Body01"/>
              <w:snapToGrid w:val="0"/>
              <w:ind w:leftChars="0" w:left="0" w:rightChars="0" w:right="0"/>
              <w:jc w:val="center"/>
              <w:rPr>
                <w:sz w:val="21"/>
                <w:szCs w:val="21"/>
              </w:rPr>
            </w:pPr>
            <w:r w:rsidRPr="005F69ED">
              <w:t>Vị trí</w:t>
            </w:r>
          </w:p>
        </w:tc>
        <w:tc>
          <w:tcPr>
            <w:tcW w:w="443" w:type="dxa"/>
            <w:tcBorders>
              <w:left w:val="nil"/>
              <w:bottom w:val="nil"/>
              <w:right w:val="nil"/>
            </w:tcBorders>
            <w:vAlign w:val="center"/>
          </w:tcPr>
          <w:p w14:paraId="37573D6C"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1</w:t>
            </w:r>
          </w:p>
        </w:tc>
        <w:tc>
          <w:tcPr>
            <w:tcW w:w="444" w:type="dxa"/>
            <w:tcBorders>
              <w:left w:val="nil"/>
              <w:bottom w:val="nil"/>
              <w:right w:val="nil"/>
            </w:tcBorders>
            <w:vAlign w:val="center"/>
          </w:tcPr>
          <w:p w14:paraId="28DC16F3"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2</w:t>
            </w:r>
          </w:p>
        </w:tc>
        <w:tc>
          <w:tcPr>
            <w:tcW w:w="444" w:type="dxa"/>
            <w:tcBorders>
              <w:left w:val="nil"/>
              <w:bottom w:val="nil"/>
              <w:right w:val="nil"/>
            </w:tcBorders>
            <w:vAlign w:val="center"/>
          </w:tcPr>
          <w:p w14:paraId="1E694364"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3</w:t>
            </w:r>
          </w:p>
        </w:tc>
        <w:tc>
          <w:tcPr>
            <w:tcW w:w="444" w:type="dxa"/>
            <w:tcBorders>
              <w:left w:val="nil"/>
              <w:bottom w:val="nil"/>
              <w:right w:val="nil"/>
            </w:tcBorders>
            <w:vAlign w:val="center"/>
          </w:tcPr>
          <w:p w14:paraId="474B285F"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4</w:t>
            </w:r>
          </w:p>
        </w:tc>
        <w:tc>
          <w:tcPr>
            <w:tcW w:w="444" w:type="dxa"/>
            <w:tcBorders>
              <w:left w:val="nil"/>
              <w:bottom w:val="nil"/>
              <w:right w:val="nil"/>
            </w:tcBorders>
            <w:vAlign w:val="center"/>
          </w:tcPr>
          <w:p w14:paraId="2958A492"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5</w:t>
            </w:r>
          </w:p>
        </w:tc>
        <w:tc>
          <w:tcPr>
            <w:tcW w:w="443" w:type="dxa"/>
            <w:tcBorders>
              <w:left w:val="nil"/>
              <w:bottom w:val="nil"/>
              <w:right w:val="nil"/>
            </w:tcBorders>
            <w:vAlign w:val="center"/>
          </w:tcPr>
          <w:p w14:paraId="48AE49A2"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6</w:t>
            </w:r>
          </w:p>
        </w:tc>
        <w:tc>
          <w:tcPr>
            <w:tcW w:w="444" w:type="dxa"/>
            <w:tcBorders>
              <w:left w:val="nil"/>
              <w:bottom w:val="nil"/>
              <w:right w:val="nil"/>
            </w:tcBorders>
            <w:vAlign w:val="center"/>
          </w:tcPr>
          <w:p w14:paraId="614BA876"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7</w:t>
            </w:r>
          </w:p>
        </w:tc>
        <w:tc>
          <w:tcPr>
            <w:tcW w:w="444" w:type="dxa"/>
            <w:tcBorders>
              <w:left w:val="nil"/>
              <w:bottom w:val="nil"/>
              <w:right w:val="nil"/>
            </w:tcBorders>
            <w:vAlign w:val="center"/>
          </w:tcPr>
          <w:p w14:paraId="2E8AA430"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8</w:t>
            </w:r>
          </w:p>
        </w:tc>
        <w:tc>
          <w:tcPr>
            <w:tcW w:w="444" w:type="dxa"/>
            <w:tcBorders>
              <w:left w:val="nil"/>
              <w:bottom w:val="nil"/>
              <w:right w:val="nil"/>
            </w:tcBorders>
            <w:vAlign w:val="center"/>
          </w:tcPr>
          <w:p w14:paraId="17C99FCE"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9</w:t>
            </w:r>
          </w:p>
        </w:tc>
        <w:tc>
          <w:tcPr>
            <w:tcW w:w="444" w:type="dxa"/>
            <w:tcBorders>
              <w:left w:val="nil"/>
              <w:bottom w:val="nil"/>
              <w:right w:val="nil"/>
            </w:tcBorders>
            <w:vAlign w:val="center"/>
          </w:tcPr>
          <w:p w14:paraId="2D045790"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10</w:t>
            </w:r>
          </w:p>
        </w:tc>
        <w:tc>
          <w:tcPr>
            <w:tcW w:w="444" w:type="dxa"/>
            <w:tcBorders>
              <w:left w:val="nil"/>
              <w:bottom w:val="nil"/>
              <w:right w:val="nil"/>
            </w:tcBorders>
            <w:vAlign w:val="center"/>
          </w:tcPr>
          <w:p w14:paraId="1A9FEBDB"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11</w:t>
            </w:r>
          </w:p>
        </w:tc>
        <w:tc>
          <w:tcPr>
            <w:tcW w:w="444" w:type="dxa"/>
            <w:tcBorders>
              <w:left w:val="nil"/>
              <w:bottom w:val="nil"/>
              <w:right w:val="nil"/>
            </w:tcBorders>
            <w:vAlign w:val="center"/>
          </w:tcPr>
          <w:p w14:paraId="04280169" w14:textId="77777777" w:rsidR="007A5E4D" w:rsidRPr="005F69ED" w:rsidRDefault="007A5E4D" w:rsidP="007A5E4D">
            <w:pPr>
              <w:pStyle w:val="Body01"/>
              <w:snapToGrid w:val="0"/>
              <w:ind w:leftChars="0" w:left="0" w:rightChars="0" w:right="0"/>
              <w:jc w:val="center"/>
              <w:rPr>
                <w:sz w:val="21"/>
                <w:szCs w:val="21"/>
              </w:rPr>
            </w:pPr>
            <w:r w:rsidRPr="005F69ED">
              <w:rPr>
                <w:sz w:val="21"/>
                <w:szCs w:val="21"/>
              </w:rPr>
              <w:t>12</w:t>
            </w:r>
          </w:p>
        </w:tc>
        <w:tc>
          <w:tcPr>
            <w:tcW w:w="444" w:type="dxa"/>
            <w:tcBorders>
              <w:top w:val="nil"/>
              <w:left w:val="nil"/>
              <w:bottom w:val="nil"/>
              <w:right w:val="nil"/>
            </w:tcBorders>
            <w:vAlign w:val="center"/>
          </w:tcPr>
          <w:p w14:paraId="0DCACC40" w14:textId="77777777" w:rsidR="007A5E4D" w:rsidRPr="005F69ED" w:rsidRDefault="007A5E4D" w:rsidP="007A5E4D">
            <w:pPr>
              <w:pStyle w:val="Body01"/>
              <w:snapToGrid w:val="0"/>
              <w:ind w:leftChars="0" w:left="0" w:rightChars="0" w:right="0"/>
              <w:jc w:val="center"/>
              <w:rPr>
                <w:sz w:val="21"/>
                <w:szCs w:val="21"/>
              </w:rPr>
            </w:pPr>
          </w:p>
        </w:tc>
        <w:tc>
          <w:tcPr>
            <w:tcW w:w="444" w:type="dxa"/>
            <w:tcBorders>
              <w:top w:val="nil"/>
              <w:left w:val="nil"/>
              <w:bottom w:val="nil"/>
              <w:right w:val="nil"/>
            </w:tcBorders>
            <w:vAlign w:val="center"/>
          </w:tcPr>
          <w:p w14:paraId="380A6215" w14:textId="77777777" w:rsidR="007A5E4D" w:rsidRPr="005F69ED" w:rsidRDefault="007A5E4D" w:rsidP="007A5E4D">
            <w:pPr>
              <w:pStyle w:val="Body01"/>
              <w:snapToGrid w:val="0"/>
              <w:ind w:leftChars="0" w:left="0" w:rightChars="0" w:right="0"/>
              <w:jc w:val="center"/>
              <w:rPr>
                <w:sz w:val="21"/>
                <w:szCs w:val="21"/>
              </w:rPr>
            </w:pPr>
          </w:p>
        </w:tc>
      </w:tr>
    </w:tbl>
    <w:p w14:paraId="158EE1B2" w14:textId="77777777" w:rsidR="007A5E4D" w:rsidRPr="005F69ED" w:rsidRDefault="007A5E4D" w:rsidP="007A5E4D">
      <w:pPr>
        <w:rPr>
          <w:rFonts w:ascii="Times New Roman" w:hAnsi="Times New Roman"/>
        </w:rPr>
      </w:pPr>
    </w:p>
    <w:p w14:paraId="257520AA" w14:textId="77777777" w:rsidR="007A5E4D" w:rsidRPr="005F69ED" w:rsidRDefault="007A5E4D" w:rsidP="007A5E4D">
      <w:pPr>
        <w:pStyle w:val="Heading5"/>
        <w:rPr>
          <w:rFonts w:ascii="Times New Roman" w:hAnsi="Times New Roman"/>
        </w:rPr>
      </w:pPr>
      <w:r w:rsidRPr="005F69ED">
        <w:rPr>
          <w:rFonts w:ascii="Times New Roman" w:eastAsia="MS Mincho" w:hAnsi="Times New Roman"/>
          <w:b w:val="0"/>
          <w:sz w:val="21"/>
          <w:szCs w:val="24"/>
        </w:rPr>
        <w:br w:type="page"/>
      </w:r>
      <w:r w:rsidRPr="005F69ED">
        <w:rPr>
          <w:rFonts w:ascii="Times New Roman" w:hAnsi="Times New Roman"/>
        </w:rPr>
        <w:lastRenderedPageBreak/>
        <w:t xml:space="preserve"> Phương pháp duyệt toàn bộ</w:t>
      </w:r>
    </w:p>
    <w:p w14:paraId="1972E52D" w14:textId="77777777" w:rsidR="007A5E4D" w:rsidRPr="005F69ED" w:rsidRDefault="007A5E4D" w:rsidP="001C4C1C">
      <w:pPr>
        <w:pStyle w:val="Body01"/>
        <w:ind w:leftChars="0" w:left="360" w:right="315"/>
      </w:pPr>
      <w:r w:rsidRPr="005F69ED">
        <w:t>Phương pháp duyệt toàn bộ (tìm kiếm vét cạn) là phương pháp trong đó xâu cần tìm được bằng cách so sánh từng kí tự từ đầu dãy. Đây là phương pháp giống với tìm kiếm tuyến tính. Tìm kiếm kết thúc khi kí tự cuối cùng của dãy được so sánh với kí tự cuối cùng của xâu cần tìm kiếm. Ví dụ sau giải thích cụ thể cho phương pháp trên</w:t>
      </w:r>
      <w:r w:rsidRPr="005F69ED">
        <w:rPr>
          <w:rStyle w:val="FootnoteReference"/>
        </w:rPr>
        <w:footnoteReference w:id="63"/>
      </w:r>
    </w:p>
    <w:p w14:paraId="67CEAF26" w14:textId="77777777" w:rsidR="007A5E4D" w:rsidRPr="005F69ED" w:rsidRDefault="007A5E4D" w:rsidP="001C4C1C">
      <w:pPr>
        <w:pStyle w:val="Body01"/>
        <w:ind w:leftChars="0" w:left="360" w:right="315"/>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424619EA" w14:textId="77777777">
        <w:trPr>
          <w:trHeight w:val="345"/>
        </w:trPr>
        <w:tc>
          <w:tcPr>
            <w:tcW w:w="1024" w:type="dxa"/>
            <w:tcBorders>
              <w:top w:val="nil"/>
              <w:left w:val="nil"/>
              <w:bottom w:val="nil"/>
              <w:right w:val="nil"/>
            </w:tcBorders>
            <w:vAlign w:val="center"/>
          </w:tcPr>
          <w:p w14:paraId="7F22250C"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vAlign w:val="center"/>
          </w:tcPr>
          <w:p w14:paraId="5BF43698" w14:textId="77777777" w:rsidR="007A5E4D" w:rsidRPr="005F69ED" w:rsidRDefault="007A5E4D" w:rsidP="007A5E4D">
            <w:pPr>
              <w:pStyle w:val="Body01"/>
              <w:snapToGrid w:val="0"/>
              <w:ind w:leftChars="0" w:left="0" w:rightChars="0" w:right="0"/>
              <w:jc w:val="center"/>
            </w:pPr>
            <w:r w:rsidRPr="005F69ED">
              <w:t>P</w:t>
            </w:r>
          </w:p>
        </w:tc>
        <w:tc>
          <w:tcPr>
            <w:tcW w:w="444" w:type="dxa"/>
            <w:tcBorders>
              <w:top w:val="nil"/>
              <w:left w:val="nil"/>
              <w:bottom w:val="nil"/>
              <w:right w:val="nil"/>
            </w:tcBorders>
            <w:vAlign w:val="center"/>
          </w:tcPr>
          <w:p w14:paraId="42DF3B29" w14:textId="77777777" w:rsidR="007A5E4D" w:rsidRPr="005F69ED" w:rsidRDefault="007A5E4D" w:rsidP="007A5E4D">
            <w:pPr>
              <w:pStyle w:val="Body01"/>
              <w:snapToGrid w:val="0"/>
              <w:ind w:leftChars="0" w:left="0" w:rightChars="0" w:right="0"/>
              <w:jc w:val="center"/>
            </w:pPr>
            <w:r w:rsidRPr="005F69ED">
              <w:t>Q</w:t>
            </w:r>
          </w:p>
        </w:tc>
        <w:tc>
          <w:tcPr>
            <w:tcW w:w="444" w:type="dxa"/>
            <w:tcBorders>
              <w:top w:val="nil"/>
              <w:left w:val="nil"/>
              <w:bottom w:val="nil"/>
              <w:right w:val="nil"/>
            </w:tcBorders>
            <w:vAlign w:val="center"/>
          </w:tcPr>
          <w:p w14:paraId="08ED7ADA" w14:textId="77777777" w:rsidR="007A5E4D" w:rsidRPr="005F69ED" w:rsidRDefault="007A5E4D" w:rsidP="007A5E4D">
            <w:pPr>
              <w:pStyle w:val="Body01"/>
              <w:snapToGrid w:val="0"/>
              <w:ind w:leftChars="0" w:left="0" w:rightChars="0" w:right="0"/>
              <w:jc w:val="center"/>
            </w:pPr>
            <w:r w:rsidRPr="005F69ED">
              <w:t>A</w:t>
            </w:r>
          </w:p>
        </w:tc>
        <w:tc>
          <w:tcPr>
            <w:tcW w:w="444" w:type="dxa"/>
            <w:tcBorders>
              <w:top w:val="nil"/>
              <w:left w:val="nil"/>
              <w:bottom w:val="nil"/>
              <w:right w:val="nil"/>
            </w:tcBorders>
            <w:vAlign w:val="center"/>
          </w:tcPr>
          <w:p w14:paraId="198EA057" w14:textId="77777777" w:rsidR="007A5E4D" w:rsidRPr="005F69ED" w:rsidRDefault="007A5E4D" w:rsidP="007A5E4D">
            <w:pPr>
              <w:pStyle w:val="Body01"/>
              <w:snapToGrid w:val="0"/>
              <w:ind w:leftChars="0" w:left="0" w:rightChars="0" w:right="0"/>
              <w:jc w:val="center"/>
            </w:pPr>
            <w:r w:rsidRPr="005F69ED">
              <w:t>B</w:t>
            </w:r>
          </w:p>
        </w:tc>
        <w:tc>
          <w:tcPr>
            <w:tcW w:w="444" w:type="dxa"/>
            <w:tcBorders>
              <w:top w:val="nil"/>
              <w:left w:val="nil"/>
              <w:bottom w:val="nil"/>
              <w:right w:val="nil"/>
            </w:tcBorders>
            <w:vAlign w:val="center"/>
          </w:tcPr>
          <w:p w14:paraId="0FA9E45A" w14:textId="77777777" w:rsidR="007A5E4D" w:rsidRPr="005F69ED" w:rsidRDefault="007A5E4D" w:rsidP="007A5E4D">
            <w:pPr>
              <w:pStyle w:val="Body01"/>
              <w:snapToGrid w:val="0"/>
              <w:ind w:leftChars="0" w:left="0" w:rightChars="0" w:right="0"/>
              <w:jc w:val="center"/>
            </w:pPr>
            <w:r w:rsidRPr="005F69ED">
              <w:t>C</w:t>
            </w:r>
          </w:p>
        </w:tc>
        <w:tc>
          <w:tcPr>
            <w:tcW w:w="444" w:type="dxa"/>
            <w:tcBorders>
              <w:top w:val="nil"/>
              <w:left w:val="nil"/>
              <w:bottom w:val="nil"/>
              <w:right w:val="nil"/>
            </w:tcBorders>
            <w:vAlign w:val="center"/>
          </w:tcPr>
          <w:p w14:paraId="03AA13C3" w14:textId="77777777" w:rsidR="007A5E4D" w:rsidRPr="005F69ED" w:rsidRDefault="007A5E4D" w:rsidP="007A5E4D">
            <w:pPr>
              <w:pStyle w:val="Body01"/>
              <w:snapToGrid w:val="0"/>
              <w:ind w:leftChars="0" w:left="0" w:rightChars="0" w:right="0"/>
              <w:jc w:val="center"/>
            </w:pPr>
            <w:r w:rsidRPr="005F69ED">
              <w:t>Z</w:t>
            </w:r>
          </w:p>
        </w:tc>
        <w:tc>
          <w:tcPr>
            <w:tcW w:w="443" w:type="dxa"/>
            <w:tcBorders>
              <w:top w:val="nil"/>
              <w:left w:val="nil"/>
              <w:bottom w:val="nil"/>
              <w:right w:val="nil"/>
            </w:tcBorders>
            <w:vAlign w:val="center"/>
          </w:tcPr>
          <w:p w14:paraId="2EC4C2C2" w14:textId="77777777" w:rsidR="007A5E4D" w:rsidRPr="005F69ED" w:rsidRDefault="007A5E4D" w:rsidP="007A5E4D">
            <w:pPr>
              <w:pStyle w:val="Body01"/>
              <w:snapToGrid w:val="0"/>
              <w:ind w:leftChars="0" w:left="0" w:rightChars="0" w:right="0"/>
              <w:jc w:val="center"/>
            </w:pPr>
            <w:r w:rsidRPr="005F69ED">
              <w:t>X</w:t>
            </w:r>
          </w:p>
        </w:tc>
        <w:tc>
          <w:tcPr>
            <w:tcW w:w="444" w:type="dxa"/>
            <w:tcBorders>
              <w:top w:val="nil"/>
              <w:left w:val="nil"/>
              <w:bottom w:val="nil"/>
              <w:right w:val="nil"/>
            </w:tcBorders>
            <w:vAlign w:val="center"/>
          </w:tcPr>
          <w:p w14:paraId="4D7058AE" w14:textId="77777777" w:rsidR="007A5E4D" w:rsidRPr="005F69ED" w:rsidRDefault="007A5E4D" w:rsidP="007A5E4D">
            <w:pPr>
              <w:pStyle w:val="Body01"/>
              <w:snapToGrid w:val="0"/>
              <w:ind w:leftChars="0" w:left="0" w:rightChars="0" w:right="0"/>
              <w:jc w:val="center"/>
            </w:pPr>
            <w:r w:rsidRPr="005F69ED">
              <w:t>Y</w:t>
            </w:r>
          </w:p>
        </w:tc>
        <w:tc>
          <w:tcPr>
            <w:tcW w:w="444" w:type="dxa"/>
            <w:tcBorders>
              <w:top w:val="nil"/>
              <w:left w:val="nil"/>
              <w:bottom w:val="nil"/>
              <w:right w:val="nil"/>
            </w:tcBorders>
            <w:vAlign w:val="center"/>
          </w:tcPr>
          <w:p w14:paraId="6A06DAA2" w14:textId="77777777" w:rsidR="007A5E4D" w:rsidRPr="005F69ED" w:rsidRDefault="007A5E4D" w:rsidP="007A5E4D">
            <w:pPr>
              <w:pStyle w:val="Body01"/>
              <w:snapToGrid w:val="0"/>
              <w:ind w:leftChars="0" w:left="0" w:rightChars="0" w:right="0"/>
              <w:jc w:val="center"/>
            </w:pPr>
            <w:r w:rsidRPr="005F69ED">
              <w:t>Z</w:t>
            </w:r>
          </w:p>
        </w:tc>
        <w:tc>
          <w:tcPr>
            <w:tcW w:w="444" w:type="dxa"/>
            <w:tcBorders>
              <w:top w:val="nil"/>
              <w:left w:val="nil"/>
              <w:bottom w:val="nil"/>
              <w:right w:val="nil"/>
            </w:tcBorders>
            <w:vAlign w:val="center"/>
          </w:tcPr>
          <w:p w14:paraId="23FE675F" w14:textId="77777777" w:rsidR="007A5E4D" w:rsidRPr="005F69ED" w:rsidRDefault="007A5E4D" w:rsidP="007A5E4D">
            <w:pPr>
              <w:pStyle w:val="Body01"/>
              <w:snapToGrid w:val="0"/>
              <w:ind w:leftChars="0" w:left="0" w:rightChars="0" w:right="0"/>
              <w:jc w:val="center"/>
            </w:pPr>
            <w:r w:rsidRPr="005F69ED">
              <w:t>R</w:t>
            </w:r>
          </w:p>
        </w:tc>
        <w:tc>
          <w:tcPr>
            <w:tcW w:w="444" w:type="dxa"/>
            <w:tcBorders>
              <w:top w:val="nil"/>
              <w:left w:val="nil"/>
              <w:bottom w:val="nil"/>
              <w:right w:val="nil"/>
            </w:tcBorders>
            <w:vAlign w:val="center"/>
          </w:tcPr>
          <w:p w14:paraId="71D07E47" w14:textId="77777777" w:rsidR="007A5E4D" w:rsidRPr="005F69ED" w:rsidRDefault="007A5E4D" w:rsidP="007A5E4D">
            <w:pPr>
              <w:pStyle w:val="Body01"/>
              <w:snapToGrid w:val="0"/>
              <w:ind w:leftChars="0" w:left="0" w:rightChars="0" w:right="0"/>
              <w:jc w:val="center"/>
            </w:pPr>
            <w:r w:rsidRPr="005F69ED">
              <w:t>X</w:t>
            </w:r>
          </w:p>
        </w:tc>
        <w:tc>
          <w:tcPr>
            <w:tcW w:w="444" w:type="dxa"/>
            <w:tcBorders>
              <w:top w:val="nil"/>
              <w:left w:val="nil"/>
              <w:bottom w:val="nil"/>
              <w:right w:val="nil"/>
            </w:tcBorders>
            <w:vAlign w:val="center"/>
          </w:tcPr>
          <w:p w14:paraId="668950AB" w14:textId="77777777" w:rsidR="007A5E4D" w:rsidRPr="005F69ED" w:rsidRDefault="007A5E4D" w:rsidP="007A5E4D">
            <w:pPr>
              <w:pStyle w:val="Body01"/>
              <w:snapToGrid w:val="0"/>
              <w:ind w:leftChars="0" w:left="0" w:rightChars="0" w:right="0"/>
              <w:jc w:val="center"/>
            </w:pPr>
            <w:r w:rsidRPr="005F69ED">
              <w:t>Y</w:t>
            </w:r>
          </w:p>
        </w:tc>
        <w:tc>
          <w:tcPr>
            <w:tcW w:w="444" w:type="dxa"/>
            <w:tcBorders>
              <w:top w:val="nil"/>
              <w:left w:val="nil"/>
              <w:bottom w:val="nil"/>
              <w:right w:val="nil"/>
            </w:tcBorders>
            <w:vAlign w:val="center"/>
          </w:tcPr>
          <w:p w14:paraId="3CE89919" w14:textId="77777777" w:rsidR="007A5E4D" w:rsidRPr="005F69ED" w:rsidRDefault="007A5E4D" w:rsidP="007A5E4D">
            <w:pPr>
              <w:pStyle w:val="Body01"/>
              <w:snapToGrid w:val="0"/>
              <w:ind w:leftChars="0" w:left="0" w:rightChars="0" w:right="0"/>
              <w:jc w:val="center"/>
            </w:pPr>
            <w:r w:rsidRPr="005F69ED">
              <w:t>Z</w:t>
            </w:r>
          </w:p>
        </w:tc>
      </w:tr>
      <w:tr w:rsidR="007A5E4D" w:rsidRPr="005F69ED" w14:paraId="23EC6AA7" w14:textId="77777777">
        <w:trPr>
          <w:trHeight w:val="346"/>
        </w:trPr>
        <w:tc>
          <w:tcPr>
            <w:tcW w:w="1024" w:type="dxa"/>
            <w:tcBorders>
              <w:top w:val="nil"/>
              <w:left w:val="nil"/>
              <w:bottom w:val="nil"/>
              <w:right w:val="nil"/>
            </w:tcBorders>
            <w:vAlign w:val="center"/>
          </w:tcPr>
          <w:p w14:paraId="165D0AF0"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vAlign w:val="center"/>
          </w:tcPr>
          <w:p w14:paraId="0A79665E" w14:textId="77777777" w:rsidR="007A5E4D" w:rsidRPr="005F69ED" w:rsidRDefault="007A5E4D" w:rsidP="007A5E4D">
            <w:pPr>
              <w:pStyle w:val="Body01"/>
              <w:snapToGrid w:val="0"/>
              <w:ind w:leftChars="0" w:left="0" w:rightChars="0" w:right="0"/>
              <w:jc w:val="center"/>
            </w:pPr>
            <w:r w:rsidRPr="005F69ED">
              <w:t>X</w:t>
            </w:r>
          </w:p>
        </w:tc>
        <w:tc>
          <w:tcPr>
            <w:tcW w:w="444" w:type="dxa"/>
            <w:tcBorders>
              <w:top w:val="nil"/>
              <w:left w:val="nil"/>
              <w:bottom w:val="nil"/>
              <w:right w:val="nil"/>
            </w:tcBorders>
            <w:vAlign w:val="center"/>
          </w:tcPr>
          <w:p w14:paraId="6E58DB12" w14:textId="77777777" w:rsidR="007A5E4D" w:rsidRPr="005F69ED" w:rsidRDefault="007A5E4D" w:rsidP="007A5E4D">
            <w:pPr>
              <w:pStyle w:val="Body01"/>
              <w:snapToGrid w:val="0"/>
              <w:ind w:leftChars="0" w:left="0" w:rightChars="0" w:right="0"/>
              <w:jc w:val="center"/>
            </w:pPr>
            <w:r w:rsidRPr="005F69ED">
              <w:t>Y</w:t>
            </w:r>
          </w:p>
        </w:tc>
        <w:tc>
          <w:tcPr>
            <w:tcW w:w="444" w:type="dxa"/>
            <w:tcBorders>
              <w:top w:val="nil"/>
              <w:left w:val="nil"/>
              <w:bottom w:val="nil"/>
              <w:right w:val="nil"/>
            </w:tcBorders>
            <w:vAlign w:val="center"/>
          </w:tcPr>
          <w:p w14:paraId="61D920D9" w14:textId="77777777" w:rsidR="007A5E4D" w:rsidRPr="005F69ED" w:rsidRDefault="007A5E4D" w:rsidP="007A5E4D">
            <w:pPr>
              <w:pStyle w:val="Body01"/>
              <w:snapToGrid w:val="0"/>
              <w:ind w:leftChars="0" w:left="0" w:rightChars="0" w:right="0"/>
              <w:jc w:val="center"/>
            </w:pPr>
            <w:r w:rsidRPr="005F69ED">
              <w:t>Z</w:t>
            </w:r>
          </w:p>
        </w:tc>
        <w:tc>
          <w:tcPr>
            <w:tcW w:w="444" w:type="dxa"/>
            <w:tcBorders>
              <w:top w:val="nil"/>
              <w:left w:val="nil"/>
              <w:bottom w:val="nil"/>
              <w:right w:val="nil"/>
            </w:tcBorders>
            <w:vAlign w:val="center"/>
          </w:tcPr>
          <w:p w14:paraId="61CE0078"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6F4DB0E"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6A846B4B"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vAlign w:val="center"/>
          </w:tcPr>
          <w:p w14:paraId="751519D3"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58C9DFA"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E955012"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012D8AA0"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B2BC58F"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6946E9F2"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6089DCE7" w14:textId="77777777" w:rsidR="007A5E4D" w:rsidRPr="005F69ED" w:rsidRDefault="007A5E4D" w:rsidP="007A5E4D">
            <w:pPr>
              <w:pStyle w:val="Body01"/>
              <w:snapToGrid w:val="0"/>
              <w:ind w:leftChars="0" w:left="0" w:rightChars="0" w:right="0"/>
              <w:jc w:val="center"/>
            </w:pPr>
          </w:p>
        </w:tc>
      </w:tr>
    </w:tbl>
    <w:p w14:paraId="3FC44F40" w14:textId="77777777" w:rsidR="007A5E4D" w:rsidRPr="005F69ED" w:rsidRDefault="007A5E4D" w:rsidP="001C4C1C">
      <w:pPr>
        <w:pStyle w:val="Body01"/>
        <w:ind w:leftChars="0" w:left="360" w:right="315"/>
      </w:pPr>
    </w:p>
    <w:p w14:paraId="69212822" w14:textId="77777777" w:rsidR="007A5E4D" w:rsidRPr="005F69ED" w:rsidRDefault="007A5E4D" w:rsidP="001C4C1C">
      <w:pPr>
        <w:pStyle w:val="Body01"/>
        <w:ind w:leftChars="0" w:left="315" w:right="315"/>
        <w:rPr>
          <w:sz w:val="20"/>
        </w:rPr>
      </w:pPr>
    </w:p>
    <w:p w14:paraId="380D910B" w14:textId="77777777" w:rsidR="007A5E4D" w:rsidRPr="005F69ED" w:rsidRDefault="007A5E4D" w:rsidP="001C4C1C">
      <w:pPr>
        <w:pStyle w:val="Body01"/>
        <w:numPr>
          <w:ilvl w:val="0"/>
          <w:numId w:val="24"/>
        </w:numPr>
        <w:tabs>
          <w:tab w:val="clear" w:pos="-377"/>
        </w:tabs>
        <w:ind w:leftChars="0" w:left="680" w:right="315" w:hanging="334"/>
      </w:pPr>
      <w:r w:rsidRPr="005F69ED">
        <w:t>Kí tự đầu tiên của mẫu được so sánh với kí tự đầu tiên của văn bản</w:t>
      </w:r>
    </w:p>
    <w:p w14:paraId="7B823406" w14:textId="77777777" w:rsidR="007A5E4D" w:rsidRPr="005F69ED" w:rsidRDefault="007A5E4D" w:rsidP="001C4C1C">
      <w:pPr>
        <w:pStyle w:val="Body01"/>
        <w:ind w:leftChars="0" w:left="360" w:right="315"/>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540C5BE7" w14:textId="77777777">
        <w:trPr>
          <w:trHeight w:val="345"/>
        </w:trPr>
        <w:tc>
          <w:tcPr>
            <w:tcW w:w="1024" w:type="dxa"/>
            <w:tcBorders>
              <w:top w:val="nil"/>
              <w:left w:val="nil"/>
              <w:bottom w:val="nil"/>
              <w:right w:val="nil"/>
            </w:tcBorders>
            <w:vAlign w:val="center"/>
          </w:tcPr>
          <w:p w14:paraId="4D12D300"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tcPr>
          <w:p w14:paraId="6635748C" w14:textId="77777777" w:rsidR="007A5E4D" w:rsidRPr="005F69ED" w:rsidRDefault="007A5E4D" w:rsidP="007A5E4D">
            <w:pPr>
              <w:rPr>
                <w:rFonts w:ascii="Times New Roman" w:hAnsi="Times New Roman"/>
                <w:sz w:val="24"/>
                <w:bdr w:val="single" w:sz="4" w:space="0" w:color="auto"/>
                <w:lang w:val="fr-FR"/>
              </w:rPr>
            </w:pPr>
            <w:r w:rsidRPr="005F69ED">
              <w:rPr>
                <w:rFonts w:ascii="Times New Roman" w:hAnsi="Times New Roman"/>
                <w:sz w:val="24"/>
                <w:bdr w:val="single" w:sz="4" w:space="0" w:color="auto"/>
                <w:lang w:val="fr-FR"/>
              </w:rPr>
              <w:t>P</w:t>
            </w:r>
          </w:p>
        </w:tc>
        <w:tc>
          <w:tcPr>
            <w:tcW w:w="444" w:type="dxa"/>
            <w:tcBorders>
              <w:top w:val="nil"/>
              <w:left w:val="nil"/>
              <w:bottom w:val="nil"/>
              <w:right w:val="nil"/>
            </w:tcBorders>
          </w:tcPr>
          <w:p w14:paraId="2BC51EFD"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Q</w:t>
            </w:r>
          </w:p>
        </w:tc>
        <w:tc>
          <w:tcPr>
            <w:tcW w:w="444" w:type="dxa"/>
            <w:tcBorders>
              <w:top w:val="nil"/>
              <w:left w:val="nil"/>
              <w:bottom w:val="nil"/>
              <w:right w:val="nil"/>
            </w:tcBorders>
          </w:tcPr>
          <w:p w14:paraId="44429A9D"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A</w:t>
            </w:r>
          </w:p>
        </w:tc>
        <w:tc>
          <w:tcPr>
            <w:tcW w:w="444" w:type="dxa"/>
            <w:tcBorders>
              <w:top w:val="nil"/>
              <w:left w:val="nil"/>
              <w:bottom w:val="nil"/>
              <w:right w:val="nil"/>
            </w:tcBorders>
          </w:tcPr>
          <w:p w14:paraId="4A32568C"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B</w:t>
            </w:r>
          </w:p>
        </w:tc>
        <w:tc>
          <w:tcPr>
            <w:tcW w:w="444" w:type="dxa"/>
            <w:tcBorders>
              <w:top w:val="nil"/>
              <w:left w:val="nil"/>
              <w:bottom w:val="nil"/>
              <w:right w:val="nil"/>
            </w:tcBorders>
          </w:tcPr>
          <w:p w14:paraId="082F06B7"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C</w:t>
            </w:r>
          </w:p>
        </w:tc>
        <w:tc>
          <w:tcPr>
            <w:tcW w:w="444" w:type="dxa"/>
            <w:tcBorders>
              <w:top w:val="nil"/>
              <w:left w:val="nil"/>
              <w:bottom w:val="nil"/>
              <w:right w:val="nil"/>
            </w:tcBorders>
          </w:tcPr>
          <w:p w14:paraId="0F214365"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3" w:type="dxa"/>
            <w:tcBorders>
              <w:top w:val="nil"/>
              <w:left w:val="nil"/>
              <w:bottom w:val="nil"/>
              <w:right w:val="nil"/>
            </w:tcBorders>
          </w:tcPr>
          <w:p w14:paraId="0A2333EA"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038B50A8"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12A1FCCC"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4" w:type="dxa"/>
            <w:tcBorders>
              <w:top w:val="nil"/>
              <w:left w:val="nil"/>
              <w:bottom w:val="nil"/>
              <w:right w:val="nil"/>
            </w:tcBorders>
          </w:tcPr>
          <w:p w14:paraId="6B6BE7B0"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R</w:t>
            </w:r>
          </w:p>
        </w:tc>
        <w:tc>
          <w:tcPr>
            <w:tcW w:w="444" w:type="dxa"/>
            <w:tcBorders>
              <w:top w:val="nil"/>
              <w:left w:val="nil"/>
              <w:bottom w:val="nil"/>
              <w:right w:val="nil"/>
            </w:tcBorders>
          </w:tcPr>
          <w:p w14:paraId="25A43304"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2745DF78"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3E9ACF38" w14:textId="77777777" w:rsidR="007A5E4D" w:rsidRPr="005F69ED" w:rsidRDefault="007A5E4D" w:rsidP="007A5E4D">
            <w:pPr>
              <w:rPr>
                <w:rFonts w:ascii="Times New Roman" w:hAnsi="Times New Roman"/>
              </w:rPr>
            </w:pPr>
            <w:r w:rsidRPr="005F69ED">
              <w:rPr>
                <w:rFonts w:ascii="Times New Roman" w:hAnsi="Times New Roman"/>
                <w:sz w:val="24"/>
                <w:lang w:val="fr-FR"/>
              </w:rPr>
              <w:t>Z</w:t>
            </w:r>
          </w:p>
        </w:tc>
      </w:tr>
      <w:tr w:rsidR="007A5E4D" w:rsidRPr="005F69ED" w14:paraId="1537CB98" w14:textId="77777777">
        <w:trPr>
          <w:trHeight w:val="346"/>
        </w:trPr>
        <w:tc>
          <w:tcPr>
            <w:tcW w:w="1024" w:type="dxa"/>
            <w:tcBorders>
              <w:top w:val="nil"/>
              <w:left w:val="nil"/>
              <w:bottom w:val="nil"/>
              <w:right w:val="nil"/>
            </w:tcBorders>
            <w:vAlign w:val="center"/>
          </w:tcPr>
          <w:p w14:paraId="792E8E79"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tcPr>
          <w:p w14:paraId="0A1CA4D5" w14:textId="77777777" w:rsidR="007A5E4D" w:rsidRPr="005F69ED" w:rsidRDefault="007A5E4D" w:rsidP="007A5E4D">
            <w:pPr>
              <w:rPr>
                <w:rFonts w:ascii="Times New Roman" w:hAnsi="Times New Roman"/>
                <w:sz w:val="24"/>
              </w:rPr>
            </w:pPr>
            <w:r w:rsidRPr="005F69ED">
              <w:rPr>
                <w:rFonts w:ascii="Times New Roman" w:hAnsi="Times New Roman"/>
                <w:sz w:val="24"/>
                <w:bdr w:val="single" w:sz="4" w:space="0" w:color="auto"/>
              </w:rPr>
              <w:t>X</w:t>
            </w:r>
          </w:p>
        </w:tc>
        <w:tc>
          <w:tcPr>
            <w:tcW w:w="444" w:type="dxa"/>
            <w:tcBorders>
              <w:top w:val="nil"/>
              <w:left w:val="nil"/>
              <w:bottom w:val="nil"/>
              <w:right w:val="nil"/>
            </w:tcBorders>
          </w:tcPr>
          <w:p w14:paraId="07EC3003" w14:textId="77777777" w:rsidR="007A5E4D" w:rsidRPr="005F69ED" w:rsidRDefault="007A5E4D" w:rsidP="007A5E4D">
            <w:pPr>
              <w:rPr>
                <w:rFonts w:ascii="Times New Roman" w:hAnsi="Times New Roman"/>
                <w:sz w:val="24"/>
              </w:rPr>
            </w:pPr>
            <w:r w:rsidRPr="005F69ED">
              <w:rPr>
                <w:rFonts w:ascii="Times New Roman" w:hAnsi="Times New Roman"/>
                <w:sz w:val="24"/>
              </w:rPr>
              <w:t>Y</w:t>
            </w:r>
          </w:p>
        </w:tc>
        <w:tc>
          <w:tcPr>
            <w:tcW w:w="444" w:type="dxa"/>
            <w:tcBorders>
              <w:top w:val="nil"/>
              <w:left w:val="nil"/>
              <w:bottom w:val="nil"/>
              <w:right w:val="nil"/>
            </w:tcBorders>
          </w:tcPr>
          <w:p w14:paraId="0AFA9226" w14:textId="77777777" w:rsidR="007A5E4D" w:rsidRPr="005F69ED" w:rsidRDefault="007A5E4D" w:rsidP="007A5E4D">
            <w:pPr>
              <w:rPr>
                <w:rFonts w:ascii="Times New Roman" w:hAnsi="Times New Roman"/>
              </w:rPr>
            </w:pPr>
            <w:r w:rsidRPr="005F69ED">
              <w:rPr>
                <w:rFonts w:ascii="Times New Roman" w:hAnsi="Times New Roman"/>
                <w:sz w:val="24"/>
              </w:rPr>
              <w:t>Z</w:t>
            </w:r>
          </w:p>
        </w:tc>
        <w:tc>
          <w:tcPr>
            <w:tcW w:w="444" w:type="dxa"/>
            <w:tcBorders>
              <w:top w:val="nil"/>
              <w:left w:val="nil"/>
              <w:bottom w:val="nil"/>
              <w:right w:val="nil"/>
            </w:tcBorders>
            <w:vAlign w:val="center"/>
          </w:tcPr>
          <w:p w14:paraId="49C571FA"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6B26A2C"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759FF877"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vAlign w:val="center"/>
          </w:tcPr>
          <w:p w14:paraId="150BEF4F"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05E869C4"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02E434B"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9D86BD6"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0EADD78C"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E32D16E"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E992BF2" w14:textId="77777777" w:rsidR="007A5E4D" w:rsidRPr="005F69ED" w:rsidRDefault="007A5E4D" w:rsidP="007A5E4D">
            <w:pPr>
              <w:pStyle w:val="Body01"/>
              <w:snapToGrid w:val="0"/>
              <w:ind w:leftChars="0" w:left="0" w:rightChars="0" w:right="0"/>
              <w:jc w:val="center"/>
            </w:pPr>
          </w:p>
        </w:tc>
      </w:tr>
    </w:tbl>
    <w:p w14:paraId="188A302E" w14:textId="77777777" w:rsidR="007A5E4D" w:rsidRPr="005F69ED" w:rsidRDefault="007A5E4D" w:rsidP="001C4C1C">
      <w:pPr>
        <w:pStyle w:val="Body01"/>
        <w:ind w:leftChars="0" w:left="360" w:right="315"/>
      </w:pPr>
    </w:p>
    <w:p w14:paraId="086723C4" w14:textId="77777777" w:rsidR="007A5E4D" w:rsidRPr="005F69ED" w:rsidRDefault="007A5E4D" w:rsidP="001C4C1C">
      <w:pPr>
        <w:pStyle w:val="Body01"/>
        <w:numPr>
          <w:ilvl w:val="0"/>
          <w:numId w:val="24"/>
        </w:numPr>
        <w:tabs>
          <w:tab w:val="clear" w:pos="-377"/>
        </w:tabs>
        <w:ind w:leftChars="0" w:left="680" w:right="315" w:hanging="334"/>
      </w:pPr>
      <w:r w:rsidRPr="005F69ED">
        <w:t>Do không trùng khớp, kí tự thứ hai của văn bản được so sánh với kí tự đầu tiên của mẫu</w:t>
      </w:r>
    </w:p>
    <w:p w14:paraId="77D3BB84" w14:textId="77777777" w:rsidR="007A5E4D" w:rsidRPr="005F69ED" w:rsidRDefault="007A5E4D" w:rsidP="001C4C1C">
      <w:pPr>
        <w:pStyle w:val="Body01"/>
        <w:ind w:leftChars="0" w:left="360" w:right="315"/>
      </w:pPr>
    </w:p>
    <w:tbl>
      <w:tblPr>
        <w:tblW w:w="679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38B80228" w14:textId="77777777">
        <w:trPr>
          <w:trHeight w:val="345"/>
        </w:trPr>
        <w:tc>
          <w:tcPr>
            <w:tcW w:w="1024" w:type="dxa"/>
            <w:tcBorders>
              <w:top w:val="nil"/>
              <w:left w:val="nil"/>
              <w:bottom w:val="nil"/>
              <w:right w:val="nil"/>
            </w:tcBorders>
            <w:vAlign w:val="center"/>
          </w:tcPr>
          <w:p w14:paraId="10CDA254"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tcPr>
          <w:p w14:paraId="3BD92F3B" w14:textId="77777777" w:rsidR="007A5E4D" w:rsidRPr="005F69ED" w:rsidRDefault="007A5E4D" w:rsidP="007A5E4D">
            <w:pPr>
              <w:rPr>
                <w:rFonts w:ascii="Times New Roman" w:hAnsi="Times New Roman"/>
                <w:sz w:val="24"/>
                <w:bdr w:val="single" w:sz="4" w:space="0" w:color="auto"/>
                <w:lang w:val="fr-FR"/>
              </w:rPr>
            </w:pPr>
            <w:r w:rsidRPr="005F69ED">
              <w:rPr>
                <w:rFonts w:ascii="Times New Roman" w:hAnsi="Times New Roman"/>
                <w:sz w:val="24"/>
                <w:lang w:val="fr-FR"/>
              </w:rPr>
              <w:t>P</w:t>
            </w:r>
          </w:p>
        </w:tc>
        <w:tc>
          <w:tcPr>
            <w:tcW w:w="444" w:type="dxa"/>
            <w:tcBorders>
              <w:top w:val="nil"/>
              <w:left w:val="nil"/>
              <w:bottom w:val="nil"/>
              <w:right w:val="nil"/>
            </w:tcBorders>
          </w:tcPr>
          <w:p w14:paraId="15F5C58D" w14:textId="77777777" w:rsidR="007A5E4D" w:rsidRPr="005F69ED" w:rsidRDefault="007A5E4D" w:rsidP="007A5E4D">
            <w:pPr>
              <w:rPr>
                <w:rFonts w:ascii="Times New Roman" w:hAnsi="Times New Roman"/>
                <w:sz w:val="24"/>
                <w:lang w:val="fr-FR"/>
              </w:rPr>
            </w:pPr>
            <w:r w:rsidRPr="005F69ED">
              <w:rPr>
                <w:rFonts w:ascii="Times New Roman" w:hAnsi="Times New Roman"/>
                <w:sz w:val="24"/>
                <w:bdr w:val="single" w:sz="4" w:space="0" w:color="auto"/>
                <w:lang w:val="fr-FR"/>
              </w:rPr>
              <w:t>Q</w:t>
            </w:r>
          </w:p>
        </w:tc>
        <w:tc>
          <w:tcPr>
            <w:tcW w:w="444" w:type="dxa"/>
            <w:tcBorders>
              <w:top w:val="nil"/>
              <w:left w:val="nil"/>
              <w:bottom w:val="nil"/>
              <w:right w:val="nil"/>
            </w:tcBorders>
          </w:tcPr>
          <w:p w14:paraId="10A860E8"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A</w:t>
            </w:r>
          </w:p>
        </w:tc>
        <w:tc>
          <w:tcPr>
            <w:tcW w:w="444" w:type="dxa"/>
            <w:tcBorders>
              <w:top w:val="nil"/>
              <w:left w:val="nil"/>
              <w:bottom w:val="nil"/>
              <w:right w:val="nil"/>
            </w:tcBorders>
          </w:tcPr>
          <w:p w14:paraId="269A5DFA"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B</w:t>
            </w:r>
          </w:p>
        </w:tc>
        <w:tc>
          <w:tcPr>
            <w:tcW w:w="444" w:type="dxa"/>
            <w:tcBorders>
              <w:top w:val="nil"/>
              <w:left w:val="nil"/>
              <w:bottom w:val="nil"/>
              <w:right w:val="nil"/>
            </w:tcBorders>
          </w:tcPr>
          <w:p w14:paraId="0B14146B"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C</w:t>
            </w:r>
          </w:p>
        </w:tc>
        <w:tc>
          <w:tcPr>
            <w:tcW w:w="444" w:type="dxa"/>
            <w:tcBorders>
              <w:top w:val="nil"/>
              <w:left w:val="nil"/>
              <w:bottom w:val="nil"/>
              <w:right w:val="nil"/>
            </w:tcBorders>
          </w:tcPr>
          <w:p w14:paraId="1C60031F"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3" w:type="dxa"/>
            <w:tcBorders>
              <w:top w:val="nil"/>
              <w:left w:val="nil"/>
              <w:bottom w:val="nil"/>
              <w:right w:val="nil"/>
            </w:tcBorders>
          </w:tcPr>
          <w:p w14:paraId="2A648338"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6D0AD5B4"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53B55CD7"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4" w:type="dxa"/>
            <w:tcBorders>
              <w:top w:val="nil"/>
              <w:left w:val="nil"/>
              <w:bottom w:val="nil"/>
              <w:right w:val="nil"/>
            </w:tcBorders>
          </w:tcPr>
          <w:p w14:paraId="6FB78715"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R</w:t>
            </w:r>
          </w:p>
        </w:tc>
        <w:tc>
          <w:tcPr>
            <w:tcW w:w="444" w:type="dxa"/>
            <w:tcBorders>
              <w:top w:val="nil"/>
              <w:left w:val="nil"/>
              <w:bottom w:val="nil"/>
              <w:right w:val="nil"/>
            </w:tcBorders>
          </w:tcPr>
          <w:p w14:paraId="6EC62ECE"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43FE908B"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17FBFA24" w14:textId="77777777" w:rsidR="007A5E4D" w:rsidRPr="005F69ED" w:rsidRDefault="007A5E4D" w:rsidP="007A5E4D">
            <w:pPr>
              <w:rPr>
                <w:rFonts w:ascii="Times New Roman" w:hAnsi="Times New Roman"/>
              </w:rPr>
            </w:pPr>
            <w:r w:rsidRPr="005F69ED">
              <w:rPr>
                <w:rFonts w:ascii="Times New Roman" w:hAnsi="Times New Roman"/>
                <w:sz w:val="24"/>
                <w:lang w:val="fr-FR"/>
              </w:rPr>
              <w:t>Z</w:t>
            </w:r>
          </w:p>
        </w:tc>
      </w:tr>
      <w:tr w:rsidR="007A5E4D" w:rsidRPr="005F69ED" w14:paraId="0D32F4A9" w14:textId="77777777">
        <w:trPr>
          <w:trHeight w:val="346"/>
        </w:trPr>
        <w:tc>
          <w:tcPr>
            <w:tcW w:w="1024" w:type="dxa"/>
            <w:tcBorders>
              <w:top w:val="nil"/>
              <w:left w:val="nil"/>
              <w:bottom w:val="nil"/>
              <w:right w:val="nil"/>
            </w:tcBorders>
            <w:vAlign w:val="center"/>
          </w:tcPr>
          <w:p w14:paraId="06379286"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tcPr>
          <w:p w14:paraId="1CFCD7ED" w14:textId="77777777" w:rsidR="007A5E4D" w:rsidRPr="005F69ED" w:rsidRDefault="007A5E4D" w:rsidP="007A5E4D">
            <w:pPr>
              <w:rPr>
                <w:rFonts w:ascii="Times New Roman" w:hAnsi="Times New Roman"/>
                <w:sz w:val="24"/>
              </w:rPr>
            </w:pPr>
            <w:r w:rsidRPr="005F69ED">
              <w:rPr>
                <w:rFonts w:ascii="Times New Roman" w:hAnsi="Times New Roman"/>
                <w:sz w:val="24"/>
                <w:bdr w:val="single" w:sz="4" w:space="0" w:color="auto"/>
              </w:rPr>
              <w:t>X</w:t>
            </w:r>
          </w:p>
        </w:tc>
        <w:tc>
          <w:tcPr>
            <w:tcW w:w="444" w:type="dxa"/>
            <w:tcBorders>
              <w:top w:val="nil"/>
              <w:left w:val="nil"/>
              <w:bottom w:val="nil"/>
              <w:right w:val="nil"/>
            </w:tcBorders>
          </w:tcPr>
          <w:p w14:paraId="2AF4703F" w14:textId="77777777" w:rsidR="007A5E4D" w:rsidRPr="005F69ED" w:rsidRDefault="007A5E4D" w:rsidP="007A5E4D">
            <w:pPr>
              <w:rPr>
                <w:rFonts w:ascii="Times New Roman" w:hAnsi="Times New Roman"/>
                <w:sz w:val="24"/>
              </w:rPr>
            </w:pPr>
            <w:r w:rsidRPr="005F69ED">
              <w:rPr>
                <w:rFonts w:ascii="Times New Roman" w:hAnsi="Times New Roman"/>
                <w:sz w:val="24"/>
              </w:rPr>
              <w:t>Y</w:t>
            </w:r>
          </w:p>
        </w:tc>
        <w:tc>
          <w:tcPr>
            <w:tcW w:w="444" w:type="dxa"/>
            <w:tcBorders>
              <w:top w:val="nil"/>
              <w:left w:val="nil"/>
              <w:bottom w:val="nil"/>
              <w:right w:val="nil"/>
            </w:tcBorders>
          </w:tcPr>
          <w:p w14:paraId="7E82EFDC" w14:textId="77777777" w:rsidR="007A5E4D" w:rsidRPr="005F69ED" w:rsidRDefault="007A5E4D" w:rsidP="007A5E4D">
            <w:pPr>
              <w:rPr>
                <w:rFonts w:ascii="Times New Roman" w:hAnsi="Times New Roman"/>
              </w:rPr>
            </w:pPr>
            <w:r w:rsidRPr="005F69ED">
              <w:rPr>
                <w:rFonts w:ascii="Times New Roman" w:hAnsi="Times New Roman"/>
                <w:sz w:val="24"/>
              </w:rPr>
              <w:t>Z</w:t>
            </w:r>
          </w:p>
        </w:tc>
        <w:tc>
          <w:tcPr>
            <w:tcW w:w="444" w:type="dxa"/>
            <w:tcBorders>
              <w:top w:val="nil"/>
              <w:left w:val="nil"/>
              <w:bottom w:val="nil"/>
              <w:right w:val="nil"/>
            </w:tcBorders>
            <w:vAlign w:val="center"/>
          </w:tcPr>
          <w:p w14:paraId="0038B600"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1AAAC0D8"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23B4E3B5"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vAlign w:val="center"/>
          </w:tcPr>
          <w:p w14:paraId="6D90524D"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54B24530"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56152DF5"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059102F3"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272AC9D1"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2F8D30D7"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569780BF" w14:textId="77777777" w:rsidR="007A5E4D" w:rsidRPr="005F69ED" w:rsidRDefault="007A5E4D" w:rsidP="007A5E4D">
            <w:pPr>
              <w:pStyle w:val="Body01"/>
              <w:snapToGrid w:val="0"/>
              <w:ind w:leftChars="0" w:left="0" w:rightChars="0" w:right="0"/>
              <w:jc w:val="center"/>
            </w:pPr>
          </w:p>
        </w:tc>
      </w:tr>
    </w:tbl>
    <w:p w14:paraId="76E09FA1" w14:textId="77777777" w:rsidR="007A5E4D" w:rsidRPr="005F69ED" w:rsidRDefault="007A5E4D" w:rsidP="001C4C1C">
      <w:pPr>
        <w:pStyle w:val="Body01"/>
        <w:ind w:leftChars="0" w:left="360" w:right="315"/>
      </w:pPr>
    </w:p>
    <w:p w14:paraId="2258D216" w14:textId="77777777" w:rsidR="007A5E4D" w:rsidRPr="005F69ED" w:rsidRDefault="007A5E4D" w:rsidP="001C4C1C">
      <w:pPr>
        <w:pStyle w:val="Body01"/>
        <w:numPr>
          <w:ilvl w:val="0"/>
          <w:numId w:val="24"/>
        </w:numPr>
        <w:tabs>
          <w:tab w:val="clear" w:pos="-377"/>
        </w:tabs>
        <w:ind w:leftChars="0" w:left="680" w:right="315" w:hanging="334"/>
      </w:pPr>
      <w:r w:rsidRPr="005F69ED">
        <w:t>Lặp lại quá trình này và đến kí tự thứ 7 “X” xảy ra trùng khớp</w:t>
      </w:r>
    </w:p>
    <w:p w14:paraId="44804D5D" w14:textId="77777777" w:rsidR="007A5E4D" w:rsidRPr="005F69ED" w:rsidRDefault="007A5E4D" w:rsidP="001C4C1C">
      <w:pPr>
        <w:pStyle w:val="Body01"/>
        <w:ind w:leftChars="0" w:left="360" w:right="315"/>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6C95EB7F" w14:textId="77777777">
        <w:trPr>
          <w:trHeight w:val="345"/>
        </w:trPr>
        <w:tc>
          <w:tcPr>
            <w:tcW w:w="1024" w:type="dxa"/>
            <w:tcBorders>
              <w:top w:val="nil"/>
              <w:left w:val="nil"/>
              <w:bottom w:val="nil"/>
              <w:right w:val="nil"/>
            </w:tcBorders>
            <w:vAlign w:val="center"/>
          </w:tcPr>
          <w:p w14:paraId="0924CB8B"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tcPr>
          <w:p w14:paraId="63A15668" w14:textId="77777777" w:rsidR="007A5E4D" w:rsidRPr="005F69ED" w:rsidRDefault="007A5E4D" w:rsidP="007A5E4D">
            <w:pPr>
              <w:rPr>
                <w:rFonts w:ascii="Times New Roman" w:hAnsi="Times New Roman"/>
                <w:sz w:val="24"/>
                <w:bdr w:val="single" w:sz="4" w:space="0" w:color="auto"/>
                <w:lang w:val="fr-FR"/>
              </w:rPr>
            </w:pPr>
            <w:r w:rsidRPr="005F69ED">
              <w:rPr>
                <w:rFonts w:ascii="Times New Roman" w:hAnsi="Times New Roman"/>
                <w:sz w:val="24"/>
                <w:lang w:val="fr-FR"/>
              </w:rPr>
              <w:t>P</w:t>
            </w:r>
          </w:p>
        </w:tc>
        <w:tc>
          <w:tcPr>
            <w:tcW w:w="444" w:type="dxa"/>
            <w:tcBorders>
              <w:top w:val="nil"/>
              <w:left w:val="nil"/>
              <w:bottom w:val="nil"/>
              <w:right w:val="nil"/>
            </w:tcBorders>
          </w:tcPr>
          <w:p w14:paraId="3F7CB57D"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Q</w:t>
            </w:r>
          </w:p>
        </w:tc>
        <w:tc>
          <w:tcPr>
            <w:tcW w:w="444" w:type="dxa"/>
            <w:tcBorders>
              <w:top w:val="nil"/>
              <w:left w:val="nil"/>
              <w:bottom w:val="nil"/>
              <w:right w:val="nil"/>
            </w:tcBorders>
          </w:tcPr>
          <w:p w14:paraId="2E4B50DB"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A</w:t>
            </w:r>
          </w:p>
        </w:tc>
        <w:tc>
          <w:tcPr>
            <w:tcW w:w="444" w:type="dxa"/>
            <w:tcBorders>
              <w:top w:val="nil"/>
              <w:left w:val="nil"/>
              <w:bottom w:val="nil"/>
              <w:right w:val="nil"/>
            </w:tcBorders>
          </w:tcPr>
          <w:p w14:paraId="1A69B03C"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B</w:t>
            </w:r>
          </w:p>
        </w:tc>
        <w:tc>
          <w:tcPr>
            <w:tcW w:w="444" w:type="dxa"/>
            <w:tcBorders>
              <w:top w:val="nil"/>
              <w:left w:val="nil"/>
              <w:bottom w:val="nil"/>
              <w:right w:val="nil"/>
            </w:tcBorders>
          </w:tcPr>
          <w:p w14:paraId="639ABCFF"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C</w:t>
            </w:r>
          </w:p>
        </w:tc>
        <w:tc>
          <w:tcPr>
            <w:tcW w:w="444" w:type="dxa"/>
            <w:tcBorders>
              <w:top w:val="nil"/>
              <w:left w:val="nil"/>
              <w:bottom w:val="nil"/>
              <w:right w:val="nil"/>
            </w:tcBorders>
          </w:tcPr>
          <w:p w14:paraId="42515C40"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3" w:type="dxa"/>
            <w:tcBorders>
              <w:top w:val="nil"/>
              <w:left w:val="nil"/>
              <w:bottom w:val="nil"/>
              <w:right w:val="nil"/>
            </w:tcBorders>
          </w:tcPr>
          <w:p w14:paraId="464CE661" w14:textId="77777777" w:rsidR="007A5E4D" w:rsidRPr="005F69ED" w:rsidRDefault="007A5E4D" w:rsidP="007A5E4D">
            <w:pPr>
              <w:rPr>
                <w:rFonts w:ascii="Times New Roman" w:hAnsi="Times New Roman"/>
                <w:sz w:val="24"/>
                <w:lang w:val="fr-FR"/>
              </w:rPr>
            </w:pPr>
            <w:r w:rsidRPr="005F69ED">
              <w:rPr>
                <w:rFonts w:ascii="Times New Roman" w:hAnsi="Times New Roman"/>
                <w:sz w:val="24"/>
                <w:bdr w:val="single" w:sz="4" w:space="0" w:color="auto"/>
                <w:lang w:val="fr-FR"/>
              </w:rPr>
              <w:t>X</w:t>
            </w:r>
          </w:p>
        </w:tc>
        <w:tc>
          <w:tcPr>
            <w:tcW w:w="444" w:type="dxa"/>
            <w:tcBorders>
              <w:top w:val="nil"/>
              <w:left w:val="nil"/>
              <w:bottom w:val="nil"/>
              <w:right w:val="nil"/>
            </w:tcBorders>
          </w:tcPr>
          <w:p w14:paraId="0F2EFCFF"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18AC6961"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4" w:type="dxa"/>
            <w:tcBorders>
              <w:top w:val="nil"/>
              <w:left w:val="nil"/>
              <w:bottom w:val="nil"/>
              <w:right w:val="nil"/>
            </w:tcBorders>
          </w:tcPr>
          <w:p w14:paraId="29535E32"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R</w:t>
            </w:r>
          </w:p>
        </w:tc>
        <w:tc>
          <w:tcPr>
            <w:tcW w:w="444" w:type="dxa"/>
            <w:tcBorders>
              <w:top w:val="nil"/>
              <w:left w:val="nil"/>
              <w:bottom w:val="nil"/>
              <w:right w:val="nil"/>
            </w:tcBorders>
          </w:tcPr>
          <w:p w14:paraId="7E51613A"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130BEFB3"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4BF762CB" w14:textId="77777777" w:rsidR="007A5E4D" w:rsidRPr="005F69ED" w:rsidRDefault="007A5E4D" w:rsidP="007A5E4D">
            <w:pPr>
              <w:rPr>
                <w:rFonts w:ascii="Times New Roman" w:hAnsi="Times New Roman"/>
              </w:rPr>
            </w:pPr>
            <w:r w:rsidRPr="005F69ED">
              <w:rPr>
                <w:rFonts w:ascii="Times New Roman" w:hAnsi="Times New Roman"/>
                <w:sz w:val="24"/>
                <w:lang w:val="fr-FR"/>
              </w:rPr>
              <w:t>Z</w:t>
            </w:r>
          </w:p>
        </w:tc>
      </w:tr>
      <w:tr w:rsidR="007A5E4D" w:rsidRPr="005F69ED" w14:paraId="6AFA3D03" w14:textId="77777777">
        <w:trPr>
          <w:trHeight w:val="346"/>
        </w:trPr>
        <w:tc>
          <w:tcPr>
            <w:tcW w:w="1024" w:type="dxa"/>
            <w:tcBorders>
              <w:top w:val="nil"/>
              <w:left w:val="nil"/>
              <w:bottom w:val="nil"/>
              <w:right w:val="nil"/>
            </w:tcBorders>
            <w:vAlign w:val="center"/>
          </w:tcPr>
          <w:p w14:paraId="4E785A9A"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tcPr>
          <w:p w14:paraId="7A389C56"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68D279A3"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6D915FB8" w14:textId="77777777" w:rsidR="007A5E4D" w:rsidRPr="005F69ED" w:rsidRDefault="007A5E4D" w:rsidP="007A5E4D">
            <w:pPr>
              <w:rPr>
                <w:rFonts w:ascii="Times New Roman" w:hAnsi="Times New Roman"/>
              </w:rPr>
            </w:pPr>
          </w:p>
        </w:tc>
        <w:tc>
          <w:tcPr>
            <w:tcW w:w="444" w:type="dxa"/>
            <w:tcBorders>
              <w:top w:val="nil"/>
              <w:left w:val="nil"/>
              <w:bottom w:val="nil"/>
              <w:right w:val="nil"/>
            </w:tcBorders>
            <w:vAlign w:val="center"/>
          </w:tcPr>
          <w:p w14:paraId="7D11F932"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591EDF9"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A633835"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tcPr>
          <w:p w14:paraId="0B701F6D" w14:textId="77777777" w:rsidR="007A5E4D" w:rsidRPr="005F69ED" w:rsidRDefault="007A5E4D" w:rsidP="007A5E4D">
            <w:pPr>
              <w:rPr>
                <w:rFonts w:ascii="Times New Roman" w:hAnsi="Times New Roman"/>
                <w:sz w:val="24"/>
              </w:rPr>
            </w:pPr>
            <w:r w:rsidRPr="005F69ED">
              <w:rPr>
                <w:rFonts w:ascii="Times New Roman" w:hAnsi="Times New Roman"/>
                <w:sz w:val="24"/>
                <w:bdr w:val="single" w:sz="4" w:space="0" w:color="auto"/>
              </w:rPr>
              <w:t>X</w:t>
            </w:r>
          </w:p>
        </w:tc>
        <w:tc>
          <w:tcPr>
            <w:tcW w:w="444" w:type="dxa"/>
            <w:tcBorders>
              <w:top w:val="nil"/>
              <w:left w:val="nil"/>
              <w:bottom w:val="nil"/>
              <w:right w:val="nil"/>
            </w:tcBorders>
          </w:tcPr>
          <w:p w14:paraId="677247BA" w14:textId="77777777" w:rsidR="007A5E4D" w:rsidRPr="005F69ED" w:rsidRDefault="007A5E4D" w:rsidP="007A5E4D">
            <w:pPr>
              <w:rPr>
                <w:rFonts w:ascii="Times New Roman" w:hAnsi="Times New Roman"/>
                <w:sz w:val="24"/>
              </w:rPr>
            </w:pPr>
            <w:r w:rsidRPr="005F69ED">
              <w:rPr>
                <w:rFonts w:ascii="Times New Roman" w:hAnsi="Times New Roman"/>
                <w:sz w:val="24"/>
              </w:rPr>
              <w:t>Y</w:t>
            </w:r>
          </w:p>
        </w:tc>
        <w:tc>
          <w:tcPr>
            <w:tcW w:w="444" w:type="dxa"/>
            <w:tcBorders>
              <w:top w:val="nil"/>
              <w:left w:val="nil"/>
              <w:bottom w:val="nil"/>
              <w:right w:val="nil"/>
            </w:tcBorders>
          </w:tcPr>
          <w:p w14:paraId="26368E14" w14:textId="77777777" w:rsidR="007A5E4D" w:rsidRPr="005F69ED" w:rsidRDefault="007A5E4D" w:rsidP="007A5E4D">
            <w:pPr>
              <w:rPr>
                <w:rFonts w:ascii="Times New Roman" w:hAnsi="Times New Roman"/>
              </w:rPr>
            </w:pPr>
            <w:r w:rsidRPr="005F69ED">
              <w:rPr>
                <w:rFonts w:ascii="Times New Roman" w:hAnsi="Times New Roman"/>
                <w:sz w:val="24"/>
              </w:rPr>
              <w:t>Z</w:t>
            </w:r>
          </w:p>
        </w:tc>
        <w:tc>
          <w:tcPr>
            <w:tcW w:w="444" w:type="dxa"/>
            <w:tcBorders>
              <w:top w:val="nil"/>
              <w:left w:val="nil"/>
              <w:bottom w:val="nil"/>
              <w:right w:val="nil"/>
            </w:tcBorders>
            <w:vAlign w:val="center"/>
          </w:tcPr>
          <w:p w14:paraId="15F55123"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7F366435"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64AF43CE"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2C92E19" w14:textId="77777777" w:rsidR="007A5E4D" w:rsidRPr="005F69ED" w:rsidRDefault="007A5E4D" w:rsidP="007A5E4D">
            <w:pPr>
              <w:pStyle w:val="Body01"/>
              <w:snapToGrid w:val="0"/>
              <w:ind w:leftChars="0" w:left="0" w:rightChars="0" w:right="0"/>
              <w:jc w:val="center"/>
            </w:pPr>
          </w:p>
        </w:tc>
      </w:tr>
    </w:tbl>
    <w:p w14:paraId="1D038451" w14:textId="77777777" w:rsidR="007A5E4D" w:rsidRPr="005F69ED" w:rsidRDefault="007A5E4D" w:rsidP="001C4C1C">
      <w:pPr>
        <w:pStyle w:val="Body01"/>
        <w:ind w:leftChars="0" w:left="360" w:right="315"/>
      </w:pPr>
    </w:p>
    <w:p w14:paraId="2AF7E461" w14:textId="77777777" w:rsidR="007A5E4D" w:rsidRPr="005F69ED" w:rsidRDefault="007A5E4D" w:rsidP="001C4C1C">
      <w:pPr>
        <w:pStyle w:val="Body01"/>
        <w:numPr>
          <w:ilvl w:val="0"/>
          <w:numId w:val="24"/>
        </w:numPr>
        <w:ind w:leftChars="0" w:left="680" w:right="315" w:hanging="334"/>
      </w:pPr>
      <w:r w:rsidRPr="005F69ED">
        <w:t>Vì có 1 sự tương ứng, tiếp theo kí tự thứ 8 của văn bản được so sánh với kí tự thứ hai của mẫu</w:t>
      </w:r>
    </w:p>
    <w:p w14:paraId="030125A0" w14:textId="77777777" w:rsidR="007A5E4D" w:rsidRPr="005F69ED" w:rsidRDefault="007A5E4D" w:rsidP="001C4C1C">
      <w:pPr>
        <w:pStyle w:val="Body01"/>
        <w:ind w:leftChars="0" w:left="360" w:right="315"/>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3F6AC996" w14:textId="77777777">
        <w:trPr>
          <w:trHeight w:val="345"/>
        </w:trPr>
        <w:tc>
          <w:tcPr>
            <w:tcW w:w="1024" w:type="dxa"/>
            <w:tcBorders>
              <w:top w:val="nil"/>
              <w:left w:val="nil"/>
              <w:bottom w:val="nil"/>
              <w:right w:val="nil"/>
            </w:tcBorders>
            <w:vAlign w:val="center"/>
          </w:tcPr>
          <w:p w14:paraId="5E0D0A12"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tcPr>
          <w:p w14:paraId="35482F0E" w14:textId="77777777" w:rsidR="007A5E4D" w:rsidRPr="005F69ED" w:rsidRDefault="007A5E4D" w:rsidP="007A5E4D">
            <w:pPr>
              <w:rPr>
                <w:rFonts w:ascii="Times New Roman" w:hAnsi="Times New Roman"/>
                <w:sz w:val="24"/>
                <w:bdr w:val="single" w:sz="4" w:space="0" w:color="auto"/>
                <w:lang w:val="fr-FR"/>
              </w:rPr>
            </w:pPr>
            <w:r w:rsidRPr="005F69ED">
              <w:rPr>
                <w:rFonts w:ascii="Times New Roman" w:hAnsi="Times New Roman"/>
                <w:sz w:val="24"/>
                <w:lang w:val="fr-FR"/>
              </w:rPr>
              <w:t>P</w:t>
            </w:r>
          </w:p>
        </w:tc>
        <w:tc>
          <w:tcPr>
            <w:tcW w:w="444" w:type="dxa"/>
            <w:tcBorders>
              <w:top w:val="nil"/>
              <w:left w:val="nil"/>
              <w:bottom w:val="nil"/>
              <w:right w:val="nil"/>
            </w:tcBorders>
          </w:tcPr>
          <w:p w14:paraId="2D4206C0"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Q</w:t>
            </w:r>
          </w:p>
        </w:tc>
        <w:tc>
          <w:tcPr>
            <w:tcW w:w="444" w:type="dxa"/>
            <w:tcBorders>
              <w:top w:val="nil"/>
              <w:left w:val="nil"/>
              <w:bottom w:val="nil"/>
              <w:right w:val="nil"/>
            </w:tcBorders>
          </w:tcPr>
          <w:p w14:paraId="5909C559"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A</w:t>
            </w:r>
          </w:p>
        </w:tc>
        <w:tc>
          <w:tcPr>
            <w:tcW w:w="444" w:type="dxa"/>
            <w:tcBorders>
              <w:top w:val="nil"/>
              <w:left w:val="nil"/>
              <w:bottom w:val="nil"/>
              <w:right w:val="nil"/>
            </w:tcBorders>
          </w:tcPr>
          <w:p w14:paraId="66E4B9C0"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B</w:t>
            </w:r>
          </w:p>
        </w:tc>
        <w:tc>
          <w:tcPr>
            <w:tcW w:w="444" w:type="dxa"/>
            <w:tcBorders>
              <w:top w:val="nil"/>
              <w:left w:val="nil"/>
              <w:bottom w:val="nil"/>
              <w:right w:val="nil"/>
            </w:tcBorders>
          </w:tcPr>
          <w:p w14:paraId="6FB6F375"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C</w:t>
            </w:r>
          </w:p>
        </w:tc>
        <w:tc>
          <w:tcPr>
            <w:tcW w:w="444" w:type="dxa"/>
            <w:tcBorders>
              <w:top w:val="nil"/>
              <w:left w:val="nil"/>
              <w:bottom w:val="nil"/>
              <w:right w:val="nil"/>
            </w:tcBorders>
          </w:tcPr>
          <w:p w14:paraId="58A6C13E"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3" w:type="dxa"/>
            <w:tcBorders>
              <w:top w:val="nil"/>
              <w:left w:val="nil"/>
              <w:bottom w:val="nil"/>
              <w:right w:val="nil"/>
            </w:tcBorders>
          </w:tcPr>
          <w:p w14:paraId="10505D8A"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76212DD4" w14:textId="77777777" w:rsidR="007A5E4D" w:rsidRPr="005F69ED" w:rsidRDefault="007A5E4D" w:rsidP="007A5E4D">
            <w:pPr>
              <w:rPr>
                <w:rFonts w:ascii="Times New Roman" w:hAnsi="Times New Roman"/>
                <w:sz w:val="24"/>
                <w:lang w:val="fr-FR"/>
              </w:rPr>
            </w:pPr>
            <w:r w:rsidRPr="005F69ED">
              <w:rPr>
                <w:rFonts w:ascii="Times New Roman" w:hAnsi="Times New Roman"/>
                <w:sz w:val="24"/>
                <w:bdr w:val="single" w:sz="4" w:space="0" w:color="auto"/>
                <w:lang w:val="fr-FR"/>
              </w:rPr>
              <w:t>Y</w:t>
            </w:r>
          </w:p>
        </w:tc>
        <w:tc>
          <w:tcPr>
            <w:tcW w:w="444" w:type="dxa"/>
            <w:tcBorders>
              <w:top w:val="nil"/>
              <w:left w:val="nil"/>
              <w:bottom w:val="nil"/>
              <w:right w:val="nil"/>
            </w:tcBorders>
          </w:tcPr>
          <w:p w14:paraId="71E80EC8"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4" w:type="dxa"/>
            <w:tcBorders>
              <w:top w:val="nil"/>
              <w:left w:val="nil"/>
              <w:bottom w:val="nil"/>
              <w:right w:val="nil"/>
            </w:tcBorders>
          </w:tcPr>
          <w:p w14:paraId="6E8BF6BB"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R</w:t>
            </w:r>
          </w:p>
        </w:tc>
        <w:tc>
          <w:tcPr>
            <w:tcW w:w="444" w:type="dxa"/>
            <w:tcBorders>
              <w:top w:val="nil"/>
              <w:left w:val="nil"/>
              <w:bottom w:val="nil"/>
              <w:right w:val="nil"/>
            </w:tcBorders>
          </w:tcPr>
          <w:p w14:paraId="0A854951"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365A52C3"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4225CE5E" w14:textId="77777777" w:rsidR="007A5E4D" w:rsidRPr="005F69ED" w:rsidRDefault="007A5E4D" w:rsidP="007A5E4D">
            <w:pPr>
              <w:rPr>
                <w:rFonts w:ascii="Times New Roman" w:hAnsi="Times New Roman"/>
              </w:rPr>
            </w:pPr>
            <w:r w:rsidRPr="005F69ED">
              <w:rPr>
                <w:rFonts w:ascii="Times New Roman" w:hAnsi="Times New Roman"/>
                <w:sz w:val="24"/>
                <w:lang w:val="fr-FR"/>
              </w:rPr>
              <w:t>Z</w:t>
            </w:r>
          </w:p>
        </w:tc>
      </w:tr>
      <w:tr w:rsidR="007A5E4D" w:rsidRPr="005F69ED" w14:paraId="61886BE3" w14:textId="77777777">
        <w:trPr>
          <w:trHeight w:val="346"/>
        </w:trPr>
        <w:tc>
          <w:tcPr>
            <w:tcW w:w="1024" w:type="dxa"/>
            <w:tcBorders>
              <w:top w:val="nil"/>
              <w:left w:val="nil"/>
              <w:bottom w:val="nil"/>
              <w:right w:val="nil"/>
            </w:tcBorders>
            <w:vAlign w:val="center"/>
          </w:tcPr>
          <w:p w14:paraId="7EC4465F"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tcPr>
          <w:p w14:paraId="4ACCA445"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27C6CB5A"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1073FED6" w14:textId="77777777" w:rsidR="007A5E4D" w:rsidRPr="005F69ED" w:rsidRDefault="007A5E4D" w:rsidP="007A5E4D">
            <w:pPr>
              <w:rPr>
                <w:rFonts w:ascii="Times New Roman" w:hAnsi="Times New Roman"/>
              </w:rPr>
            </w:pPr>
          </w:p>
        </w:tc>
        <w:tc>
          <w:tcPr>
            <w:tcW w:w="444" w:type="dxa"/>
            <w:tcBorders>
              <w:top w:val="nil"/>
              <w:left w:val="nil"/>
              <w:bottom w:val="nil"/>
              <w:right w:val="nil"/>
            </w:tcBorders>
            <w:vAlign w:val="center"/>
          </w:tcPr>
          <w:p w14:paraId="4D0401A0"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2DBF4592"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1DDCC1D7"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tcPr>
          <w:p w14:paraId="390519BE" w14:textId="77777777" w:rsidR="007A5E4D" w:rsidRPr="005F69ED" w:rsidRDefault="007A5E4D" w:rsidP="007A5E4D">
            <w:pPr>
              <w:rPr>
                <w:rFonts w:ascii="Times New Roman" w:hAnsi="Times New Roman"/>
                <w:sz w:val="24"/>
              </w:rPr>
            </w:pPr>
            <w:r w:rsidRPr="005F69ED">
              <w:rPr>
                <w:rFonts w:ascii="Times New Roman" w:hAnsi="Times New Roman"/>
                <w:sz w:val="24"/>
              </w:rPr>
              <w:t>X</w:t>
            </w:r>
          </w:p>
        </w:tc>
        <w:tc>
          <w:tcPr>
            <w:tcW w:w="444" w:type="dxa"/>
            <w:tcBorders>
              <w:top w:val="nil"/>
              <w:left w:val="nil"/>
              <w:bottom w:val="nil"/>
              <w:right w:val="nil"/>
            </w:tcBorders>
          </w:tcPr>
          <w:p w14:paraId="13B95030" w14:textId="77777777" w:rsidR="007A5E4D" w:rsidRPr="005F69ED" w:rsidRDefault="007A5E4D" w:rsidP="007A5E4D">
            <w:pPr>
              <w:rPr>
                <w:rFonts w:ascii="Times New Roman" w:hAnsi="Times New Roman"/>
                <w:sz w:val="24"/>
              </w:rPr>
            </w:pPr>
            <w:r w:rsidRPr="005F69ED">
              <w:rPr>
                <w:rFonts w:ascii="Times New Roman" w:hAnsi="Times New Roman"/>
                <w:sz w:val="24"/>
                <w:bdr w:val="single" w:sz="4" w:space="0" w:color="auto"/>
              </w:rPr>
              <w:t>Y</w:t>
            </w:r>
          </w:p>
        </w:tc>
        <w:tc>
          <w:tcPr>
            <w:tcW w:w="444" w:type="dxa"/>
            <w:tcBorders>
              <w:top w:val="nil"/>
              <w:left w:val="nil"/>
              <w:bottom w:val="nil"/>
              <w:right w:val="nil"/>
            </w:tcBorders>
          </w:tcPr>
          <w:p w14:paraId="474603D3" w14:textId="77777777" w:rsidR="007A5E4D" w:rsidRPr="005F69ED" w:rsidRDefault="007A5E4D" w:rsidP="007A5E4D">
            <w:pPr>
              <w:rPr>
                <w:rFonts w:ascii="Times New Roman" w:hAnsi="Times New Roman"/>
              </w:rPr>
            </w:pPr>
            <w:r w:rsidRPr="005F69ED">
              <w:rPr>
                <w:rFonts w:ascii="Times New Roman" w:hAnsi="Times New Roman"/>
                <w:sz w:val="24"/>
              </w:rPr>
              <w:t>Z</w:t>
            </w:r>
          </w:p>
        </w:tc>
        <w:tc>
          <w:tcPr>
            <w:tcW w:w="444" w:type="dxa"/>
            <w:tcBorders>
              <w:top w:val="nil"/>
              <w:left w:val="nil"/>
              <w:bottom w:val="nil"/>
              <w:right w:val="nil"/>
            </w:tcBorders>
            <w:vAlign w:val="center"/>
          </w:tcPr>
          <w:p w14:paraId="640D8CF1"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76E4EAD7"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7122C85"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1F42D23F" w14:textId="77777777" w:rsidR="007A5E4D" w:rsidRPr="005F69ED" w:rsidRDefault="007A5E4D" w:rsidP="007A5E4D">
            <w:pPr>
              <w:pStyle w:val="Body01"/>
              <w:snapToGrid w:val="0"/>
              <w:ind w:leftChars="0" w:left="0" w:rightChars="0" w:right="0"/>
              <w:jc w:val="center"/>
            </w:pPr>
          </w:p>
        </w:tc>
      </w:tr>
    </w:tbl>
    <w:p w14:paraId="499FDBB9" w14:textId="77777777" w:rsidR="007A5E4D" w:rsidRPr="005F69ED" w:rsidRDefault="007A5E4D" w:rsidP="001C4C1C">
      <w:pPr>
        <w:pStyle w:val="Body01"/>
        <w:ind w:leftChars="0" w:left="360" w:right="315"/>
      </w:pPr>
    </w:p>
    <w:p w14:paraId="14BD3681" w14:textId="77777777" w:rsidR="007A5E4D" w:rsidRPr="005F69ED" w:rsidRDefault="007A5E4D" w:rsidP="001C4C1C">
      <w:pPr>
        <w:pStyle w:val="Body01"/>
        <w:numPr>
          <w:ilvl w:val="0"/>
          <w:numId w:val="24"/>
        </w:numPr>
        <w:tabs>
          <w:tab w:val="clear" w:pos="-377"/>
        </w:tabs>
        <w:ind w:leftChars="0" w:left="680" w:right="315" w:hanging="334"/>
      </w:pPr>
      <w:r w:rsidRPr="005F69ED">
        <w:t>Vì cặp thứ hai cũng trùng khớp, kí tự thứ ba được so sánh</w:t>
      </w:r>
    </w:p>
    <w:p w14:paraId="39E0B4BA" w14:textId="77777777" w:rsidR="007A5E4D" w:rsidRPr="005F69ED" w:rsidRDefault="007A5E4D" w:rsidP="001C4C1C">
      <w:pPr>
        <w:pStyle w:val="Body01"/>
        <w:ind w:leftChars="0" w:left="360" w:right="315"/>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443"/>
        <w:gridCol w:w="444"/>
        <w:gridCol w:w="444"/>
        <w:gridCol w:w="444"/>
        <w:gridCol w:w="444"/>
        <w:gridCol w:w="444"/>
        <w:gridCol w:w="443"/>
        <w:gridCol w:w="444"/>
        <w:gridCol w:w="444"/>
        <w:gridCol w:w="444"/>
        <w:gridCol w:w="444"/>
        <w:gridCol w:w="444"/>
        <w:gridCol w:w="444"/>
      </w:tblGrid>
      <w:tr w:rsidR="007A5E4D" w:rsidRPr="005F69ED" w14:paraId="6D3D311F" w14:textId="77777777">
        <w:trPr>
          <w:trHeight w:val="345"/>
        </w:trPr>
        <w:tc>
          <w:tcPr>
            <w:tcW w:w="1024" w:type="dxa"/>
            <w:tcBorders>
              <w:top w:val="nil"/>
              <w:left w:val="nil"/>
              <w:bottom w:val="nil"/>
              <w:right w:val="nil"/>
            </w:tcBorders>
            <w:vAlign w:val="center"/>
          </w:tcPr>
          <w:p w14:paraId="7C821072" w14:textId="77777777" w:rsidR="007A5E4D" w:rsidRPr="005F69ED" w:rsidRDefault="007A5E4D" w:rsidP="007A5E4D">
            <w:pPr>
              <w:pStyle w:val="Body01"/>
              <w:snapToGrid w:val="0"/>
              <w:ind w:leftChars="0" w:left="0" w:rightChars="0" w:right="0"/>
              <w:jc w:val="center"/>
            </w:pPr>
            <w:r w:rsidRPr="005F69ED">
              <w:t>Văn bản</w:t>
            </w:r>
          </w:p>
        </w:tc>
        <w:tc>
          <w:tcPr>
            <w:tcW w:w="443" w:type="dxa"/>
            <w:tcBorders>
              <w:top w:val="nil"/>
              <w:left w:val="nil"/>
              <w:bottom w:val="nil"/>
              <w:right w:val="nil"/>
            </w:tcBorders>
          </w:tcPr>
          <w:p w14:paraId="24BDCD31" w14:textId="77777777" w:rsidR="007A5E4D" w:rsidRPr="005F69ED" w:rsidRDefault="007A5E4D" w:rsidP="007A5E4D">
            <w:pPr>
              <w:rPr>
                <w:rFonts w:ascii="Times New Roman" w:hAnsi="Times New Roman"/>
                <w:sz w:val="24"/>
                <w:bdr w:val="single" w:sz="4" w:space="0" w:color="auto"/>
                <w:lang w:val="fr-FR"/>
              </w:rPr>
            </w:pPr>
            <w:r w:rsidRPr="005F69ED">
              <w:rPr>
                <w:rFonts w:ascii="Times New Roman" w:hAnsi="Times New Roman"/>
                <w:sz w:val="24"/>
                <w:lang w:val="fr-FR"/>
              </w:rPr>
              <w:t>P</w:t>
            </w:r>
          </w:p>
        </w:tc>
        <w:tc>
          <w:tcPr>
            <w:tcW w:w="444" w:type="dxa"/>
            <w:tcBorders>
              <w:top w:val="nil"/>
              <w:left w:val="nil"/>
              <w:bottom w:val="nil"/>
              <w:right w:val="nil"/>
            </w:tcBorders>
          </w:tcPr>
          <w:p w14:paraId="20759A4F"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Q</w:t>
            </w:r>
          </w:p>
        </w:tc>
        <w:tc>
          <w:tcPr>
            <w:tcW w:w="444" w:type="dxa"/>
            <w:tcBorders>
              <w:top w:val="nil"/>
              <w:left w:val="nil"/>
              <w:bottom w:val="nil"/>
              <w:right w:val="nil"/>
            </w:tcBorders>
          </w:tcPr>
          <w:p w14:paraId="5AAD8371"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A</w:t>
            </w:r>
          </w:p>
        </w:tc>
        <w:tc>
          <w:tcPr>
            <w:tcW w:w="444" w:type="dxa"/>
            <w:tcBorders>
              <w:top w:val="nil"/>
              <w:left w:val="nil"/>
              <w:bottom w:val="nil"/>
              <w:right w:val="nil"/>
            </w:tcBorders>
          </w:tcPr>
          <w:p w14:paraId="4D986F79"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B</w:t>
            </w:r>
          </w:p>
        </w:tc>
        <w:tc>
          <w:tcPr>
            <w:tcW w:w="444" w:type="dxa"/>
            <w:tcBorders>
              <w:top w:val="nil"/>
              <w:left w:val="nil"/>
              <w:bottom w:val="nil"/>
              <w:right w:val="nil"/>
            </w:tcBorders>
          </w:tcPr>
          <w:p w14:paraId="6BF96499"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C</w:t>
            </w:r>
          </w:p>
        </w:tc>
        <w:tc>
          <w:tcPr>
            <w:tcW w:w="444" w:type="dxa"/>
            <w:tcBorders>
              <w:top w:val="nil"/>
              <w:left w:val="nil"/>
              <w:bottom w:val="nil"/>
              <w:right w:val="nil"/>
            </w:tcBorders>
          </w:tcPr>
          <w:p w14:paraId="59953425"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Z</w:t>
            </w:r>
          </w:p>
        </w:tc>
        <w:tc>
          <w:tcPr>
            <w:tcW w:w="443" w:type="dxa"/>
            <w:tcBorders>
              <w:top w:val="nil"/>
              <w:left w:val="nil"/>
              <w:bottom w:val="nil"/>
              <w:right w:val="nil"/>
            </w:tcBorders>
          </w:tcPr>
          <w:p w14:paraId="4BFE654E"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79813075"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6C2CF183" w14:textId="77777777" w:rsidR="007A5E4D" w:rsidRPr="005F69ED" w:rsidRDefault="007A5E4D" w:rsidP="007A5E4D">
            <w:pPr>
              <w:rPr>
                <w:rFonts w:ascii="Times New Roman" w:hAnsi="Times New Roman"/>
                <w:sz w:val="24"/>
                <w:lang w:val="fr-FR"/>
              </w:rPr>
            </w:pPr>
            <w:r w:rsidRPr="005F69ED">
              <w:rPr>
                <w:rFonts w:ascii="Times New Roman" w:hAnsi="Times New Roman"/>
                <w:sz w:val="24"/>
                <w:bdr w:val="single" w:sz="4" w:space="0" w:color="auto"/>
                <w:lang w:val="fr-FR"/>
              </w:rPr>
              <w:t>Z</w:t>
            </w:r>
          </w:p>
        </w:tc>
        <w:tc>
          <w:tcPr>
            <w:tcW w:w="444" w:type="dxa"/>
            <w:tcBorders>
              <w:top w:val="nil"/>
              <w:left w:val="nil"/>
              <w:bottom w:val="nil"/>
              <w:right w:val="nil"/>
            </w:tcBorders>
          </w:tcPr>
          <w:p w14:paraId="133A15EB"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R</w:t>
            </w:r>
          </w:p>
        </w:tc>
        <w:tc>
          <w:tcPr>
            <w:tcW w:w="444" w:type="dxa"/>
            <w:tcBorders>
              <w:top w:val="nil"/>
              <w:left w:val="nil"/>
              <w:bottom w:val="nil"/>
              <w:right w:val="nil"/>
            </w:tcBorders>
          </w:tcPr>
          <w:p w14:paraId="36679E6E"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X</w:t>
            </w:r>
          </w:p>
        </w:tc>
        <w:tc>
          <w:tcPr>
            <w:tcW w:w="444" w:type="dxa"/>
            <w:tcBorders>
              <w:top w:val="nil"/>
              <w:left w:val="nil"/>
              <w:bottom w:val="nil"/>
              <w:right w:val="nil"/>
            </w:tcBorders>
          </w:tcPr>
          <w:p w14:paraId="4035B56E" w14:textId="77777777" w:rsidR="007A5E4D" w:rsidRPr="005F69ED" w:rsidRDefault="007A5E4D" w:rsidP="007A5E4D">
            <w:pPr>
              <w:rPr>
                <w:rFonts w:ascii="Times New Roman" w:hAnsi="Times New Roman"/>
                <w:sz w:val="24"/>
                <w:lang w:val="fr-FR"/>
              </w:rPr>
            </w:pPr>
            <w:r w:rsidRPr="005F69ED">
              <w:rPr>
                <w:rFonts w:ascii="Times New Roman" w:hAnsi="Times New Roman"/>
                <w:sz w:val="24"/>
                <w:lang w:val="fr-FR"/>
              </w:rPr>
              <w:t>Y</w:t>
            </w:r>
          </w:p>
        </w:tc>
        <w:tc>
          <w:tcPr>
            <w:tcW w:w="444" w:type="dxa"/>
            <w:tcBorders>
              <w:top w:val="nil"/>
              <w:left w:val="nil"/>
              <w:bottom w:val="nil"/>
              <w:right w:val="nil"/>
            </w:tcBorders>
          </w:tcPr>
          <w:p w14:paraId="677E2423" w14:textId="77777777" w:rsidR="007A5E4D" w:rsidRPr="005F69ED" w:rsidRDefault="007A5E4D" w:rsidP="007A5E4D">
            <w:pPr>
              <w:rPr>
                <w:rFonts w:ascii="Times New Roman" w:hAnsi="Times New Roman"/>
              </w:rPr>
            </w:pPr>
            <w:r w:rsidRPr="005F69ED">
              <w:rPr>
                <w:rFonts w:ascii="Times New Roman" w:hAnsi="Times New Roman"/>
                <w:sz w:val="24"/>
                <w:lang w:val="fr-FR"/>
              </w:rPr>
              <w:t>Z</w:t>
            </w:r>
          </w:p>
        </w:tc>
      </w:tr>
      <w:tr w:rsidR="007A5E4D" w:rsidRPr="005F69ED" w14:paraId="0287E0AE" w14:textId="77777777">
        <w:trPr>
          <w:trHeight w:val="346"/>
        </w:trPr>
        <w:tc>
          <w:tcPr>
            <w:tcW w:w="1024" w:type="dxa"/>
            <w:tcBorders>
              <w:top w:val="nil"/>
              <w:left w:val="nil"/>
              <w:bottom w:val="nil"/>
              <w:right w:val="nil"/>
            </w:tcBorders>
            <w:vAlign w:val="center"/>
          </w:tcPr>
          <w:p w14:paraId="5F926D5E" w14:textId="77777777" w:rsidR="007A5E4D" w:rsidRPr="005F69ED" w:rsidRDefault="007A5E4D" w:rsidP="007A5E4D">
            <w:pPr>
              <w:pStyle w:val="Body01"/>
              <w:snapToGrid w:val="0"/>
              <w:ind w:leftChars="0" w:left="0" w:rightChars="0" w:right="0"/>
              <w:jc w:val="center"/>
            </w:pPr>
            <w:r w:rsidRPr="005F69ED">
              <w:t>Mẫu</w:t>
            </w:r>
          </w:p>
        </w:tc>
        <w:tc>
          <w:tcPr>
            <w:tcW w:w="443" w:type="dxa"/>
            <w:tcBorders>
              <w:top w:val="nil"/>
              <w:left w:val="nil"/>
              <w:bottom w:val="nil"/>
              <w:right w:val="nil"/>
            </w:tcBorders>
          </w:tcPr>
          <w:p w14:paraId="0F7A99C6"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6D6A069C" w14:textId="77777777" w:rsidR="007A5E4D" w:rsidRPr="005F69ED" w:rsidRDefault="007A5E4D" w:rsidP="007A5E4D">
            <w:pPr>
              <w:rPr>
                <w:rFonts w:ascii="Times New Roman" w:hAnsi="Times New Roman"/>
                <w:sz w:val="24"/>
              </w:rPr>
            </w:pPr>
          </w:p>
        </w:tc>
        <w:tc>
          <w:tcPr>
            <w:tcW w:w="444" w:type="dxa"/>
            <w:tcBorders>
              <w:top w:val="nil"/>
              <w:left w:val="nil"/>
              <w:bottom w:val="nil"/>
              <w:right w:val="nil"/>
            </w:tcBorders>
          </w:tcPr>
          <w:p w14:paraId="178C8C08" w14:textId="77777777" w:rsidR="007A5E4D" w:rsidRPr="005F69ED" w:rsidRDefault="007A5E4D" w:rsidP="007A5E4D">
            <w:pPr>
              <w:rPr>
                <w:rFonts w:ascii="Times New Roman" w:hAnsi="Times New Roman"/>
              </w:rPr>
            </w:pPr>
          </w:p>
        </w:tc>
        <w:tc>
          <w:tcPr>
            <w:tcW w:w="444" w:type="dxa"/>
            <w:tcBorders>
              <w:top w:val="nil"/>
              <w:left w:val="nil"/>
              <w:bottom w:val="nil"/>
              <w:right w:val="nil"/>
            </w:tcBorders>
            <w:vAlign w:val="center"/>
          </w:tcPr>
          <w:p w14:paraId="05E4BE0A"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35B42C7"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F1D8829" w14:textId="77777777" w:rsidR="007A5E4D" w:rsidRPr="005F69ED" w:rsidRDefault="007A5E4D" w:rsidP="007A5E4D">
            <w:pPr>
              <w:pStyle w:val="Body01"/>
              <w:snapToGrid w:val="0"/>
              <w:ind w:leftChars="0" w:left="0" w:rightChars="0" w:right="0"/>
              <w:jc w:val="center"/>
            </w:pPr>
          </w:p>
        </w:tc>
        <w:tc>
          <w:tcPr>
            <w:tcW w:w="443" w:type="dxa"/>
            <w:tcBorders>
              <w:top w:val="nil"/>
              <w:left w:val="nil"/>
              <w:bottom w:val="nil"/>
              <w:right w:val="nil"/>
            </w:tcBorders>
          </w:tcPr>
          <w:p w14:paraId="3AFD6BC1" w14:textId="77777777" w:rsidR="007A5E4D" w:rsidRPr="005F69ED" w:rsidRDefault="007A5E4D" w:rsidP="007A5E4D">
            <w:pPr>
              <w:rPr>
                <w:rFonts w:ascii="Times New Roman" w:hAnsi="Times New Roman"/>
                <w:sz w:val="24"/>
              </w:rPr>
            </w:pPr>
            <w:r w:rsidRPr="005F69ED">
              <w:rPr>
                <w:rFonts w:ascii="Times New Roman" w:hAnsi="Times New Roman"/>
                <w:sz w:val="24"/>
              </w:rPr>
              <w:t>X</w:t>
            </w:r>
          </w:p>
        </w:tc>
        <w:tc>
          <w:tcPr>
            <w:tcW w:w="444" w:type="dxa"/>
            <w:tcBorders>
              <w:top w:val="nil"/>
              <w:left w:val="nil"/>
              <w:bottom w:val="nil"/>
              <w:right w:val="nil"/>
            </w:tcBorders>
          </w:tcPr>
          <w:p w14:paraId="271BA34E" w14:textId="77777777" w:rsidR="007A5E4D" w:rsidRPr="005F69ED" w:rsidRDefault="007A5E4D" w:rsidP="007A5E4D">
            <w:pPr>
              <w:rPr>
                <w:rFonts w:ascii="Times New Roman" w:hAnsi="Times New Roman"/>
                <w:sz w:val="24"/>
              </w:rPr>
            </w:pPr>
            <w:r w:rsidRPr="005F69ED">
              <w:rPr>
                <w:rFonts w:ascii="Times New Roman" w:hAnsi="Times New Roman"/>
                <w:sz w:val="24"/>
              </w:rPr>
              <w:t>Y</w:t>
            </w:r>
          </w:p>
        </w:tc>
        <w:tc>
          <w:tcPr>
            <w:tcW w:w="444" w:type="dxa"/>
            <w:tcBorders>
              <w:top w:val="nil"/>
              <w:left w:val="nil"/>
              <w:bottom w:val="nil"/>
              <w:right w:val="nil"/>
            </w:tcBorders>
          </w:tcPr>
          <w:p w14:paraId="6A54B928" w14:textId="77777777" w:rsidR="007A5E4D" w:rsidRPr="005F69ED" w:rsidRDefault="007A5E4D" w:rsidP="007A5E4D">
            <w:pPr>
              <w:rPr>
                <w:rFonts w:ascii="Times New Roman" w:hAnsi="Times New Roman"/>
              </w:rPr>
            </w:pPr>
            <w:r w:rsidRPr="005F69ED">
              <w:rPr>
                <w:rFonts w:ascii="Times New Roman" w:hAnsi="Times New Roman"/>
                <w:sz w:val="24"/>
                <w:bdr w:val="single" w:sz="4" w:space="0" w:color="auto"/>
              </w:rPr>
              <w:t>Z</w:t>
            </w:r>
          </w:p>
        </w:tc>
        <w:tc>
          <w:tcPr>
            <w:tcW w:w="444" w:type="dxa"/>
            <w:tcBorders>
              <w:top w:val="nil"/>
              <w:left w:val="nil"/>
              <w:bottom w:val="nil"/>
              <w:right w:val="nil"/>
            </w:tcBorders>
            <w:vAlign w:val="center"/>
          </w:tcPr>
          <w:p w14:paraId="4F501ADB"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4F232FE8"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13F1A3C9" w14:textId="77777777" w:rsidR="007A5E4D" w:rsidRPr="005F69ED" w:rsidRDefault="007A5E4D" w:rsidP="007A5E4D">
            <w:pPr>
              <w:pStyle w:val="Body01"/>
              <w:snapToGrid w:val="0"/>
              <w:ind w:leftChars="0" w:left="0" w:rightChars="0" w:right="0"/>
              <w:jc w:val="center"/>
            </w:pPr>
          </w:p>
        </w:tc>
        <w:tc>
          <w:tcPr>
            <w:tcW w:w="444" w:type="dxa"/>
            <w:tcBorders>
              <w:top w:val="nil"/>
              <w:left w:val="nil"/>
              <w:bottom w:val="nil"/>
              <w:right w:val="nil"/>
            </w:tcBorders>
            <w:vAlign w:val="center"/>
          </w:tcPr>
          <w:p w14:paraId="38251AF4" w14:textId="77777777" w:rsidR="007A5E4D" w:rsidRPr="005F69ED" w:rsidRDefault="007A5E4D" w:rsidP="007A5E4D">
            <w:pPr>
              <w:pStyle w:val="Body01"/>
              <w:snapToGrid w:val="0"/>
              <w:ind w:leftChars="0" w:left="0" w:rightChars="0" w:right="0"/>
              <w:jc w:val="center"/>
            </w:pPr>
          </w:p>
        </w:tc>
      </w:tr>
    </w:tbl>
    <w:p w14:paraId="31C3251D" w14:textId="77777777" w:rsidR="007A5E4D" w:rsidRPr="005F69ED" w:rsidRDefault="007A5E4D" w:rsidP="001C4C1C">
      <w:pPr>
        <w:pStyle w:val="Body01"/>
        <w:ind w:leftChars="0" w:left="360" w:right="315"/>
      </w:pPr>
    </w:p>
    <w:p w14:paraId="2673A254" w14:textId="77777777" w:rsidR="007A5E4D" w:rsidRPr="005F69ED" w:rsidRDefault="007A5E4D" w:rsidP="001C4C1C">
      <w:pPr>
        <w:pStyle w:val="Body01"/>
        <w:ind w:leftChars="0" w:left="360" w:right="315"/>
      </w:pPr>
      <w:r w:rsidRPr="005F69ED">
        <w:t>Bây giờ chúng ta xác nhận rằng mẫu kí tự S nằm trong xâu kí tự R</w:t>
      </w:r>
    </w:p>
    <w:p w14:paraId="3D27445C" w14:textId="77777777" w:rsidR="007A5E4D" w:rsidRPr="005F69ED" w:rsidRDefault="007A5E4D" w:rsidP="007A5E4D">
      <w:pPr>
        <w:rPr>
          <w:rFonts w:ascii="Times New Roman" w:hAnsi="Times New Roman"/>
        </w:rPr>
      </w:pPr>
    </w:p>
    <w:p w14:paraId="26766114" w14:textId="77777777" w:rsidR="007A5E4D" w:rsidRPr="005F69ED" w:rsidRDefault="007A5E4D" w:rsidP="007A5E4D">
      <w:pPr>
        <w:pStyle w:val="Heading5"/>
        <w:rPr>
          <w:rFonts w:ascii="Times New Roman" w:hAnsi="Times New Roman"/>
        </w:rPr>
      </w:pPr>
      <w:r w:rsidRPr="005F69ED">
        <w:rPr>
          <w:rFonts w:ascii="Times New Roman" w:eastAsia="MS Mincho" w:hAnsi="Times New Roman"/>
          <w:b w:val="0"/>
          <w:sz w:val="21"/>
          <w:szCs w:val="24"/>
        </w:rPr>
        <w:br w:type="page"/>
      </w:r>
      <w:r w:rsidRPr="005F69ED">
        <w:rPr>
          <w:rFonts w:ascii="Times New Roman" w:hAnsi="Times New Roman"/>
        </w:rPr>
        <w:lastRenderedPageBreak/>
        <w:t xml:space="preserve">Phương pháp Boyer-Moore </w:t>
      </w:r>
    </w:p>
    <w:p w14:paraId="26770612" w14:textId="77777777" w:rsidR="007A5E4D" w:rsidRPr="005F69ED" w:rsidRDefault="007A5E4D" w:rsidP="001C4C1C">
      <w:pPr>
        <w:pStyle w:val="Body01"/>
        <w:ind w:leftChars="0" w:left="360" w:right="315"/>
      </w:pPr>
      <w:r w:rsidRPr="005F69ED">
        <w:t>Đây là một phương pháp lấy nội dung của xâu mẫu trong văn bản bỏ qua những phần vô giá trị. Nếu mẫu và 1 xâu của văn bản không trùng khớp, số kí tự có thể nhảy qua dựa trên kí tự ngoài cùng bên phải của khoảng tìm kiếm của văn bản được so sánh</w:t>
      </w:r>
    </w:p>
    <w:p w14:paraId="3F30B728" w14:textId="77777777" w:rsidR="007A5E4D" w:rsidRPr="005F69ED" w:rsidRDefault="007A5E4D" w:rsidP="001C4C1C">
      <w:pPr>
        <w:pStyle w:val="Body01"/>
        <w:ind w:leftChars="0" w:left="360" w:right="315"/>
      </w:pPr>
    </w:p>
    <w:p w14:paraId="4AEF5279" w14:textId="77777777" w:rsidR="007A5E4D" w:rsidRPr="005F69ED" w:rsidRDefault="007A5E4D" w:rsidP="001C4C1C">
      <w:pPr>
        <w:pStyle w:val="Body01"/>
        <w:ind w:leftChars="0" w:left="360" w:right="315"/>
      </w:pPr>
      <w:r w:rsidRPr="005F69ED">
        <w:t>Ta giải thích chi tiết dùng ví dụ như trong tìm kiếm vét cạn</w:t>
      </w:r>
    </w:p>
    <w:p w14:paraId="5A3BB6BC" w14:textId="77777777" w:rsidR="007A5E4D" w:rsidRPr="005F69ED" w:rsidRDefault="007A5E4D" w:rsidP="001C4C1C">
      <w:pPr>
        <w:pStyle w:val="Body01"/>
        <w:ind w:leftChars="0" w:left="360" w:right="315"/>
      </w:pPr>
    </w:p>
    <w:p w14:paraId="3FDE2EC7" w14:textId="77777777" w:rsidR="007A5E4D" w:rsidRPr="005F69ED" w:rsidRDefault="007A5E4D" w:rsidP="001C4C1C">
      <w:pPr>
        <w:pStyle w:val="Body01"/>
        <w:numPr>
          <w:ilvl w:val="0"/>
          <w:numId w:val="25"/>
        </w:numPr>
        <w:tabs>
          <w:tab w:val="clear" w:pos="-17"/>
          <w:tab w:val="left" w:pos="714"/>
        </w:tabs>
        <w:ind w:leftChars="0" w:left="714" w:right="315" w:hanging="380"/>
      </w:pPr>
      <w:r w:rsidRPr="005F69ED">
        <w:t>Nếu kí tự ngoài cùng bên phải của phần văn bản đang được so sánh với chuỗi là “X”, vị trí tiếp theo có khả năng mà mẫu có thể trùng là sau đó 2 kí tự, nên 2 kí tự tiếp theo được nhảy qua</w:t>
      </w:r>
    </w:p>
    <w:p w14:paraId="49B55206" w14:textId="77777777" w:rsidR="007A5E4D" w:rsidRPr="005F69ED" w:rsidRDefault="007A5E4D" w:rsidP="001C4C1C">
      <w:pPr>
        <w:pStyle w:val="Body01"/>
        <w:tabs>
          <w:tab w:val="left" w:pos="714"/>
        </w:tabs>
        <w:ind w:leftChars="0" w:right="315"/>
      </w:pPr>
    </w:p>
    <w:p w14:paraId="4C187FD4" w14:textId="77777777" w:rsidR="007A5E4D" w:rsidRPr="005F69ED" w:rsidRDefault="007A5E4D" w:rsidP="001C4C1C">
      <w:pPr>
        <w:pStyle w:val="Body01"/>
        <w:numPr>
          <w:ilvl w:val="0"/>
          <w:numId w:val="25"/>
        </w:numPr>
        <w:tabs>
          <w:tab w:val="clear" w:pos="-17"/>
          <w:tab w:val="left" w:pos="714"/>
        </w:tabs>
        <w:ind w:leftChars="0" w:left="714" w:right="315" w:hanging="380"/>
      </w:pPr>
      <w:r w:rsidRPr="005F69ED">
        <w:t>Nếu kí tự ngoài cùng bên phải của phần văn bản đang được so sánh với chuỗi là “Y”, vị trí tiếp theo có khả năng mà mẫu có thể trùng là sau đó 1 kí tự, nên kí tự tiếp theo được nhảy qua</w:t>
      </w:r>
    </w:p>
    <w:p w14:paraId="62ECC513" w14:textId="77777777" w:rsidR="007A5E4D" w:rsidRPr="005F69ED" w:rsidRDefault="007A5E4D" w:rsidP="001C4C1C">
      <w:pPr>
        <w:pStyle w:val="Body01"/>
        <w:tabs>
          <w:tab w:val="left" w:pos="714"/>
        </w:tabs>
        <w:ind w:leftChars="0" w:left="0" w:right="315"/>
      </w:pPr>
    </w:p>
    <w:p w14:paraId="30515AAC" w14:textId="77777777" w:rsidR="007A5E4D" w:rsidRPr="005F69ED" w:rsidRDefault="007A5E4D" w:rsidP="001C4C1C">
      <w:pPr>
        <w:pStyle w:val="Body01"/>
        <w:numPr>
          <w:ilvl w:val="0"/>
          <w:numId w:val="25"/>
        </w:numPr>
        <w:tabs>
          <w:tab w:val="clear" w:pos="-17"/>
          <w:tab w:val="left" w:pos="714"/>
        </w:tabs>
        <w:ind w:leftChars="0" w:left="714" w:right="315" w:hanging="380"/>
      </w:pPr>
      <w:r w:rsidRPr="005F69ED">
        <w:t>Nếu kí tự ngoài cùng bên phải của phần văn bản đang được so sánh với chuỗi là “Z”, vị trí tiếp theo có khả năng mà mẫu có thể trùng là sau đó 3 kí tự, nên 3 kí tự tiếp theo được nhảy qua</w:t>
      </w:r>
    </w:p>
    <w:p w14:paraId="3C103A1F" w14:textId="22FF6077" w:rsidR="007A5E4D" w:rsidRPr="005F69ED" w:rsidRDefault="003812B7" w:rsidP="001C4C1C">
      <w:pPr>
        <w:pStyle w:val="Body01"/>
        <w:ind w:leftChars="0" w:left="360" w:right="315"/>
      </w:pPr>
      <w:r w:rsidRPr="005F69ED">
        <w:rPr>
          <w:noProof/>
        </w:rPr>
        <mc:AlternateContent>
          <mc:Choice Requires="wps">
            <w:drawing>
              <wp:anchor distT="0" distB="0" distL="114300" distR="114300" simplePos="0" relativeHeight="251716096" behindDoc="0" locked="0" layoutInCell="1" allowOverlap="1" wp14:anchorId="7D67756B" wp14:editId="4DAA8D66">
                <wp:simplePos x="0" y="0"/>
                <wp:positionH relativeFrom="column">
                  <wp:posOffset>4848860</wp:posOffset>
                </wp:positionH>
                <wp:positionV relativeFrom="paragraph">
                  <wp:posOffset>158115</wp:posOffset>
                </wp:positionV>
                <wp:extent cx="238760" cy="485140"/>
                <wp:effectExtent l="0" t="0" r="0" b="0"/>
                <wp:wrapNone/>
                <wp:docPr id="1387598625" name="Rectangle 1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48514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4FC9D" id="Rectangle 1263" o:spid="_x0000_s1026" style="position:absolute;margin-left:381.8pt;margin-top:12.45pt;width:18.8pt;height:38.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" filled="f">
                <v:textbox inset="5.85pt,.7pt,5.85pt,.7pt"/>
              </v:rect>
            </w:pict>
          </mc:Fallback>
        </mc:AlternateContent>
      </w:r>
      <w:r w:rsidRPr="005F69ED">
        <w:rPr>
          <w:noProof/>
        </w:rPr>
        <mc:AlternateContent>
          <mc:Choice Requires="wps">
            <w:drawing>
              <wp:anchor distT="0" distB="0" distL="114300" distR="114300" simplePos="0" relativeHeight="251715072" behindDoc="0" locked="0" layoutInCell="1" allowOverlap="1" wp14:anchorId="05109145" wp14:editId="4A07D7CA">
                <wp:simplePos x="0" y="0"/>
                <wp:positionH relativeFrom="column">
                  <wp:posOffset>3055620</wp:posOffset>
                </wp:positionH>
                <wp:positionV relativeFrom="paragraph">
                  <wp:posOffset>156845</wp:posOffset>
                </wp:positionV>
                <wp:extent cx="241300" cy="457200"/>
                <wp:effectExtent l="0" t="0" r="0" b="0"/>
                <wp:wrapNone/>
                <wp:docPr id="685102162" name="Rectangle 1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0" cy="4572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C334A" id="Rectangle 1262" o:spid="_x0000_s1026" style="position:absolute;margin-left:240.6pt;margin-top:12.35pt;width:19pt;height:36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" filled="f">
                <v:textbox inset="5.85pt,.7pt,5.85pt,.7pt"/>
              </v:rect>
            </w:pict>
          </mc:Fallback>
        </mc:AlternateContent>
      </w:r>
    </w:p>
    <w:tbl>
      <w:tblPr>
        <w:tblW w:w="8116" w:type="dxa"/>
        <w:jc w:val="center"/>
        <w:tblLook w:val="01E0" w:firstRow="1" w:lastRow="1" w:firstColumn="1" w:lastColumn="1" w:noHBand="0" w:noVBand="0"/>
      </w:tblPr>
      <w:tblGrid>
        <w:gridCol w:w="1413"/>
        <w:gridCol w:w="1086"/>
        <w:gridCol w:w="234"/>
        <w:gridCol w:w="1418"/>
        <w:gridCol w:w="1091"/>
        <w:gridCol w:w="271"/>
        <w:gridCol w:w="1427"/>
        <w:gridCol w:w="1176"/>
      </w:tblGrid>
      <w:tr w:rsidR="007A5E4D" w:rsidRPr="005F69ED" w14:paraId="7FDC148C" w14:textId="77777777">
        <w:trPr>
          <w:jc w:val="center"/>
        </w:trPr>
        <w:tc>
          <w:tcPr>
            <w:tcW w:w="1424" w:type="dxa"/>
            <w:tcMar>
              <w:left w:w="57" w:type="dxa"/>
              <w:right w:w="57" w:type="dxa"/>
            </w:tcMar>
          </w:tcPr>
          <w:p w14:paraId="55929598" w14:textId="77777777" w:rsidR="007A5E4D" w:rsidRPr="005F69ED" w:rsidRDefault="007A5E4D" w:rsidP="007A5E4D">
            <w:pPr>
              <w:pStyle w:val="Body01"/>
              <w:snapToGrid w:val="0"/>
              <w:ind w:leftChars="0" w:left="0" w:rightChars="0" w:right="0"/>
              <w:rPr>
                <w:sz w:val="21"/>
                <w:szCs w:val="21"/>
              </w:rPr>
            </w:pPr>
            <w:r w:rsidRPr="005F69ED">
              <w:rPr>
                <w:sz w:val="21"/>
                <w:szCs w:val="21"/>
              </w:rPr>
              <w:t>Văn bản</w:t>
            </w:r>
          </w:p>
        </w:tc>
        <w:tc>
          <w:tcPr>
            <w:tcW w:w="1086" w:type="dxa"/>
            <w:tcMar>
              <w:left w:w="57" w:type="dxa"/>
              <w:right w:w="57" w:type="dxa"/>
            </w:tcMar>
          </w:tcPr>
          <w:p w14:paraId="7381DC5B" w14:textId="53E74E75" w:rsidR="007A5E4D" w:rsidRPr="005F69ED" w:rsidRDefault="003812B7" w:rsidP="007A5E4D">
            <w:pPr>
              <w:pStyle w:val="Body01"/>
              <w:snapToGrid w:val="0"/>
              <w:ind w:leftChars="0" w:left="0" w:rightChars="0" w:right="0"/>
              <w:rPr>
                <w:sz w:val="21"/>
                <w:szCs w:val="21"/>
              </w:rPr>
            </w:pPr>
            <w:r w:rsidRPr="005F69ED">
              <w:rPr>
                <w:noProof/>
              </w:rPr>
              <mc:AlternateContent>
                <mc:Choice Requires="wps">
                  <w:drawing>
                    <wp:anchor distT="0" distB="0" distL="114300" distR="114300" simplePos="0" relativeHeight="251776512" behindDoc="0" locked="0" layoutInCell="1" allowOverlap="1" wp14:anchorId="67A1C03B" wp14:editId="0B5195AA">
                      <wp:simplePos x="0" y="0"/>
                      <wp:positionH relativeFrom="column">
                        <wp:posOffset>66040</wp:posOffset>
                      </wp:positionH>
                      <wp:positionV relativeFrom="paragraph">
                        <wp:posOffset>-1270</wp:posOffset>
                      </wp:positionV>
                      <wp:extent cx="238760" cy="455930"/>
                      <wp:effectExtent l="0" t="0" r="0" b="0"/>
                      <wp:wrapNone/>
                      <wp:docPr id="1721029519" name="Rectangle 1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45593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999BD" id="Rectangle 1416" o:spid="_x0000_s1026" style="position:absolute;margin-left:5.2pt;margin-top:-.1pt;width:18.8pt;height:35.9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" filled="f">
                      <v:textbox inset="5.85pt,.7pt,5.85pt,.7pt"/>
                    </v:rect>
                  </w:pict>
                </mc:Fallback>
              </mc:AlternateContent>
            </w:r>
            <w:r w:rsidR="007A5E4D" w:rsidRPr="005F69ED">
              <w:rPr>
                <w:sz w:val="21"/>
                <w:szCs w:val="21"/>
              </w:rPr>
              <w:t>***X***</w:t>
            </w:r>
          </w:p>
        </w:tc>
        <w:tc>
          <w:tcPr>
            <w:tcW w:w="236" w:type="dxa"/>
            <w:tcMar>
              <w:left w:w="57" w:type="dxa"/>
              <w:right w:w="57" w:type="dxa"/>
            </w:tcMar>
          </w:tcPr>
          <w:p w14:paraId="57EF7DBA" w14:textId="77777777" w:rsidR="007A5E4D" w:rsidRPr="005F69ED" w:rsidRDefault="007A5E4D" w:rsidP="007A5E4D">
            <w:pPr>
              <w:pStyle w:val="Body01"/>
              <w:snapToGrid w:val="0"/>
              <w:ind w:leftChars="0" w:left="0" w:rightChars="0" w:right="0"/>
              <w:rPr>
                <w:sz w:val="21"/>
                <w:szCs w:val="21"/>
              </w:rPr>
            </w:pPr>
          </w:p>
        </w:tc>
        <w:tc>
          <w:tcPr>
            <w:tcW w:w="1430" w:type="dxa"/>
            <w:tcMar>
              <w:left w:w="57" w:type="dxa"/>
              <w:right w:w="57" w:type="dxa"/>
            </w:tcMar>
          </w:tcPr>
          <w:p w14:paraId="19B72D5A" w14:textId="77777777" w:rsidR="007A5E4D" w:rsidRPr="005F69ED" w:rsidRDefault="007A5E4D" w:rsidP="007A5E4D">
            <w:pPr>
              <w:pStyle w:val="Body01"/>
              <w:snapToGrid w:val="0"/>
              <w:ind w:leftChars="0" w:left="0" w:rightChars="0" w:right="0"/>
              <w:rPr>
                <w:sz w:val="21"/>
                <w:szCs w:val="21"/>
              </w:rPr>
            </w:pPr>
            <w:r w:rsidRPr="005F69ED">
              <w:rPr>
                <w:sz w:val="21"/>
                <w:szCs w:val="21"/>
              </w:rPr>
              <w:t>Văn bản</w:t>
            </w:r>
          </w:p>
        </w:tc>
        <w:tc>
          <w:tcPr>
            <w:tcW w:w="1094" w:type="dxa"/>
            <w:tcMar>
              <w:left w:w="57" w:type="dxa"/>
              <w:right w:w="57" w:type="dxa"/>
            </w:tcMar>
          </w:tcPr>
          <w:p w14:paraId="235394F0" w14:textId="77777777" w:rsidR="007A5E4D" w:rsidRPr="005F69ED" w:rsidRDefault="007A5E4D" w:rsidP="007A5E4D">
            <w:pPr>
              <w:pStyle w:val="Body01"/>
              <w:snapToGrid w:val="0"/>
              <w:ind w:leftChars="0" w:left="0" w:rightChars="0" w:right="0"/>
              <w:rPr>
                <w:sz w:val="21"/>
                <w:szCs w:val="21"/>
              </w:rPr>
            </w:pPr>
            <w:r w:rsidRPr="005F69ED">
              <w:rPr>
                <w:sz w:val="21"/>
                <w:szCs w:val="21"/>
              </w:rPr>
              <w:t>***Y***</w:t>
            </w:r>
          </w:p>
        </w:tc>
        <w:tc>
          <w:tcPr>
            <w:tcW w:w="274" w:type="dxa"/>
            <w:tcMar>
              <w:left w:w="57" w:type="dxa"/>
              <w:right w:w="57" w:type="dxa"/>
            </w:tcMar>
          </w:tcPr>
          <w:p w14:paraId="58857A5A" w14:textId="77777777" w:rsidR="007A5E4D" w:rsidRPr="005F69ED" w:rsidRDefault="007A5E4D" w:rsidP="007A5E4D">
            <w:pPr>
              <w:pStyle w:val="Body01"/>
              <w:snapToGrid w:val="0"/>
              <w:ind w:leftChars="0" w:left="0" w:rightChars="0" w:right="0"/>
              <w:rPr>
                <w:sz w:val="21"/>
                <w:szCs w:val="21"/>
              </w:rPr>
            </w:pPr>
          </w:p>
        </w:tc>
        <w:tc>
          <w:tcPr>
            <w:tcW w:w="1439" w:type="dxa"/>
            <w:tcMar>
              <w:left w:w="57" w:type="dxa"/>
              <w:right w:w="57" w:type="dxa"/>
            </w:tcMar>
          </w:tcPr>
          <w:p w14:paraId="13B3AD42" w14:textId="77777777" w:rsidR="007A5E4D" w:rsidRPr="005F69ED" w:rsidRDefault="007A5E4D" w:rsidP="007A5E4D">
            <w:pPr>
              <w:pStyle w:val="Body01"/>
              <w:snapToGrid w:val="0"/>
              <w:ind w:leftChars="0" w:left="0" w:rightChars="0" w:right="0"/>
              <w:rPr>
                <w:sz w:val="21"/>
                <w:szCs w:val="21"/>
              </w:rPr>
            </w:pPr>
            <w:r w:rsidRPr="005F69ED">
              <w:rPr>
                <w:sz w:val="21"/>
                <w:szCs w:val="21"/>
              </w:rPr>
              <w:t>Văn bản</w:t>
            </w:r>
          </w:p>
        </w:tc>
        <w:tc>
          <w:tcPr>
            <w:tcW w:w="1133" w:type="dxa"/>
            <w:tcMar>
              <w:left w:w="57" w:type="dxa"/>
              <w:right w:w="57" w:type="dxa"/>
            </w:tcMar>
          </w:tcPr>
          <w:p w14:paraId="6F0A794B" w14:textId="77777777" w:rsidR="007A5E4D" w:rsidRPr="005F69ED" w:rsidRDefault="007A5E4D" w:rsidP="007A5E4D">
            <w:pPr>
              <w:pStyle w:val="Body01"/>
              <w:snapToGrid w:val="0"/>
              <w:ind w:leftChars="0" w:left="0" w:rightChars="0" w:right="0"/>
              <w:rPr>
                <w:sz w:val="21"/>
                <w:szCs w:val="21"/>
              </w:rPr>
            </w:pPr>
            <w:r w:rsidRPr="005F69ED">
              <w:rPr>
                <w:sz w:val="21"/>
                <w:szCs w:val="21"/>
              </w:rPr>
              <w:t>***Z***</w:t>
            </w:r>
          </w:p>
        </w:tc>
      </w:tr>
      <w:tr w:rsidR="007A5E4D" w:rsidRPr="005F69ED" w14:paraId="5E443A10" w14:textId="77777777">
        <w:trPr>
          <w:jc w:val="center"/>
        </w:trPr>
        <w:tc>
          <w:tcPr>
            <w:tcW w:w="1424" w:type="dxa"/>
            <w:tcMar>
              <w:left w:w="57" w:type="dxa"/>
              <w:right w:w="57" w:type="dxa"/>
            </w:tcMar>
          </w:tcPr>
          <w:p w14:paraId="390D4B0D" w14:textId="77777777" w:rsidR="007A5E4D" w:rsidRPr="005F69ED" w:rsidRDefault="007A5E4D" w:rsidP="007A5E4D">
            <w:pPr>
              <w:pStyle w:val="Body01"/>
              <w:snapToGrid w:val="0"/>
              <w:ind w:leftChars="0" w:left="0" w:rightChars="0" w:right="0"/>
              <w:rPr>
                <w:sz w:val="21"/>
                <w:szCs w:val="21"/>
                <w:lang w:val="vi-VN"/>
              </w:rPr>
            </w:pPr>
            <w:r w:rsidRPr="005F69ED">
              <w:rPr>
                <w:sz w:val="21"/>
                <w:szCs w:val="21"/>
              </w:rPr>
              <w:t>Tr</w:t>
            </w:r>
            <w:r w:rsidRPr="005F69ED">
              <w:rPr>
                <w:sz w:val="21"/>
                <w:szCs w:val="21"/>
                <w:lang w:val="vi-VN"/>
              </w:rPr>
              <w:t>ước khi di chuyển</w:t>
            </w:r>
          </w:p>
        </w:tc>
        <w:tc>
          <w:tcPr>
            <w:tcW w:w="1086" w:type="dxa"/>
            <w:tcMar>
              <w:left w:w="57" w:type="dxa"/>
              <w:right w:w="57" w:type="dxa"/>
            </w:tcMar>
          </w:tcPr>
          <w:p w14:paraId="4E0505DE" w14:textId="77777777" w:rsidR="007A5E4D" w:rsidRPr="005F69ED" w:rsidDel="00431AC5" w:rsidRDefault="007A5E4D" w:rsidP="007A5E4D">
            <w:pPr>
              <w:pStyle w:val="Body01"/>
              <w:snapToGrid w:val="0"/>
              <w:ind w:leftChars="0" w:left="0" w:rightChars="0" w:right="0"/>
              <w:rPr>
                <w:sz w:val="21"/>
                <w:szCs w:val="21"/>
              </w:rPr>
            </w:pPr>
            <w:r w:rsidRPr="005F69ED">
              <w:rPr>
                <w:sz w:val="21"/>
                <w:szCs w:val="21"/>
              </w:rPr>
              <w:t xml:space="preserve"> XYZ</w:t>
            </w:r>
          </w:p>
        </w:tc>
        <w:tc>
          <w:tcPr>
            <w:tcW w:w="236" w:type="dxa"/>
            <w:tcMar>
              <w:left w:w="57" w:type="dxa"/>
              <w:right w:w="57" w:type="dxa"/>
            </w:tcMar>
          </w:tcPr>
          <w:p w14:paraId="31BEEED0" w14:textId="77777777" w:rsidR="007A5E4D" w:rsidRPr="005F69ED" w:rsidRDefault="007A5E4D" w:rsidP="007A5E4D">
            <w:pPr>
              <w:pStyle w:val="Body01"/>
              <w:snapToGrid w:val="0"/>
              <w:ind w:leftChars="0" w:left="0" w:rightChars="0" w:right="0"/>
              <w:rPr>
                <w:sz w:val="21"/>
                <w:szCs w:val="21"/>
              </w:rPr>
            </w:pPr>
          </w:p>
        </w:tc>
        <w:tc>
          <w:tcPr>
            <w:tcW w:w="1430" w:type="dxa"/>
            <w:tcMar>
              <w:left w:w="57" w:type="dxa"/>
              <w:right w:w="57" w:type="dxa"/>
            </w:tcMar>
          </w:tcPr>
          <w:p w14:paraId="04DC8140" w14:textId="77777777" w:rsidR="007A5E4D" w:rsidRPr="005F69ED" w:rsidRDefault="007A5E4D" w:rsidP="007A5E4D">
            <w:pPr>
              <w:pStyle w:val="Body01"/>
              <w:snapToGrid w:val="0"/>
              <w:ind w:leftChars="0" w:left="0" w:rightChars="0" w:right="0"/>
              <w:rPr>
                <w:sz w:val="21"/>
                <w:szCs w:val="21"/>
              </w:rPr>
            </w:pPr>
            <w:r w:rsidRPr="005F69ED">
              <w:rPr>
                <w:sz w:val="21"/>
                <w:szCs w:val="21"/>
              </w:rPr>
              <w:t>Tr</w:t>
            </w:r>
            <w:r w:rsidRPr="005F69ED">
              <w:rPr>
                <w:sz w:val="21"/>
                <w:szCs w:val="21"/>
                <w:lang w:val="vi-VN"/>
              </w:rPr>
              <w:t>ước khi di chuyển</w:t>
            </w:r>
          </w:p>
        </w:tc>
        <w:tc>
          <w:tcPr>
            <w:tcW w:w="1094" w:type="dxa"/>
            <w:tcMar>
              <w:left w:w="57" w:type="dxa"/>
              <w:right w:w="57" w:type="dxa"/>
            </w:tcMar>
          </w:tcPr>
          <w:p w14:paraId="1A572601" w14:textId="77777777" w:rsidR="007A5E4D" w:rsidRPr="005F69ED" w:rsidRDefault="007A5E4D" w:rsidP="007A5E4D">
            <w:pPr>
              <w:pStyle w:val="Body01"/>
              <w:snapToGrid w:val="0"/>
              <w:ind w:leftChars="0" w:left="0" w:rightChars="0" w:right="0"/>
              <w:rPr>
                <w:sz w:val="21"/>
                <w:szCs w:val="21"/>
              </w:rPr>
            </w:pPr>
            <w:r w:rsidRPr="005F69ED">
              <w:rPr>
                <w:sz w:val="21"/>
                <w:szCs w:val="21"/>
              </w:rPr>
              <w:t xml:space="preserve"> XYZ</w:t>
            </w:r>
          </w:p>
        </w:tc>
        <w:tc>
          <w:tcPr>
            <w:tcW w:w="274" w:type="dxa"/>
            <w:tcMar>
              <w:left w:w="57" w:type="dxa"/>
              <w:right w:w="57" w:type="dxa"/>
            </w:tcMar>
          </w:tcPr>
          <w:p w14:paraId="1C59BF38" w14:textId="77777777" w:rsidR="007A5E4D" w:rsidRPr="005F69ED" w:rsidRDefault="007A5E4D" w:rsidP="007A5E4D">
            <w:pPr>
              <w:pStyle w:val="Body01"/>
              <w:snapToGrid w:val="0"/>
              <w:ind w:leftChars="0" w:left="0" w:rightChars="0" w:right="0"/>
              <w:rPr>
                <w:sz w:val="21"/>
                <w:szCs w:val="21"/>
              </w:rPr>
            </w:pPr>
          </w:p>
        </w:tc>
        <w:tc>
          <w:tcPr>
            <w:tcW w:w="1439" w:type="dxa"/>
            <w:tcMar>
              <w:left w:w="57" w:type="dxa"/>
              <w:right w:w="57" w:type="dxa"/>
            </w:tcMar>
          </w:tcPr>
          <w:p w14:paraId="3A098C6E" w14:textId="77777777" w:rsidR="007A5E4D" w:rsidRPr="005F69ED" w:rsidRDefault="007A5E4D" w:rsidP="007A5E4D">
            <w:pPr>
              <w:pStyle w:val="Body01"/>
              <w:snapToGrid w:val="0"/>
              <w:ind w:leftChars="0" w:left="0" w:rightChars="0" w:right="0"/>
              <w:rPr>
                <w:sz w:val="21"/>
                <w:szCs w:val="21"/>
              </w:rPr>
            </w:pPr>
            <w:r w:rsidRPr="005F69ED">
              <w:rPr>
                <w:sz w:val="21"/>
                <w:szCs w:val="21"/>
              </w:rPr>
              <w:t>Tr</w:t>
            </w:r>
            <w:r w:rsidRPr="005F69ED">
              <w:rPr>
                <w:sz w:val="21"/>
                <w:szCs w:val="21"/>
                <w:lang w:val="vi-VN"/>
              </w:rPr>
              <w:t>ước khi di chuyển</w:t>
            </w:r>
          </w:p>
        </w:tc>
        <w:tc>
          <w:tcPr>
            <w:tcW w:w="1133" w:type="dxa"/>
            <w:tcMar>
              <w:left w:w="57" w:type="dxa"/>
              <w:right w:w="57" w:type="dxa"/>
            </w:tcMar>
          </w:tcPr>
          <w:p w14:paraId="1B5D1D92" w14:textId="77777777" w:rsidR="007A5E4D" w:rsidRPr="005F69ED" w:rsidRDefault="007A5E4D" w:rsidP="007A5E4D">
            <w:pPr>
              <w:pStyle w:val="Body01"/>
              <w:snapToGrid w:val="0"/>
              <w:ind w:leftChars="0" w:left="0" w:rightChars="0" w:right="0"/>
              <w:rPr>
                <w:sz w:val="21"/>
                <w:szCs w:val="21"/>
              </w:rPr>
            </w:pPr>
            <w:r w:rsidRPr="005F69ED">
              <w:rPr>
                <w:sz w:val="21"/>
                <w:szCs w:val="21"/>
              </w:rPr>
              <w:t xml:space="preserve"> XYZ</w:t>
            </w:r>
          </w:p>
        </w:tc>
      </w:tr>
      <w:tr w:rsidR="007A5E4D" w:rsidRPr="005F69ED" w14:paraId="46DECF71" w14:textId="77777777">
        <w:trPr>
          <w:jc w:val="center"/>
        </w:trPr>
        <w:tc>
          <w:tcPr>
            <w:tcW w:w="1424" w:type="dxa"/>
            <w:tcMar>
              <w:left w:w="57" w:type="dxa"/>
              <w:right w:w="57" w:type="dxa"/>
            </w:tcMar>
          </w:tcPr>
          <w:p w14:paraId="7A745159" w14:textId="77777777" w:rsidR="007A5E4D" w:rsidRPr="005F69ED" w:rsidRDefault="007A5E4D" w:rsidP="007A5E4D">
            <w:pPr>
              <w:pStyle w:val="Body01"/>
              <w:snapToGrid w:val="0"/>
              <w:ind w:leftChars="0" w:left="0" w:rightChars="0" w:right="0"/>
              <w:rPr>
                <w:sz w:val="21"/>
                <w:szCs w:val="21"/>
              </w:rPr>
            </w:pPr>
            <w:r w:rsidRPr="005F69ED">
              <w:rPr>
                <w:sz w:val="21"/>
                <w:szCs w:val="21"/>
              </w:rPr>
              <w:t>Sau</w:t>
            </w:r>
            <w:r w:rsidRPr="005F69ED">
              <w:rPr>
                <w:sz w:val="21"/>
                <w:szCs w:val="21"/>
                <w:lang w:val="vi-VN"/>
              </w:rPr>
              <w:t xml:space="preserve"> khi di chuyển</w:t>
            </w:r>
          </w:p>
        </w:tc>
        <w:tc>
          <w:tcPr>
            <w:tcW w:w="1086" w:type="dxa"/>
            <w:tcMar>
              <w:left w:w="57" w:type="dxa"/>
              <w:right w:w="57" w:type="dxa"/>
            </w:tcMar>
          </w:tcPr>
          <w:p w14:paraId="5B61C5DB" w14:textId="77777777" w:rsidR="007A5E4D" w:rsidRPr="005F69ED" w:rsidDel="00431AC5" w:rsidRDefault="007A5E4D" w:rsidP="001C4C1C">
            <w:pPr>
              <w:pStyle w:val="Body01"/>
              <w:snapToGrid w:val="0"/>
              <w:ind w:leftChars="0" w:left="0" w:rightChars="0" w:right="0" w:firstLineChars="50" w:firstLine="105"/>
              <w:rPr>
                <w:sz w:val="21"/>
                <w:szCs w:val="21"/>
              </w:rPr>
            </w:pPr>
            <w:r w:rsidRPr="005F69ED">
              <w:rPr>
                <w:sz w:val="21"/>
                <w:szCs w:val="21"/>
              </w:rPr>
              <w:t>→→XYZ</w:t>
            </w:r>
          </w:p>
        </w:tc>
        <w:tc>
          <w:tcPr>
            <w:tcW w:w="236" w:type="dxa"/>
            <w:tcMar>
              <w:left w:w="57" w:type="dxa"/>
              <w:right w:w="57" w:type="dxa"/>
            </w:tcMar>
          </w:tcPr>
          <w:p w14:paraId="50F04C95" w14:textId="77777777" w:rsidR="007A5E4D" w:rsidRPr="005F69ED" w:rsidRDefault="007A5E4D" w:rsidP="007A5E4D">
            <w:pPr>
              <w:pStyle w:val="Body01"/>
              <w:snapToGrid w:val="0"/>
              <w:ind w:leftChars="0" w:left="0" w:rightChars="0" w:right="0"/>
              <w:rPr>
                <w:sz w:val="21"/>
                <w:szCs w:val="21"/>
              </w:rPr>
            </w:pPr>
          </w:p>
        </w:tc>
        <w:tc>
          <w:tcPr>
            <w:tcW w:w="1430" w:type="dxa"/>
            <w:tcMar>
              <w:left w:w="57" w:type="dxa"/>
              <w:right w:w="57" w:type="dxa"/>
            </w:tcMar>
          </w:tcPr>
          <w:p w14:paraId="2DB6CACB" w14:textId="77777777" w:rsidR="007A5E4D" w:rsidRPr="005F69ED" w:rsidRDefault="007A5E4D" w:rsidP="007A5E4D">
            <w:pPr>
              <w:pStyle w:val="Body01"/>
              <w:snapToGrid w:val="0"/>
              <w:ind w:leftChars="0" w:left="0" w:rightChars="0" w:right="0"/>
              <w:rPr>
                <w:sz w:val="21"/>
                <w:szCs w:val="21"/>
              </w:rPr>
            </w:pPr>
            <w:r w:rsidRPr="005F69ED">
              <w:rPr>
                <w:sz w:val="21"/>
                <w:szCs w:val="21"/>
              </w:rPr>
              <w:t>Sau</w:t>
            </w:r>
            <w:r w:rsidRPr="005F69ED">
              <w:rPr>
                <w:sz w:val="21"/>
                <w:szCs w:val="21"/>
                <w:lang w:val="vi-VN"/>
              </w:rPr>
              <w:t xml:space="preserve"> khi di chuyể</w:t>
            </w:r>
            <w:r w:rsidRPr="005F69ED">
              <w:rPr>
                <w:sz w:val="21"/>
                <w:szCs w:val="21"/>
              </w:rPr>
              <w:t>n</w:t>
            </w:r>
          </w:p>
        </w:tc>
        <w:tc>
          <w:tcPr>
            <w:tcW w:w="1094" w:type="dxa"/>
            <w:tcMar>
              <w:left w:w="57" w:type="dxa"/>
              <w:right w:w="57" w:type="dxa"/>
            </w:tcMar>
          </w:tcPr>
          <w:p w14:paraId="588E9F58" w14:textId="77777777" w:rsidR="007A5E4D" w:rsidRPr="005F69ED" w:rsidRDefault="007A5E4D" w:rsidP="007A5E4D">
            <w:pPr>
              <w:pStyle w:val="Body01"/>
              <w:snapToGrid w:val="0"/>
              <w:ind w:leftChars="0" w:left="0" w:rightChars="0" w:right="0"/>
              <w:rPr>
                <w:sz w:val="21"/>
                <w:szCs w:val="21"/>
              </w:rPr>
            </w:pPr>
            <w:r w:rsidRPr="005F69ED">
              <w:rPr>
                <w:sz w:val="21"/>
                <w:szCs w:val="21"/>
              </w:rPr>
              <w:t xml:space="preserve"> →XYZ</w:t>
            </w:r>
          </w:p>
        </w:tc>
        <w:tc>
          <w:tcPr>
            <w:tcW w:w="274" w:type="dxa"/>
            <w:tcMar>
              <w:left w:w="57" w:type="dxa"/>
              <w:right w:w="57" w:type="dxa"/>
            </w:tcMar>
          </w:tcPr>
          <w:p w14:paraId="7283C563" w14:textId="77777777" w:rsidR="007A5E4D" w:rsidRPr="005F69ED" w:rsidRDefault="007A5E4D" w:rsidP="007A5E4D">
            <w:pPr>
              <w:pStyle w:val="Body01"/>
              <w:snapToGrid w:val="0"/>
              <w:ind w:leftChars="0" w:left="0" w:rightChars="0" w:right="0"/>
              <w:rPr>
                <w:sz w:val="21"/>
                <w:szCs w:val="21"/>
              </w:rPr>
            </w:pPr>
          </w:p>
        </w:tc>
        <w:tc>
          <w:tcPr>
            <w:tcW w:w="1439" w:type="dxa"/>
            <w:tcMar>
              <w:left w:w="57" w:type="dxa"/>
              <w:right w:w="57" w:type="dxa"/>
            </w:tcMar>
          </w:tcPr>
          <w:p w14:paraId="44385FAD" w14:textId="77777777" w:rsidR="007A5E4D" w:rsidRPr="005F69ED" w:rsidRDefault="007A5E4D" w:rsidP="007A5E4D">
            <w:pPr>
              <w:pStyle w:val="Body01"/>
              <w:snapToGrid w:val="0"/>
              <w:ind w:leftChars="0" w:left="0" w:rightChars="0" w:right="0"/>
              <w:rPr>
                <w:sz w:val="21"/>
                <w:szCs w:val="21"/>
              </w:rPr>
            </w:pPr>
            <w:r w:rsidRPr="005F69ED">
              <w:rPr>
                <w:sz w:val="21"/>
                <w:szCs w:val="21"/>
              </w:rPr>
              <w:t>Sau</w:t>
            </w:r>
            <w:r w:rsidRPr="005F69ED">
              <w:rPr>
                <w:sz w:val="21"/>
                <w:szCs w:val="21"/>
                <w:lang w:val="vi-VN"/>
              </w:rPr>
              <w:t xml:space="preserve"> khi di chuyển</w:t>
            </w:r>
          </w:p>
        </w:tc>
        <w:tc>
          <w:tcPr>
            <w:tcW w:w="1133" w:type="dxa"/>
            <w:tcMar>
              <w:left w:w="57" w:type="dxa"/>
              <w:right w:w="57" w:type="dxa"/>
            </w:tcMar>
          </w:tcPr>
          <w:p w14:paraId="41BB3B4D" w14:textId="77777777" w:rsidR="007A5E4D" w:rsidRPr="005F69ED" w:rsidRDefault="007A5E4D" w:rsidP="007A5E4D">
            <w:pPr>
              <w:pStyle w:val="Body01"/>
              <w:snapToGrid w:val="0"/>
              <w:ind w:leftChars="0" w:left="0" w:rightChars="0" w:right="0"/>
              <w:rPr>
                <w:sz w:val="21"/>
                <w:szCs w:val="21"/>
              </w:rPr>
            </w:pPr>
            <w:r w:rsidRPr="005F69ED">
              <w:rPr>
                <w:sz w:val="21"/>
                <w:szCs w:val="21"/>
              </w:rPr>
              <w:t xml:space="preserve"> →→→XYZ</w:t>
            </w:r>
          </w:p>
        </w:tc>
      </w:tr>
    </w:tbl>
    <w:p w14:paraId="6CC8ED0D" w14:textId="77777777" w:rsidR="007A5E4D" w:rsidRPr="005F69ED" w:rsidRDefault="007A5E4D" w:rsidP="001C4C1C">
      <w:pPr>
        <w:pStyle w:val="Body01"/>
        <w:ind w:leftChars="0" w:left="360" w:right="315"/>
      </w:pPr>
    </w:p>
    <w:p w14:paraId="733B051B" w14:textId="77777777" w:rsidR="007A5E4D" w:rsidRPr="005F69ED" w:rsidRDefault="007A5E4D" w:rsidP="001C4C1C">
      <w:pPr>
        <w:pStyle w:val="Body01"/>
        <w:numPr>
          <w:ilvl w:val="0"/>
          <w:numId w:val="25"/>
        </w:numPr>
        <w:tabs>
          <w:tab w:val="clear" w:pos="-17"/>
          <w:tab w:val="left" w:pos="714"/>
        </w:tabs>
        <w:ind w:leftChars="0" w:left="714" w:right="315" w:hanging="380"/>
      </w:pPr>
      <w:r w:rsidRPr="005F69ED">
        <w:t>Nếu kí tự ngoài cùng bên phải của phần văn bản không phải là X, Y hoặc Z thì tình huống giống hệt với (3), nên 3 kí tự tiếp theo được nhảy qua</w:t>
      </w:r>
      <w:r w:rsidRPr="005F69ED">
        <w:rPr>
          <w:rStyle w:val="FootnoteReference"/>
        </w:rPr>
        <w:footnoteReference w:id="64"/>
      </w:r>
      <w:r w:rsidRPr="005F69ED">
        <w:t xml:space="preserve"> </w:t>
      </w:r>
    </w:p>
    <w:p w14:paraId="3A3FC08A" w14:textId="77777777" w:rsidR="007A5E4D" w:rsidRPr="005F69ED" w:rsidRDefault="007A5E4D" w:rsidP="007A5E4D">
      <w:pPr>
        <w:rPr>
          <w:rFonts w:ascii="Times New Roman" w:hAnsi="Times New Roman"/>
        </w:rPr>
      </w:pPr>
    </w:p>
    <w:p w14:paraId="3ACA3EFB" w14:textId="77777777" w:rsidR="007A5E4D" w:rsidRPr="005F69ED" w:rsidRDefault="007A5E4D" w:rsidP="001C4C1C">
      <w:pPr>
        <w:pStyle w:val="Body01"/>
        <w:ind w:leftChars="0" w:left="360" w:right="315"/>
        <w:rPr>
          <w:shd w:val="pct15" w:color="auto" w:fill="FFFFFF"/>
        </w:rPr>
      </w:pPr>
      <w:r w:rsidRPr="005F69ED">
        <w:rPr>
          <w:rFonts w:eastAsia="MS Mincho"/>
          <w:sz w:val="21"/>
          <w:szCs w:val="24"/>
        </w:rPr>
        <w:br w:type="page"/>
      </w:r>
      <w:r w:rsidRPr="005F69ED">
        <w:rPr>
          <w:b/>
          <w:sz w:val="40"/>
          <w:szCs w:val="40"/>
          <w:shd w:val="pct15" w:color="auto" w:fill="FFFFFF"/>
        </w:rPr>
        <w:lastRenderedPageBreak/>
        <w:t>1.4.4 Các giải thuật trên đồ thị</w:t>
      </w:r>
    </w:p>
    <w:p w14:paraId="7BDEFCA5" w14:textId="77777777" w:rsidR="007A5E4D" w:rsidRPr="005F69ED" w:rsidRDefault="007A5E4D" w:rsidP="001C4C1C">
      <w:pPr>
        <w:pStyle w:val="Body01"/>
        <w:ind w:leftChars="0" w:left="314" w:right="315"/>
      </w:pPr>
    </w:p>
    <w:tbl>
      <w:tblPr>
        <w:tblW w:w="0" w:type="auto"/>
        <w:tblInd w:w="46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1E0" w:firstRow="1" w:lastRow="1" w:firstColumn="1" w:lastColumn="1" w:noHBand="0" w:noVBand="0"/>
      </w:tblPr>
      <w:tblGrid>
        <w:gridCol w:w="1260"/>
        <w:gridCol w:w="6992"/>
      </w:tblGrid>
      <w:tr w:rsidR="007A5E4D" w:rsidRPr="005F69ED" w14:paraId="7A107FA4" w14:textId="77777777">
        <w:trPr>
          <w:trHeight w:val="973"/>
        </w:trPr>
        <w:tc>
          <w:tcPr>
            <w:tcW w:w="1260" w:type="dxa"/>
            <w:vAlign w:val="center"/>
          </w:tcPr>
          <w:p w14:paraId="348F4180" w14:textId="77777777" w:rsidR="007A5E4D" w:rsidRPr="005F69ED" w:rsidRDefault="007A5E4D" w:rsidP="007A5E4D">
            <w:pPr>
              <w:pStyle w:val="Body01"/>
              <w:ind w:leftChars="0" w:left="0" w:rightChars="0" w:right="0"/>
              <w:jc w:val="center"/>
              <w:rPr>
                <w:b/>
                <w:sz w:val="32"/>
                <w:szCs w:val="32"/>
              </w:rPr>
            </w:pPr>
            <w:r w:rsidRPr="005F69ED">
              <w:rPr>
                <w:b/>
                <w:sz w:val="32"/>
                <w:szCs w:val="32"/>
              </w:rPr>
              <w:t>Điểm chính</w:t>
            </w:r>
          </w:p>
        </w:tc>
        <w:tc>
          <w:tcPr>
            <w:tcW w:w="6992" w:type="dxa"/>
            <w:vAlign w:val="center"/>
          </w:tcPr>
          <w:p w14:paraId="76D09334" w14:textId="77777777" w:rsidR="007A5E4D" w:rsidRPr="005F69ED" w:rsidRDefault="007A5E4D" w:rsidP="001C4C1C">
            <w:pPr>
              <w:pStyle w:val="Items"/>
              <w:snapToGrid w:val="0"/>
              <w:ind w:right="315"/>
              <w:rPr>
                <w:rFonts w:cs="Times New Roman"/>
                <w:lang w:eastAsia="ja-JP"/>
              </w:rPr>
            </w:pPr>
            <w:r w:rsidRPr="005F69ED">
              <w:rPr>
                <w:rFonts w:cs="Times New Roman"/>
              </w:rPr>
              <w:t>Cây là một dạng đồ thị.</w:t>
            </w:r>
          </w:p>
          <w:p w14:paraId="3AAC2B93" w14:textId="77777777" w:rsidR="007A5E4D" w:rsidRPr="005F69ED" w:rsidRDefault="007A5E4D" w:rsidP="001C4C1C">
            <w:pPr>
              <w:pStyle w:val="Items"/>
              <w:snapToGrid w:val="0"/>
              <w:ind w:right="315"/>
              <w:rPr>
                <w:rFonts w:cs="Times New Roman"/>
                <w:lang w:eastAsia="ja-JP"/>
              </w:rPr>
            </w:pPr>
            <w:r w:rsidRPr="005F69ED">
              <w:rPr>
                <w:rFonts w:cs="Times New Roman"/>
              </w:rPr>
              <w:t>Thứ tự trên cây tìm kiếm có thể là ưu tiên chiều rộng hoặc ưu tiên chiều sâu</w:t>
            </w:r>
          </w:p>
        </w:tc>
      </w:tr>
    </w:tbl>
    <w:p w14:paraId="65FD9D3A" w14:textId="77777777" w:rsidR="007A5E4D" w:rsidRPr="005F69ED" w:rsidRDefault="007A5E4D" w:rsidP="001C4C1C">
      <w:pPr>
        <w:pStyle w:val="Body01"/>
        <w:ind w:leftChars="0" w:left="360" w:right="315"/>
      </w:pPr>
    </w:p>
    <w:p w14:paraId="4D85B494" w14:textId="77777777" w:rsidR="007A5E4D" w:rsidRPr="005F69ED" w:rsidRDefault="007A5E4D" w:rsidP="001C4C1C">
      <w:pPr>
        <w:pStyle w:val="Body01"/>
        <w:ind w:leftChars="0" w:left="360" w:right="315"/>
      </w:pPr>
      <w:r w:rsidRPr="005F69ED">
        <w:t>Một giải thuật trên đồ thị là một giải thuật mà phép tìm kiếm được thực hiện trên một cây, một cấu trúc dữ liệu hướng câu hỏi. Dựa trên thứ tự tìm kiếm, giải thuật trên đồ thị có thể là ưu tiên chiều rộng hoặc ưu tiên chiều sâu. Giải thuật ưu tiên chiều sâu thường xuất hiện trong đề thi, do đó phải đảm bảo rằng bạn hiểu rõ cách lấy các nút trong giải thuật này,</w:t>
      </w:r>
    </w:p>
    <w:p w14:paraId="1D6D6AEF" w14:textId="77777777" w:rsidR="007A5E4D" w:rsidRPr="005F69ED" w:rsidRDefault="007A5E4D" w:rsidP="001C4C1C">
      <w:pPr>
        <w:pStyle w:val="Body01"/>
        <w:ind w:leftChars="0" w:left="360" w:right="315"/>
      </w:pPr>
    </w:p>
    <w:p w14:paraId="09AC0C26" w14:textId="77777777" w:rsidR="007A5E4D" w:rsidRPr="005F69ED" w:rsidRDefault="007A5E4D" w:rsidP="001C4C1C">
      <w:pPr>
        <w:pStyle w:val="Body01"/>
        <w:ind w:leftChars="0" w:left="360" w:right="315"/>
      </w:pPr>
      <w:r w:rsidRPr="005F69ED">
        <w:t>Một đồ thị được tạo thành bởi các nút và cạnh. Một nút là một đỉnh của đồ thị và cạnh là đoạn nối giữa 2 đỉnh. Đây là ví dụ về 1 đồ thị.</w:t>
      </w:r>
      <w:r w:rsidRPr="005F69ED">
        <w:rPr>
          <w:rStyle w:val="FootnoteReference"/>
        </w:rPr>
        <w:footnoteReference w:id="65"/>
      </w:r>
      <w:r w:rsidRPr="005F69ED">
        <w:t xml:space="preserve"> </w:t>
      </w:r>
    </w:p>
    <w:p w14:paraId="285ABF8F" w14:textId="77777777" w:rsidR="007A5E4D" w:rsidRPr="005F69ED" w:rsidRDefault="007A5E4D" w:rsidP="001C4C1C">
      <w:pPr>
        <w:pStyle w:val="Body01"/>
        <w:ind w:leftChars="0" w:left="360" w:right="315"/>
      </w:pPr>
    </w:p>
    <w:p w14:paraId="3C739BCE" w14:textId="172FA2E7" w:rsidR="007A5E4D" w:rsidRPr="005F69ED" w:rsidRDefault="003812B7" w:rsidP="001C4C1C">
      <w:pPr>
        <w:pStyle w:val="Body01"/>
        <w:ind w:leftChars="0" w:left="360" w:right="315"/>
      </w:pPr>
      <w:r w:rsidRPr="005F69ED">
        <w:rPr>
          <w:noProof/>
        </w:rPr>
        <mc:AlternateContent>
          <mc:Choice Requires="wpg">
            <w:drawing>
              <wp:anchor distT="0" distB="0" distL="114300" distR="114300" simplePos="0" relativeHeight="251717120" behindDoc="0" locked="1" layoutInCell="1" allowOverlap="1" wp14:anchorId="4358922B" wp14:editId="5B639A9F">
                <wp:simplePos x="0" y="0"/>
                <wp:positionH relativeFrom="column">
                  <wp:posOffset>2333625</wp:posOffset>
                </wp:positionH>
                <wp:positionV relativeFrom="paragraph">
                  <wp:posOffset>-48260</wp:posOffset>
                </wp:positionV>
                <wp:extent cx="2014855" cy="701040"/>
                <wp:effectExtent l="0" t="0" r="0" b="0"/>
                <wp:wrapNone/>
                <wp:docPr id="730008178" name="Group 1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4855" cy="701040"/>
                          <a:chOff x="5248" y="6499"/>
                          <a:chExt cx="2625" cy="1104"/>
                        </a:xfrm>
                      </wpg:grpSpPr>
                      <wps:wsp>
                        <wps:cNvPr id="255386513" name="Text Box 1265"/>
                        <wps:cNvSpPr txBox="1">
                          <a:spLocks noChangeArrowheads="1"/>
                        </wps:cNvSpPr>
                        <wps:spPr bwMode="auto">
                          <a:xfrm>
                            <a:off x="6929" y="6719"/>
                            <a:ext cx="944" cy="8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7A0811" w14:textId="77777777" w:rsidR="001C4C1C" w:rsidRDefault="001C4C1C" w:rsidP="007A5E4D">
                              <w:pPr>
                                <w:pStyle w:val="Body01"/>
                                <w:ind w:leftChars="0" w:left="0" w:rightChars="0" w:right="0"/>
                                <w:rPr>
                                  <w:sz w:val="21"/>
                                  <w:szCs w:val="21"/>
                                </w:rPr>
                              </w:pPr>
                              <w:r>
                                <w:rPr>
                                  <w:sz w:val="21"/>
                                  <w:szCs w:val="21"/>
                                </w:rPr>
                                <w:t xml:space="preserve">Nút </w:t>
                              </w:r>
                            </w:p>
                            <w:p w14:paraId="15945CDB" w14:textId="77777777" w:rsidR="001C4C1C" w:rsidRDefault="001C4C1C" w:rsidP="007A5E4D">
                              <w:pPr>
                                <w:rPr>
                                  <w:rFonts w:ascii="Times New Roman" w:hAnsi="Times New Roman" w:hint="eastAsia"/>
                                  <w:szCs w:val="21"/>
                                </w:rPr>
                              </w:pPr>
                            </w:p>
                            <w:p w14:paraId="77BAE784" w14:textId="77777777" w:rsidR="001C4C1C" w:rsidRDefault="001C4C1C" w:rsidP="007A5E4D">
                              <w:pPr>
                                <w:rPr>
                                  <w:rFonts w:ascii="Times New Roman" w:hAnsi="Times New Roman"/>
                                  <w:szCs w:val="21"/>
                                </w:rPr>
                              </w:pPr>
                              <w:r>
                                <w:rPr>
                                  <w:rFonts w:ascii="Times New Roman" w:hAnsi="Times New Roman"/>
                                  <w:szCs w:val="21"/>
                                </w:rPr>
                                <w:t>Cạnh</w:t>
                              </w:r>
                            </w:p>
                          </w:txbxContent>
                        </wps:txbx>
                        <wps:bodyPr rot="0" vert="horz" wrap="square" lIns="74295" tIns="8890" rIns="74295" bIns="8890" anchor="t" anchorCtr="0" upright="1">
                          <a:noAutofit/>
                        </wps:bodyPr>
                      </wps:wsp>
                      <pic:pic xmlns:pic="http://schemas.openxmlformats.org/drawingml/2006/picture">
                        <pic:nvPicPr>
                          <pic:cNvPr id="875654251" name="Picture 126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5248" y="6499"/>
                            <a:ext cx="1410" cy="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5273727" name="Line 1267"/>
                        <wps:cNvCnPr>
                          <a:cxnSpLocks noChangeShapeType="1"/>
                        </wps:cNvCnPr>
                        <wps:spPr bwMode="auto">
                          <a:xfrm flipH="1">
                            <a:off x="6689" y="6885"/>
                            <a:ext cx="28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1214262" name="Line 1268"/>
                        <wps:cNvCnPr>
                          <a:cxnSpLocks noChangeShapeType="1"/>
                        </wps:cNvCnPr>
                        <wps:spPr bwMode="auto">
                          <a:xfrm flipH="1">
                            <a:off x="6509" y="7351"/>
                            <a:ext cx="466"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358922B" id="Group 1264" o:spid="_x0000_s1289" style="position:absolute;left:0;text-align:left;margin-left:183.75pt;margin-top:-3.8pt;width:158.65pt;height:55.2pt;z-index:251717120;mso-position-horizontal-relative:text;mso-position-vertical-relative:text" coordorigin="5248,6499" coordsize="2625,1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">
                <v:shape id="Text Box 1265" o:spid="_x0000_s1290" type="#_x0000_t202" style="position:absolute;left:6929;top:6719;width:944;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" filled="f" stroked="f">
                  <v:textbox inset="5.85pt,.7pt,5.85pt,.7pt">
                    <w:txbxContent>
                      <w:p w14:paraId="657A0811" w14:textId="77777777" w:rsidR="001C4C1C" w:rsidRDefault="001C4C1C" w:rsidP="007A5E4D">
                        <w:pPr>
                          <w:pStyle w:val="Body01"/>
                          <w:ind w:leftChars="0" w:left="0" w:rightChars="0" w:right="0"/>
                          <w:rPr>
                            <w:sz w:val="21"/>
                            <w:szCs w:val="21"/>
                          </w:rPr>
                        </w:pPr>
                        <w:r>
                          <w:rPr>
                            <w:sz w:val="21"/>
                            <w:szCs w:val="21"/>
                          </w:rPr>
                          <w:t xml:space="preserve">Nút </w:t>
                        </w:r>
                      </w:p>
                      <w:p w14:paraId="15945CDB" w14:textId="77777777" w:rsidR="001C4C1C" w:rsidRDefault="001C4C1C" w:rsidP="007A5E4D">
                        <w:pPr>
                          <w:rPr>
                            <w:rFonts w:ascii="Times New Roman" w:hAnsi="Times New Roman" w:hint="eastAsia"/>
                            <w:szCs w:val="21"/>
                          </w:rPr>
                        </w:pPr>
                      </w:p>
                      <w:p w14:paraId="77BAE784" w14:textId="77777777" w:rsidR="001C4C1C" w:rsidRDefault="001C4C1C" w:rsidP="007A5E4D">
                        <w:pPr>
                          <w:rPr>
                            <w:rFonts w:ascii="Times New Roman" w:hAnsi="Times New Roman"/>
                            <w:szCs w:val="21"/>
                          </w:rPr>
                        </w:pPr>
                        <w:r>
                          <w:rPr>
                            <w:rFonts w:ascii="Times New Roman" w:hAnsi="Times New Roman"/>
                            <w:szCs w:val="21"/>
                          </w:rPr>
                          <w:t>Cạnh</w:t>
                        </w:r>
                      </w:p>
                    </w:txbxContent>
                  </v:textbox>
                </v:shape>
                <v:shape id="Picture 1266" o:spid="_x0000_s1291" type="#_x0000_t75" style="position:absolute;left:5248;top:6499;width:1410;height: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">
                  <v:imagedata r:id="rId192" o:title=""/>
                </v:shape>
                <v:line id="Line 1267" o:spid="_x0000_s1292" style="position:absolute;flip:x;visibility:visible;mso-wrap-style:square" from="6689,6885" to="6975,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">
                  <v:stroke endarrow="block"/>
                </v:line>
                <v:line id="Line 1268" o:spid="_x0000_s1293" style="position:absolute;flip:x;visibility:visible;mso-wrap-style:square" from="6509,7351" to="6975,7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">
                  <v:stroke endarrow="block"/>
                </v:line>
                <w10:anchorlock/>
              </v:group>
            </w:pict>
          </mc:Fallback>
        </mc:AlternateContent>
      </w:r>
    </w:p>
    <w:p w14:paraId="3A2CF2EC" w14:textId="77777777" w:rsidR="007A5E4D" w:rsidRPr="005F69ED" w:rsidRDefault="007A5E4D" w:rsidP="001C4C1C">
      <w:pPr>
        <w:pStyle w:val="Body01"/>
        <w:ind w:leftChars="0" w:left="360" w:right="315"/>
      </w:pPr>
    </w:p>
    <w:p w14:paraId="69700D57" w14:textId="77777777" w:rsidR="007A5E4D" w:rsidRPr="005F69ED" w:rsidRDefault="007A5E4D" w:rsidP="001C4C1C">
      <w:pPr>
        <w:pStyle w:val="Body01"/>
        <w:ind w:leftChars="0" w:left="360" w:right="315"/>
      </w:pPr>
    </w:p>
    <w:p w14:paraId="0ABCB8FF" w14:textId="77777777" w:rsidR="007A5E4D" w:rsidRPr="005F69ED" w:rsidRDefault="007A5E4D" w:rsidP="001C4C1C">
      <w:pPr>
        <w:pStyle w:val="Body01"/>
        <w:ind w:leftChars="0" w:left="360" w:right="315"/>
      </w:pPr>
    </w:p>
    <w:p w14:paraId="0511C1D1" w14:textId="77777777" w:rsidR="007A5E4D" w:rsidRPr="005F69ED" w:rsidRDefault="007A5E4D" w:rsidP="001C4C1C">
      <w:pPr>
        <w:pStyle w:val="Body01"/>
        <w:ind w:leftChars="0" w:left="360" w:right="315"/>
      </w:pPr>
    </w:p>
    <w:p w14:paraId="154524BA" w14:textId="77777777" w:rsidR="007A5E4D" w:rsidRPr="005F69ED" w:rsidRDefault="007A5E4D" w:rsidP="001C4C1C">
      <w:pPr>
        <w:pStyle w:val="Body01"/>
        <w:ind w:leftChars="0" w:left="360" w:right="315"/>
      </w:pPr>
    </w:p>
    <w:p w14:paraId="189EB715" w14:textId="77777777" w:rsidR="007A5E4D" w:rsidRPr="005F69ED" w:rsidRDefault="007A5E4D" w:rsidP="001C4C1C">
      <w:pPr>
        <w:pStyle w:val="Body01"/>
        <w:ind w:leftChars="0" w:left="360" w:right="315"/>
      </w:pPr>
      <w:r w:rsidRPr="005F69ED">
        <w:t>Một cây có thể coi là một đồ thị trong đó không phải tất cả các nút được nối với tất cả các nút khác.</w:t>
      </w:r>
    </w:p>
    <w:p w14:paraId="1BE26D5C" w14:textId="77777777" w:rsidR="007A5E4D" w:rsidRPr="005F69ED" w:rsidRDefault="007A5E4D" w:rsidP="001C4C1C">
      <w:pPr>
        <w:pStyle w:val="Body01"/>
        <w:ind w:leftChars="0" w:left="360" w:right="315"/>
        <w:rPr>
          <w:sz w:val="24"/>
          <w:szCs w:val="24"/>
        </w:rPr>
      </w:pPr>
    </w:p>
    <w:p w14:paraId="588A15E5" w14:textId="77777777" w:rsidR="007A5E4D" w:rsidRPr="005F69ED" w:rsidRDefault="007A5E4D" w:rsidP="007A5E4D">
      <w:pPr>
        <w:pStyle w:val="Heading5"/>
        <w:rPr>
          <w:rFonts w:ascii="Times New Roman" w:hAnsi="Times New Roman"/>
        </w:rPr>
      </w:pPr>
      <w:r w:rsidRPr="005F69ED">
        <w:rPr>
          <w:rFonts w:ascii="Times New Roman" w:hAnsi="Times New Roman"/>
        </w:rPr>
        <w:t>Thứ tự ưu tiên chiều rộng</w:t>
      </w:r>
    </w:p>
    <w:p w14:paraId="4476EA3A" w14:textId="77777777" w:rsidR="007A5E4D" w:rsidRPr="005F69ED" w:rsidRDefault="007A5E4D" w:rsidP="001C4C1C">
      <w:pPr>
        <w:pStyle w:val="Body01"/>
        <w:ind w:leftChars="0" w:left="360" w:right="315"/>
      </w:pPr>
      <w:r w:rsidRPr="005F69ED">
        <w:t>Phép tìm kiếm bắt đầu ở gốc và duyệt ngang qua các nút ở mức thấp từ trái sang phải. Trong ví dụ dưới đây, số ở các nút xác định thứ tự mà nút đó được duyệt qua.</w:t>
      </w:r>
    </w:p>
    <w:p w14:paraId="21048C76" w14:textId="77777777" w:rsidR="007A5E4D" w:rsidRPr="005F69ED" w:rsidRDefault="007A5E4D" w:rsidP="001C4C1C">
      <w:pPr>
        <w:pStyle w:val="Body01"/>
        <w:ind w:leftChars="0" w:left="360" w:right="315"/>
      </w:pPr>
    </w:p>
    <w:p w14:paraId="468D5918" w14:textId="2AAA2CAB" w:rsidR="007A5E4D" w:rsidRPr="005F69ED" w:rsidRDefault="003812B7" w:rsidP="001C4C1C">
      <w:pPr>
        <w:pStyle w:val="Body01"/>
        <w:ind w:leftChars="0" w:left="360" w:right="315"/>
      </w:pPr>
      <w:r w:rsidRPr="005F69ED">
        <w:rPr>
          <w:noProof/>
        </w:rPr>
        <w:drawing>
          <wp:anchor distT="0" distB="0" distL="114300" distR="114300" simplePos="0" relativeHeight="251718144" behindDoc="0" locked="1" layoutInCell="1" allowOverlap="1" wp14:anchorId="37EC4354" wp14:editId="7312934F">
            <wp:simplePos x="0" y="0"/>
            <wp:positionH relativeFrom="column">
              <wp:posOffset>2133600</wp:posOffset>
            </wp:positionH>
            <wp:positionV relativeFrom="paragraph">
              <wp:posOffset>-104140</wp:posOffset>
            </wp:positionV>
            <wp:extent cx="971550" cy="847725"/>
            <wp:effectExtent l="0" t="0" r="0" b="0"/>
            <wp:wrapNone/>
            <wp:docPr id="12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971550"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FB979" w14:textId="77777777" w:rsidR="007A5E4D" w:rsidRPr="005F69ED" w:rsidRDefault="007A5E4D" w:rsidP="001C4C1C">
      <w:pPr>
        <w:pStyle w:val="Body01"/>
        <w:ind w:leftChars="0" w:left="360" w:right="315"/>
      </w:pPr>
    </w:p>
    <w:p w14:paraId="059B22F0" w14:textId="77777777" w:rsidR="007A5E4D" w:rsidRPr="005F69ED" w:rsidRDefault="007A5E4D" w:rsidP="001C4C1C">
      <w:pPr>
        <w:pStyle w:val="Body01"/>
        <w:ind w:leftChars="0" w:left="360" w:right="315"/>
      </w:pPr>
    </w:p>
    <w:p w14:paraId="2B980BB5" w14:textId="77777777" w:rsidR="007A5E4D" w:rsidRPr="005F69ED" w:rsidRDefault="007A5E4D" w:rsidP="001C4C1C">
      <w:pPr>
        <w:pStyle w:val="Body01"/>
        <w:ind w:leftChars="0" w:left="360" w:right="315"/>
      </w:pPr>
    </w:p>
    <w:p w14:paraId="0305F347" w14:textId="77777777" w:rsidR="007A5E4D" w:rsidRPr="005F69ED" w:rsidRDefault="007A5E4D" w:rsidP="001C4C1C">
      <w:pPr>
        <w:pStyle w:val="Body01"/>
        <w:ind w:leftChars="0" w:left="360" w:right="315"/>
      </w:pPr>
    </w:p>
    <w:p w14:paraId="16529A13" w14:textId="77777777" w:rsidR="007A5E4D" w:rsidRPr="005F69ED" w:rsidRDefault="007A5E4D" w:rsidP="001C4C1C">
      <w:pPr>
        <w:pStyle w:val="Body01"/>
        <w:ind w:leftChars="0" w:left="360" w:right="315"/>
      </w:pPr>
    </w:p>
    <w:p w14:paraId="79ED95FB" w14:textId="77777777" w:rsidR="007A5E4D" w:rsidRPr="005F69ED" w:rsidRDefault="007A5E4D" w:rsidP="007A5E4D">
      <w:pPr>
        <w:pStyle w:val="Heading5"/>
        <w:rPr>
          <w:rFonts w:ascii="Times New Roman" w:hAnsi="Times New Roman"/>
        </w:rPr>
      </w:pPr>
      <w:r w:rsidRPr="005F69ED">
        <w:rPr>
          <w:rFonts w:ascii="Times New Roman" w:hAnsi="Times New Roman"/>
          <w:b w:val="0"/>
          <w:sz w:val="22"/>
          <w:szCs w:val="22"/>
        </w:rPr>
        <w:br w:type="page"/>
      </w:r>
      <w:r w:rsidRPr="005F69ED">
        <w:rPr>
          <w:rFonts w:ascii="Times New Roman" w:hAnsi="Times New Roman"/>
        </w:rPr>
        <w:lastRenderedPageBreak/>
        <w:t>Thứ tự ưu tiên chiều sâu</w:t>
      </w:r>
    </w:p>
    <w:p w14:paraId="2A9FAF2D" w14:textId="77777777" w:rsidR="007A5E4D" w:rsidRPr="005F69ED" w:rsidRDefault="007A5E4D" w:rsidP="001C4C1C">
      <w:pPr>
        <w:pStyle w:val="Body01"/>
        <w:ind w:leftChars="0" w:left="360" w:right="315"/>
      </w:pPr>
      <w:r w:rsidRPr="005F69ED">
        <w:t>Trong tìm kiếm ưu tiên chiều sâu</w:t>
      </w:r>
      <w:r w:rsidRPr="005F69ED">
        <w:rPr>
          <w:rStyle w:val="FootnoteReference"/>
        </w:rPr>
        <w:footnoteReference w:id="66"/>
      </w:r>
      <w:r w:rsidRPr="005F69ED">
        <w:t>, chúng ta bắt đầu ở gốc, duyệt từ cây con trái rồi từ lá. Dựa trên thời điểm mà các nút được duyệt, ta có thể chia lớp như bảng dưới</w:t>
      </w:r>
    </w:p>
    <w:p w14:paraId="4B1027E4" w14:textId="77777777" w:rsidR="007A5E4D" w:rsidRPr="005F69ED" w:rsidRDefault="007A5E4D" w:rsidP="001C4C1C">
      <w:pPr>
        <w:pStyle w:val="Body01"/>
        <w:spacing w:line="200" w:lineRule="exact"/>
        <w:ind w:leftChars="0" w:left="357" w:right="315"/>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4812"/>
      </w:tblGrid>
      <w:tr w:rsidR="007A5E4D" w:rsidRPr="005F69ED" w14:paraId="36ADCA9E" w14:textId="77777777">
        <w:trPr>
          <w:jc w:val="center"/>
        </w:trPr>
        <w:tc>
          <w:tcPr>
            <w:tcW w:w="2065" w:type="dxa"/>
            <w:shd w:val="clear" w:color="auto" w:fill="E6E6E6"/>
          </w:tcPr>
          <w:p w14:paraId="45D727CD" w14:textId="77777777" w:rsidR="007A5E4D" w:rsidRPr="005F69ED" w:rsidRDefault="007A5E4D" w:rsidP="001C4C1C">
            <w:pPr>
              <w:pStyle w:val="Body01"/>
              <w:ind w:leftChars="0" w:left="0" w:right="315"/>
              <w:jc w:val="left"/>
            </w:pPr>
            <w:r w:rsidRPr="005F69ED">
              <w:t>Phương pháp duyệt</w:t>
            </w:r>
          </w:p>
        </w:tc>
        <w:tc>
          <w:tcPr>
            <w:tcW w:w="4812" w:type="dxa"/>
            <w:shd w:val="clear" w:color="auto" w:fill="E6E6E6"/>
          </w:tcPr>
          <w:p w14:paraId="6A1EB25F" w14:textId="77777777" w:rsidR="007A5E4D" w:rsidRPr="005F69ED" w:rsidRDefault="007A5E4D" w:rsidP="001C4C1C">
            <w:pPr>
              <w:pStyle w:val="Body01"/>
              <w:ind w:leftChars="0" w:left="0" w:right="315"/>
            </w:pPr>
            <w:r w:rsidRPr="005F69ED">
              <w:t>Thứ tự duyệt các nút</w:t>
            </w:r>
          </w:p>
        </w:tc>
      </w:tr>
      <w:tr w:rsidR="007A5E4D" w:rsidRPr="005F69ED" w14:paraId="2BDD3923" w14:textId="77777777">
        <w:trPr>
          <w:jc w:val="center"/>
        </w:trPr>
        <w:tc>
          <w:tcPr>
            <w:tcW w:w="2065" w:type="dxa"/>
          </w:tcPr>
          <w:p w14:paraId="4442DCA6" w14:textId="77777777" w:rsidR="007A5E4D" w:rsidRPr="005F69ED" w:rsidRDefault="007A5E4D" w:rsidP="001C4C1C">
            <w:pPr>
              <w:pStyle w:val="Body01"/>
              <w:ind w:leftChars="0" w:left="0" w:right="315"/>
            </w:pPr>
            <w:r w:rsidRPr="005F69ED">
              <w:t>Duyệt trước</w:t>
            </w:r>
          </w:p>
        </w:tc>
        <w:tc>
          <w:tcPr>
            <w:tcW w:w="4812" w:type="dxa"/>
          </w:tcPr>
          <w:p w14:paraId="5417B08F" w14:textId="77777777" w:rsidR="007A5E4D" w:rsidRPr="005F69ED" w:rsidRDefault="007A5E4D" w:rsidP="001C4C1C">
            <w:pPr>
              <w:pStyle w:val="Body01"/>
              <w:ind w:leftChars="0" w:left="0" w:right="315"/>
              <w:rPr>
                <w:lang w:val="it-IT"/>
              </w:rPr>
            </w:pPr>
            <w:r w:rsidRPr="005F69ED">
              <w:rPr>
                <w:lang w:val="it-IT"/>
              </w:rPr>
              <w:t>Thứ tự: cha, con trái, con phải</w:t>
            </w:r>
          </w:p>
        </w:tc>
      </w:tr>
      <w:tr w:rsidR="007A5E4D" w:rsidRPr="005F69ED" w14:paraId="33F0C632" w14:textId="77777777">
        <w:trPr>
          <w:jc w:val="center"/>
        </w:trPr>
        <w:tc>
          <w:tcPr>
            <w:tcW w:w="2065" w:type="dxa"/>
          </w:tcPr>
          <w:p w14:paraId="60E5CFBA" w14:textId="77777777" w:rsidR="007A5E4D" w:rsidRPr="005F69ED" w:rsidRDefault="007A5E4D" w:rsidP="001C4C1C">
            <w:pPr>
              <w:pStyle w:val="Body01"/>
              <w:ind w:leftChars="0" w:left="0" w:right="315"/>
            </w:pPr>
            <w:r w:rsidRPr="005F69ED">
              <w:t>Duyệt giữa</w:t>
            </w:r>
          </w:p>
        </w:tc>
        <w:tc>
          <w:tcPr>
            <w:tcW w:w="4812" w:type="dxa"/>
          </w:tcPr>
          <w:p w14:paraId="6B5EEE81" w14:textId="77777777" w:rsidR="007A5E4D" w:rsidRPr="005F69ED" w:rsidRDefault="007A5E4D" w:rsidP="001C4C1C">
            <w:pPr>
              <w:pStyle w:val="Body01"/>
              <w:ind w:leftChars="0" w:left="0" w:right="315"/>
              <w:rPr>
                <w:lang w:val="it-IT"/>
              </w:rPr>
            </w:pPr>
            <w:r w:rsidRPr="005F69ED">
              <w:rPr>
                <w:lang w:val="it-IT"/>
              </w:rPr>
              <w:t>Thứ tự: con trái, cha, con phải</w:t>
            </w:r>
          </w:p>
        </w:tc>
      </w:tr>
      <w:tr w:rsidR="007A5E4D" w:rsidRPr="005F69ED" w14:paraId="29B5F189" w14:textId="77777777">
        <w:trPr>
          <w:jc w:val="center"/>
        </w:trPr>
        <w:tc>
          <w:tcPr>
            <w:tcW w:w="2065" w:type="dxa"/>
          </w:tcPr>
          <w:p w14:paraId="36F04568" w14:textId="77777777" w:rsidR="007A5E4D" w:rsidRPr="005F69ED" w:rsidRDefault="007A5E4D" w:rsidP="001C4C1C">
            <w:pPr>
              <w:pStyle w:val="Body01"/>
              <w:ind w:leftChars="0" w:left="0" w:right="315"/>
            </w:pPr>
            <w:r w:rsidRPr="005F69ED">
              <w:t>Duyệt sau</w:t>
            </w:r>
          </w:p>
        </w:tc>
        <w:tc>
          <w:tcPr>
            <w:tcW w:w="4812" w:type="dxa"/>
          </w:tcPr>
          <w:p w14:paraId="3AA36712" w14:textId="77777777" w:rsidR="007A5E4D" w:rsidRPr="005F69ED" w:rsidRDefault="007A5E4D" w:rsidP="001C4C1C">
            <w:pPr>
              <w:pStyle w:val="Body01"/>
              <w:ind w:leftChars="0" w:left="0" w:right="315"/>
              <w:rPr>
                <w:lang w:val="it-IT"/>
              </w:rPr>
            </w:pPr>
            <w:r w:rsidRPr="005F69ED">
              <w:rPr>
                <w:lang w:val="it-IT"/>
              </w:rPr>
              <w:t>Thứ tự: con trái, con phải, cha</w:t>
            </w:r>
          </w:p>
        </w:tc>
      </w:tr>
    </w:tbl>
    <w:p w14:paraId="43FFDFFF" w14:textId="77777777" w:rsidR="007A5E4D" w:rsidRPr="005F69ED" w:rsidRDefault="007A5E4D" w:rsidP="001C4C1C">
      <w:pPr>
        <w:pStyle w:val="Body01"/>
        <w:ind w:leftChars="0" w:left="360" w:right="315"/>
        <w:rPr>
          <w:lang w:val="it-IT"/>
        </w:rPr>
      </w:pPr>
    </w:p>
    <w:p w14:paraId="4A412190" w14:textId="77777777" w:rsidR="007A5E4D" w:rsidRPr="005F69ED" w:rsidRDefault="007A5E4D" w:rsidP="001C4C1C">
      <w:pPr>
        <w:pStyle w:val="Body01"/>
        <w:ind w:leftChars="0" w:left="360" w:right="315"/>
        <w:rPr>
          <w:lang w:val="it-IT"/>
        </w:rPr>
      </w:pPr>
      <w:r w:rsidRPr="005F69ED">
        <w:rPr>
          <w:lang w:val="it-IT"/>
        </w:rPr>
        <w:t>Trong hình dưới, số trên các nút xác định thứ tự mà nút được duyệt</w:t>
      </w:r>
    </w:p>
    <w:p w14:paraId="3FB168AE" w14:textId="77777777" w:rsidR="007A5E4D" w:rsidRPr="005F69ED" w:rsidRDefault="007A5E4D" w:rsidP="001C4C1C">
      <w:pPr>
        <w:pStyle w:val="Body01"/>
        <w:ind w:leftChars="0" w:left="360" w:right="315"/>
        <w:rPr>
          <w:lang w:val="it-IT"/>
        </w:rPr>
      </w:pPr>
    </w:p>
    <w:p w14:paraId="1409AD1C" w14:textId="77777777" w:rsidR="007A5E4D" w:rsidRPr="005F69ED" w:rsidRDefault="007A5E4D" w:rsidP="001C4C1C">
      <w:pPr>
        <w:pStyle w:val="Body01"/>
        <w:ind w:leftChars="171" w:left="359" w:right="315" w:firstLineChars="300" w:firstLine="660"/>
        <w:rPr>
          <w:lang w:val="it-IT"/>
        </w:rPr>
      </w:pPr>
      <w:r w:rsidRPr="005F69ED">
        <w:rPr>
          <w:lang w:val="it-IT"/>
        </w:rPr>
        <w:t xml:space="preserve">Duyệt trước    </w:t>
      </w:r>
      <w:r w:rsidRPr="005F69ED">
        <w:rPr>
          <w:lang w:val="it-IT"/>
        </w:rPr>
        <w:tab/>
      </w:r>
      <w:r w:rsidRPr="005F69ED">
        <w:rPr>
          <w:lang w:val="it-IT"/>
        </w:rPr>
        <w:tab/>
      </w:r>
      <w:r w:rsidRPr="005F69ED">
        <w:rPr>
          <w:lang w:val="it-IT"/>
        </w:rPr>
        <w:tab/>
        <w:t xml:space="preserve">Duyệt giữa        </w:t>
      </w:r>
      <w:r w:rsidRPr="005F69ED">
        <w:rPr>
          <w:lang w:val="it-IT"/>
        </w:rPr>
        <w:tab/>
        <w:t>Duyệt sau</w:t>
      </w:r>
    </w:p>
    <w:p w14:paraId="5242D31A" w14:textId="77777777" w:rsidR="007A5E4D" w:rsidRPr="005F69ED" w:rsidRDefault="007A5E4D" w:rsidP="001C4C1C">
      <w:pPr>
        <w:pStyle w:val="Body01"/>
        <w:ind w:leftChars="0" w:left="360" w:right="315"/>
        <w:rPr>
          <w:lang w:val="it-IT"/>
        </w:rPr>
      </w:pPr>
    </w:p>
    <w:p w14:paraId="68A974AB" w14:textId="6261046A" w:rsidR="007A5E4D" w:rsidRPr="005F69ED" w:rsidRDefault="003812B7" w:rsidP="001C4C1C">
      <w:pPr>
        <w:pStyle w:val="Body01"/>
        <w:ind w:leftChars="0" w:left="360" w:right="315"/>
        <w:rPr>
          <w:lang w:val="it-IT"/>
        </w:rPr>
      </w:pPr>
      <w:r w:rsidRPr="005F69ED">
        <w:rPr>
          <w:noProof/>
        </w:rPr>
        <w:drawing>
          <wp:anchor distT="0" distB="0" distL="114300" distR="114300" simplePos="0" relativeHeight="251719168" behindDoc="0" locked="1" layoutInCell="1" allowOverlap="1" wp14:anchorId="7DDFC0D5" wp14:editId="19B8D21B">
            <wp:simplePos x="0" y="0"/>
            <wp:positionH relativeFrom="column">
              <wp:posOffset>546100</wp:posOffset>
            </wp:positionH>
            <wp:positionV relativeFrom="paragraph">
              <wp:posOffset>-149225</wp:posOffset>
            </wp:positionV>
            <wp:extent cx="771525" cy="847725"/>
            <wp:effectExtent l="0" t="0" r="0" b="0"/>
            <wp:wrapNone/>
            <wp:docPr id="1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7715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EDB75C" w14:textId="574284BE" w:rsidR="007A5E4D" w:rsidRPr="005F69ED" w:rsidRDefault="003812B7" w:rsidP="001C4C1C">
      <w:pPr>
        <w:pStyle w:val="Body01"/>
        <w:ind w:leftChars="0" w:left="360" w:right="315"/>
        <w:rPr>
          <w:lang w:val="it-IT"/>
        </w:rPr>
      </w:pPr>
      <w:r w:rsidRPr="005F69ED">
        <w:rPr>
          <w:noProof/>
        </w:rPr>
        <w:drawing>
          <wp:anchor distT="0" distB="0" distL="114300" distR="114300" simplePos="0" relativeHeight="251721216" behindDoc="0" locked="1" layoutInCell="1" allowOverlap="1" wp14:anchorId="0BF5AAFC" wp14:editId="1E8E6196">
            <wp:simplePos x="0" y="0"/>
            <wp:positionH relativeFrom="column">
              <wp:posOffset>4466590</wp:posOffset>
            </wp:positionH>
            <wp:positionV relativeFrom="paragraph">
              <wp:posOffset>-309880</wp:posOffset>
            </wp:positionV>
            <wp:extent cx="771525" cy="847725"/>
            <wp:effectExtent l="0" t="0" r="0" b="0"/>
            <wp:wrapNone/>
            <wp:docPr id="1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7715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A02C34" w14:textId="59490CA5" w:rsidR="007A5E4D" w:rsidRPr="005F69ED" w:rsidRDefault="003812B7" w:rsidP="001C4C1C">
      <w:pPr>
        <w:pStyle w:val="Body01"/>
        <w:ind w:leftChars="0" w:left="360" w:right="315"/>
        <w:rPr>
          <w:lang w:val="it-IT"/>
        </w:rPr>
      </w:pPr>
      <w:r w:rsidRPr="005F69ED">
        <w:rPr>
          <w:noProof/>
        </w:rPr>
        <w:drawing>
          <wp:anchor distT="0" distB="0" distL="114300" distR="114300" simplePos="0" relativeHeight="251720192" behindDoc="0" locked="1" layoutInCell="1" allowOverlap="1" wp14:anchorId="6AAD45E8" wp14:editId="662CA1D3">
            <wp:simplePos x="0" y="0"/>
            <wp:positionH relativeFrom="column">
              <wp:posOffset>2532380</wp:posOffset>
            </wp:positionH>
            <wp:positionV relativeFrom="paragraph">
              <wp:posOffset>-470535</wp:posOffset>
            </wp:positionV>
            <wp:extent cx="771525" cy="847725"/>
            <wp:effectExtent l="0" t="0" r="0" b="0"/>
            <wp:wrapNone/>
            <wp:docPr id="12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7715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C69F4" w14:textId="77777777" w:rsidR="007A5E4D" w:rsidRPr="005F69ED" w:rsidRDefault="007A5E4D" w:rsidP="001C4C1C">
      <w:pPr>
        <w:pStyle w:val="Body01"/>
        <w:ind w:leftChars="0" w:left="360" w:right="315"/>
        <w:rPr>
          <w:lang w:val="it-IT"/>
        </w:rPr>
      </w:pPr>
    </w:p>
    <w:p w14:paraId="7909B624" w14:textId="77777777" w:rsidR="007A5E4D" w:rsidRPr="005F69ED" w:rsidRDefault="007A5E4D" w:rsidP="001C4C1C">
      <w:pPr>
        <w:pStyle w:val="Body01"/>
        <w:ind w:leftChars="0" w:left="360" w:right="315"/>
        <w:rPr>
          <w:lang w:val="it-IT"/>
        </w:rPr>
      </w:pPr>
    </w:p>
    <w:p w14:paraId="049D70B4" w14:textId="77777777" w:rsidR="007A5E4D" w:rsidRPr="005F69ED" w:rsidRDefault="007A5E4D" w:rsidP="001C4C1C">
      <w:pPr>
        <w:pStyle w:val="Body01"/>
        <w:ind w:leftChars="0" w:left="360" w:right="315"/>
        <w:rPr>
          <w:lang w:val="it-IT"/>
        </w:rPr>
      </w:pPr>
    </w:p>
    <w:p w14:paraId="26F952FA" w14:textId="77777777" w:rsidR="007A5E4D" w:rsidRPr="005F69ED" w:rsidRDefault="007A5E4D" w:rsidP="001C4C1C">
      <w:pPr>
        <w:pStyle w:val="Body01"/>
        <w:ind w:leftChars="0" w:left="360" w:right="315"/>
        <w:rPr>
          <w:lang w:val="it-IT"/>
        </w:rPr>
      </w:pPr>
    </w:p>
    <w:p w14:paraId="45F11364" w14:textId="77777777" w:rsidR="007A5E4D" w:rsidRPr="005F69ED" w:rsidRDefault="007A5E4D" w:rsidP="001C4C1C">
      <w:pPr>
        <w:pStyle w:val="Body01"/>
        <w:ind w:leftChars="0" w:left="360" w:right="315"/>
        <w:rPr>
          <w:lang w:val="it-IT"/>
        </w:rPr>
      </w:pPr>
      <w:r w:rsidRPr="005F69ED">
        <w:rPr>
          <w:lang w:val="it-IT"/>
        </w:rPr>
        <w:t>Các luật cho mỗi phép tìm kiếm có thể chưa thật sự rõ ràng, chúng ta sẽ đưa thêm một số giải thích. Trong phép tìm kiếm ưu tiên chiều sâu, thứ tự tìm kiếm như hình dưới</w:t>
      </w:r>
    </w:p>
    <w:p w14:paraId="4C81C39C" w14:textId="77777777" w:rsidR="007A5E4D" w:rsidRPr="005F69ED" w:rsidRDefault="007A5E4D" w:rsidP="001C4C1C">
      <w:pPr>
        <w:pStyle w:val="Body01"/>
        <w:ind w:leftChars="0" w:left="360" w:right="315"/>
        <w:rPr>
          <w:lang w:val="it-IT"/>
        </w:rPr>
      </w:pPr>
    </w:p>
    <w:p w14:paraId="293A212C" w14:textId="77777777" w:rsidR="007A5E4D" w:rsidRPr="005F69ED" w:rsidRDefault="007A5E4D" w:rsidP="001C4C1C">
      <w:pPr>
        <w:pStyle w:val="Body01"/>
        <w:ind w:leftChars="0" w:left="360" w:right="315"/>
        <w:rPr>
          <w:lang w:val="it-IT"/>
        </w:rPr>
      </w:pPr>
    </w:p>
    <w:p w14:paraId="3617653C" w14:textId="4A0F3C76" w:rsidR="007A5E4D" w:rsidRPr="005F69ED" w:rsidRDefault="003812B7" w:rsidP="001C4C1C">
      <w:pPr>
        <w:pStyle w:val="Body01"/>
        <w:ind w:leftChars="0" w:left="360" w:right="315"/>
        <w:rPr>
          <w:color w:val="FF0000"/>
          <w:lang w:val="it-IT"/>
        </w:rPr>
      </w:pPr>
      <w:r w:rsidRPr="005F69ED">
        <w:rPr>
          <w:noProof/>
        </w:rPr>
        <w:drawing>
          <wp:anchor distT="0" distB="0" distL="114300" distR="114300" simplePos="0" relativeHeight="251722240" behindDoc="0" locked="1" layoutInCell="1" allowOverlap="1" wp14:anchorId="145FD69C" wp14:editId="486E49BA">
            <wp:simplePos x="0" y="0"/>
            <wp:positionH relativeFrom="column">
              <wp:align>center</wp:align>
            </wp:positionH>
            <wp:positionV relativeFrom="paragraph">
              <wp:posOffset>0</wp:posOffset>
            </wp:positionV>
            <wp:extent cx="981075" cy="1047750"/>
            <wp:effectExtent l="0" t="0" r="0" b="0"/>
            <wp:wrapNone/>
            <wp:docPr id="1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981075"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376E1" w14:textId="77777777" w:rsidR="007A5E4D" w:rsidRPr="005F69ED" w:rsidRDefault="007A5E4D" w:rsidP="001C4C1C">
      <w:pPr>
        <w:pStyle w:val="Body01"/>
        <w:ind w:leftChars="0" w:left="360" w:right="315"/>
        <w:rPr>
          <w:color w:val="FF0000"/>
          <w:lang w:val="it-IT"/>
        </w:rPr>
      </w:pPr>
    </w:p>
    <w:p w14:paraId="46446589" w14:textId="77777777" w:rsidR="007A5E4D" w:rsidRPr="005F69ED" w:rsidRDefault="007A5E4D" w:rsidP="001C4C1C">
      <w:pPr>
        <w:pStyle w:val="Body01"/>
        <w:ind w:leftChars="0" w:left="360" w:right="315"/>
        <w:rPr>
          <w:color w:val="FF0000"/>
          <w:lang w:val="it-IT"/>
        </w:rPr>
      </w:pPr>
    </w:p>
    <w:p w14:paraId="48F823C4" w14:textId="77777777" w:rsidR="007A5E4D" w:rsidRPr="005F69ED" w:rsidRDefault="007A5E4D" w:rsidP="001C4C1C">
      <w:pPr>
        <w:pStyle w:val="Body01"/>
        <w:ind w:leftChars="0" w:left="360" w:right="315"/>
        <w:rPr>
          <w:color w:val="FF0000"/>
          <w:lang w:val="it-IT"/>
        </w:rPr>
      </w:pPr>
    </w:p>
    <w:p w14:paraId="7280FEBA" w14:textId="77777777" w:rsidR="007A5E4D" w:rsidRPr="005F69ED" w:rsidRDefault="007A5E4D" w:rsidP="001C4C1C">
      <w:pPr>
        <w:pStyle w:val="Body01"/>
        <w:ind w:leftChars="0" w:left="360" w:right="315"/>
        <w:rPr>
          <w:color w:val="FF0000"/>
          <w:lang w:val="it-IT"/>
        </w:rPr>
      </w:pPr>
    </w:p>
    <w:p w14:paraId="59B90E52" w14:textId="77777777" w:rsidR="007A5E4D" w:rsidRPr="005F69ED" w:rsidRDefault="007A5E4D" w:rsidP="001C4C1C">
      <w:pPr>
        <w:pStyle w:val="Body01"/>
        <w:ind w:leftChars="0" w:left="360" w:right="315"/>
        <w:rPr>
          <w:color w:val="FF0000"/>
          <w:lang w:val="it-IT"/>
        </w:rPr>
      </w:pPr>
    </w:p>
    <w:p w14:paraId="2B67373B" w14:textId="77777777" w:rsidR="007A5E4D" w:rsidRPr="005F69ED" w:rsidRDefault="007A5E4D" w:rsidP="001C4C1C">
      <w:pPr>
        <w:pStyle w:val="Body01"/>
        <w:ind w:leftChars="0" w:left="360" w:right="315"/>
        <w:rPr>
          <w:lang w:val="it-IT"/>
        </w:rPr>
      </w:pPr>
    </w:p>
    <w:p w14:paraId="31BEAB4D" w14:textId="77777777" w:rsidR="007A5E4D" w:rsidRPr="005F69ED" w:rsidRDefault="007A5E4D" w:rsidP="001C4C1C">
      <w:pPr>
        <w:pStyle w:val="Body01"/>
        <w:ind w:leftChars="0" w:left="360" w:right="315"/>
        <w:rPr>
          <w:lang w:val="it-IT"/>
        </w:rPr>
      </w:pPr>
    </w:p>
    <w:p w14:paraId="7ABE6CC8" w14:textId="77777777" w:rsidR="007A5E4D" w:rsidRPr="005F69ED" w:rsidRDefault="007A5E4D" w:rsidP="001C4C1C">
      <w:pPr>
        <w:pStyle w:val="Body01"/>
        <w:ind w:leftChars="0" w:left="360" w:right="315"/>
      </w:pPr>
      <w:r w:rsidRPr="005F69ED">
        <w:rPr>
          <w:lang w:val="it-IT"/>
        </w:rPr>
        <w:t xml:space="preserve">Trong thứ tự duyệt trước, giá trị của các nút được lấy ra khi duyệt qua bên trái của nút đó. Vì thế,thứ tự sẽ là “+ - a b / * c d e”. Trong thứ tự duyệt giữa, giá trị các nút được lấy ra khi duyệt qua bên dưới của nút. Vì thế thứ tự sẽ là “a – b + c * d / e”. Trong thứ tự duyệt sau, giá trị mỗi nút được truy cập khi duyệt qua bên phải của nút. </w:t>
      </w:r>
      <w:r w:rsidRPr="005F69ED">
        <w:t>Do đó, thứ tự là “a b – c d * e / +”.</w:t>
      </w:r>
      <w:r w:rsidRPr="005F69ED">
        <w:rPr>
          <w:rStyle w:val="FootnoteReference"/>
        </w:rPr>
        <w:footnoteReference w:id="67"/>
      </w:r>
      <w:r w:rsidRPr="005F69ED">
        <w:t xml:space="preserve">     </w:t>
      </w:r>
    </w:p>
    <w:p w14:paraId="76601D41" w14:textId="77777777" w:rsidR="007A5E4D" w:rsidRPr="005F69ED" w:rsidRDefault="007A5E4D" w:rsidP="007A5E4D">
      <w:pPr>
        <w:rPr>
          <w:rFonts w:ascii="Times New Roman" w:hAnsi="Times New Roman"/>
        </w:rPr>
      </w:pPr>
    </w:p>
    <w:p w14:paraId="604F3654" w14:textId="414BCB0E" w:rsidR="007A5E4D" w:rsidRPr="005F69ED" w:rsidRDefault="007A5E4D" w:rsidP="007A5E4D">
      <w:pPr>
        <w:pStyle w:val="a1"/>
        <w:ind w:left="0" w:firstLine="0"/>
        <w:rPr>
          <w:rFonts w:ascii="Times New Roman" w:hAnsi="Times New Roman"/>
        </w:rPr>
      </w:pPr>
      <w:r w:rsidRPr="005F69ED">
        <w:rPr>
          <w:rFonts w:ascii="Times New Roman" w:hAnsi="Times New Roman"/>
        </w:rPr>
        <w:br w:type="page"/>
      </w:r>
      <w:r w:rsidR="003812B7" w:rsidRPr="005F69ED">
        <w:rPr>
          <w:rFonts w:ascii="Times New Roman" w:hAnsi="Times New Roman"/>
          <w:noProof/>
        </w:rPr>
        <w:lastRenderedPageBreak/>
        <mc:AlternateContent>
          <mc:Choice Requires="wpg">
            <w:drawing>
              <wp:inline distT="0" distB="0" distL="0" distR="0" wp14:anchorId="3BB8E5C8" wp14:editId="5C0EDD47">
                <wp:extent cx="2174875" cy="320675"/>
                <wp:effectExtent l="5080" t="13335" r="10795" b="8890"/>
                <wp:docPr id="504301485" name="Group 1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4875" cy="320675"/>
                          <a:chOff x="2427" y="1686"/>
                          <a:chExt cx="1379" cy="463"/>
                        </a:xfrm>
                      </wpg:grpSpPr>
                      <wps:wsp>
                        <wps:cNvPr id="2062075890" name="Oval 1232"/>
                        <wps:cNvSpPr>
                          <a:spLocks noChangeArrowheads="1"/>
                        </wps:cNvSpPr>
                        <wps:spPr bwMode="auto">
                          <a:xfrm>
                            <a:off x="2427" y="1686"/>
                            <a:ext cx="1379" cy="463"/>
                          </a:xfrm>
                          <a:prstGeom prst="ellipse">
                            <a:avLst/>
                          </a:prstGeom>
                          <a:solidFill>
                            <a:srgbClr val="C0C0C0"/>
                          </a:solidFill>
                          <a:ln w="9525">
                            <a:solidFill>
                              <a:srgbClr val="000000"/>
                            </a:solidFill>
                            <a:round/>
                            <a:headEnd/>
                            <a:tailEnd/>
                          </a:ln>
                        </wps:spPr>
                        <wps:bodyPr rot="0" vert="horz" wrap="square" lIns="74295" tIns="8890" rIns="74295" bIns="8890" anchor="t" anchorCtr="0" upright="1">
                          <a:noAutofit/>
                        </wps:bodyPr>
                      </wps:wsp>
                      <wps:wsp>
                        <wps:cNvPr id="1845685638" name="Text Box 1233"/>
                        <wps:cNvSpPr txBox="1">
                          <a:spLocks noChangeArrowheads="1"/>
                        </wps:cNvSpPr>
                        <wps:spPr bwMode="auto">
                          <a:xfrm>
                            <a:off x="2686" y="1686"/>
                            <a:ext cx="917"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7E9E7" w14:textId="77777777" w:rsidR="001C4C1C" w:rsidRPr="003B1184" w:rsidRDefault="001C4C1C" w:rsidP="007A5E4D">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wps:txbx>
                        <wps:bodyPr rot="0" vert="horz" wrap="square" lIns="74295" tIns="37800" rIns="74295" bIns="8890" anchor="t" anchorCtr="0" upright="1">
                          <a:noAutofit/>
                        </wps:bodyPr>
                      </wps:wsp>
                    </wpg:wgp>
                  </a:graphicData>
                </a:graphic>
              </wp:inline>
            </w:drawing>
          </mc:Choice>
          <mc:Fallback>
            <w:pict>
              <v:group w14:anchorId="3BB8E5C8" id="Group 1231" o:spid="_x0000_s1294" style="width:171.25pt;height:25.25pt;mso-position-horizontal-relative:char;mso-position-vertical-relative:line" coordorigin="2427,1686" coordsize="13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">
                <v:oval id="Oval 1232" o:spid="_x0000_s1295" style="position:absolute;left:2427;top:1686;width:13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" fillcolor="silver">
                  <v:textbox inset="5.85pt,.7pt,5.85pt,.7pt"/>
                </v:oval>
                <v:shape id="Text Box 1233" o:spid="_x0000_s1296" type="#_x0000_t202" style="position:absolute;left:2686;top:1686;width:917;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" filled="f" stroked="f">
                  <v:textbox inset="5.85pt,1.05mm,5.85pt,.7pt">
                    <w:txbxContent>
                      <w:p w14:paraId="2957E9E7" w14:textId="77777777" w:rsidR="001C4C1C" w:rsidRPr="003B1184" w:rsidRDefault="001C4C1C" w:rsidP="007A5E4D">
                        <w:pPr>
                          <w:jc w:val="left"/>
                          <w:rPr>
                            <w:rFonts w:ascii="Arial" w:hAnsi="Arial" w:cs="Arial"/>
                            <w:b/>
                            <w:sz w:val="28"/>
                            <w:szCs w:val="28"/>
                          </w:rPr>
                        </w:pPr>
                        <w:r w:rsidRPr="003B1184">
                          <w:rPr>
                            <w:rFonts w:ascii="Arial" w:hAnsi="Arial" w:cs="Arial"/>
                            <w:b/>
                            <w:sz w:val="28"/>
                            <w:szCs w:val="28"/>
                          </w:rPr>
                          <w:t>Câu hỏi</w:t>
                        </w:r>
                        <w:r>
                          <w:rPr>
                            <w:rFonts w:ascii="Arial" w:hAnsi="Arial" w:cs="Arial"/>
                            <w:b/>
                            <w:sz w:val="28"/>
                            <w:szCs w:val="28"/>
                          </w:rPr>
                          <w:t xml:space="preserve"> n</w:t>
                        </w:r>
                        <w:r w:rsidRPr="003B1184">
                          <w:rPr>
                            <w:rFonts w:ascii="Arial" w:hAnsi="Arial" w:cs="Arial"/>
                            <w:b/>
                            <w:sz w:val="28"/>
                            <w:szCs w:val="28"/>
                          </w:rPr>
                          <w:t>hanh</w:t>
                        </w:r>
                      </w:p>
                    </w:txbxContent>
                  </v:textbox>
                </v:shape>
                <w10:anchorlock/>
              </v:group>
            </w:pict>
          </mc:Fallback>
        </mc:AlternateContent>
      </w:r>
    </w:p>
    <w:p w14:paraId="59E42E1F" w14:textId="2009B306" w:rsidR="007A5E4D" w:rsidRPr="005F69ED" w:rsidRDefault="003812B7" w:rsidP="007A5E4D">
      <w:pP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55008" behindDoc="0" locked="0" layoutInCell="1" allowOverlap="1" wp14:anchorId="3F53EB98" wp14:editId="1263F70F">
                <wp:simplePos x="0" y="0"/>
                <wp:positionH relativeFrom="column">
                  <wp:posOffset>-102870</wp:posOffset>
                </wp:positionH>
                <wp:positionV relativeFrom="paragraph">
                  <wp:posOffset>125730</wp:posOffset>
                </wp:positionV>
                <wp:extent cx="5956300" cy="1220470"/>
                <wp:effectExtent l="0" t="0" r="0" b="0"/>
                <wp:wrapNone/>
                <wp:docPr id="463372631" name="Rectangle 1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0" cy="1220470"/>
                        </a:xfrm>
                        <a:prstGeom prst="rect">
                          <a:avLst/>
                        </a:prstGeom>
                        <a:noFill/>
                        <a:ln w="19050" cap="rnd" algn="ctr">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97AA5" id="Rectangle 1366" o:spid="_x0000_s1026" style="position:absolute;margin-left:-8.1pt;margin-top:9.9pt;width:469pt;height:96.1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" filled="f" strokeweight="1.5pt">
                <v:stroke dashstyle="1 1" endcap="round"/>
                <v:textbox inset="5.85pt,.7pt,5.85pt,.7pt"/>
              </v:rect>
            </w:pict>
          </mc:Fallback>
        </mc:AlternateContent>
      </w:r>
    </w:p>
    <w:p w14:paraId="21CA53E6" w14:textId="77777777" w:rsidR="007A5E4D" w:rsidRPr="005F69ED" w:rsidRDefault="007A5E4D" w:rsidP="001C4C1C">
      <w:pPr>
        <w:pStyle w:val="Question"/>
        <w:ind w:left="640" w:hanging="640"/>
        <w:rPr>
          <w:rFonts w:eastAsia="MS Mincho"/>
          <w:sz w:val="22"/>
          <w:szCs w:val="22"/>
        </w:rPr>
      </w:pPr>
      <w:r w:rsidRPr="005F69ED">
        <w:rPr>
          <w:rStyle w:val="QuestionArial11ptChar"/>
          <w:rFonts w:ascii="Times New Roman" w:hAnsi="Times New Roman" w:cs="Times New Roman"/>
        </w:rPr>
        <w:t>Q1</w:t>
      </w:r>
      <w:r w:rsidRPr="005F69ED">
        <w:rPr>
          <w:rFonts w:eastAsia="MS Mincho"/>
          <w:sz w:val="22"/>
          <w:szCs w:val="22"/>
        </w:rPr>
        <w:tab/>
        <w:t>Trong tìm kiếm nhị phân, khi số lượng dữ liệu đã sắp xếp tăng gấp 4 lần thì số lượng phép so sánh tối đa tăng bao nhiêu?</w:t>
      </w:r>
    </w:p>
    <w:p w14:paraId="6A0162F6" w14:textId="77777777" w:rsidR="007A5E4D" w:rsidRPr="005F69ED" w:rsidRDefault="007A5E4D" w:rsidP="007A5E4D">
      <w:pPr>
        <w:rPr>
          <w:rFonts w:ascii="Times New Roman" w:hAnsi="Times New Roman"/>
        </w:rPr>
      </w:pPr>
    </w:p>
    <w:p w14:paraId="523E715A" w14:textId="77777777" w:rsidR="007A5E4D" w:rsidRPr="005F69ED" w:rsidRDefault="007A5E4D" w:rsidP="001C4C1C">
      <w:pPr>
        <w:pStyle w:val="Question"/>
        <w:ind w:left="640" w:hanging="640"/>
        <w:rPr>
          <w:rFonts w:eastAsia="MS Mincho"/>
          <w:sz w:val="22"/>
          <w:szCs w:val="22"/>
        </w:rPr>
      </w:pPr>
      <w:r w:rsidRPr="005F69ED">
        <w:rPr>
          <w:rStyle w:val="QuestionArial11ptChar"/>
          <w:rFonts w:ascii="Times New Roman" w:hAnsi="Times New Roman" w:cs="Times New Roman"/>
        </w:rPr>
        <w:t>Q2</w:t>
      </w:r>
      <w:r w:rsidRPr="005F69ED">
        <w:rPr>
          <w:rFonts w:eastAsia="MS Mincho"/>
          <w:sz w:val="22"/>
          <w:szCs w:val="22"/>
        </w:rPr>
        <w:tab/>
        <w:t>Trình bày đặc điểm của các phương pháp sắp xếp: “shell short”, “bubble sort,” “quick sort,” and “heap sort.”</w:t>
      </w:r>
    </w:p>
    <w:p w14:paraId="408F5872" w14:textId="77777777" w:rsidR="007A5E4D" w:rsidRPr="005F69ED" w:rsidRDefault="007A5E4D" w:rsidP="007A5E4D">
      <w:pPr>
        <w:rPr>
          <w:rFonts w:ascii="Times New Roman" w:hAnsi="Times New Roman"/>
          <w:sz w:val="22"/>
          <w:szCs w:val="22"/>
        </w:rPr>
      </w:pPr>
    </w:p>
    <w:p w14:paraId="5640E395" w14:textId="77777777" w:rsidR="007A5E4D" w:rsidRPr="005F69ED" w:rsidRDefault="007A5E4D" w:rsidP="007A5E4D">
      <w:pPr>
        <w:rPr>
          <w:rFonts w:ascii="Times New Roman" w:hAnsi="Times New Roman"/>
          <w:sz w:val="22"/>
          <w:szCs w:val="22"/>
        </w:rPr>
      </w:pPr>
    </w:p>
    <w:p w14:paraId="1267A0A0" w14:textId="77777777" w:rsidR="007A5E4D" w:rsidRPr="005F69ED" w:rsidRDefault="007A5E4D" w:rsidP="007A5E4D">
      <w:pPr>
        <w:rPr>
          <w:rFonts w:ascii="Times New Roman" w:hAnsi="Times New Roman"/>
          <w:sz w:val="22"/>
          <w:szCs w:val="22"/>
        </w:rPr>
      </w:pPr>
    </w:p>
    <w:p w14:paraId="2C89D745" w14:textId="77777777" w:rsidR="007A5E4D" w:rsidRPr="005F69ED" w:rsidRDefault="007A5E4D" w:rsidP="001C4C1C">
      <w:pPr>
        <w:pStyle w:val="QuestionArial11pt"/>
        <w:ind w:left="640" w:hanging="640"/>
        <w:rPr>
          <w:rFonts w:ascii="Times New Roman" w:eastAsia="MS Mincho" w:hAnsi="Times New Roman" w:cs="Times New Roman"/>
          <w:bCs/>
        </w:rPr>
      </w:pPr>
      <w:r w:rsidRPr="005F69ED">
        <w:rPr>
          <w:rFonts w:ascii="Times New Roman" w:eastAsia="MS Mincho" w:hAnsi="Times New Roman" w:cs="Times New Roman"/>
          <w:bCs/>
        </w:rPr>
        <w:t>A1</w:t>
      </w:r>
      <w:r w:rsidRPr="005F69ED">
        <w:rPr>
          <w:rFonts w:ascii="Times New Roman" w:eastAsia="MS Mincho" w:hAnsi="Times New Roman" w:cs="Times New Roman"/>
          <w:bCs/>
        </w:rPr>
        <w:tab/>
      </w:r>
    </w:p>
    <w:p w14:paraId="3F142DEF" w14:textId="77777777" w:rsidR="007A5E4D" w:rsidRPr="005F69ED" w:rsidRDefault="007A5E4D" w:rsidP="001C4C1C">
      <w:pPr>
        <w:pStyle w:val="Question"/>
        <w:ind w:leftChars="189" w:left="397" w:firstLineChars="0" w:firstLine="0"/>
        <w:rPr>
          <w:rFonts w:eastAsia="MS Mincho"/>
          <w:sz w:val="22"/>
          <w:szCs w:val="22"/>
        </w:rPr>
      </w:pPr>
      <w:r w:rsidRPr="005F69ED">
        <w:rPr>
          <w:rFonts w:eastAsia="MS Mincho"/>
          <w:sz w:val="22"/>
          <w:szCs w:val="22"/>
        </w:rPr>
        <w:t>2 lần</w:t>
      </w:r>
    </w:p>
    <w:p w14:paraId="043308B0" w14:textId="77777777" w:rsidR="007A5E4D" w:rsidRPr="005F69ED" w:rsidRDefault="007A5E4D" w:rsidP="001C4C1C">
      <w:pPr>
        <w:ind w:leftChars="189" w:left="397"/>
        <w:rPr>
          <w:rFonts w:ascii="Times New Roman" w:hAnsi="Times New Roman"/>
          <w:sz w:val="22"/>
          <w:szCs w:val="22"/>
        </w:rPr>
      </w:pPr>
      <w:r w:rsidRPr="005F69ED">
        <w:rPr>
          <w:rFonts w:ascii="Times New Roman" w:hAnsi="Times New Roman"/>
          <w:sz w:val="22"/>
          <w:szCs w:val="22"/>
        </w:rPr>
        <w:t>Khi số lượng dữ liệu tăng 4 lần, thay thế “n” trong công thức “log</w:t>
      </w:r>
      <w:r w:rsidRPr="005F69ED">
        <w:rPr>
          <w:rFonts w:ascii="Times New Roman" w:hAnsi="Times New Roman"/>
          <w:sz w:val="22"/>
          <w:szCs w:val="22"/>
          <w:vertAlign w:val="subscript"/>
        </w:rPr>
        <w:t xml:space="preserve">2 </w:t>
      </w:r>
      <w:r w:rsidRPr="005F69ED">
        <w:rPr>
          <w:rFonts w:ascii="Times New Roman" w:hAnsi="Times New Roman"/>
          <w:i/>
          <w:sz w:val="22"/>
          <w:szCs w:val="22"/>
        </w:rPr>
        <w:t>n</w:t>
      </w:r>
      <w:r w:rsidRPr="005F69ED">
        <w:rPr>
          <w:rFonts w:ascii="Times New Roman" w:hAnsi="Times New Roman"/>
          <w:sz w:val="22"/>
          <w:szCs w:val="22"/>
        </w:rPr>
        <w:t xml:space="preserve"> + 1” số lượng phép so sánh tối đa bằng “4</w:t>
      </w:r>
      <w:r w:rsidRPr="005F69ED">
        <w:rPr>
          <w:rFonts w:ascii="Times New Roman" w:hAnsi="Times New Roman"/>
          <w:i/>
          <w:sz w:val="22"/>
          <w:szCs w:val="22"/>
        </w:rPr>
        <w:t>n</w:t>
      </w:r>
      <w:r w:rsidRPr="005F69ED">
        <w:rPr>
          <w:rFonts w:ascii="Times New Roman" w:hAnsi="Times New Roman"/>
          <w:sz w:val="22"/>
          <w:szCs w:val="22"/>
        </w:rPr>
        <w:t xml:space="preserve">.” </w:t>
      </w:r>
    </w:p>
    <w:p w14:paraId="34E0F9C4" w14:textId="77777777" w:rsidR="007A5E4D" w:rsidRPr="005F69ED" w:rsidRDefault="007A5E4D" w:rsidP="001C4C1C">
      <w:pPr>
        <w:ind w:leftChars="189" w:left="397"/>
        <w:rPr>
          <w:rFonts w:ascii="Times New Roman" w:hAnsi="Times New Roman"/>
          <w:sz w:val="22"/>
          <w:szCs w:val="22"/>
          <w:lang w:val="nb-NO"/>
        </w:rPr>
      </w:pPr>
      <w:r w:rsidRPr="005F69ED">
        <w:rPr>
          <w:rFonts w:ascii="Times New Roman" w:hAnsi="Times New Roman"/>
          <w:sz w:val="22"/>
          <w:szCs w:val="22"/>
        </w:rPr>
        <w:tab/>
        <w:t xml:space="preserve">     </w:t>
      </w:r>
      <w:r w:rsidRPr="005F69ED">
        <w:rPr>
          <w:rFonts w:ascii="Times New Roman" w:hAnsi="Times New Roman"/>
          <w:sz w:val="22"/>
          <w:szCs w:val="22"/>
          <w:lang w:val="nb-NO"/>
        </w:rPr>
        <w:t>log</w:t>
      </w:r>
      <w:r w:rsidRPr="005F69ED">
        <w:rPr>
          <w:rFonts w:ascii="Times New Roman" w:hAnsi="Times New Roman"/>
          <w:sz w:val="22"/>
          <w:szCs w:val="22"/>
          <w:vertAlign w:val="subscript"/>
          <w:lang w:val="nb-NO"/>
        </w:rPr>
        <w:t xml:space="preserve">2 </w:t>
      </w:r>
      <w:r w:rsidRPr="005F69ED">
        <w:rPr>
          <w:rFonts w:ascii="Times New Roman" w:hAnsi="Times New Roman"/>
          <w:sz w:val="22"/>
          <w:szCs w:val="22"/>
          <w:lang w:val="nb-NO"/>
        </w:rPr>
        <w:t>4n + 1</w:t>
      </w:r>
      <w:r w:rsidRPr="005F69ED">
        <w:rPr>
          <w:rFonts w:ascii="Times New Roman" w:hAnsi="Times New Roman"/>
          <w:sz w:val="22"/>
          <w:szCs w:val="22"/>
          <w:lang w:val="nb-NO"/>
        </w:rPr>
        <w:tab/>
        <w:t>=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4 +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w:t>
      </w:r>
      <w:r w:rsidRPr="005F69ED">
        <w:rPr>
          <w:rFonts w:ascii="Times New Roman" w:hAnsi="Times New Roman"/>
          <w:i/>
          <w:sz w:val="22"/>
          <w:szCs w:val="22"/>
          <w:lang w:val="nb-NO"/>
        </w:rPr>
        <w:t>n</w:t>
      </w:r>
      <w:r w:rsidRPr="005F69ED">
        <w:rPr>
          <w:rFonts w:ascii="Times New Roman" w:hAnsi="Times New Roman"/>
          <w:sz w:val="22"/>
          <w:szCs w:val="22"/>
          <w:lang w:val="nb-NO"/>
        </w:rPr>
        <w:t>) + 1</w:t>
      </w:r>
    </w:p>
    <w:p w14:paraId="35DAA607" w14:textId="77777777" w:rsidR="007A5E4D" w:rsidRPr="005F69ED" w:rsidRDefault="007A5E4D" w:rsidP="001C4C1C">
      <w:pPr>
        <w:ind w:leftChars="189" w:left="397"/>
        <w:rPr>
          <w:rFonts w:ascii="Times New Roman" w:hAnsi="Times New Roman"/>
          <w:sz w:val="22"/>
          <w:szCs w:val="22"/>
          <w:lang w:val="nb-NO"/>
        </w:rPr>
      </w:pPr>
      <w:r w:rsidRPr="005F69ED">
        <w:rPr>
          <w:rFonts w:ascii="Times New Roman" w:hAnsi="Times New Roman"/>
          <w:sz w:val="22"/>
          <w:szCs w:val="22"/>
          <w:lang w:val="nb-NO"/>
        </w:rPr>
        <w:tab/>
      </w:r>
      <w:r w:rsidRPr="005F69ED">
        <w:rPr>
          <w:rFonts w:ascii="Times New Roman" w:hAnsi="Times New Roman"/>
          <w:sz w:val="22"/>
          <w:szCs w:val="22"/>
          <w:lang w:val="nb-NO"/>
        </w:rPr>
        <w:tab/>
      </w:r>
      <w:r w:rsidRPr="005F69ED">
        <w:rPr>
          <w:rFonts w:ascii="Times New Roman" w:hAnsi="Times New Roman"/>
          <w:sz w:val="22"/>
          <w:szCs w:val="22"/>
          <w:lang w:val="nb-NO"/>
        </w:rPr>
        <w:tab/>
        <w:t>=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2</w:t>
      </w:r>
      <w:r w:rsidRPr="005F69ED">
        <w:rPr>
          <w:rFonts w:ascii="Times New Roman" w:hAnsi="Times New Roman"/>
          <w:sz w:val="22"/>
          <w:szCs w:val="22"/>
          <w:vertAlign w:val="superscript"/>
          <w:lang w:val="nb-NO"/>
        </w:rPr>
        <w:t>2</w:t>
      </w:r>
      <w:r w:rsidRPr="005F69ED">
        <w:rPr>
          <w:rFonts w:ascii="Times New Roman" w:hAnsi="Times New Roman"/>
          <w:sz w:val="22"/>
          <w:szCs w:val="22"/>
          <w:lang w:val="nb-NO"/>
        </w:rPr>
        <w:t xml:space="preserve"> +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w:t>
      </w:r>
      <w:r w:rsidRPr="005F69ED">
        <w:rPr>
          <w:rFonts w:ascii="Times New Roman" w:hAnsi="Times New Roman"/>
          <w:i/>
          <w:sz w:val="22"/>
          <w:szCs w:val="22"/>
          <w:lang w:val="nb-NO"/>
        </w:rPr>
        <w:t>n</w:t>
      </w:r>
      <w:r w:rsidRPr="005F69ED">
        <w:rPr>
          <w:rFonts w:ascii="Times New Roman" w:hAnsi="Times New Roman"/>
          <w:sz w:val="22"/>
          <w:szCs w:val="22"/>
          <w:lang w:val="nb-NO"/>
        </w:rPr>
        <w:t xml:space="preserve"> + 1</w:t>
      </w:r>
    </w:p>
    <w:p w14:paraId="20201B82" w14:textId="77777777" w:rsidR="007A5E4D" w:rsidRPr="005F69ED" w:rsidRDefault="007A5E4D" w:rsidP="001C4C1C">
      <w:pPr>
        <w:ind w:leftChars="189" w:left="397"/>
        <w:rPr>
          <w:rFonts w:ascii="Times New Roman" w:hAnsi="Times New Roman"/>
          <w:sz w:val="22"/>
          <w:szCs w:val="22"/>
          <w:lang w:val="nb-NO"/>
        </w:rPr>
      </w:pPr>
      <w:r w:rsidRPr="005F69ED">
        <w:rPr>
          <w:rFonts w:ascii="Times New Roman" w:hAnsi="Times New Roman"/>
          <w:sz w:val="22"/>
          <w:szCs w:val="22"/>
          <w:lang w:val="nb-NO"/>
        </w:rPr>
        <w:tab/>
      </w:r>
      <w:r w:rsidRPr="005F69ED">
        <w:rPr>
          <w:rFonts w:ascii="Times New Roman" w:hAnsi="Times New Roman"/>
          <w:sz w:val="22"/>
          <w:szCs w:val="22"/>
          <w:lang w:val="nb-NO"/>
        </w:rPr>
        <w:tab/>
      </w:r>
      <w:r w:rsidRPr="005F69ED">
        <w:rPr>
          <w:rFonts w:ascii="Times New Roman" w:hAnsi="Times New Roman"/>
          <w:sz w:val="22"/>
          <w:szCs w:val="22"/>
          <w:lang w:val="nb-NO"/>
        </w:rPr>
        <w:tab/>
        <w:t>= 2 +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w:t>
      </w:r>
      <w:r w:rsidRPr="005F69ED">
        <w:rPr>
          <w:rFonts w:ascii="Times New Roman" w:hAnsi="Times New Roman"/>
          <w:i/>
          <w:sz w:val="22"/>
          <w:szCs w:val="22"/>
          <w:lang w:val="nb-NO"/>
        </w:rPr>
        <w:t>n</w:t>
      </w:r>
      <w:r w:rsidRPr="005F69ED">
        <w:rPr>
          <w:rFonts w:ascii="Times New Roman" w:hAnsi="Times New Roman"/>
          <w:sz w:val="22"/>
          <w:szCs w:val="22"/>
          <w:lang w:val="nb-NO"/>
        </w:rPr>
        <w:t xml:space="preserve"> + 1</w:t>
      </w:r>
    </w:p>
    <w:p w14:paraId="0ACC1037" w14:textId="77777777" w:rsidR="007A5E4D" w:rsidRPr="005F69ED" w:rsidRDefault="007A5E4D" w:rsidP="001C4C1C">
      <w:pPr>
        <w:ind w:leftChars="189" w:left="397"/>
        <w:rPr>
          <w:rFonts w:ascii="Times New Roman" w:hAnsi="Times New Roman"/>
          <w:sz w:val="22"/>
          <w:szCs w:val="22"/>
          <w:lang w:val="nb-NO"/>
        </w:rPr>
      </w:pPr>
      <w:r w:rsidRPr="005F69ED">
        <w:rPr>
          <w:rFonts w:ascii="Times New Roman" w:hAnsi="Times New Roman"/>
          <w:sz w:val="22"/>
          <w:szCs w:val="22"/>
          <w:lang w:val="nb-NO"/>
        </w:rPr>
        <w:tab/>
      </w:r>
      <w:r w:rsidRPr="005F69ED">
        <w:rPr>
          <w:rFonts w:ascii="Times New Roman" w:hAnsi="Times New Roman"/>
          <w:sz w:val="22"/>
          <w:szCs w:val="22"/>
          <w:lang w:val="nb-NO"/>
        </w:rPr>
        <w:tab/>
      </w:r>
      <w:r w:rsidRPr="005F69ED">
        <w:rPr>
          <w:rFonts w:ascii="Times New Roman" w:hAnsi="Times New Roman"/>
          <w:sz w:val="22"/>
          <w:szCs w:val="22"/>
          <w:lang w:val="nb-NO"/>
        </w:rPr>
        <w:tab/>
        <w:t>= 2 + (log</w:t>
      </w:r>
      <w:r w:rsidRPr="005F69ED">
        <w:rPr>
          <w:rFonts w:ascii="Times New Roman" w:hAnsi="Times New Roman"/>
          <w:sz w:val="22"/>
          <w:szCs w:val="22"/>
          <w:vertAlign w:val="subscript"/>
          <w:lang w:val="nb-NO"/>
        </w:rPr>
        <w:t>2</w:t>
      </w:r>
      <w:r w:rsidRPr="005F69ED">
        <w:rPr>
          <w:rFonts w:ascii="Times New Roman" w:hAnsi="Times New Roman"/>
          <w:sz w:val="22"/>
          <w:szCs w:val="22"/>
          <w:lang w:val="nb-NO"/>
        </w:rPr>
        <w:t xml:space="preserve"> </w:t>
      </w:r>
      <w:r w:rsidRPr="005F69ED">
        <w:rPr>
          <w:rFonts w:ascii="Times New Roman" w:hAnsi="Times New Roman"/>
          <w:i/>
          <w:sz w:val="22"/>
          <w:szCs w:val="22"/>
          <w:lang w:val="nb-NO"/>
        </w:rPr>
        <w:t>n</w:t>
      </w:r>
      <w:r w:rsidRPr="005F69ED">
        <w:rPr>
          <w:rFonts w:ascii="Times New Roman" w:hAnsi="Times New Roman"/>
          <w:sz w:val="22"/>
          <w:szCs w:val="22"/>
          <w:lang w:val="nb-NO"/>
        </w:rPr>
        <w:t xml:space="preserve"> + 1) </w:t>
      </w:r>
    </w:p>
    <w:p w14:paraId="5196B41E" w14:textId="77777777" w:rsidR="007A5E4D" w:rsidRPr="005F69ED" w:rsidRDefault="007A5E4D" w:rsidP="007A5E4D">
      <w:pPr>
        <w:rPr>
          <w:rFonts w:ascii="Times New Roman" w:hAnsi="Times New Roman"/>
          <w:sz w:val="22"/>
          <w:szCs w:val="22"/>
          <w:lang w:val="nb-NO"/>
        </w:rPr>
      </w:pPr>
    </w:p>
    <w:p w14:paraId="1D88CE33" w14:textId="77777777" w:rsidR="007A5E4D" w:rsidRPr="005F69ED" w:rsidRDefault="007A5E4D" w:rsidP="001C4C1C">
      <w:pPr>
        <w:pStyle w:val="QuestionArial11pt"/>
        <w:ind w:left="640" w:hanging="640"/>
        <w:rPr>
          <w:rFonts w:ascii="Times New Roman" w:eastAsia="MS Mincho" w:hAnsi="Times New Roman" w:cs="Times New Roman"/>
          <w:bCs/>
          <w:lang w:val="nb-NO"/>
        </w:rPr>
      </w:pPr>
      <w:r w:rsidRPr="005F69ED">
        <w:rPr>
          <w:rFonts w:ascii="Times New Roman" w:eastAsia="MS Mincho" w:hAnsi="Times New Roman" w:cs="Times New Roman"/>
          <w:bCs/>
          <w:lang w:val="nb-NO"/>
        </w:rPr>
        <w:t>A2</w:t>
      </w:r>
      <w:r w:rsidRPr="005F69ED">
        <w:rPr>
          <w:rFonts w:ascii="Times New Roman" w:eastAsia="MS Mincho" w:hAnsi="Times New Roman" w:cs="Times New Roman"/>
          <w:bCs/>
          <w:lang w:val="nb-NO"/>
        </w:rPr>
        <w:tab/>
      </w:r>
    </w:p>
    <w:p w14:paraId="245B3233" w14:textId="77777777" w:rsidR="007A5E4D" w:rsidRPr="005F69ED" w:rsidRDefault="007A5E4D" w:rsidP="001C4C1C">
      <w:pPr>
        <w:ind w:leftChars="180" w:left="1665" w:hangingChars="585" w:hanging="1287"/>
        <w:rPr>
          <w:rFonts w:ascii="Times New Roman" w:hAnsi="Times New Roman"/>
          <w:sz w:val="22"/>
          <w:szCs w:val="22"/>
          <w:lang w:val="nb-NO"/>
        </w:rPr>
      </w:pPr>
      <w:r w:rsidRPr="005F69ED">
        <w:rPr>
          <w:rFonts w:ascii="Times New Roman" w:hAnsi="Times New Roman"/>
          <w:sz w:val="22"/>
          <w:szCs w:val="22"/>
          <w:lang w:val="nb-NO"/>
        </w:rPr>
        <w:t>Sắp xếp Shellsort:</w:t>
      </w:r>
      <w:r w:rsidRPr="005F69ED">
        <w:rPr>
          <w:rFonts w:ascii="Times New Roman" w:hAnsi="Times New Roman"/>
          <w:sz w:val="22"/>
          <w:szCs w:val="22"/>
          <w:lang w:val="nb-NO"/>
        </w:rPr>
        <w:tab/>
        <w:t xml:space="preserve">Phần tử của mảng được lấy ở chính giữa và được sắp xếp, sau đó các phần tử được lấy bằng cách giảm khoảng cách và được sắp xếp. </w:t>
      </w:r>
    </w:p>
    <w:p w14:paraId="59A1A6CB" w14:textId="77777777" w:rsidR="007A5E4D" w:rsidRPr="005F69ED" w:rsidRDefault="007A5E4D" w:rsidP="001C4C1C">
      <w:pPr>
        <w:ind w:leftChars="180" w:left="1665" w:hangingChars="585" w:hanging="1287"/>
        <w:rPr>
          <w:rFonts w:ascii="Times New Roman" w:hAnsi="Times New Roman"/>
          <w:sz w:val="22"/>
          <w:szCs w:val="22"/>
          <w:lang w:val="nb-NO"/>
        </w:rPr>
      </w:pPr>
    </w:p>
    <w:p w14:paraId="2988928A" w14:textId="77777777" w:rsidR="007A5E4D" w:rsidRPr="005F69ED" w:rsidRDefault="007A5E4D" w:rsidP="001C4C1C">
      <w:pPr>
        <w:ind w:leftChars="180" w:left="1665" w:hangingChars="585" w:hanging="1287"/>
        <w:rPr>
          <w:rFonts w:ascii="Times New Roman" w:hAnsi="Times New Roman"/>
          <w:sz w:val="22"/>
          <w:szCs w:val="22"/>
          <w:lang w:val="nb-NO"/>
        </w:rPr>
      </w:pPr>
      <w:r w:rsidRPr="005F69ED">
        <w:rPr>
          <w:rFonts w:ascii="Times New Roman" w:hAnsi="Times New Roman"/>
          <w:sz w:val="22"/>
          <w:szCs w:val="22"/>
          <w:lang w:val="nb-NO"/>
        </w:rPr>
        <w:t>Sắp xếp nổi bọt:</w:t>
      </w:r>
      <w:r w:rsidRPr="005F69ED">
        <w:rPr>
          <w:rFonts w:ascii="Times New Roman" w:hAnsi="Times New Roman"/>
          <w:sz w:val="22"/>
          <w:szCs w:val="22"/>
          <w:lang w:val="nb-NO"/>
        </w:rPr>
        <w:tab/>
        <w:t>Các phần tử liền nhau được so sánh và đổi chỗ nếu không đúng thứ tự, quá trình này được lặp đi lặp lại.</w:t>
      </w:r>
    </w:p>
    <w:p w14:paraId="776A74F9" w14:textId="77777777" w:rsidR="007A5E4D" w:rsidRPr="005F69ED" w:rsidRDefault="007A5E4D" w:rsidP="001C4C1C">
      <w:pPr>
        <w:ind w:leftChars="180" w:left="1665" w:hangingChars="585" w:hanging="1287"/>
        <w:rPr>
          <w:rFonts w:ascii="Times New Roman" w:hAnsi="Times New Roman"/>
          <w:sz w:val="22"/>
          <w:szCs w:val="22"/>
          <w:lang w:val="nb-NO"/>
        </w:rPr>
      </w:pPr>
    </w:p>
    <w:p w14:paraId="4A16612D" w14:textId="77777777" w:rsidR="007A5E4D" w:rsidRPr="005F69ED" w:rsidRDefault="007A5E4D" w:rsidP="001C4C1C">
      <w:pPr>
        <w:ind w:leftChars="180" w:left="1665" w:hangingChars="585" w:hanging="1287"/>
        <w:rPr>
          <w:rFonts w:ascii="Times New Roman" w:hAnsi="Times New Roman"/>
          <w:sz w:val="22"/>
          <w:szCs w:val="22"/>
          <w:lang w:val="nb-NO"/>
        </w:rPr>
      </w:pPr>
      <w:r w:rsidRPr="005F69ED">
        <w:rPr>
          <w:rFonts w:ascii="Times New Roman" w:hAnsi="Times New Roman"/>
          <w:sz w:val="22"/>
          <w:szCs w:val="22"/>
          <w:lang w:val="nb-NO"/>
        </w:rPr>
        <w:t>Sắp xếp nhanh:</w:t>
      </w:r>
      <w:r w:rsidRPr="005F69ED">
        <w:rPr>
          <w:rFonts w:ascii="Times New Roman" w:hAnsi="Times New Roman"/>
          <w:sz w:val="22"/>
          <w:szCs w:val="22"/>
          <w:lang w:val="nb-NO"/>
        </w:rPr>
        <w:tab/>
        <w:t xml:space="preserve">Chọn một giá trị (ở giữa) làm giá trị tham chiếu, mảng được chia thành tập các phần tử lớn hơn và tập các phần tử nhỏ hơn giá trị tham chiếu. Với mỗi phần, quá trình trên được lặp đi lặp lại.  </w:t>
      </w:r>
    </w:p>
    <w:p w14:paraId="579AEAC4" w14:textId="77777777" w:rsidR="007A5E4D" w:rsidRPr="005F69ED" w:rsidRDefault="007A5E4D" w:rsidP="001C4C1C">
      <w:pPr>
        <w:ind w:leftChars="180" w:left="1665" w:hangingChars="585" w:hanging="1287"/>
        <w:rPr>
          <w:rFonts w:ascii="Times New Roman" w:hAnsi="Times New Roman"/>
          <w:sz w:val="22"/>
          <w:szCs w:val="22"/>
          <w:lang w:val="nb-NO"/>
        </w:rPr>
      </w:pPr>
    </w:p>
    <w:p w14:paraId="6D2D3EDC" w14:textId="77777777" w:rsidR="007A5E4D" w:rsidRPr="005F69ED" w:rsidRDefault="007A5E4D" w:rsidP="001C4C1C">
      <w:pPr>
        <w:ind w:leftChars="180" w:left="1665" w:hangingChars="585" w:hanging="1287"/>
        <w:rPr>
          <w:rFonts w:ascii="Times New Roman" w:hAnsi="Times New Roman"/>
          <w:sz w:val="22"/>
          <w:szCs w:val="22"/>
          <w:lang w:val="nb-NO"/>
        </w:rPr>
      </w:pPr>
      <w:r w:rsidRPr="005F69ED">
        <w:rPr>
          <w:rFonts w:ascii="Times New Roman" w:hAnsi="Times New Roman"/>
          <w:sz w:val="22"/>
          <w:szCs w:val="22"/>
          <w:lang w:val="nb-NO"/>
        </w:rPr>
        <w:t>Sắp xếp đống:</w:t>
      </w:r>
      <w:r w:rsidRPr="005F69ED">
        <w:rPr>
          <w:rFonts w:ascii="Times New Roman" w:hAnsi="Times New Roman"/>
          <w:sz w:val="22"/>
          <w:szCs w:val="22"/>
          <w:lang w:val="nb-NO"/>
        </w:rPr>
        <w:tab/>
        <w:t xml:space="preserve">Phần chưa được sắp xếp được biểu diễn dưới dạng cây con, từ đó giá trị lớn nhất (hoặc nhỏ nhất) được lấy ra và đưa vào phần đã được sắp xếp. Quá trình này được lặp đi lặp lại để giảm dần phần chưa được sắp xếp </w:t>
      </w:r>
    </w:p>
    <w:p w14:paraId="7BD18012" w14:textId="77777777" w:rsidR="007A5E4D" w:rsidRPr="005F69ED" w:rsidRDefault="007A5E4D" w:rsidP="007A5E4D">
      <w:pPr>
        <w:rPr>
          <w:rFonts w:ascii="Times New Roman" w:hAnsi="Times New Roman"/>
          <w:lang w:val="nb-NO"/>
        </w:rPr>
      </w:pPr>
      <w:r w:rsidRPr="005F69ED">
        <w:rPr>
          <w:rFonts w:ascii="Times New Roman" w:hAnsi="Times New Roman"/>
          <w:lang w:val="nb-NO"/>
        </w:rPr>
        <w:br w:type="page"/>
      </w:r>
    </w:p>
    <w:p w14:paraId="2F2B2003" w14:textId="58552809" w:rsidR="007A5E4D" w:rsidRPr="005F69ED" w:rsidRDefault="003812B7" w:rsidP="007A5E4D">
      <w:pPr>
        <w:tabs>
          <w:tab w:val="left" w:pos="4680"/>
          <w:tab w:val="left" w:pos="6660"/>
        </w:tabs>
        <w:jc w:val="right"/>
        <w:rPr>
          <w:rFonts w:ascii="Times New Roman" w:hAnsi="Times New Roman"/>
          <w:sz w:val="22"/>
          <w:szCs w:val="22"/>
          <w:lang w:val="nb-NO"/>
        </w:rPr>
      </w:pPr>
      <w:r w:rsidRPr="005F69ED">
        <w:rPr>
          <w:rFonts w:ascii="Times New Roman" w:hAnsi="Times New Roman"/>
          <w:noProof/>
        </w:rPr>
        <w:lastRenderedPageBreak/>
        <mc:AlternateContent>
          <mc:Choice Requires="wps">
            <w:drawing>
              <wp:anchor distT="0" distB="0" distL="114300" distR="114300" simplePos="0" relativeHeight="251756032" behindDoc="0" locked="0" layoutInCell="1" allowOverlap="1" wp14:anchorId="1181FA11" wp14:editId="24728496">
                <wp:simplePos x="0" y="0"/>
                <wp:positionH relativeFrom="column">
                  <wp:posOffset>-203200</wp:posOffset>
                </wp:positionH>
                <wp:positionV relativeFrom="paragraph">
                  <wp:posOffset>-55880</wp:posOffset>
                </wp:positionV>
                <wp:extent cx="6145530" cy="1457960"/>
                <wp:effectExtent l="0" t="0" r="0" b="0"/>
                <wp:wrapNone/>
                <wp:docPr id="1483430858" name="Rectangle 1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145796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EF680" id="Rectangle 1367" o:spid="_x0000_s1026" style="position:absolute;margin-left:-16pt;margin-top:-4.4pt;width:483.9pt;height:114.8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" filled="f" strokeweight="1.5pt">
                <v:textbox inset="5.85pt,.7pt,5.85pt,.7pt"/>
              </v:rect>
            </w:pict>
          </mc:Fallback>
        </mc:AlternateContent>
      </w:r>
      <w:r w:rsidRPr="005F69ED">
        <w:rPr>
          <w:rFonts w:ascii="Times New Roman" w:hAnsi="Times New Roman"/>
          <w:noProof/>
        </w:rPr>
        <mc:AlternateContent>
          <mc:Choice Requires="wpg">
            <w:drawing>
              <wp:anchor distT="0" distB="0" distL="114300" distR="114300" simplePos="0" relativeHeight="251757056" behindDoc="0" locked="0" layoutInCell="1" allowOverlap="1" wp14:anchorId="42631B78" wp14:editId="144E46DF">
                <wp:simplePos x="0" y="0"/>
                <wp:positionH relativeFrom="column">
                  <wp:posOffset>19050</wp:posOffset>
                </wp:positionH>
                <wp:positionV relativeFrom="paragraph">
                  <wp:posOffset>-198120</wp:posOffset>
                </wp:positionV>
                <wp:extent cx="2009775" cy="316230"/>
                <wp:effectExtent l="0" t="0" r="0" b="0"/>
                <wp:wrapNone/>
                <wp:docPr id="2085152699" name="Group 1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952132819" name="Oval 1369"/>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39094813" w14:textId="77777777" w:rsidR="001C4C1C" w:rsidRDefault="001C4C1C" w:rsidP="007A5E4D"/>
                          </w:txbxContent>
                        </wps:txbx>
                        <wps:bodyPr rot="0" vert="horz" wrap="square" lIns="74295" tIns="8890" rIns="74295" bIns="8890" anchor="t" anchorCtr="0" upright="1">
                          <a:noAutofit/>
                        </wps:bodyPr>
                      </wps:wsp>
                      <wps:wsp>
                        <wps:cNvPr id="792635861" name="Rectangle 1370"/>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E65E1" w14:textId="77777777" w:rsidR="001C4C1C" w:rsidRPr="005F69ED" w:rsidRDefault="001C4C1C" w:rsidP="007A5E4D">
                              <w:pPr>
                                <w:jc w:val="center"/>
                                <w:rPr>
                                  <w:rFonts w:ascii="Arial" w:hAnsi="Arial" w:cs="Arial"/>
                                  <w:sz w:val="36"/>
                                  <w:szCs w:val="36"/>
                                </w:rPr>
                              </w:pPr>
                              <w:r w:rsidRPr="00E82ED6">
                                <w:rPr>
                                  <w:rFonts w:ascii="Arial" w:hAnsi="Arial" w:cs="Arial"/>
                                  <w:sz w:val="36"/>
                                  <w:szCs w:val="36"/>
                                </w:rPr>
                                <w:t>Câu hỏi 1</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631B78" id="Group 1368" o:spid="_x0000_s1297" style="position:absolute;left:0;text-align:left;margin-left:1.5pt;margin-top:-15.6pt;width:158.25pt;height:24.9pt;z-index:251757056;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">
                <v:oval id="Oval 1369" o:spid="_x0000_s1298"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" fillcolor="silver">
                  <v:textbox inset="5.85pt,.7pt,5.85pt,.7pt">
                    <w:txbxContent>
                      <w:p w14:paraId="39094813" w14:textId="77777777" w:rsidR="001C4C1C" w:rsidRDefault="001C4C1C" w:rsidP="007A5E4D"/>
                    </w:txbxContent>
                  </v:textbox>
                </v:oval>
                <v:rect id="Rectangle 1370" o:spid="_x0000_s1299"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" filled="f" stroked="f">
                  <v:textbox inset="0,1mm,0,0">
                    <w:txbxContent>
                      <w:p w14:paraId="1DEE65E1" w14:textId="77777777" w:rsidR="001C4C1C" w:rsidRPr="005F69ED" w:rsidRDefault="001C4C1C" w:rsidP="007A5E4D">
                        <w:pPr>
                          <w:jc w:val="center"/>
                          <w:rPr>
                            <w:rFonts w:ascii="Arial" w:hAnsi="Arial" w:cs="Arial"/>
                            <w:sz w:val="36"/>
                            <w:szCs w:val="36"/>
                          </w:rPr>
                        </w:pPr>
                        <w:r w:rsidRPr="00E82ED6">
                          <w:rPr>
                            <w:rFonts w:ascii="Arial" w:hAnsi="Arial" w:cs="Arial"/>
                            <w:sz w:val="36"/>
                            <w:szCs w:val="36"/>
                          </w:rPr>
                          <w:t>Câu hỏi 1</w:t>
                        </w:r>
                      </w:p>
                    </w:txbxContent>
                  </v:textbox>
                </v:rect>
              </v:group>
            </w:pict>
          </mc:Fallback>
        </mc:AlternateContent>
      </w:r>
      <w:r w:rsidR="007A5E4D" w:rsidRPr="005F69ED">
        <w:rPr>
          <w:rFonts w:ascii="Times New Roman" w:hAnsi="Times New Roman"/>
          <w:sz w:val="22"/>
          <w:szCs w:val="22"/>
          <w:lang w:val="nb-NO"/>
        </w:rPr>
        <w:tab/>
        <w:t>Độ khó: **</w:t>
      </w:r>
      <w:r w:rsidR="007A5E4D" w:rsidRPr="005F69ED">
        <w:rPr>
          <w:rFonts w:ascii="Times New Roman" w:hAnsi="Times New Roman"/>
          <w:sz w:val="22"/>
          <w:szCs w:val="22"/>
          <w:lang w:val="nb-NO"/>
        </w:rPr>
        <w:tab/>
        <w:t>Tần suất: ***</w:t>
      </w:r>
    </w:p>
    <w:p w14:paraId="2477D51B" w14:textId="77777777" w:rsidR="007A5E4D" w:rsidRPr="005F69ED" w:rsidRDefault="007A5E4D" w:rsidP="007A5E4D">
      <w:pPr>
        <w:rPr>
          <w:rFonts w:ascii="Times New Roman" w:hAnsi="Times New Roman"/>
          <w:sz w:val="22"/>
          <w:szCs w:val="22"/>
          <w:lang w:val="nb-NO"/>
        </w:rPr>
      </w:pPr>
    </w:p>
    <w:p w14:paraId="24372143" w14:textId="77777777" w:rsidR="007A5E4D" w:rsidRPr="005F69ED" w:rsidRDefault="007A5E4D" w:rsidP="001C4C1C">
      <w:pPr>
        <w:pStyle w:val="Question"/>
        <w:spacing w:line="240" w:lineRule="auto"/>
        <w:ind w:left="640" w:hanging="640"/>
        <w:rPr>
          <w:sz w:val="22"/>
          <w:szCs w:val="22"/>
          <w:lang w:val="nb-NO"/>
        </w:rPr>
      </w:pPr>
      <w:r w:rsidRPr="005F69ED">
        <w:rPr>
          <w:b/>
          <w:sz w:val="22"/>
          <w:szCs w:val="22"/>
          <w:lang w:val="nb-NO"/>
        </w:rPr>
        <w:t>Q</w:t>
      </w:r>
      <w:r w:rsidRPr="005F69ED">
        <w:rPr>
          <w:rStyle w:val="QuestionArial11ptChar"/>
          <w:rFonts w:ascii="Times New Roman" w:hAnsi="Times New Roman" w:cs="Times New Roman"/>
          <w:lang w:val="nb-NO"/>
        </w:rPr>
        <w:t>1</w:t>
      </w:r>
      <w:r w:rsidRPr="005F69ED">
        <w:rPr>
          <w:b/>
          <w:sz w:val="22"/>
          <w:szCs w:val="22"/>
          <w:lang w:val="nb-NO"/>
        </w:rPr>
        <w:t>.</w:t>
      </w:r>
      <w:r w:rsidRPr="005F69ED">
        <w:rPr>
          <w:rFonts w:eastAsia="MS Mincho"/>
          <w:sz w:val="22"/>
          <w:szCs w:val="22"/>
          <w:lang w:val="nb-NO"/>
        </w:rPr>
        <w:tab/>
        <w:t xml:space="preserve">Có 1 thanh ghi nhị phân. Sau khi nhập 1 số nguyên dương x vào thanh ghi này, thao tác “dịch thanh ghi sang trái 2 </w:t>
      </w:r>
      <w:r w:rsidR="00780024" w:rsidRPr="005F69ED">
        <w:rPr>
          <w:rFonts w:eastAsia="MS Mincho"/>
          <w:sz w:val="22"/>
          <w:szCs w:val="22"/>
          <w:lang w:val="nb-NO"/>
        </w:rPr>
        <w:t>bit</w:t>
      </w:r>
      <w:r w:rsidRPr="005F69ED">
        <w:rPr>
          <w:rFonts w:eastAsia="MS Mincho"/>
          <w:sz w:val="22"/>
          <w:szCs w:val="22"/>
          <w:lang w:val="nb-NO"/>
        </w:rPr>
        <w:t xml:space="preserve"> rồi cộng thêm x” được thực hiện. Hỏi giá trị thanh ghi gấp mấy lần x. Giả thiết không xảy ra tràn trong quá trình dịch</w:t>
      </w:r>
      <w:r w:rsidRPr="005F69ED">
        <w:rPr>
          <w:sz w:val="22"/>
          <w:szCs w:val="22"/>
          <w:lang w:val="nb-NO"/>
        </w:rPr>
        <w:t>.</w:t>
      </w:r>
    </w:p>
    <w:p w14:paraId="7203C082" w14:textId="77777777" w:rsidR="007A5E4D" w:rsidRPr="005F69ED" w:rsidRDefault="007A5E4D" w:rsidP="001C4C1C">
      <w:pPr>
        <w:pStyle w:val="Question"/>
        <w:spacing w:line="240" w:lineRule="auto"/>
        <w:ind w:leftChars="55" w:left="126" w:hangingChars="5" w:hanging="11"/>
        <w:rPr>
          <w:rFonts w:eastAsia="MS Mincho"/>
          <w:sz w:val="22"/>
          <w:szCs w:val="22"/>
          <w:lang w:val="nb-NO"/>
        </w:rPr>
      </w:pPr>
      <w:r w:rsidRPr="005F69ED">
        <w:rPr>
          <w:rFonts w:eastAsia="MS Mincho"/>
          <w:sz w:val="22"/>
          <w:szCs w:val="22"/>
          <w:lang w:val="nb-NO"/>
        </w:rPr>
        <w:tab/>
      </w:r>
    </w:p>
    <w:p w14:paraId="14FD2BC6" w14:textId="77777777" w:rsidR="007A5E4D" w:rsidRPr="005F69ED" w:rsidRDefault="007A5E4D" w:rsidP="007A5E4D">
      <w:pPr>
        <w:pStyle w:val="Answer-group-4items"/>
        <w:spacing w:line="240" w:lineRule="auto"/>
      </w:pPr>
      <w:r w:rsidRPr="005F69ED">
        <w:t>a)</w:t>
      </w:r>
      <w:r w:rsidRPr="005F69ED">
        <w:rPr>
          <w:rFonts w:eastAsia="MS Mincho"/>
        </w:rPr>
        <w:tab/>
      </w:r>
      <w:r w:rsidRPr="005F69ED">
        <w:t>3</w:t>
      </w:r>
      <w:r w:rsidRPr="005F69ED">
        <w:tab/>
        <w:t>b)</w:t>
      </w:r>
      <w:r w:rsidRPr="005F69ED">
        <w:rPr>
          <w:rFonts w:eastAsia="MS Mincho"/>
        </w:rPr>
        <w:tab/>
      </w:r>
      <w:r w:rsidRPr="005F69ED">
        <w:t>4</w:t>
      </w:r>
      <w:r w:rsidRPr="005F69ED">
        <w:tab/>
        <w:t>c)</w:t>
      </w:r>
      <w:r w:rsidRPr="005F69ED">
        <w:rPr>
          <w:rFonts w:eastAsia="MS Mincho"/>
        </w:rPr>
        <w:tab/>
      </w:r>
      <w:r w:rsidRPr="005F69ED">
        <w:t>5</w:t>
      </w:r>
      <w:r w:rsidRPr="005F69ED">
        <w:rPr>
          <w:rFonts w:eastAsia="MS Mincho"/>
        </w:rPr>
        <w:tab/>
      </w:r>
      <w:r w:rsidRPr="005F69ED">
        <w:t>d)</w:t>
      </w:r>
      <w:r w:rsidRPr="005F69ED">
        <w:rPr>
          <w:rFonts w:eastAsia="MS Mincho"/>
        </w:rPr>
        <w:tab/>
      </w:r>
      <w:r w:rsidRPr="005F69ED">
        <w:t>6</w:t>
      </w:r>
    </w:p>
    <w:p w14:paraId="4F84F7D0" w14:textId="77777777" w:rsidR="007A5E4D" w:rsidRPr="005F69ED" w:rsidRDefault="007A5E4D" w:rsidP="001C4C1C">
      <w:pPr>
        <w:pStyle w:val="Question"/>
        <w:spacing w:line="240" w:lineRule="auto"/>
        <w:ind w:left="638" w:hanging="638"/>
        <w:rPr>
          <w:rFonts w:eastAsia="MS Mincho"/>
          <w:sz w:val="22"/>
          <w:szCs w:val="22"/>
        </w:rPr>
      </w:pPr>
    </w:p>
    <w:p w14:paraId="3B23B8D6" w14:textId="77777777" w:rsidR="007A5E4D" w:rsidRPr="005F69ED" w:rsidRDefault="007A5E4D" w:rsidP="007A5E4D">
      <w:pPr>
        <w:rPr>
          <w:rFonts w:ascii="Times New Roman" w:hAnsi="Times New Roman"/>
        </w:rPr>
      </w:pPr>
    </w:p>
    <w:p w14:paraId="6476AE26" w14:textId="57B5B6D8" w:rsidR="007A5E4D" w:rsidRPr="005F69ED" w:rsidRDefault="003812B7" w:rsidP="007A5E4D">
      <w:pPr>
        <w:rPr>
          <w:rFonts w:ascii="Times New Roman" w:hAnsi="Times New Roman"/>
        </w:rPr>
      </w:pPr>
      <w:r w:rsidRPr="005F69ED">
        <w:rPr>
          <w:rFonts w:ascii="Times New Roman" w:hAnsi="Times New Roman"/>
          <w:noProof/>
        </w:rPr>
        <mc:AlternateContent>
          <mc:Choice Requires="wpg">
            <w:drawing>
              <wp:anchor distT="0" distB="0" distL="114300" distR="114300" simplePos="0" relativeHeight="251758080" behindDoc="0" locked="0" layoutInCell="1" allowOverlap="1" wp14:anchorId="6F219465" wp14:editId="3EDA4C81">
                <wp:simplePos x="0" y="0"/>
                <wp:positionH relativeFrom="column">
                  <wp:posOffset>7620</wp:posOffset>
                </wp:positionH>
                <wp:positionV relativeFrom="paragraph">
                  <wp:posOffset>107315</wp:posOffset>
                </wp:positionV>
                <wp:extent cx="2009775" cy="335280"/>
                <wp:effectExtent l="0" t="0" r="0" b="0"/>
                <wp:wrapNone/>
                <wp:docPr id="440278522" name="Group 1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35280"/>
                          <a:chOff x="1418" y="2055"/>
                          <a:chExt cx="3165" cy="498"/>
                        </a:xfrm>
                      </wpg:grpSpPr>
                      <wps:wsp>
                        <wps:cNvPr id="449097381" name="Oval 1372"/>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3E1BB2EA" w14:textId="77777777" w:rsidR="001C4C1C" w:rsidRPr="008E6451" w:rsidRDefault="001C4C1C" w:rsidP="007A5E4D">
                              <w:pPr>
                                <w:rPr>
                                  <w:rFonts w:ascii="Arial" w:hAnsi="Arial" w:cs="Arial"/>
                                </w:rPr>
                              </w:pPr>
                            </w:p>
                          </w:txbxContent>
                        </wps:txbx>
                        <wps:bodyPr rot="0" vert="horz" wrap="square" lIns="74295" tIns="8890" rIns="74295" bIns="8890" anchor="t" anchorCtr="0" upright="1">
                          <a:noAutofit/>
                        </wps:bodyPr>
                      </wps:wsp>
                      <wps:wsp>
                        <wps:cNvPr id="445164377" name="Rectangle 1373"/>
                        <wps:cNvSpPr>
                          <a:spLocks noChangeArrowheads="1"/>
                        </wps:cNvSpPr>
                        <wps:spPr bwMode="auto">
                          <a:xfrm>
                            <a:off x="2262" y="2055"/>
                            <a:ext cx="161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7708C" w14:textId="77777777" w:rsidR="001C4C1C" w:rsidRPr="005F69ED" w:rsidRDefault="001C4C1C" w:rsidP="007A5E4D">
                              <w:pPr>
                                <w:jc w:val="center"/>
                                <w:rPr>
                                  <w:rFonts w:ascii="Impact" w:hAnsi="Impact" w:cs="Arial"/>
                                  <w:sz w:val="32"/>
                                  <w:szCs w:val="32"/>
                                </w:rPr>
                              </w:pPr>
                              <w:r w:rsidRPr="00E82ED6">
                                <w:rPr>
                                  <w:rFonts w:ascii="Impact" w:hAnsi="Impact" w:cs="Arial"/>
                                  <w:sz w:val="32"/>
                                  <w:szCs w:val="32"/>
                                </w:rPr>
                                <w:t>Đáp án câu 1</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19465" id="Group 1371" o:spid="_x0000_s1300" style="position:absolute;left:0;text-align:left;margin-left:.6pt;margin-top:8.45pt;width:158.25pt;height:26.4pt;z-index:251758080;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">
                <v:oval id="Oval 1372" o:spid="_x0000_s1301"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" fillcolor="silver">
                  <v:textbox inset="5.85pt,.7pt,5.85pt,.7pt">
                    <w:txbxContent>
                      <w:p w14:paraId="3E1BB2EA" w14:textId="77777777" w:rsidR="001C4C1C" w:rsidRPr="008E6451" w:rsidRDefault="001C4C1C" w:rsidP="007A5E4D">
                        <w:pPr>
                          <w:rPr>
                            <w:rFonts w:ascii="Arial" w:hAnsi="Arial" w:cs="Arial"/>
                          </w:rPr>
                        </w:pPr>
                      </w:p>
                    </w:txbxContent>
                  </v:textbox>
                </v:oval>
                <v:rect id="Rectangle 1373" o:spid="_x0000_s1302" style="position:absolute;left:2262;top:2055;width:1613;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" filled="f" stroked="f">
                  <v:textbox inset="0,1mm,0,0">
                    <w:txbxContent>
                      <w:p w14:paraId="1D57708C" w14:textId="77777777" w:rsidR="001C4C1C" w:rsidRPr="005F69ED" w:rsidRDefault="001C4C1C" w:rsidP="007A5E4D">
                        <w:pPr>
                          <w:jc w:val="center"/>
                          <w:rPr>
                            <w:rFonts w:ascii="Impact" w:hAnsi="Impact" w:cs="Arial"/>
                            <w:sz w:val="32"/>
                            <w:szCs w:val="32"/>
                          </w:rPr>
                        </w:pPr>
                        <w:r w:rsidRPr="00E82ED6">
                          <w:rPr>
                            <w:rFonts w:ascii="Impact" w:hAnsi="Impact" w:cs="Arial"/>
                            <w:sz w:val="32"/>
                            <w:szCs w:val="32"/>
                          </w:rPr>
                          <w:t>Đáp án câu 1</w:t>
                        </w:r>
                      </w:p>
                    </w:txbxContent>
                  </v:textbox>
                </v:rect>
              </v:group>
            </w:pict>
          </mc:Fallback>
        </mc:AlternateContent>
      </w:r>
    </w:p>
    <w:p w14:paraId="3803E1CA" w14:textId="77777777" w:rsidR="007A5E4D" w:rsidRPr="005F69ED" w:rsidRDefault="007A5E4D" w:rsidP="007A5E4D">
      <w:pPr>
        <w:rPr>
          <w:rFonts w:ascii="Times New Roman" w:hAnsi="Times New Roman"/>
        </w:rPr>
      </w:pPr>
    </w:p>
    <w:p w14:paraId="07F9D123" w14:textId="77777777" w:rsidR="007A5E4D" w:rsidRPr="005F69ED" w:rsidRDefault="007A5E4D" w:rsidP="007A5E4D">
      <w:pPr>
        <w:rPr>
          <w:rFonts w:ascii="Times New Roman" w:hAnsi="Times New Roman"/>
        </w:rPr>
      </w:pPr>
    </w:p>
    <w:p w14:paraId="15D8DB86" w14:textId="77777777" w:rsidR="007A5E4D" w:rsidRPr="005F69ED" w:rsidRDefault="007A5E4D" w:rsidP="007A5E4D">
      <w:pPr>
        <w:tabs>
          <w:tab w:val="left" w:pos="1800"/>
        </w:tabs>
        <w:rPr>
          <w:rFonts w:ascii="Times New Roman" w:hAnsi="Times New Roman"/>
          <w:b/>
          <w:sz w:val="24"/>
        </w:rPr>
      </w:pPr>
      <w:r w:rsidRPr="005F69ED">
        <w:rPr>
          <w:rFonts w:ascii="Times New Roman" w:hAnsi="Times New Roman"/>
          <w:b/>
          <w:sz w:val="24"/>
        </w:rPr>
        <w:t>Đáp án đúng:</w:t>
      </w:r>
      <w:r w:rsidRPr="005F69ED">
        <w:rPr>
          <w:rFonts w:ascii="Times New Roman" w:hAnsi="Times New Roman"/>
          <w:b/>
          <w:sz w:val="24"/>
        </w:rPr>
        <w:tab/>
        <w:t>c</w:t>
      </w:r>
    </w:p>
    <w:p w14:paraId="3B6A52CF" w14:textId="77777777" w:rsidR="007A5E4D" w:rsidRPr="005F69ED" w:rsidRDefault="007A5E4D" w:rsidP="007A5E4D">
      <w:pPr>
        <w:rPr>
          <w:rFonts w:ascii="Times New Roman" w:hAnsi="Times New Roman"/>
          <w:sz w:val="22"/>
          <w:szCs w:val="22"/>
        </w:rPr>
      </w:pPr>
    </w:p>
    <w:p w14:paraId="78F7B2B3" w14:textId="77777777" w:rsidR="007A5E4D" w:rsidRPr="005F69ED" w:rsidRDefault="007A5E4D" w:rsidP="001C4C1C">
      <w:pPr>
        <w:pStyle w:val="Body01"/>
        <w:ind w:left="315" w:right="315"/>
      </w:pPr>
      <w:r w:rsidRPr="005F69ED">
        <w:t xml:space="preserve">Tổng quát, nếu không bị tràn, phép dịch n </w:t>
      </w:r>
      <w:r w:rsidR="00780024" w:rsidRPr="005F69ED">
        <w:t>bit</w:t>
      </w:r>
      <w:r w:rsidRPr="005F69ED">
        <w:t xml:space="preserve"> sang trái nhân giá trị đó với 2</w:t>
      </w:r>
      <w:r w:rsidRPr="005F69ED">
        <w:rPr>
          <w:vertAlign w:val="superscript"/>
        </w:rPr>
        <w:t>n</w:t>
      </w:r>
      <w:r w:rsidRPr="005F69ED">
        <w:t xml:space="preserve"> trong khi phép dịch n </w:t>
      </w:r>
      <w:r w:rsidR="00780024" w:rsidRPr="005F69ED">
        <w:t>bit</w:t>
      </w:r>
      <w:r w:rsidRPr="005F69ED">
        <w:t xml:space="preserve"> sang phải nhân giá trị với 1/2</w:t>
      </w:r>
      <w:r w:rsidRPr="005F69ED">
        <w:rPr>
          <w:vertAlign w:val="superscript"/>
        </w:rPr>
        <w:t>n</w:t>
      </w:r>
      <w:r w:rsidRPr="005F69ED">
        <w:t xml:space="preserve">. Dịch sang trái 2 </w:t>
      </w:r>
      <w:r w:rsidR="00780024" w:rsidRPr="005F69ED">
        <w:t>bit</w:t>
      </w:r>
      <w:r w:rsidRPr="005F69ED">
        <w:t xml:space="preserve"> là nhân với 2</w:t>
      </w:r>
      <w:r w:rsidRPr="005F69ED">
        <w:rPr>
          <w:vertAlign w:val="superscript"/>
        </w:rPr>
        <w:t>2</w:t>
      </w:r>
      <w:r w:rsidRPr="005F69ED">
        <w:t>, nếu y là kết quả của phép tính, y liên hệ với x bằng phương trình.</w:t>
      </w:r>
    </w:p>
    <w:p w14:paraId="518F859F" w14:textId="77777777" w:rsidR="007A5E4D" w:rsidRPr="005F69ED" w:rsidRDefault="007A5E4D" w:rsidP="001C4C1C">
      <w:pPr>
        <w:pStyle w:val="Body01"/>
        <w:ind w:left="315" w:right="315"/>
      </w:pPr>
      <w:r w:rsidRPr="005F69ED">
        <w:t xml:space="preserve">  y </w:t>
      </w:r>
      <w:r w:rsidRPr="005F69ED">
        <w:tab/>
        <w:t xml:space="preserve">= </w:t>
      </w:r>
      <w:r w:rsidRPr="005F69ED">
        <w:rPr>
          <w:position w:val="-6"/>
        </w:rPr>
        <w:object w:dxaOrig="999" w:dyaOrig="320" w14:anchorId="095598C8">
          <v:shape id="_x0000_i1119" type="#_x0000_t75" style="width:49.95pt;height:16.1pt" o:ole="">
            <v:imagedata r:id="rId198" o:title=""/>
          </v:shape>
          <o:OLEObject Type="Embed" ProgID="Equation.3" ShapeID="_x0000_i1119" DrawAspect="Content" ObjectID="_1842870065" r:id="rId199"/>
        </w:object>
      </w:r>
    </w:p>
    <w:p w14:paraId="0A0603B3" w14:textId="77777777" w:rsidR="007A5E4D" w:rsidRPr="005F69ED" w:rsidRDefault="007A5E4D" w:rsidP="001C4C1C">
      <w:pPr>
        <w:pStyle w:val="Body01"/>
        <w:ind w:left="315" w:right="315"/>
      </w:pPr>
      <w:r w:rsidRPr="005F69ED">
        <w:tab/>
        <w:t xml:space="preserve">= </w:t>
      </w:r>
      <w:r w:rsidRPr="005F69ED">
        <w:rPr>
          <w:position w:val="-10"/>
        </w:rPr>
        <w:object w:dxaOrig="1120" w:dyaOrig="360" w14:anchorId="33D2D479">
          <v:shape id="_x0000_i1120" type="#_x0000_t75" style="width:55.9pt;height:18.25pt" o:ole="">
            <v:imagedata r:id="rId200" o:title=""/>
          </v:shape>
          <o:OLEObject Type="Embed" ProgID="Equation.3" ShapeID="_x0000_i1120" DrawAspect="Content" ObjectID="_1842870066" r:id="rId201"/>
        </w:object>
      </w:r>
    </w:p>
    <w:p w14:paraId="23C8A2D3" w14:textId="77777777" w:rsidR="007A5E4D" w:rsidRPr="005F69ED" w:rsidRDefault="007A5E4D" w:rsidP="001C4C1C">
      <w:pPr>
        <w:pStyle w:val="Body01"/>
        <w:ind w:left="315" w:right="315"/>
      </w:pPr>
      <w:r w:rsidRPr="005F69ED">
        <w:tab/>
        <w:t xml:space="preserve">= </w:t>
      </w:r>
      <w:r w:rsidRPr="005F69ED">
        <w:rPr>
          <w:position w:val="-6"/>
        </w:rPr>
        <w:object w:dxaOrig="499" w:dyaOrig="279" w14:anchorId="3A2DF90E">
          <v:shape id="_x0000_i1121" type="#_x0000_t75" style="width:24.7pt;height:13.95pt" o:ole="">
            <v:imagedata r:id="rId202" o:title=""/>
          </v:shape>
          <o:OLEObject Type="Embed" ProgID="Equation.3" ShapeID="_x0000_i1121" DrawAspect="Content" ObjectID="_1842870067" r:id="rId203"/>
        </w:object>
      </w:r>
      <w:r w:rsidRPr="005F69ED">
        <w:t xml:space="preserve"> (y is 5 times x) </w:t>
      </w:r>
    </w:p>
    <w:p w14:paraId="631B465A" w14:textId="77777777" w:rsidR="007A5E4D" w:rsidRPr="005F69ED" w:rsidRDefault="007A5E4D" w:rsidP="001C4C1C">
      <w:pPr>
        <w:pStyle w:val="Body01"/>
        <w:ind w:left="315" w:right="315"/>
      </w:pPr>
    </w:p>
    <w:p w14:paraId="2866D266" w14:textId="77777777" w:rsidR="007A5E4D" w:rsidRPr="005F69ED" w:rsidRDefault="007A5E4D" w:rsidP="001C4C1C">
      <w:pPr>
        <w:pStyle w:val="Body01"/>
        <w:numPr>
          <w:ilvl w:val="0"/>
          <w:numId w:val="28"/>
        </w:numPr>
        <w:ind w:leftChars="0" w:right="315"/>
      </w:pPr>
      <w:r w:rsidRPr="005F69ED">
        <w:t>Để tạo số lớn gấp 3 lần x, ta chỉ cần dịch giá trị thanh ghi sang trái 1 bit và cộng thêm x. Dịch 1 bit sang trái nhân giá trị với 2</w:t>
      </w:r>
      <w:r w:rsidRPr="005F69ED">
        <w:rPr>
          <w:vertAlign w:val="superscript"/>
        </w:rPr>
        <w:t>1</w:t>
      </w:r>
      <w:r w:rsidRPr="005F69ED">
        <w:t xml:space="preserve">, kết quả sẽ như sau </w:t>
      </w:r>
    </w:p>
    <w:p w14:paraId="0BA25585" w14:textId="77777777" w:rsidR="007A5E4D" w:rsidRPr="005F69ED" w:rsidRDefault="007A5E4D" w:rsidP="001C4C1C">
      <w:pPr>
        <w:pStyle w:val="Body01"/>
        <w:ind w:leftChars="0" w:left="315" w:right="315"/>
      </w:pPr>
    </w:p>
    <w:p w14:paraId="6DB78736" w14:textId="77777777" w:rsidR="007A5E4D" w:rsidRPr="005F69ED" w:rsidRDefault="007A5E4D" w:rsidP="001C4C1C">
      <w:pPr>
        <w:pStyle w:val="Body01"/>
        <w:ind w:leftChars="0" w:left="0" w:right="315"/>
      </w:pPr>
      <w:r w:rsidRPr="005F69ED">
        <w:tab/>
      </w:r>
      <w:r w:rsidRPr="005F69ED">
        <w:rPr>
          <w:position w:val="-10"/>
        </w:rPr>
        <w:object w:dxaOrig="2700" w:dyaOrig="360" w14:anchorId="10B8526C">
          <v:shape id="_x0000_i1122" type="#_x0000_t75" style="width:134.85pt;height:18.25pt" o:ole="">
            <v:imagedata r:id="rId204" o:title=""/>
          </v:shape>
          <o:OLEObject Type="Embed" ProgID="Equation.3" ShapeID="_x0000_i1122" DrawAspect="Content" ObjectID="_1842870068" r:id="rId205"/>
        </w:object>
      </w:r>
    </w:p>
    <w:p w14:paraId="34CB0FCA" w14:textId="77777777" w:rsidR="007A5E4D" w:rsidRPr="005F69ED" w:rsidRDefault="007A5E4D" w:rsidP="001C4C1C">
      <w:pPr>
        <w:pStyle w:val="Body01"/>
        <w:ind w:leftChars="0" w:left="315" w:right="315"/>
      </w:pPr>
    </w:p>
    <w:p w14:paraId="6D2984E2" w14:textId="77777777" w:rsidR="007A5E4D" w:rsidRPr="005F69ED" w:rsidRDefault="007A5E4D" w:rsidP="001C4C1C">
      <w:pPr>
        <w:pStyle w:val="Body01"/>
        <w:numPr>
          <w:ilvl w:val="0"/>
          <w:numId w:val="27"/>
        </w:numPr>
        <w:ind w:leftChars="0" w:right="315"/>
      </w:pPr>
      <w:r w:rsidRPr="005F69ED">
        <w:t xml:space="preserve">Để tạo số lớn gấp 4 lần, chúng ta dịch thanh ghi sang trái 2 </w:t>
      </w:r>
      <w:r w:rsidR="00780024" w:rsidRPr="005F69ED">
        <w:t>bit</w:t>
      </w:r>
      <w:r w:rsidRPr="005F69ED">
        <w:t>, giá trị ban đầu sẽ được nhân với 2</w:t>
      </w:r>
      <w:r w:rsidRPr="005F69ED">
        <w:rPr>
          <w:vertAlign w:val="superscript"/>
        </w:rPr>
        <w:t>2</w:t>
      </w:r>
      <w:r w:rsidRPr="005F69ED">
        <w:t xml:space="preserve">. Kết quả sẽ là </w:t>
      </w:r>
    </w:p>
    <w:p w14:paraId="6CDBBD65" w14:textId="77777777" w:rsidR="007A5E4D" w:rsidRPr="005F69ED" w:rsidRDefault="007A5E4D" w:rsidP="001C4C1C">
      <w:pPr>
        <w:pStyle w:val="Body01"/>
        <w:ind w:leftChars="0" w:left="315" w:right="315"/>
      </w:pPr>
    </w:p>
    <w:p w14:paraId="44FDD017" w14:textId="77777777" w:rsidR="007A5E4D" w:rsidRPr="005F69ED" w:rsidRDefault="007A5E4D" w:rsidP="001C4C1C">
      <w:pPr>
        <w:pStyle w:val="Body01"/>
        <w:ind w:leftChars="0" w:left="315" w:right="315" w:firstLine="536"/>
      </w:pPr>
      <w:r w:rsidRPr="005F69ED">
        <w:rPr>
          <w:position w:val="-10"/>
        </w:rPr>
        <w:object w:dxaOrig="1540" w:dyaOrig="360" w14:anchorId="0A3EC5E4">
          <v:shape id="_x0000_i1123" type="#_x0000_t75" style="width:76.85pt;height:18.25pt" o:ole="">
            <v:imagedata r:id="rId206" o:title=""/>
          </v:shape>
          <o:OLEObject Type="Embed" ProgID="Equation.3" ShapeID="_x0000_i1123" DrawAspect="Content" ObjectID="_1842870069" r:id="rId207"/>
        </w:object>
      </w:r>
    </w:p>
    <w:p w14:paraId="5824DAB2" w14:textId="77777777" w:rsidR="007A5E4D" w:rsidRPr="005F69ED" w:rsidRDefault="007A5E4D" w:rsidP="001C4C1C">
      <w:pPr>
        <w:pStyle w:val="Body01"/>
        <w:ind w:leftChars="0" w:left="315" w:right="315"/>
      </w:pPr>
    </w:p>
    <w:p w14:paraId="18E6BE6D" w14:textId="77777777" w:rsidR="007A5E4D" w:rsidRPr="005F69ED" w:rsidRDefault="007A5E4D" w:rsidP="001C4C1C">
      <w:pPr>
        <w:pStyle w:val="Body01"/>
        <w:numPr>
          <w:ilvl w:val="0"/>
          <w:numId w:val="26"/>
        </w:numPr>
        <w:ind w:leftChars="0" w:right="315"/>
      </w:pPr>
      <w:r w:rsidRPr="005F69ED">
        <w:t xml:space="preserve">Để tạo số lớn gấp 6 lần, ta dịch thanh ghi giá trị sang trái 2 </w:t>
      </w:r>
      <w:r w:rsidR="00780024" w:rsidRPr="005F69ED">
        <w:t>bit</w:t>
      </w:r>
      <w:r w:rsidRPr="005F69ED">
        <w:t xml:space="preserve"> và cộng giá trị này với giá trị thu được bằng cách dịch thanh ghi giá trị ban đầu sang trái 1 bit. Dịch 2 </w:t>
      </w:r>
      <w:r w:rsidR="00780024" w:rsidRPr="005F69ED">
        <w:t>bit</w:t>
      </w:r>
      <w:r w:rsidRPr="005F69ED">
        <w:t xml:space="preserve"> sang trái nhân giá trị với 2</w:t>
      </w:r>
      <w:r w:rsidRPr="005F69ED">
        <w:rPr>
          <w:vertAlign w:val="superscript"/>
        </w:rPr>
        <w:t>2</w:t>
      </w:r>
      <w:r w:rsidRPr="005F69ED">
        <w:t xml:space="preserve"> và dịch sang trái 1 bit nhân giá trị với 2</w:t>
      </w:r>
      <w:r w:rsidRPr="005F69ED">
        <w:rPr>
          <w:vertAlign w:val="superscript"/>
        </w:rPr>
        <w:t>1</w:t>
      </w:r>
      <w:r w:rsidRPr="005F69ED">
        <w:t>, nên kết quả sẽ là</w:t>
      </w:r>
    </w:p>
    <w:p w14:paraId="67241451" w14:textId="77777777" w:rsidR="007A5E4D" w:rsidRPr="005F69ED" w:rsidRDefault="007A5E4D" w:rsidP="001C4C1C">
      <w:pPr>
        <w:pStyle w:val="Body01"/>
        <w:ind w:leftChars="0" w:left="315" w:right="315"/>
      </w:pPr>
    </w:p>
    <w:p w14:paraId="6E2C5485" w14:textId="77777777" w:rsidR="007A5E4D" w:rsidRPr="005F69ED" w:rsidRDefault="007A5E4D" w:rsidP="001C4C1C">
      <w:pPr>
        <w:pStyle w:val="Body01"/>
        <w:ind w:leftChars="0" w:left="315" w:right="315"/>
      </w:pPr>
      <w:r w:rsidRPr="005F69ED">
        <w:tab/>
      </w:r>
      <w:r w:rsidRPr="005F69ED">
        <w:rPr>
          <w:position w:val="-10"/>
        </w:rPr>
        <w:object w:dxaOrig="3280" w:dyaOrig="360" w14:anchorId="253A6856">
          <v:shape id="_x0000_i1124" type="#_x0000_t75" style="width:163.9pt;height:18.25pt" o:ole="">
            <v:imagedata r:id="rId208" o:title=""/>
          </v:shape>
          <o:OLEObject Type="Embed" ProgID="Equation.3" ShapeID="_x0000_i1124" DrawAspect="Content" ObjectID="_1842870070" r:id="rId209"/>
        </w:object>
      </w:r>
    </w:p>
    <w:p w14:paraId="35B35E24" w14:textId="77777777" w:rsidR="007A5E4D" w:rsidRPr="005F69ED" w:rsidRDefault="007A5E4D" w:rsidP="001C4C1C">
      <w:pPr>
        <w:pStyle w:val="Body01"/>
        <w:ind w:leftChars="0" w:left="0" w:right="315"/>
      </w:pPr>
      <w:r w:rsidRPr="005F69ED">
        <w:br w:type="page"/>
      </w:r>
    </w:p>
    <w:p w14:paraId="3D2F4D3E" w14:textId="790B4CCE"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lang w:eastAsia="en-US"/>
        </w:rPr>
        <w:lastRenderedPageBreak/>
        <mc:AlternateContent>
          <mc:Choice Requires="wpg">
            <w:drawing>
              <wp:anchor distT="0" distB="0" distL="114300" distR="114300" simplePos="0" relativeHeight="251777536" behindDoc="0" locked="0" layoutInCell="1" allowOverlap="1" wp14:anchorId="7646E3AB" wp14:editId="415F1DE9">
                <wp:simplePos x="0" y="0"/>
                <wp:positionH relativeFrom="column">
                  <wp:posOffset>171450</wp:posOffset>
                </wp:positionH>
                <wp:positionV relativeFrom="paragraph">
                  <wp:posOffset>-210185</wp:posOffset>
                </wp:positionV>
                <wp:extent cx="2009775" cy="316230"/>
                <wp:effectExtent l="0" t="0" r="0" b="0"/>
                <wp:wrapNone/>
                <wp:docPr id="73585891" name="Group 1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1476917052" name="Oval 1418"/>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219FCB74" w14:textId="77777777" w:rsidR="001C4C1C" w:rsidRDefault="001C4C1C" w:rsidP="007A5E4D"/>
                          </w:txbxContent>
                        </wps:txbx>
                        <wps:bodyPr rot="0" vert="horz" wrap="square" lIns="74295" tIns="8890" rIns="74295" bIns="8890" anchor="t" anchorCtr="0" upright="1">
                          <a:noAutofit/>
                        </wps:bodyPr>
                      </wps:wsp>
                      <wps:wsp>
                        <wps:cNvPr id="291693571" name="Rectangle 1419"/>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43DB2" w14:textId="77777777" w:rsidR="001C4C1C" w:rsidRPr="005F69ED" w:rsidRDefault="001C4C1C" w:rsidP="007A5E4D">
                              <w:pPr>
                                <w:jc w:val="center"/>
                                <w:rPr>
                                  <w:rFonts w:ascii="Arial" w:hAnsi="Arial" w:cs="Arial"/>
                                  <w:sz w:val="36"/>
                                  <w:szCs w:val="36"/>
                                </w:rPr>
                              </w:pPr>
                              <w:r w:rsidRPr="0026115E">
                                <w:rPr>
                                  <w:rFonts w:ascii="Arial" w:hAnsi="Arial" w:cs="Arial"/>
                                  <w:sz w:val="36"/>
                                  <w:szCs w:val="36"/>
                                </w:rPr>
                                <w:t>Câu hỏi 2</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46E3AB" id="Group 1417" o:spid="_x0000_s1303" style="position:absolute;left:0;text-align:left;margin-left:13.5pt;margin-top:-16.55pt;width:158.25pt;height:24.9pt;z-index:251777536;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">
                <v:oval id="Oval 1418" o:spid="_x0000_s1304"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" fillcolor="silver">
                  <v:textbox inset="5.85pt,.7pt,5.85pt,.7pt">
                    <w:txbxContent>
                      <w:p w14:paraId="219FCB74" w14:textId="77777777" w:rsidR="001C4C1C" w:rsidRDefault="001C4C1C" w:rsidP="007A5E4D"/>
                    </w:txbxContent>
                  </v:textbox>
                </v:oval>
                <v:rect id="Rectangle 1419" o:spid="_x0000_s1305"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" filled="f" stroked="f">
                  <v:textbox inset="0,1mm,0,0">
                    <w:txbxContent>
                      <w:p w14:paraId="43C43DB2" w14:textId="77777777" w:rsidR="001C4C1C" w:rsidRPr="005F69ED" w:rsidRDefault="001C4C1C" w:rsidP="007A5E4D">
                        <w:pPr>
                          <w:jc w:val="center"/>
                          <w:rPr>
                            <w:rFonts w:ascii="Arial" w:hAnsi="Arial" w:cs="Arial"/>
                            <w:sz w:val="36"/>
                            <w:szCs w:val="36"/>
                          </w:rPr>
                        </w:pPr>
                        <w:r w:rsidRPr="0026115E">
                          <w:rPr>
                            <w:rFonts w:ascii="Arial" w:hAnsi="Arial" w:cs="Arial"/>
                            <w:sz w:val="36"/>
                            <w:szCs w:val="36"/>
                          </w:rPr>
                          <w:t>Câu hỏi 2</w:t>
                        </w:r>
                      </w:p>
                    </w:txbxContent>
                  </v:textbox>
                </v:rect>
              </v:group>
            </w:pict>
          </mc:Fallback>
        </mc:AlternateContent>
      </w:r>
      <w:r w:rsidRPr="005F69ED">
        <w:rPr>
          <w:rFonts w:ascii="Times New Roman" w:hAnsi="Times New Roman"/>
          <w:noProof/>
        </w:rPr>
        <mc:AlternateContent>
          <mc:Choice Requires="wps">
            <w:drawing>
              <wp:anchor distT="0" distB="0" distL="114300" distR="114300" simplePos="0" relativeHeight="251763200" behindDoc="0" locked="0" layoutInCell="1" allowOverlap="1" wp14:anchorId="1899166D" wp14:editId="47F78BF2">
                <wp:simplePos x="0" y="0"/>
                <wp:positionH relativeFrom="column">
                  <wp:posOffset>-203200</wp:posOffset>
                </wp:positionH>
                <wp:positionV relativeFrom="paragraph">
                  <wp:posOffset>-61595</wp:posOffset>
                </wp:positionV>
                <wp:extent cx="6145530" cy="2264410"/>
                <wp:effectExtent l="0" t="0" r="0" b="0"/>
                <wp:wrapNone/>
                <wp:docPr id="458440619" name="Rectangle 1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226441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95E83" id="Rectangle 1389" o:spid="_x0000_s1026" style="position:absolute;margin-left:-16pt;margin-top:-4.85pt;width:483.9pt;height:178.3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" filled="f" strokeweight="1.5pt">
                <v:textbox inset="5.85pt,.7pt,5.85pt,.7pt"/>
              </v:rect>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5AB305E9" w14:textId="77777777" w:rsidR="007A5E4D" w:rsidRPr="005F69ED" w:rsidRDefault="007A5E4D" w:rsidP="007A5E4D">
      <w:pPr>
        <w:rPr>
          <w:rFonts w:ascii="Times New Roman" w:hAnsi="Times New Roman"/>
          <w:sz w:val="22"/>
          <w:szCs w:val="22"/>
        </w:rPr>
      </w:pPr>
    </w:p>
    <w:p w14:paraId="20F692F0" w14:textId="77777777" w:rsidR="007A5E4D" w:rsidRPr="005F69ED" w:rsidRDefault="007A5E4D" w:rsidP="001C4C1C">
      <w:pPr>
        <w:pStyle w:val="Question"/>
        <w:spacing w:line="240" w:lineRule="auto"/>
        <w:ind w:left="640" w:hanging="640"/>
        <w:rPr>
          <w:sz w:val="22"/>
          <w:szCs w:val="22"/>
        </w:rPr>
      </w:pPr>
      <w:r w:rsidRPr="005F69ED">
        <w:rPr>
          <w:b/>
          <w:sz w:val="22"/>
          <w:szCs w:val="22"/>
        </w:rPr>
        <w:t>Q</w:t>
      </w:r>
      <w:r w:rsidRPr="005F69ED">
        <w:rPr>
          <w:rStyle w:val="QuestionArial11ptChar"/>
          <w:rFonts w:ascii="Times New Roman" w:hAnsi="Times New Roman" w:cs="Times New Roman"/>
        </w:rPr>
        <w:t>2</w:t>
      </w:r>
      <w:r w:rsidRPr="005F69ED">
        <w:rPr>
          <w:b/>
          <w:sz w:val="22"/>
          <w:szCs w:val="22"/>
        </w:rPr>
        <w:t>.</w:t>
      </w:r>
      <w:r w:rsidRPr="005F69ED">
        <w:rPr>
          <w:rFonts w:eastAsia="MS Mincho"/>
          <w:sz w:val="22"/>
          <w:szCs w:val="22"/>
        </w:rPr>
        <w:tab/>
        <w:t>Mô tả nào sau đây thích hợp với triệt tiêu chữ số có nghĩa.</w:t>
      </w:r>
    </w:p>
    <w:p w14:paraId="2E6FCC1E" w14:textId="77777777" w:rsidR="007A5E4D" w:rsidRPr="005F69ED" w:rsidRDefault="007A5E4D" w:rsidP="007A5E4D">
      <w:pPr>
        <w:rPr>
          <w:rFonts w:ascii="Times New Roman" w:hAnsi="Times New Roman"/>
          <w:sz w:val="22"/>
          <w:szCs w:val="22"/>
        </w:rPr>
      </w:pPr>
    </w:p>
    <w:p w14:paraId="11F666F4" w14:textId="77777777" w:rsidR="007A5E4D" w:rsidRPr="005F69ED" w:rsidRDefault="007A5E4D" w:rsidP="007A5E4D">
      <w:pPr>
        <w:pStyle w:val="Answer-group-1item"/>
        <w:spacing w:line="240" w:lineRule="auto"/>
        <w:rPr>
          <w:rFonts w:eastAsia="MS Mincho"/>
          <w:sz w:val="22"/>
          <w:szCs w:val="22"/>
        </w:rPr>
      </w:pPr>
      <w:r w:rsidRPr="005F69ED">
        <w:rPr>
          <w:sz w:val="22"/>
          <w:szCs w:val="22"/>
        </w:rPr>
        <w:t>a)</w:t>
      </w:r>
      <w:r w:rsidRPr="005F69ED">
        <w:rPr>
          <w:rFonts w:eastAsia="MS Mincho"/>
          <w:sz w:val="22"/>
          <w:szCs w:val="22"/>
        </w:rPr>
        <w:tab/>
        <w:t xml:space="preserve">Nó nghĩa là số chữ số có nghĩa suy giảm trầm trọng khi một số dấu phẩy động bị trừ bởi số khác gần bằng nó  </w:t>
      </w:r>
    </w:p>
    <w:p w14:paraId="34D86021" w14:textId="77777777" w:rsidR="007A5E4D" w:rsidRPr="005F69ED" w:rsidRDefault="007A5E4D" w:rsidP="007A5E4D">
      <w:pPr>
        <w:pStyle w:val="Answer-group-1item"/>
        <w:spacing w:line="240" w:lineRule="auto"/>
        <w:rPr>
          <w:rFonts w:eastAsia="MS Mincho"/>
          <w:sz w:val="22"/>
          <w:szCs w:val="22"/>
        </w:rPr>
      </w:pPr>
      <w:r w:rsidRPr="005F69ED">
        <w:rPr>
          <w:sz w:val="22"/>
          <w:szCs w:val="22"/>
        </w:rPr>
        <w:t>b)</w:t>
      </w:r>
      <w:r w:rsidRPr="005F69ED">
        <w:rPr>
          <w:rFonts w:eastAsia="MS Mincho"/>
          <w:sz w:val="22"/>
          <w:szCs w:val="22"/>
        </w:rPr>
        <w:tab/>
        <w:t>Nó tham chiếu tới một lỗi xảy ra bởi kết quả phép tính vuợt quá giá trị số lớn nhất có thể xử lý</w:t>
      </w:r>
    </w:p>
    <w:p w14:paraId="6BECA262" w14:textId="77777777" w:rsidR="007A5E4D" w:rsidRPr="005F69ED" w:rsidRDefault="007A5E4D" w:rsidP="007A5E4D">
      <w:pPr>
        <w:pStyle w:val="Answer-group-1item"/>
        <w:spacing w:line="240" w:lineRule="auto"/>
        <w:rPr>
          <w:rFonts w:eastAsia="MS Mincho"/>
          <w:sz w:val="22"/>
          <w:szCs w:val="22"/>
        </w:rPr>
      </w:pPr>
      <w:r w:rsidRPr="005F69ED">
        <w:rPr>
          <w:sz w:val="22"/>
          <w:szCs w:val="22"/>
        </w:rPr>
        <w:t>c)</w:t>
      </w:r>
      <w:r w:rsidRPr="005F69ED">
        <w:rPr>
          <w:rFonts w:eastAsia="MS Mincho"/>
          <w:sz w:val="22"/>
          <w:szCs w:val="22"/>
        </w:rPr>
        <w:tab/>
        <w:t>Nó tham chiếu tới một lỗi xảy ra khi làm tròn (trên hoặc dưới) số nhỏ hơn chữ số có nghĩa thấp nhất khi số lượng chữ số trong biểu diễn số học bị giới hạn</w:t>
      </w:r>
    </w:p>
    <w:p w14:paraId="701E85FB" w14:textId="77777777" w:rsidR="007A5E4D" w:rsidRPr="005F69ED" w:rsidRDefault="007A5E4D" w:rsidP="007A5E4D">
      <w:pPr>
        <w:pStyle w:val="Answer-group-1item"/>
        <w:numPr>
          <w:ilvl w:val="0"/>
          <w:numId w:val="27"/>
        </w:numPr>
        <w:spacing w:line="240" w:lineRule="auto"/>
        <w:rPr>
          <w:rFonts w:eastAsia="MS Mincho"/>
          <w:sz w:val="22"/>
          <w:szCs w:val="22"/>
        </w:rPr>
      </w:pPr>
      <w:r w:rsidRPr="005F69ED">
        <w:rPr>
          <w:rFonts w:eastAsia="MS Mincho"/>
          <w:sz w:val="22"/>
          <w:szCs w:val="22"/>
        </w:rPr>
        <w:t>Nó tham chiếu tới bỏ quên chữ số có trọng số thấp trong 1 phép toán khi cộng các số dấu phẩy động</w:t>
      </w:r>
    </w:p>
    <w:p w14:paraId="5E06DC1A" w14:textId="77777777" w:rsidR="007A5E4D" w:rsidRPr="005F69ED" w:rsidRDefault="007A5E4D" w:rsidP="007A5E4D">
      <w:pPr>
        <w:rPr>
          <w:rFonts w:ascii="Times New Roman" w:hAnsi="Times New Roman"/>
          <w:sz w:val="22"/>
          <w:szCs w:val="22"/>
        </w:rPr>
      </w:pPr>
    </w:p>
    <w:p w14:paraId="4836BD44" w14:textId="77777777" w:rsidR="007A5E4D" w:rsidRPr="005F69ED" w:rsidRDefault="007A5E4D" w:rsidP="007A5E4D">
      <w:pPr>
        <w:rPr>
          <w:rFonts w:ascii="Times New Roman" w:hAnsi="Times New Roman"/>
          <w:sz w:val="22"/>
          <w:szCs w:val="22"/>
        </w:rPr>
      </w:pPr>
    </w:p>
    <w:p w14:paraId="7707C226" w14:textId="4FDA4362" w:rsidR="007A5E4D" w:rsidRPr="005F69ED" w:rsidRDefault="003812B7" w:rsidP="007A5E4D">
      <w:pPr>
        <w:rPr>
          <w:rFonts w:ascii="Times New Roman" w:hAnsi="Times New Roman"/>
          <w:sz w:val="22"/>
          <w:szCs w:val="22"/>
        </w:rPr>
      </w:pPr>
      <w:r w:rsidRPr="005F69ED">
        <w:rPr>
          <w:rFonts w:ascii="Times New Roman" w:hAnsi="Times New Roman"/>
          <w:noProof/>
          <w:lang w:eastAsia="en-US"/>
        </w:rPr>
        <mc:AlternateContent>
          <mc:Choice Requires="wpg">
            <w:drawing>
              <wp:anchor distT="0" distB="0" distL="114300" distR="114300" simplePos="0" relativeHeight="251778560" behindDoc="0" locked="0" layoutInCell="1" allowOverlap="1" wp14:anchorId="43FE1E73" wp14:editId="5677E007">
                <wp:simplePos x="0" y="0"/>
                <wp:positionH relativeFrom="column">
                  <wp:posOffset>-133350</wp:posOffset>
                </wp:positionH>
                <wp:positionV relativeFrom="paragraph">
                  <wp:posOffset>104140</wp:posOffset>
                </wp:positionV>
                <wp:extent cx="2009775" cy="309880"/>
                <wp:effectExtent l="0" t="0" r="0" b="0"/>
                <wp:wrapNone/>
                <wp:docPr id="60006662" name="Group 1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09880"/>
                          <a:chOff x="1418" y="2055"/>
                          <a:chExt cx="3165" cy="498"/>
                        </a:xfrm>
                      </wpg:grpSpPr>
                      <wps:wsp>
                        <wps:cNvPr id="1619035757" name="Oval 1421"/>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6F295D48" w14:textId="77777777" w:rsidR="001C4C1C" w:rsidRPr="008E6451" w:rsidRDefault="001C4C1C" w:rsidP="007A5E4D">
                              <w:pPr>
                                <w:rPr>
                                  <w:rFonts w:ascii="Arial" w:hAnsi="Arial" w:cs="Arial"/>
                                </w:rPr>
                              </w:pPr>
                            </w:p>
                          </w:txbxContent>
                        </wps:txbx>
                        <wps:bodyPr rot="0" vert="horz" wrap="square" lIns="74295" tIns="8890" rIns="74295" bIns="8890" anchor="t" anchorCtr="0" upright="1">
                          <a:noAutofit/>
                        </wps:bodyPr>
                      </wps:wsp>
                      <wps:wsp>
                        <wps:cNvPr id="413906460" name="Rectangle 1422"/>
                        <wps:cNvSpPr>
                          <a:spLocks noChangeArrowheads="1"/>
                        </wps:cNvSpPr>
                        <wps:spPr bwMode="auto">
                          <a:xfrm>
                            <a:off x="2262" y="2055"/>
                            <a:ext cx="1652"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65B3E" w14:textId="77777777" w:rsidR="001C4C1C" w:rsidRPr="005F69ED" w:rsidRDefault="001C4C1C" w:rsidP="007A5E4D">
                              <w:pPr>
                                <w:jc w:val="center"/>
                                <w:rPr>
                                  <w:rFonts w:ascii="Impact" w:hAnsi="Impact" w:cs="Arial"/>
                                  <w:sz w:val="32"/>
                                  <w:szCs w:val="32"/>
                                </w:rPr>
                              </w:pPr>
                              <w:r w:rsidRPr="0026115E">
                                <w:rPr>
                                  <w:rFonts w:ascii="Impact" w:hAnsi="Impact" w:cs="Arial"/>
                                  <w:sz w:val="32"/>
                                  <w:szCs w:val="32"/>
                                </w:rPr>
                                <w:t>Đáp án câu 2</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FE1E73" id="Group 1420" o:spid="_x0000_s1306" style="position:absolute;left:0;text-align:left;margin-left:-10.5pt;margin-top:8.2pt;width:158.25pt;height:24.4pt;z-index:251778560;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">
                <v:oval id="Oval 1421" o:spid="_x0000_s1307"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" fillcolor="silver">
                  <v:textbox inset="5.85pt,.7pt,5.85pt,.7pt">
                    <w:txbxContent>
                      <w:p w14:paraId="6F295D48" w14:textId="77777777" w:rsidR="001C4C1C" w:rsidRPr="008E6451" w:rsidRDefault="001C4C1C" w:rsidP="007A5E4D">
                        <w:pPr>
                          <w:rPr>
                            <w:rFonts w:ascii="Arial" w:hAnsi="Arial" w:cs="Arial"/>
                          </w:rPr>
                        </w:pPr>
                      </w:p>
                    </w:txbxContent>
                  </v:textbox>
                </v:oval>
                <v:rect id="Rectangle 1422" o:spid="_x0000_s1308" style="position:absolute;left:2262;top:2055;width:1652;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" filled="f" stroked="f">
                  <v:textbox inset="0,1mm,0,0">
                    <w:txbxContent>
                      <w:p w14:paraId="2F765B3E" w14:textId="77777777" w:rsidR="001C4C1C" w:rsidRPr="005F69ED" w:rsidRDefault="001C4C1C" w:rsidP="007A5E4D">
                        <w:pPr>
                          <w:jc w:val="center"/>
                          <w:rPr>
                            <w:rFonts w:ascii="Impact" w:hAnsi="Impact" w:cs="Arial"/>
                            <w:sz w:val="32"/>
                            <w:szCs w:val="32"/>
                          </w:rPr>
                        </w:pPr>
                        <w:r w:rsidRPr="0026115E">
                          <w:rPr>
                            <w:rFonts w:ascii="Impact" w:hAnsi="Impact" w:cs="Arial"/>
                            <w:sz w:val="32"/>
                            <w:szCs w:val="32"/>
                          </w:rPr>
                          <w:t>Đáp án câu 2</w:t>
                        </w:r>
                      </w:p>
                    </w:txbxContent>
                  </v:textbox>
                </v:rect>
              </v:group>
            </w:pict>
          </mc:Fallback>
        </mc:AlternateContent>
      </w:r>
    </w:p>
    <w:p w14:paraId="7FB033F2" w14:textId="77777777" w:rsidR="007A5E4D" w:rsidRPr="005F69ED" w:rsidRDefault="007A5E4D" w:rsidP="007A5E4D">
      <w:pPr>
        <w:rPr>
          <w:rFonts w:ascii="Times New Roman" w:hAnsi="Times New Roman"/>
        </w:rPr>
      </w:pPr>
    </w:p>
    <w:p w14:paraId="25C5CCC4" w14:textId="77777777" w:rsidR="007A5E4D" w:rsidRPr="005F69ED" w:rsidRDefault="007A5E4D" w:rsidP="007A5E4D">
      <w:pPr>
        <w:rPr>
          <w:rFonts w:ascii="Times New Roman" w:hAnsi="Times New Roman"/>
        </w:rPr>
      </w:pPr>
    </w:p>
    <w:p w14:paraId="304D4CCD" w14:textId="77777777" w:rsidR="0026115E" w:rsidRPr="005F69ED" w:rsidRDefault="0026115E" w:rsidP="007A5E4D">
      <w:pPr>
        <w:tabs>
          <w:tab w:val="left" w:pos="1800"/>
        </w:tabs>
        <w:spacing w:line="360" w:lineRule="auto"/>
        <w:rPr>
          <w:rStyle w:val="CorrectAnswerChar"/>
          <w:rFonts w:ascii="Times New Roman" w:hAnsi="Times New Roman" w:cs="Times New Roman"/>
          <w:sz w:val="14"/>
          <w:szCs w:val="14"/>
        </w:rPr>
      </w:pPr>
    </w:p>
    <w:p w14:paraId="208826E5" w14:textId="77777777" w:rsidR="007A5E4D" w:rsidRPr="005F69ED" w:rsidRDefault="007A5E4D" w:rsidP="007A5E4D">
      <w:pPr>
        <w:tabs>
          <w:tab w:val="left" w:pos="1800"/>
        </w:tabs>
        <w:spacing w:line="360" w:lineRule="auto"/>
        <w:rPr>
          <w:rFonts w:ascii="Times New Roman" w:hAnsi="Times New Roman"/>
          <w:b/>
          <w:sz w:val="24"/>
        </w:rPr>
      </w:pPr>
      <w:r w:rsidRPr="005F69ED">
        <w:rPr>
          <w:rStyle w:val="CorrectAnswerChar"/>
          <w:rFonts w:ascii="Times New Roman" w:hAnsi="Times New Roman" w:cs="Times New Roman"/>
        </w:rPr>
        <w:t>Đáp án đúng:</w:t>
      </w:r>
      <w:r w:rsidRPr="005F69ED">
        <w:rPr>
          <w:rFonts w:ascii="Times New Roman" w:hAnsi="Times New Roman"/>
          <w:b/>
          <w:sz w:val="24"/>
        </w:rPr>
        <w:tab/>
      </w:r>
      <w:r w:rsidRPr="005F69ED">
        <w:rPr>
          <w:rFonts w:ascii="Times New Roman" w:hAnsi="Times New Roman"/>
          <w:sz w:val="24"/>
        </w:rPr>
        <w:t>a</w:t>
      </w:r>
    </w:p>
    <w:p w14:paraId="2248F18A" w14:textId="77777777" w:rsidR="007A5E4D" w:rsidRPr="005F69ED" w:rsidRDefault="007A5E4D" w:rsidP="007A5E4D">
      <w:pPr>
        <w:rPr>
          <w:rFonts w:ascii="Times New Roman" w:hAnsi="Times New Roman"/>
        </w:rPr>
      </w:pPr>
    </w:p>
    <w:p w14:paraId="63670682" w14:textId="77777777" w:rsidR="007A5E4D" w:rsidRPr="005F69ED" w:rsidRDefault="007A5E4D" w:rsidP="001C4C1C">
      <w:pPr>
        <w:pStyle w:val="Body01"/>
        <w:ind w:leftChars="0" w:left="315" w:right="315"/>
      </w:pPr>
      <w:r w:rsidRPr="005F69ED">
        <w:t xml:space="preserve">Triệt tiêu chữ số có nghĩa là hiện tượng các chữ số có nghĩa  bị mất trong phép trừ 2 giá trị cùng dấu gần bằng nhau và trong phép cộng 2 giá trị ngược dấu có giá trị tuyệt đối gần bằng nhau. Nó xảy ra do máy tính chỉ xử lý các số có hữu hạn chữ số. Ví dụ, nó xảy ra trong phép tính sau: </w:t>
      </w:r>
    </w:p>
    <w:p w14:paraId="02719F18" w14:textId="77777777" w:rsidR="007A5E4D" w:rsidRPr="005F69ED" w:rsidRDefault="007A5E4D" w:rsidP="001C4C1C">
      <w:pPr>
        <w:pStyle w:val="Body01"/>
        <w:ind w:leftChars="0" w:left="315" w:right="315"/>
      </w:pPr>
    </w:p>
    <w:p w14:paraId="5BF1047A" w14:textId="77777777" w:rsidR="007A5E4D" w:rsidRPr="005F69ED" w:rsidRDefault="007A5E4D" w:rsidP="001C4C1C">
      <w:pPr>
        <w:pStyle w:val="Body01"/>
        <w:ind w:leftChars="0" w:left="315" w:right="315"/>
      </w:pPr>
      <w:r w:rsidRPr="005F69ED">
        <w:tab/>
        <w:t>123.4567</w:t>
      </w:r>
    </w:p>
    <w:p w14:paraId="4845B555" w14:textId="77777777" w:rsidR="007A5E4D" w:rsidRPr="005F69ED" w:rsidRDefault="007A5E4D" w:rsidP="001C4C1C">
      <w:pPr>
        <w:pStyle w:val="Body01"/>
        <w:ind w:leftChars="0" w:left="315" w:right="315"/>
        <w:rPr>
          <w:u w:val="single"/>
        </w:rPr>
      </w:pPr>
      <w:r w:rsidRPr="005F69ED">
        <w:rPr>
          <w:u w:val="single"/>
        </w:rPr>
        <w:t xml:space="preserve">   –</w:t>
      </w:r>
      <w:r w:rsidRPr="005F69ED">
        <w:rPr>
          <w:u w:val="single"/>
        </w:rPr>
        <w:tab/>
        <w:t xml:space="preserve">123.4556 </w:t>
      </w:r>
    </w:p>
    <w:p w14:paraId="354A55C5" w14:textId="77777777" w:rsidR="007A5E4D" w:rsidRPr="005F69ED" w:rsidRDefault="007A5E4D" w:rsidP="001C4C1C">
      <w:pPr>
        <w:pStyle w:val="Body01"/>
        <w:ind w:leftChars="0" w:left="315" w:right="315"/>
      </w:pPr>
      <w:r w:rsidRPr="005F69ED">
        <w:t xml:space="preserve">       0.0011</w:t>
      </w:r>
    </w:p>
    <w:p w14:paraId="7FC942E0" w14:textId="77777777" w:rsidR="007A5E4D" w:rsidRPr="005F69ED" w:rsidRDefault="007A5E4D" w:rsidP="001C4C1C">
      <w:pPr>
        <w:pStyle w:val="Body01"/>
        <w:ind w:leftChars="0" w:left="315" w:right="315"/>
      </w:pPr>
    </w:p>
    <w:p w14:paraId="6717832F" w14:textId="77777777" w:rsidR="007A5E4D" w:rsidRPr="005F69ED" w:rsidRDefault="007A5E4D" w:rsidP="001C4C1C">
      <w:pPr>
        <w:pStyle w:val="Body01"/>
        <w:ind w:leftChars="0" w:left="315" w:right="315"/>
      </w:pPr>
      <w:r w:rsidRPr="005F69ED">
        <w:t>Ở đây, chữ số có nghĩa cao nhất bằng 0, số chữ số có nghĩa suy giảm nghiêm trọng</w:t>
      </w:r>
    </w:p>
    <w:p w14:paraId="0C108D00" w14:textId="77777777" w:rsidR="007A5E4D" w:rsidRPr="005F69ED" w:rsidRDefault="007A5E4D" w:rsidP="001C4C1C">
      <w:pPr>
        <w:pStyle w:val="Body01"/>
        <w:ind w:leftChars="0" w:left="315" w:right="315"/>
      </w:pPr>
    </w:p>
    <w:p w14:paraId="71FDF431" w14:textId="77777777" w:rsidR="007A5E4D" w:rsidRPr="005F69ED" w:rsidRDefault="007A5E4D" w:rsidP="001C4C1C">
      <w:pPr>
        <w:pStyle w:val="Body01"/>
        <w:ind w:leftChars="0" w:left="315" w:right="315"/>
      </w:pPr>
      <w:r w:rsidRPr="005F69ED">
        <w:t xml:space="preserve">b) Mô tả tràn số </w:t>
      </w:r>
    </w:p>
    <w:p w14:paraId="368DE8AC" w14:textId="77777777" w:rsidR="007A5E4D" w:rsidRPr="005F69ED" w:rsidRDefault="007A5E4D" w:rsidP="001C4C1C">
      <w:pPr>
        <w:pStyle w:val="Body01"/>
        <w:ind w:leftChars="0" w:left="315" w:right="315"/>
      </w:pPr>
    </w:p>
    <w:p w14:paraId="7D23E579" w14:textId="77777777" w:rsidR="007A5E4D" w:rsidRPr="005F69ED" w:rsidRDefault="007A5E4D" w:rsidP="001C4C1C">
      <w:pPr>
        <w:pStyle w:val="Body01"/>
        <w:ind w:leftChars="0" w:left="315" w:right="315"/>
      </w:pPr>
      <w:r w:rsidRPr="005F69ED">
        <w:t xml:space="preserve">c) Mô tả lỗi làm tròn </w:t>
      </w:r>
    </w:p>
    <w:p w14:paraId="65274EBD" w14:textId="77777777" w:rsidR="007A5E4D" w:rsidRPr="005F69ED" w:rsidRDefault="007A5E4D" w:rsidP="001C4C1C">
      <w:pPr>
        <w:pStyle w:val="Body01"/>
        <w:ind w:leftChars="0" w:left="315" w:right="315"/>
      </w:pPr>
    </w:p>
    <w:p w14:paraId="30048533" w14:textId="77777777" w:rsidR="007A5E4D" w:rsidRPr="005F69ED" w:rsidRDefault="007A5E4D" w:rsidP="001C4C1C">
      <w:pPr>
        <w:pStyle w:val="Body01"/>
        <w:numPr>
          <w:ilvl w:val="0"/>
          <w:numId w:val="27"/>
        </w:numPr>
        <w:ind w:leftChars="0" w:right="315"/>
      </w:pPr>
      <w:r w:rsidRPr="005F69ED">
        <w:t xml:space="preserve">Mô tả mất chữ số đuôi </w:t>
      </w:r>
    </w:p>
    <w:p w14:paraId="3876B584" w14:textId="77777777" w:rsidR="007A5E4D" w:rsidRPr="005F69ED" w:rsidRDefault="007A5E4D" w:rsidP="007A5E4D">
      <w:pPr>
        <w:rPr>
          <w:rFonts w:ascii="Times New Roman" w:hAnsi="Times New Roman"/>
          <w:sz w:val="22"/>
          <w:szCs w:val="22"/>
        </w:rPr>
      </w:pPr>
    </w:p>
    <w:p w14:paraId="3D1E6770" w14:textId="77777777" w:rsidR="007A5E4D" w:rsidRPr="005F69ED" w:rsidRDefault="007A5E4D" w:rsidP="007A5E4D">
      <w:pPr>
        <w:rPr>
          <w:rFonts w:ascii="Times New Roman" w:hAnsi="Times New Roman"/>
        </w:rPr>
      </w:pPr>
      <w:r w:rsidRPr="005F69ED">
        <w:rPr>
          <w:rFonts w:ascii="Times New Roman" w:hAnsi="Times New Roman"/>
        </w:rPr>
        <w:br w:type="page"/>
      </w:r>
    </w:p>
    <w:p w14:paraId="52730F66" w14:textId="292B44CB"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lang w:eastAsia="en-US"/>
        </w:rPr>
        <w:lastRenderedPageBreak/>
        <mc:AlternateContent>
          <mc:Choice Requires="wpg">
            <w:drawing>
              <wp:anchor distT="0" distB="0" distL="114300" distR="114300" simplePos="0" relativeHeight="251779584" behindDoc="0" locked="0" layoutInCell="1" allowOverlap="1" wp14:anchorId="06E30D3A" wp14:editId="4FA2873E">
                <wp:simplePos x="0" y="0"/>
                <wp:positionH relativeFrom="column">
                  <wp:posOffset>-9525</wp:posOffset>
                </wp:positionH>
                <wp:positionV relativeFrom="paragraph">
                  <wp:posOffset>-194945</wp:posOffset>
                </wp:positionV>
                <wp:extent cx="2009775" cy="316230"/>
                <wp:effectExtent l="0" t="0" r="0" b="0"/>
                <wp:wrapNone/>
                <wp:docPr id="84754378" name="Group 1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1282613936" name="Oval 1424"/>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418C9725" w14:textId="77777777" w:rsidR="001C4C1C" w:rsidRDefault="001C4C1C" w:rsidP="007A5E4D"/>
                          </w:txbxContent>
                        </wps:txbx>
                        <wps:bodyPr rot="0" vert="horz" wrap="square" lIns="74295" tIns="8890" rIns="74295" bIns="8890" anchor="t" anchorCtr="0" upright="1">
                          <a:noAutofit/>
                        </wps:bodyPr>
                      </wps:wsp>
                      <wps:wsp>
                        <wps:cNvPr id="666959329" name="Rectangle 1425"/>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BCB39" w14:textId="77777777" w:rsidR="001C4C1C" w:rsidRPr="005F69ED" w:rsidRDefault="001C4C1C" w:rsidP="007A5E4D">
                              <w:pPr>
                                <w:jc w:val="center"/>
                                <w:rPr>
                                  <w:rFonts w:ascii="Arial" w:hAnsi="Arial" w:cs="Arial"/>
                                  <w:sz w:val="36"/>
                                  <w:szCs w:val="36"/>
                                </w:rPr>
                              </w:pPr>
                              <w:r w:rsidRPr="0026115E">
                                <w:rPr>
                                  <w:rFonts w:ascii="Arial" w:hAnsi="Arial" w:cs="Arial"/>
                                  <w:sz w:val="36"/>
                                  <w:szCs w:val="36"/>
                                </w:rPr>
                                <w:t>Câu hỏi 3</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E30D3A" id="Group 1423" o:spid="_x0000_s1309" style="position:absolute;left:0;text-align:left;margin-left:-.75pt;margin-top:-15.35pt;width:158.25pt;height:24.9pt;z-index:251779584;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">
                <v:oval id="Oval 1424" o:spid="_x0000_s1310"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" fillcolor="silver">
                  <v:textbox inset="5.85pt,.7pt,5.85pt,.7pt">
                    <w:txbxContent>
                      <w:p w14:paraId="418C9725" w14:textId="77777777" w:rsidR="001C4C1C" w:rsidRDefault="001C4C1C" w:rsidP="007A5E4D"/>
                    </w:txbxContent>
                  </v:textbox>
                </v:oval>
                <v:rect id="Rectangle 1425" o:spid="_x0000_s1311"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" filled="f" stroked="f">
                  <v:textbox inset="0,1mm,0,0">
                    <w:txbxContent>
                      <w:p w14:paraId="164BCB39" w14:textId="77777777" w:rsidR="001C4C1C" w:rsidRPr="005F69ED" w:rsidRDefault="001C4C1C" w:rsidP="007A5E4D">
                        <w:pPr>
                          <w:jc w:val="center"/>
                          <w:rPr>
                            <w:rFonts w:ascii="Arial" w:hAnsi="Arial" w:cs="Arial"/>
                            <w:sz w:val="36"/>
                            <w:szCs w:val="36"/>
                          </w:rPr>
                        </w:pPr>
                        <w:r w:rsidRPr="0026115E">
                          <w:rPr>
                            <w:rFonts w:ascii="Arial" w:hAnsi="Arial" w:cs="Arial"/>
                            <w:sz w:val="36"/>
                            <w:szCs w:val="36"/>
                          </w:rPr>
                          <w:t>Câu hỏi 3</w:t>
                        </w:r>
                      </w:p>
                    </w:txbxContent>
                  </v:textbox>
                </v:rect>
              </v:group>
            </w:pict>
          </mc:Fallback>
        </mc:AlternateContent>
      </w:r>
      <w:r w:rsidRPr="005F69ED">
        <w:rPr>
          <w:rFonts w:ascii="Times New Roman" w:hAnsi="Times New Roman"/>
          <w:noProof/>
        </w:rPr>
        <mc:AlternateContent>
          <mc:Choice Requires="wps">
            <w:drawing>
              <wp:anchor distT="0" distB="0" distL="114300" distR="114300" simplePos="0" relativeHeight="251764224" behindDoc="0" locked="0" layoutInCell="1" allowOverlap="1" wp14:anchorId="4F7F2FAE" wp14:editId="5A778666">
                <wp:simplePos x="0" y="0"/>
                <wp:positionH relativeFrom="column">
                  <wp:posOffset>-196850</wp:posOffset>
                </wp:positionH>
                <wp:positionV relativeFrom="paragraph">
                  <wp:posOffset>-54610</wp:posOffset>
                </wp:positionV>
                <wp:extent cx="6145530" cy="2308860"/>
                <wp:effectExtent l="0" t="0" r="0" b="0"/>
                <wp:wrapNone/>
                <wp:docPr id="1485799987" name="Rectangle 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230886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D03BB" id="Rectangle 1390" o:spid="_x0000_s1026" style="position:absolute;margin-left:-15.5pt;margin-top:-4.3pt;width:483.9pt;height:181.8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" filled="f" strokeweight="1.5pt">
                <v:textbox inset="5.85pt,.7pt,5.85pt,.7pt"/>
              </v:rect>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2322A27C" w14:textId="77777777" w:rsidR="007A5E4D" w:rsidRPr="005F69ED" w:rsidRDefault="007A5E4D" w:rsidP="001C4C1C">
      <w:pPr>
        <w:pStyle w:val="Question"/>
        <w:spacing w:line="240" w:lineRule="auto"/>
        <w:ind w:left="640" w:hanging="640"/>
        <w:rPr>
          <w:rFonts w:eastAsia="MS Mincho"/>
          <w:b/>
          <w:sz w:val="22"/>
          <w:szCs w:val="22"/>
        </w:rPr>
      </w:pPr>
    </w:p>
    <w:p w14:paraId="02C02E24" w14:textId="77777777" w:rsidR="007A5E4D" w:rsidRPr="005F69ED" w:rsidRDefault="007A5E4D" w:rsidP="001C4C1C">
      <w:pPr>
        <w:pStyle w:val="Question"/>
        <w:spacing w:line="240" w:lineRule="auto"/>
        <w:ind w:left="640" w:hanging="640"/>
        <w:rPr>
          <w:sz w:val="22"/>
          <w:szCs w:val="22"/>
        </w:rPr>
      </w:pPr>
      <w:r w:rsidRPr="005F69ED">
        <w:rPr>
          <w:b/>
          <w:sz w:val="22"/>
          <w:szCs w:val="22"/>
        </w:rPr>
        <w:t>Q</w:t>
      </w:r>
      <w:r w:rsidRPr="005F69ED">
        <w:rPr>
          <w:rStyle w:val="QuestionArial11ptChar"/>
          <w:rFonts w:ascii="Times New Roman" w:hAnsi="Times New Roman" w:cs="Times New Roman"/>
        </w:rPr>
        <w:t>3</w:t>
      </w:r>
      <w:r w:rsidRPr="005F69ED">
        <w:rPr>
          <w:b/>
          <w:sz w:val="22"/>
          <w:szCs w:val="22"/>
        </w:rPr>
        <w:t>.</w:t>
      </w:r>
      <w:r w:rsidRPr="005F69ED">
        <w:rPr>
          <w:sz w:val="22"/>
          <w:szCs w:val="22"/>
        </w:rPr>
        <w:tab/>
        <w:t>Bảng chân lý dưới đây là kết quả của phép toán logic “x @ y”. Biểu diễn nào sau đây là tương đương với phép toán này</w:t>
      </w:r>
    </w:p>
    <w:tbl>
      <w:tblPr>
        <w:tblW w:w="0" w:type="auto"/>
        <w:jc w:val="center"/>
        <w:tblLayout w:type="fixed"/>
        <w:tblCellMar>
          <w:left w:w="0" w:type="dxa"/>
          <w:right w:w="0" w:type="dxa"/>
        </w:tblCellMar>
        <w:tblLook w:val="0000" w:firstRow="0" w:lastRow="0" w:firstColumn="0" w:lastColumn="0" w:noHBand="0" w:noVBand="0"/>
      </w:tblPr>
      <w:tblGrid>
        <w:gridCol w:w="800"/>
        <w:gridCol w:w="800"/>
        <w:gridCol w:w="1100"/>
      </w:tblGrid>
      <w:tr w:rsidR="007A5E4D" w:rsidRPr="005F69ED" w14:paraId="57A946BC" w14:textId="77777777">
        <w:tblPrEx>
          <w:tblCellMar>
            <w:top w:w="0" w:type="dxa"/>
            <w:left w:w="0" w:type="dxa"/>
            <w:bottom w:w="0" w:type="dxa"/>
            <w:right w:w="0" w:type="dxa"/>
          </w:tblCellMar>
        </w:tblPrEx>
        <w:trPr>
          <w:jc w:val="center"/>
        </w:trPr>
        <w:tc>
          <w:tcPr>
            <w:tcW w:w="800" w:type="dxa"/>
            <w:tcBorders>
              <w:top w:val="single" w:sz="6" w:space="0" w:color="auto"/>
              <w:left w:val="single" w:sz="6" w:space="0" w:color="auto"/>
              <w:bottom w:val="single" w:sz="6" w:space="0" w:color="auto"/>
              <w:right w:val="single" w:sz="6" w:space="0" w:color="auto"/>
            </w:tcBorders>
            <w:vAlign w:val="center"/>
          </w:tcPr>
          <w:p w14:paraId="21B6CC4F" w14:textId="77777777" w:rsidR="007A5E4D" w:rsidRPr="005F69ED" w:rsidRDefault="007A5E4D" w:rsidP="007A5E4D">
            <w:pPr>
              <w:jc w:val="center"/>
              <w:rPr>
                <w:rFonts w:ascii="Times New Roman" w:hAnsi="Times New Roman"/>
                <w:i/>
              </w:rPr>
            </w:pPr>
            <w:r w:rsidRPr="005F69ED">
              <w:rPr>
                <w:rFonts w:ascii="Times New Roman" w:hAnsi="Times New Roman"/>
                <w:i/>
              </w:rPr>
              <w:t>x</w:t>
            </w:r>
          </w:p>
        </w:tc>
        <w:tc>
          <w:tcPr>
            <w:tcW w:w="800" w:type="dxa"/>
            <w:tcBorders>
              <w:top w:val="single" w:sz="6" w:space="0" w:color="auto"/>
              <w:left w:val="single" w:sz="6" w:space="0" w:color="auto"/>
              <w:bottom w:val="single" w:sz="6" w:space="0" w:color="auto"/>
              <w:right w:val="single" w:sz="6" w:space="0" w:color="auto"/>
            </w:tcBorders>
            <w:vAlign w:val="center"/>
          </w:tcPr>
          <w:p w14:paraId="7CC8B323" w14:textId="77777777" w:rsidR="007A5E4D" w:rsidRPr="005F69ED" w:rsidRDefault="007A5E4D" w:rsidP="007A5E4D">
            <w:pPr>
              <w:jc w:val="center"/>
              <w:rPr>
                <w:rFonts w:ascii="Times New Roman" w:hAnsi="Times New Roman"/>
                <w:i/>
              </w:rPr>
            </w:pPr>
            <w:r w:rsidRPr="005F69ED">
              <w:rPr>
                <w:rFonts w:ascii="Times New Roman" w:hAnsi="Times New Roman"/>
                <w:i/>
              </w:rPr>
              <w:t>y</w:t>
            </w:r>
          </w:p>
        </w:tc>
        <w:tc>
          <w:tcPr>
            <w:tcW w:w="1100" w:type="dxa"/>
            <w:tcBorders>
              <w:top w:val="single" w:sz="6" w:space="0" w:color="auto"/>
              <w:left w:val="single" w:sz="6" w:space="0" w:color="auto"/>
              <w:bottom w:val="single" w:sz="6" w:space="0" w:color="auto"/>
              <w:right w:val="single" w:sz="6" w:space="0" w:color="auto"/>
            </w:tcBorders>
            <w:vAlign w:val="center"/>
          </w:tcPr>
          <w:p w14:paraId="3A8D3EA6" w14:textId="77777777" w:rsidR="007A5E4D" w:rsidRPr="005F69ED" w:rsidRDefault="007A5E4D" w:rsidP="007A5E4D">
            <w:pPr>
              <w:jc w:val="center"/>
              <w:rPr>
                <w:rFonts w:ascii="Times New Roman" w:hAnsi="Times New Roman"/>
              </w:rPr>
            </w:pPr>
            <w:r w:rsidRPr="005F69ED">
              <w:rPr>
                <w:rFonts w:ascii="Times New Roman" w:hAnsi="Times New Roman"/>
                <w:i/>
              </w:rPr>
              <w:t>x</w:t>
            </w:r>
            <w:r w:rsidRPr="005F69ED">
              <w:rPr>
                <w:rFonts w:ascii="Times New Roman" w:hAnsi="Times New Roman"/>
              </w:rPr>
              <w:t xml:space="preserve"> @ </w:t>
            </w:r>
            <w:r w:rsidRPr="005F69ED">
              <w:rPr>
                <w:rFonts w:ascii="Times New Roman" w:hAnsi="Times New Roman"/>
                <w:i/>
              </w:rPr>
              <w:t>y</w:t>
            </w:r>
          </w:p>
        </w:tc>
      </w:tr>
      <w:tr w:rsidR="007A5E4D" w:rsidRPr="005F69ED" w14:paraId="20BA9861" w14:textId="77777777">
        <w:tblPrEx>
          <w:tblCellMar>
            <w:top w:w="0" w:type="dxa"/>
            <w:left w:w="0" w:type="dxa"/>
            <w:bottom w:w="0" w:type="dxa"/>
            <w:right w:w="0" w:type="dxa"/>
          </w:tblCellMar>
        </w:tblPrEx>
        <w:trPr>
          <w:jc w:val="center"/>
        </w:trPr>
        <w:tc>
          <w:tcPr>
            <w:tcW w:w="800" w:type="dxa"/>
            <w:tcBorders>
              <w:top w:val="single" w:sz="6" w:space="0" w:color="auto"/>
              <w:left w:val="single" w:sz="6" w:space="0" w:color="auto"/>
              <w:bottom w:val="single" w:sz="6" w:space="0" w:color="auto"/>
              <w:right w:val="single" w:sz="6" w:space="0" w:color="auto"/>
            </w:tcBorders>
            <w:vAlign w:val="center"/>
          </w:tcPr>
          <w:p w14:paraId="140B91BC" w14:textId="77777777" w:rsidR="007A5E4D" w:rsidRPr="005F69ED" w:rsidRDefault="007A5E4D" w:rsidP="007A5E4D">
            <w:pPr>
              <w:jc w:val="center"/>
              <w:rPr>
                <w:rFonts w:ascii="Times New Roman" w:hAnsi="Times New Roman"/>
              </w:rPr>
            </w:pPr>
            <w:r w:rsidRPr="005F69ED">
              <w:rPr>
                <w:rFonts w:ascii="Times New Roman" w:hAnsi="Times New Roman"/>
              </w:rPr>
              <w:t>True</w:t>
            </w:r>
          </w:p>
        </w:tc>
        <w:tc>
          <w:tcPr>
            <w:tcW w:w="800" w:type="dxa"/>
            <w:tcBorders>
              <w:top w:val="single" w:sz="6" w:space="0" w:color="auto"/>
              <w:left w:val="single" w:sz="6" w:space="0" w:color="auto"/>
              <w:bottom w:val="single" w:sz="6" w:space="0" w:color="auto"/>
              <w:right w:val="single" w:sz="6" w:space="0" w:color="auto"/>
            </w:tcBorders>
            <w:vAlign w:val="center"/>
          </w:tcPr>
          <w:p w14:paraId="1AE2A14E" w14:textId="77777777" w:rsidR="007A5E4D" w:rsidRPr="005F69ED" w:rsidRDefault="007A5E4D" w:rsidP="007A5E4D">
            <w:pPr>
              <w:jc w:val="center"/>
              <w:rPr>
                <w:rFonts w:ascii="Times New Roman" w:hAnsi="Times New Roman"/>
              </w:rPr>
            </w:pPr>
            <w:r w:rsidRPr="005F69ED">
              <w:rPr>
                <w:rFonts w:ascii="Times New Roman" w:hAnsi="Times New Roman"/>
              </w:rPr>
              <w:t>True</w:t>
            </w:r>
          </w:p>
        </w:tc>
        <w:tc>
          <w:tcPr>
            <w:tcW w:w="1100" w:type="dxa"/>
            <w:tcBorders>
              <w:top w:val="single" w:sz="6" w:space="0" w:color="auto"/>
              <w:left w:val="single" w:sz="6" w:space="0" w:color="auto"/>
              <w:bottom w:val="single" w:sz="6" w:space="0" w:color="auto"/>
              <w:right w:val="single" w:sz="6" w:space="0" w:color="auto"/>
            </w:tcBorders>
            <w:vAlign w:val="center"/>
          </w:tcPr>
          <w:p w14:paraId="0352F62C" w14:textId="77777777" w:rsidR="007A5E4D" w:rsidRPr="005F69ED" w:rsidRDefault="007A5E4D" w:rsidP="007A5E4D">
            <w:pPr>
              <w:jc w:val="center"/>
              <w:rPr>
                <w:rFonts w:ascii="Times New Roman" w:hAnsi="Times New Roman"/>
              </w:rPr>
            </w:pPr>
            <w:r w:rsidRPr="005F69ED">
              <w:rPr>
                <w:rFonts w:ascii="Times New Roman" w:hAnsi="Times New Roman"/>
              </w:rPr>
              <w:t>False</w:t>
            </w:r>
          </w:p>
        </w:tc>
      </w:tr>
      <w:tr w:rsidR="007A5E4D" w:rsidRPr="005F69ED" w14:paraId="43D84E56" w14:textId="77777777">
        <w:tblPrEx>
          <w:tblCellMar>
            <w:top w:w="0" w:type="dxa"/>
            <w:left w:w="0" w:type="dxa"/>
            <w:bottom w:w="0" w:type="dxa"/>
            <w:right w:w="0" w:type="dxa"/>
          </w:tblCellMar>
        </w:tblPrEx>
        <w:trPr>
          <w:jc w:val="center"/>
        </w:trPr>
        <w:tc>
          <w:tcPr>
            <w:tcW w:w="800" w:type="dxa"/>
            <w:tcBorders>
              <w:top w:val="single" w:sz="6" w:space="0" w:color="auto"/>
              <w:left w:val="single" w:sz="6" w:space="0" w:color="auto"/>
              <w:bottom w:val="single" w:sz="6" w:space="0" w:color="auto"/>
              <w:right w:val="single" w:sz="6" w:space="0" w:color="auto"/>
            </w:tcBorders>
            <w:vAlign w:val="center"/>
          </w:tcPr>
          <w:p w14:paraId="31748307" w14:textId="77777777" w:rsidR="007A5E4D" w:rsidRPr="005F69ED" w:rsidRDefault="007A5E4D" w:rsidP="007A5E4D">
            <w:pPr>
              <w:jc w:val="center"/>
              <w:rPr>
                <w:rFonts w:ascii="Times New Roman" w:hAnsi="Times New Roman"/>
              </w:rPr>
            </w:pPr>
            <w:r w:rsidRPr="005F69ED">
              <w:rPr>
                <w:rFonts w:ascii="Times New Roman" w:hAnsi="Times New Roman"/>
              </w:rPr>
              <w:t>True</w:t>
            </w:r>
          </w:p>
        </w:tc>
        <w:tc>
          <w:tcPr>
            <w:tcW w:w="800" w:type="dxa"/>
            <w:tcBorders>
              <w:top w:val="single" w:sz="6" w:space="0" w:color="auto"/>
              <w:left w:val="single" w:sz="6" w:space="0" w:color="auto"/>
              <w:bottom w:val="single" w:sz="6" w:space="0" w:color="auto"/>
              <w:right w:val="single" w:sz="6" w:space="0" w:color="auto"/>
            </w:tcBorders>
            <w:vAlign w:val="center"/>
          </w:tcPr>
          <w:p w14:paraId="5DD38074" w14:textId="77777777" w:rsidR="007A5E4D" w:rsidRPr="005F69ED" w:rsidRDefault="007A5E4D" w:rsidP="007A5E4D">
            <w:pPr>
              <w:jc w:val="center"/>
              <w:rPr>
                <w:rFonts w:ascii="Times New Roman" w:hAnsi="Times New Roman"/>
              </w:rPr>
            </w:pPr>
            <w:r w:rsidRPr="005F69ED">
              <w:rPr>
                <w:rFonts w:ascii="Times New Roman" w:hAnsi="Times New Roman"/>
              </w:rPr>
              <w:t>False</w:t>
            </w:r>
          </w:p>
        </w:tc>
        <w:tc>
          <w:tcPr>
            <w:tcW w:w="1100" w:type="dxa"/>
            <w:tcBorders>
              <w:top w:val="single" w:sz="6" w:space="0" w:color="auto"/>
              <w:left w:val="single" w:sz="6" w:space="0" w:color="auto"/>
              <w:bottom w:val="single" w:sz="6" w:space="0" w:color="auto"/>
              <w:right w:val="single" w:sz="6" w:space="0" w:color="auto"/>
            </w:tcBorders>
            <w:vAlign w:val="center"/>
          </w:tcPr>
          <w:p w14:paraId="15F3C4F9" w14:textId="77777777" w:rsidR="007A5E4D" w:rsidRPr="005F69ED" w:rsidRDefault="007A5E4D" w:rsidP="007A5E4D">
            <w:pPr>
              <w:jc w:val="center"/>
              <w:rPr>
                <w:rFonts w:ascii="Times New Roman" w:hAnsi="Times New Roman"/>
              </w:rPr>
            </w:pPr>
            <w:r w:rsidRPr="005F69ED">
              <w:rPr>
                <w:rFonts w:ascii="Times New Roman" w:hAnsi="Times New Roman"/>
              </w:rPr>
              <w:t>False</w:t>
            </w:r>
          </w:p>
        </w:tc>
      </w:tr>
      <w:tr w:rsidR="007A5E4D" w:rsidRPr="005F69ED" w14:paraId="1D96AD3A" w14:textId="77777777">
        <w:tblPrEx>
          <w:tblCellMar>
            <w:top w:w="0" w:type="dxa"/>
            <w:left w:w="0" w:type="dxa"/>
            <w:bottom w:w="0" w:type="dxa"/>
            <w:right w:w="0" w:type="dxa"/>
          </w:tblCellMar>
        </w:tblPrEx>
        <w:trPr>
          <w:jc w:val="center"/>
        </w:trPr>
        <w:tc>
          <w:tcPr>
            <w:tcW w:w="800" w:type="dxa"/>
            <w:tcBorders>
              <w:top w:val="single" w:sz="6" w:space="0" w:color="auto"/>
              <w:left w:val="single" w:sz="6" w:space="0" w:color="auto"/>
              <w:bottom w:val="single" w:sz="6" w:space="0" w:color="auto"/>
              <w:right w:val="single" w:sz="6" w:space="0" w:color="auto"/>
            </w:tcBorders>
            <w:vAlign w:val="center"/>
          </w:tcPr>
          <w:p w14:paraId="5C4216D4" w14:textId="77777777" w:rsidR="007A5E4D" w:rsidRPr="005F69ED" w:rsidRDefault="007A5E4D" w:rsidP="007A5E4D">
            <w:pPr>
              <w:jc w:val="center"/>
              <w:rPr>
                <w:rFonts w:ascii="Times New Roman" w:hAnsi="Times New Roman"/>
              </w:rPr>
            </w:pPr>
            <w:r w:rsidRPr="005F69ED">
              <w:rPr>
                <w:rFonts w:ascii="Times New Roman" w:hAnsi="Times New Roman"/>
              </w:rPr>
              <w:t>False</w:t>
            </w:r>
          </w:p>
        </w:tc>
        <w:tc>
          <w:tcPr>
            <w:tcW w:w="800" w:type="dxa"/>
            <w:tcBorders>
              <w:top w:val="single" w:sz="6" w:space="0" w:color="auto"/>
              <w:left w:val="single" w:sz="6" w:space="0" w:color="auto"/>
              <w:bottom w:val="single" w:sz="6" w:space="0" w:color="auto"/>
              <w:right w:val="single" w:sz="6" w:space="0" w:color="auto"/>
            </w:tcBorders>
            <w:vAlign w:val="center"/>
          </w:tcPr>
          <w:p w14:paraId="6E7297D5" w14:textId="77777777" w:rsidR="007A5E4D" w:rsidRPr="005F69ED" w:rsidRDefault="007A5E4D" w:rsidP="007A5E4D">
            <w:pPr>
              <w:jc w:val="center"/>
              <w:rPr>
                <w:rFonts w:ascii="Times New Roman" w:hAnsi="Times New Roman"/>
              </w:rPr>
            </w:pPr>
            <w:r w:rsidRPr="005F69ED">
              <w:rPr>
                <w:rFonts w:ascii="Times New Roman" w:hAnsi="Times New Roman"/>
              </w:rPr>
              <w:t>True</w:t>
            </w:r>
          </w:p>
        </w:tc>
        <w:tc>
          <w:tcPr>
            <w:tcW w:w="1100" w:type="dxa"/>
            <w:tcBorders>
              <w:top w:val="single" w:sz="6" w:space="0" w:color="auto"/>
              <w:left w:val="single" w:sz="6" w:space="0" w:color="auto"/>
              <w:bottom w:val="single" w:sz="6" w:space="0" w:color="auto"/>
              <w:right w:val="single" w:sz="6" w:space="0" w:color="auto"/>
            </w:tcBorders>
            <w:vAlign w:val="center"/>
          </w:tcPr>
          <w:p w14:paraId="3D37B7E5" w14:textId="77777777" w:rsidR="007A5E4D" w:rsidRPr="005F69ED" w:rsidRDefault="007A5E4D" w:rsidP="007A5E4D">
            <w:pPr>
              <w:jc w:val="center"/>
              <w:rPr>
                <w:rFonts w:ascii="Times New Roman" w:hAnsi="Times New Roman"/>
              </w:rPr>
            </w:pPr>
            <w:r w:rsidRPr="005F69ED">
              <w:rPr>
                <w:rFonts w:ascii="Times New Roman" w:hAnsi="Times New Roman"/>
              </w:rPr>
              <w:t>True</w:t>
            </w:r>
          </w:p>
        </w:tc>
      </w:tr>
      <w:tr w:rsidR="007A5E4D" w:rsidRPr="005F69ED" w14:paraId="666FD6A7" w14:textId="77777777">
        <w:tblPrEx>
          <w:tblCellMar>
            <w:top w:w="0" w:type="dxa"/>
            <w:left w:w="0" w:type="dxa"/>
            <w:bottom w:w="0" w:type="dxa"/>
            <w:right w:w="0" w:type="dxa"/>
          </w:tblCellMar>
        </w:tblPrEx>
        <w:trPr>
          <w:jc w:val="center"/>
        </w:trPr>
        <w:tc>
          <w:tcPr>
            <w:tcW w:w="800" w:type="dxa"/>
            <w:tcBorders>
              <w:top w:val="single" w:sz="6" w:space="0" w:color="auto"/>
              <w:left w:val="single" w:sz="6" w:space="0" w:color="auto"/>
              <w:bottom w:val="single" w:sz="6" w:space="0" w:color="auto"/>
              <w:right w:val="single" w:sz="6" w:space="0" w:color="auto"/>
            </w:tcBorders>
            <w:vAlign w:val="center"/>
          </w:tcPr>
          <w:p w14:paraId="3880462A" w14:textId="77777777" w:rsidR="007A5E4D" w:rsidRPr="005F69ED" w:rsidRDefault="007A5E4D" w:rsidP="007A5E4D">
            <w:pPr>
              <w:jc w:val="center"/>
              <w:rPr>
                <w:rFonts w:ascii="Times New Roman" w:hAnsi="Times New Roman"/>
              </w:rPr>
            </w:pPr>
            <w:r w:rsidRPr="005F69ED">
              <w:rPr>
                <w:rFonts w:ascii="Times New Roman" w:hAnsi="Times New Roman"/>
              </w:rPr>
              <w:t>False</w:t>
            </w:r>
          </w:p>
        </w:tc>
        <w:tc>
          <w:tcPr>
            <w:tcW w:w="800" w:type="dxa"/>
            <w:tcBorders>
              <w:top w:val="single" w:sz="6" w:space="0" w:color="auto"/>
              <w:left w:val="single" w:sz="6" w:space="0" w:color="auto"/>
              <w:bottom w:val="single" w:sz="6" w:space="0" w:color="auto"/>
              <w:right w:val="single" w:sz="6" w:space="0" w:color="auto"/>
            </w:tcBorders>
            <w:vAlign w:val="center"/>
          </w:tcPr>
          <w:p w14:paraId="2C1086A9" w14:textId="77777777" w:rsidR="007A5E4D" w:rsidRPr="005F69ED" w:rsidRDefault="007A5E4D" w:rsidP="007A5E4D">
            <w:pPr>
              <w:jc w:val="center"/>
              <w:rPr>
                <w:rFonts w:ascii="Times New Roman" w:hAnsi="Times New Roman"/>
              </w:rPr>
            </w:pPr>
            <w:r w:rsidRPr="005F69ED">
              <w:rPr>
                <w:rFonts w:ascii="Times New Roman" w:hAnsi="Times New Roman"/>
              </w:rPr>
              <w:t>False</w:t>
            </w:r>
          </w:p>
        </w:tc>
        <w:tc>
          <w:tcPr>
            <w:tcW w:w="1100" w:type="dxa"/>
            <w:tcBorders>
              <w:top w:val="single" w:sz="6" w:space="0" w:color="auto"/>
              <w:left w:val="single" w:sz="6" w:space="0" w:color="auto"/>
              <w:bottom w:val="single" w:sz="6" w:space="0" w:color="auto"/>
              <w:right w:val="single" w:sz="6" w:space="0" w:color="auto"/>
            </w:tcBorders>
            <w:vAlign w:val="center"/>
          </w:tcPr>
          <w:p w14:paraId="110ACD3A" w14:textId="77777777" w:rsidR="007A5E4D" w:rsidRPr="005F69ED" w:rsidRDefault="007A5E4D" w:rsidP="007A5E4D">
            <w:pPr>
              <w:jc w:val="center"/>
              <w:rPr>
                <w:rFonts w:ascii="Times New Roman" w:hAnsi="Times New Roman"/>
              </w:rPr>
            </w:pPr>
            <w:r w:rsidRPr="005F69ED">
              <w:rPr>
                <w:rFonts w:ascii="Times New Roman" w:hAnsi="Times New Roman"/>
              </w:rPr>
              <w:t>False</w:t>
            </w:r>
          </w:p>
        </w:tc>
      </w:tr>
    </w:tbl>
    <w:p w14:paraId="6B8AA16D" w14:textId="77777777" w:rsidR="007A5E4D" w:rsidRPr="005F69ED" w:rsidRDefault="007A5E4D" w:rsidP="007A5E4D">
      <w:pPr>
        <w:rPr>
          <w:rFonts w:ascii="Times New Roman" w:hAnsi="Times New Roman"/>
        </w:rPr>
      </w:pPr>
    </w:p>
    <w:p w14:paraId="405FCDDB" w14:textId="77777777" w:rsidR="007A5E4D" w:rsidRPr="005F69ED" w:rsidRDefault="007A5E4D" w:rsidP="007A5E4D">
      <w:pPr>
        <w:pStyle w:val="Answer-group-2items"/>
        <w:spacing w:line="240" w:lineRule="auto"/>
        <w:rPr>
          <w:sz w:val="22"/>
          <w:szCs w:val="22"/>
        </w:rPr>
      </w:pPr>
      <w:r w:rsidRPr="005F69ED">
        <w:rPr>
          <w:sz w:val="22"/>
          <w:szCs w:val="22"/>
        </w:rPr>
        <w:t>a)</w:t>
      </w:r>
      <w:r w:rsidRPr="005F69ED">
        <w:rPr>
          <w:rFonts w:eastAsia="MS Mincho"/>
          <w:sz w:val="22"/>
          <w:szCs w:val="22"/>
        </w:rPr>
        <w:tab/>
      </w:r>
      <w:r w:rsidRPr="005F69ED">
        <w:rPr>
          <w:i/>
          <w:sz w:val="22"/>
          <w:szCs w:val="22"/>
        </w:rPr>
        <w:t>x</w:t>
      </w:r>
      <w:r w:rsidRPr="005F69ED">
        <w:rPr>
          <w:sz w:val="22"/>
          <w:szCs w:val="22"/>
        </w:rPr>
        <w:t xml:space="preserve"> OR (NOT</w:t>
      </w:r>
      <w:r w:rsidRPr="005F69ED">
        <w:rPr>
          <w:rFonts w:eastAsia="MS Mincho"/>
          <w:sz w:val="22"/>
          <w:szCs w:val="22"/>
        </w:rPr>
        <w:t xml:space="preserve"> </w:t>
      </w:r>
      <w:r w:rsidRPr="005F69ED">
        <w:rPr>
          <w:i/>
          <w:sz w:val="22"/>
          <w:szCs w:val="22"/>
        </w:rPr>
        <w:t>y</w:t>
      </w:r>
      <w:r w:rsidRPr="005F69ED">
        <w:rPr>
          <w:rFonts w:eastAsia="MS Mincho"/>
          <w:sz w:val="22"/>
          <w:szCs w:val="22"/>
        </w:rPr>
        <w:t>)</w:t>
      </w:r>
      <w:r w:rsidRPr="005F69ED">
        <w:rPr>
          <w:sz w:val="22"/>
          <w:szCs w:val="22"/>
        </w:rPr>
        <w:tab/>
        <w:t>b)</w:t>
      </w:r>
      <w:r w:rsidRPr="005F69ED">
        <w:rPr>
          <w:rFonts w:eastAsia="MS Mincho"/>
          <w:sz w:val="22"/>
          <w:szCs w:val="22"/>
        </w:rPr>
        <w:tab/>
      </w:r>
      <w:r w:rsidRPr="005F69ED">
        <w:rPr>
          <w:sz w:val="22"/>
          <w:szCs w:val="22"/>
        </w:rPr>
        <w:t xml:space="preserve">(NOT </w:t>
      </w:r>
      <w:r w:rsidRPr="005F69ED">
        <w:rPr>
          <w:i/>
          <w:sz w:val="22"/>
          <w:szCs w:val="22"/>
        </w:rPr>
        <w:t>x</w:t>
      </w:r>
      <w:r w:rsidRPr="005F69ED">
        <w:rPr>
          <w:sz w:val="22"/>
          <w:szCs w:val="22"/>
        </w:rPr>
        <w:t xml:space="preserve">) AND </w:t>
      </w:r>
      <w:r w:rsidRPr="005F69ED">
        <w:rPr>
          <w:i/>
          <w:sz w:val="22"/>
          <w:szCs w:val="22"/>
        </w:rPr>
        <w:t>y</w:t>
      </w:r>
    </w:p>
    <w:p w14:paraId="36691CC1" w14:textId="77777777" w:rsidR="007A5E4D" w:rsidRPr="005F69ED" w:rsidRDefault="007A5E4D" w:rsidP="007A5E4D">
      <w:pPr>
        <w:pStyle w:val="Answer-group-2items"/>
        <w:spacing w:line="240" w:lineRule="auto"/>
        <w:rPr>
          <w:sz w:val="22"/>
          <w:szCs w:val="22"/>
        </w:rPr>
      </w:pPr>
      <w:r w:rsidRPr="005F69ED">
        <w:rPr>
          <w:sz w:val="22"/>
          <w:szCs w:val="22"/>
        </w:rPr>
        <w:t>c)</w:t>
      </w:r>
      <w:r w:rsidRPr="005F69ED">
        <w:rPr>
          <w:rFonts w:eastAsia="MS Mincho"/>
          <w:sz w:val="22"/>
          <w:szCs w:val="22"/>
        </w:rPr>
        <w:tab/>
      </w:r>
      <w:r w:rsidRPr="005F69ED">
        <w:rPr>
          <w:sz w:val="22"/>
          <w:szCs w:val="22"/>
        </w:rPr>
        <w:t xml:space="preserve">(NOT </w:t>
      </w:r>
      <w:r w:rsidRPr="005F69ED">
        <w:rPr>
          <w:i/>
          <w:sz w:val="22"/>
          <w:szCs w:val="22"/>
        </w:rPr>
        <w:t>x</w:t>
      </w:r>
      <w:r w:rsidRPr="005F69ED">
        <w:rPr>
          <w:sz w:val="22"/>
          <w:szCs w:val="22"/>
        </w:rPr>
        <w:t xml:space="preserve">) AND (NOT </w:t>
      </w:r>
      <w:r w:rsidRPr="005F69ED">
        <w:rPr>
          <w:i/>
          <w:sz w:val="22"/>
          <w:szCs w:val="22"/>
        </w:rPr>
        <w:t>y</w:t>
      </w:r>
      <w:r w:rsidRPr="005F69ED">
        <w:rPr>
          <w:sz w:val="22"/>
          <w:szCs w:val="22"/>
        </w:rPr>
        <w:t>)</w:t>
      </w:r>
      <w:r w:rsidRPr="005F69ED">
        <w:rPr>
          <w:sz w:val="22"/>
          <w:szCs w:val="22"/>
        </w:rPr>
        <w:tab/>
        <w:t>d)</w:t>
      </w:r>
      <w:r w:rsidRPr="005F69ED">
        <w:rPr>
          <w:rFonts w:eastAsia="MS Mincho"/>
          <w:sz w:val="22"/>
          <w:szCs w:val="22"/>
        </w:rPr>
        <w:tab/>
      </w:r>
      <w:r w:rsidRPr="005F69ED">
        <w:rPr>
          <w:sz w:val="22"/>
          <w:szCs w:val="22"/>
        </w:rPr>
        <w:t xml:space="preserve">(NOT </w:t>
      </w:r>
      <w:r w:rsidRPr="005F69ED">
        <w:rPr>
          <w:i/>
          <w:sz w:val="22"/>
          <w:szCs w:val="22"/>
        </w:rPr>
        <w:t>x</w:t>
      </w:r>
      <w:r w:rsidRPr="005F69ED">
        <w:rPr>
          <w:sz w:val="22"/>
          <w:szCs w:val="22"/>
        </w:rPr>
        <w:t>) OR (NOT y)</w:t>
      </w:r>
    </w:p>
    <w:p w14:paraId="7980FBEA" w14:textId="77777777" w:rsidR="007A5E4D" w:rsidRPr="005F69ED" w:rsidRDefault="007A5E4D" w:rsidP="007A5E4D">
      <w:pPr>
        <w:rPr>
          <w:rFonts w:ascii="Times New Roman" w:hAnsi="Times New Roman"/>
          <w:sz w:val="22"/>
          <w:szCs w:val="22"/>
        </w:rPr>
      </w:pPr>
    </w:p>
    <w:p w14:paraId="644D3E1C" w14:textId="77777777" w:rsidR="007A5E4D" w:rsidRPr="005F69ED" w:rsidRDefault="007A5E4D" w:rsidP="007A5E4D">
      <w:pPr>
        <w:rPr>
          <w:rFonts w:ascii="Times New Roman" w:hAnsi="Times New Roman"/>
          <w:sz w:val="22"/>
          <w:szCs w:val="22"/>
        </w:rPr>
      </w:pPr>
    </w:p>
    <w:p w14:paraId="0254ACFD" w14:textId="77777777" w:rsidR="007A5E4D" w:rsidRPr="005F69ED" w:rsidRDefault="007A5E4D" w:rsidP="007A5E4D">
      <w:pPr>
        <w:rPr>
          <w:rFonts w:ascii="Times New Roman" w:hAnsi="Times New Roman"/>
          <w:sz w:val="22"/>
          <w:szCs w:val="22"/>
        </w:rPr>
      </w:pPr>
    </w:p>
    <w:p w14:paraId="057D2035" w14:textId="278BB58B" w:rsidR="007A5E4D" w:rsidRPr="005F69ED" w:rsidRDefault="003812B7" w:rsidP="007A5E4D">
      <w:pPr>
        <w:rPr>
          <w:rFonts w:ascii="Times New Roman" w:hAnsi="Times New Roman"/>
        </w:rPr>
      </w:pPr>
      <w:r w:rsidRPr="005F69ED">
        <w:rPr>
          <w:rFonts w:ascii="Times New Roman" w:hAnsi="Times New Roman"/>
          <w:noProof/>
          <w:sz w:val="22"/>
          <w:szCs w:val="22"/>
          <w:lang w:eastAsia="en-US"/>
        </w:rPr>
        <mc:AlternateContent>
          <mc:Choice Requires="wpg">
            <w:drawing>
              <wp:anchor distT="0" distB="0" distL="114300" distR="114300" simplePos="0" relativeHeight="251780608" behindDoc="0" locked="0" layoutInCell="1" allowOverlap="1" wp14:anchorId="5D54F63C" wp14:editId="79AAC670">
                <wp:simplePos x="0" y="0"/>
                <wp:positionH relativeFrom="column">
                  <wp:posOffset>0</wp:posOffset>
                </wp:positionH>
                <wp:positionV relativeFrom="paragraph">
                  <wp:posOffset>22860</wp:posOffset>
                </wp:positionV>
                <wp:extent cx="2009775" cy="370205"/>
                <wp:effectExtent l="0" t="0" r="0" b="0"/>
                <wp:wrapNone/>
                <wp:docPr id="583658771" name="Group 1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70205"/>
                          <a:chOff x="1418" y="2055"/>
                          <a:chExt cx="3165" cy="498"/>
                        </a:xfrm>
                      </wpg:grpSpPr>
                      <wps:wsp>
                        <wps:cNvPr id="9226158" name="Oval 1427"/>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031074E2" w14:textId="77777777" w:rsidR="001C4C1C" w:rsidRPr="008E6451" w:rsidRDefault="001C4C1C" w:rsidP="007A5E4D">
                              <w:pPr>
                                <w:rPr>
                                  <w:rFonts w:ascii="Arial" w:hAnsi="Arial" w:cs="Arial"/>
                                </w:rPr>
                              </w:pPr>
                            </w:p>
                          </w:txbxContent>
                        </wps:txbx>
                        <wps:bodyPr rot="0" vert="horz" wrap="square" lIns="74295" tIns="36000" rIns="74295" bIns="8890" anchor="t" anchorCtr="0" upright="1">
                          <a:noAutofit/>
                        </wps:bodyPr>
                      </wps:wsp>
                      <wps:wsp>
                        <wps:cNvPr id="235324993" name="Rectangle 1428"/>
                        <wps:cNvSpPr>
                          <a:spLocks noChangeArrowheads="1"/>
                        </wps:cNvSpPr>
                        <wps:spPr bwMode="auto">
                          <a:xfrm>
                            <a:off x="2262" y="2055"/>
                            <a:ext cx="166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91DAA" w14:textId="77777777" w:rsidR="001C4C1C" w:rsidRPr="005F69ED" w:rsidRDefault="001C4C1C" w:rsidP="007A5E4D">
                              <w:pPr>
                                <w:jc w:val="center"/>
                                <w:rPr>
                                  <w:rFonts w:ascii="Impact" w:hAnsi="Impact" w:cs="Arial"/>
                                  <w:sz w:val="32"/>
                                  <w:szCs w:val="32"/>
                                </w:rPr>
                              </w:pPr>
                              <w:r w:rsidRPr="0026115E">
                                <w:rPr>
                                  <w:rFonts w:ascii="Impact" w:hAnsi="Impact" w:cs="Arial"/>
                                  <w:sz w:val="32"/>
                                  <w:szCs w:val="32"/>
                                </w:rPr>
                                <w:t>Đáp án câu 3</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4F63C" id="Group 1426" o:spid="_x0000_s1312" style="position:absolute;left:0;text-align:left;margin-left:0;margin-top:1.8pt;width:158.25pt;height:29.15pt;z-index:251780608;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">
                <v:oval id="Oval 1427" o:spid="_x0000_s1313"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" fillcolor="silver">
                  <v:textbox inset="5.85pt,1mm,5.85pt,.7pt">
                    <w:txbxContent>
                      <w:p w14:paraId="031074E2" w14:textId="77777777" w:rsidR="001C4C1C" w:rsidRPr="008E6451" w:rsidRDefault="001C4C1C" w:rsidP="007A5E4D">
                        <w:pPr>
                          <w:rPr>
                            <w:rFonts w:ascii="Arial" w:hAnsi="Arial" w:cs="Arial"/>
                          </w:rPr>
                        </w:pPr>
                      </w:p>
                    </w:txbxContent>
                  </v:textbox>
                </v:oval>
                <v:rect id="Rectangle 1428" o:spid="_x0000_s1314" style="position:absolute;left:2262;top:2055;width:166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" filled="f" stroked="f">
                  <v:textbox inset="0,1mm,0,0">
                    <w:txbxContent>
                      <w:p w14:paraId="7B991DAA" w14:textId="77777777" w:rsidR="001C4C1C" w:rsidRPr="005F69ED" w:rsidRDefault="001C4C1C" w:rsidP="007A5E4D">
                        <w:pPr>
                          <w:jc w:val="center"/>
                          <w:rPr>
                            <w:rFonts w:ascii="Impact" w:hAnsi="Impact" w:cs="Arial"/>
                            <w:sz w:val="32"/>
                            <w:szCs w:val="32"/>
                          </w:rPr>
                        </w:pPr>
                        <w:r w:rsidRPr="0026115E">
                          <w:rPr>
                            <w:rFonts w:ascii="Impact" w:hAnsi="Impact" w:cs="Arial"/>
                            <w:sz w:val="32"/>
                            <w:szCs w:val="32"/>
                          </w:rPr>
                          <w:t>Đáp án câu 3</w:t>
                        </w:r>
                      </w:p>
                    </w:txbxContent>
                  </v:textbox>
                </v:rect>
              </v:group>
            </w:pict>
          </mc:Fallback>
        </mc:AlternateContent>
      </w:r>
    </w:p>
    <w:p w14:paraId="2C4950DF" w14:textId="77777777" w:rsidR="007A5E4D" w:rsidRPr="005F69ED" w:rsidRDefault="007A5E4D" w:rsidP="007A5E4D">
      <w:pPr>
        <w:rPr>
          <w:rFonts w:ascii="Times New Roman" w:hAnsi="Times New Roman"/>
          <w:sz w:val="22"/>
          <w:szCs w:val="22"/>
        </w:rPr>
      </w:pPr>
    </w:p>
    <w:p w14:paraId="13B04DA7" w14:textId="77777777" w:rsidR="00944DE2" w:rsidRPr="005F69ED" w:rsidRDefault="00944DE2" w:rsidP="007A5E4D">
      <w:pPr>
        <w:tabs>
          <w:tab w:val="left" w:pos="1800"/>
        </w:tabs>
        <w:rPr>
          <w:rStyle w:val="CorrectAnswerChar"/>
          <w:rFonts w:ascii="Times New Roman" w:hAnsi="Times New Roman" w:cs="Times New Roman"/>
        </w:rPr>
      </w:pPr>
    </w:p>
    <w:p w14:paraId="6D9FB14E" w14:textId="77777777" w:rsidR="007A5E4D" w:rsidRPr="005F69ED" w:rsidRDefault="007A5E4D" w:rsidP="007A5E4D">
      <w:pPr>
        <w:tabs>
          <w:tab w:val="left" w:pos="1800"/>
        </w:tabs>
        <w:rPr>
          <w:rFonts w:ascii="Times New Roman" w:hAnsi="Times New Roman"/>
          <w:b/>
          <w:sz w:val="24"/>
        </w:rPr>
      </w:pPr>
      <w:r w:rsidRPr="005F69ED">
        <w:rPr>
          <w:rStyle w:val="CorrectAnswerChar"/>
          <w:rFonts w:ascii="Times New Roman" w:hAnsi="Times New Roman" w:cs="Times New Roman"/>
        </w:rPr>
        <w:t>Đáp án đúng:</w:t>
      </w:r>
      <w:r w:rsidRPr="005F69ED">
        <w:rPr>
          <w:rFonts w:ascii="Times New Roman" w:hAnsi="Times New Roman"/>
          <w:b/>
          <w:sz w:val="24"/>
        </w:rPr>
        <w:tab/>
        <w:t>b</w:t>
      </w:r>
    </w:p>
    <w:p w14:paraId="2261F749" w14:textId="77777777" w:rsidR="007A5E4D" w:rsidRPr="005F69ED" w:rsidRDefault="007A5E4D" w:rsidP="007A5E4D">
      <w:pPr>
        <w:rPr>
          <w:rFonts w:ascii="Times New Roman" w:hAnsi="Times New Roman"/>
          <w:sz w:val="22"/>
          <w:szCs w:val="22"/>
        </w:rPr>
      </w:pPr>
    </w:p>
    <w:p w14:paraId="235863A5" w14:textId="77777777" w:rsidR="007A5E4D" w:rsidRPr="005F69ED" w:rsidRDefault="007A5E4D" w:rsidP="001C4C1C">
      <w:pPr>
        <w:pStyle w:val="Body01"/>
        <w:ind w:leftChars="0" w:left="315" w:right="315"/>
      </w:pPr>
      <w:r w:rsidRPr="005F69ED">
        <w:t xml:space="preserve">Trong các phép toán logic, ta gán “1” cho “đúng” và “0” cho “sai”. Dễ dàng hơn nếu sử dụng kí pháp quen thuộc, ta sẽ sử dụng các kí hiệu sau </w:t>
      </w:r>
    </w:p>
    <w:p w14:paraId="10F3664B" w14:textId="77777777" w:rsidR="007A5E4D" w:rsidRPr="005F69ED" w:rsidRDefault="007A5E4D" w:rsidP="001C4C1C">
      <w:pPr>
        <w:pStyle w:val="Body01"/>
        <w:ind w:leftChars="0" w:left="315" w:right="315"/>
      </w:pPr>
    </w:p>
    <w:p w14:paraId="64A80B4F" w14:textId="77777777" w:rsidR="007A5E4D" w:rsidRPr="005F69ED" w:rsidRDefault="007A5E4D" w:rsidP="001C4C1C">
      <w:pPr>
        <w:pStyle w:val="Body01"/>
        <w:ind w:leftChars="0" w:left="315" w:right="315"/>
      </w:pPr>
      <w:r w:rsidRPr="005F69ED">
        <w:t xml:space="preserve">x AND y </w:t>
      </w:r>
      <w:r w:rsidRPr="005F69ED">
        <w:sym w:font="Wingdings" w:char="F0E0"/>
      </w:r>
      <w:r w:rsidRPr="005F69ED">
        <w:t xml:space="preserve"> </w:t>
      </w:r>
      <w:r w:rsidRPr="005F69ED">
        <w:rPr>
          <w:position w:val="-10"/>
        </w:rPr>
        <w:object w:dxaOrig="460" w:dyaOrig="260" w14:anchorId="32B08D2F">
          <v:shape id="_x0000_i1125" type="#_x0000_t75" style="width:23.1pt;height:12.9pt" o:ole="">
            <v:imagedata r:id="rId210" o:title=""/>
          </v:shape>
          <o:OLEObject Type="Embed" ProgID="Equation.3" ShapeID="_x0000_i1125" DrawAspect="Content" ObjectID="_1842870071" r:id="rId211"/>
        </w:object>
      </w:r>
      <w:r w:rsidRPr="005F69ED">
        <w:t xml:space="preserve"> (tích logic)</w:t>
      </w:r>
    </w:p>
    <w:p w14:paraId="1DC6BB28" w14:textId="77777777" w:rsidR="007A5E4D" w:rsidRPr="005F69ED" w:rsidRDefault="007A5E4D" w:rsidP="001C4C1C">
      <w:pPr>
        <w:pStyle w:val="Body01"/>
        <w:ind w:leftChars="0" w:left="315" w:right="315"/>
      </w:pPr>
      <w:r w:rsidRPr="005F69ED">
        <w:t xml:space="preserve">x OR y </w:t>
      </w:r>
      <w:r w:rsidRPr="005F69ED">
        <w:sym w:font="Wingdings" w:char="F0E0"/>
      </w:r>
      <w:r w:rsidRPr="005F69ED">
        <w:rPr>
          <w:position w:val="-10"/>
        </w:rPr>
        <w:object w:dxaOrig="560" w:dyaOrig="279" w14:anchorId="3A250FD4">
          <v:shape id="_x0000_i1126" type="#_x0000_t75" style="width:27.95pt;height:13.95pt" o:ole="">
            <v:imagedata r:id="rId212" o:title=""/>
          </v:shape>
          <o:OLEObject Type="Embed" ProgID="Equation.3" ShapeID="_x0000_i1126" DrawAspect="Content" ObjectID="_1842870072" r:id="rId213"/>
        </w:object>
      </w:r>
      <w:r w:rsidRPr="005F69ED">
        <w:t xml:space="preserve"> (tổng logic)</w:t>
      </w:r>
    </w:p>
    <w:p w14:paraId="6C069EC2" w14:textId="77777777" w:rsidR="007A5E4D" w:rsidRPr="005F69ED" w:rsidRDefault="007A5E4D" w:rsidP="001C4C1C">
      <w:pPr>
        <w:pStyle w:val="Body01"/>
        <w:ind w:leftChars="0" w:left="315" w:right="315"/>
      </w:pPr>
      <w:r w:rsidRPr="005F69ED">
        <w:t xml:space="preserve">NOT x </w:t>
      </w:r>
      <w:r w:rsidRPr="005F69ED">
        <w:sym w:font="Wingdings" w:char="F0E0"/>
      </w:r>
      <w:r w:rsidRPr="005F69ED">
        <w:t xml:space="preserve"> </w:t>
      </w:r>
      <w:r w:rsidRPr="005F69ED">
        <w:rPr>
          <w:position w:val="-6"/>
        </w:rPr>
        <w:object w:dxaOrig="200" w:dyaOrig="340" w14:anchorId="3ADD03FE">
          <v:shape id="_x0000_i1127" type="#_x0000_t75" style="width:10.2pt;height:17.2pt" o:ole="">
            <v:imagedata r:id="rId214" o:title=""/>
          </v:shape>
          <o:OLEObject Type="Embed" ProgID="Equation.3" ShapeID="_x0000_i1127" DrawAspect="Content" ObjectID="_1842870073" r:id="rId215"/>
        </w:object>
      </w:r>
      <w:r w:rsidRPr="005F69ED">
        <w:t xml:space="preserve"> (phủ định logic)</w:t>
      </w:r>
    </w:p>
    <w:p w14:paraId="55055F47" w14:textId="77777777" w:rsidR="007A5E4D" w:rsidRPr="005F69ED" w:rsidRDefault="007A5E4D" w:rsidP="001C4C1C">
      <w:pPr>
        <w:pStyle w:val="Body01"/>
        <w:ind w:leftChars="0" w:left="315" w:right="315"/>
      </w:pPr>
    </w:p>
    <w:p w14:paraId="4A2508B9" w14:textId="77777777" w:rsidR="007A5E4D" w:rsidRPr="005F69ED" w:rsidRDefault="007A5E4D" w:rsidP="001C4C1C">
      <w:pPr>
        <w:pStyle w:val="Body01"/>
        <w:ind w:leftChars="0" w:left="315" w:right="315"/>
      </w:pPr>
      <w:r w:rsidRPr="005F69ED">
        <w:t>Vậy, biểu thức logic trong đáp án có thể viết lại như sau:</w:t>
      </w:r>
    </w:p>
    <w:p w14:paraId="09CC8A8F" w14:textId="77777777" w:rsidR="007A5E4D" w:rsidRPr="005F69ED" w:rsidRDefault="007A5E4D" w:rsidP="001C4C1C">
      <w:pPr>
        <w:pStyle w:val="Body01"/>
        <w:ind w:leftChars="0" w:left="315" w:right="315"/>
      </w:pPr>
    </w:p>
    <w:p w14:paraId="06EC5244" w14:textId="77777777" w:rsidR="007A5E4D" w:rsidRPr="005F69ED" w:rsidRDefault="007A5E4D" w:rsidP="001C4C1C">
      <w:pPr>
        <w:pStyle w:val="Body01"/>
        <w:ind w:leftChars="0" w:left="315" w:right="315"/>
      </w:pPr>
      <w:r w:rsidRPr="005F69ED">
        <w:t>a) x OR (NOT y)</w:t>
      </w:r>
      <w:r w:rsidRPr="005F69ED">
        <w:tab/>
      </w:r>
      <w:r w:rsidRPr="005F69ED">
        <w:tab/>
      </w:r>
      <w:r w:rsidRPr="005F69ED">
        <w:rPr>
          <w:position w:val="-10"/>
        </w:rPr>
        <w:object w:dxaOrig="560" w:dyaOrig="380" w14:anchorId="4BEF0828">
          <v:shape id="_x0000_i1128" type="#_x0000_t75" style="width:27.95pt;height:18.8pt" o:ole="">
            <v:imagedata r:id="rId216" o:title=""/>
          </v:shape>
          <o:OLEObject Type="Embed" ProgID="Equation.3" ShapeID="_x0000_i1128" DrawAspect="Content" ObjectID="_1842870074" r:id="rId217"/>
        </w:object>
      </w:r>
    </w:p>
    <w:p w14:paraId="331CA4AA" w14:textId="77777777" w:rsidR="007A5E4D" w:rsidRPr="005F69ED" w:rsidRDefault="007A5E4D" w:rsidP="001C4C1C">
      <w:pPr>
        <w:pStyle w:val="Body01"/>
        <w:ind w:leftChars="0" w:left="315" w:right="315"/>
      </w:pPr>
      <w:r w:rsidRPr="005F69ED">
        <w:t>b) (NOT x) AND y</w:t>
      </w:r>
      <w:r w:rsidRPr="005F69ED">
        <w:tab/>
      </w:r>
      <w:r w:rsidRPr="005F69ED">
        <w:tab/>
      </w:r>
      <w:r w:rsidRPr="005F69ED">
        <w:rPr>
          <w:position w:val="-10"/>
        </w:rPr>
        <w:object w:dxaOrig="460" w:dyaOrig="380" w14:anchorId="2C18BB0D">
          <v:shape id="_x0000_i1129" type="#_x0000_t75" style="width:23.1pt;height:18.8pt" o:ole="">
            <v:imagedata r:id="rId218" o:title=""/>
          </v:shape>
          <o:OLEObject Type="Embed" ProgID="Equation.3" ShapeID="_x0000_i1129" DrawAspect="Content" ObjectID="_1842870075" r:id="rId219"/>
        </w:object>
      </w:r>
    </w:p>
    <w:p w14:paraId="6CE5DCCE" w14:textId="77777777" w:rsidR="007A5E4D" w:rsidRPr="005F69ED" w:rsidRDefault="007A5E4D" w:rsidP="001C4C1C">
      <w:pPr>
        <w:pStyle w:val="Body01"/>
        <w:ind w:leftChars="0" w:left="315" w:right="315"/>
      </w:pPr>
      <w:r w:rsidRPr="005F69ED">
        <w:t>c) (NOT x) AND (NOT y)</w:t>
      </w:r>
      <w:r w:rsidRPr="005F69ED">
        <w:tab/>
      </w:r>
      <w:r w:rsidRPr="005F69ED">
        <w:rPr>
          <w:position w:val="-10"/>
        </w:rPr>
        <w:object w:dxaOrig="460" w:dyaOrig="380" w14:anchorId="4BCCB75E">
          <v:shape id="_x0000_i1130" type="#_x0000_t75" style="width:23.1pt;height:18.8pt" o:ole="">
            <v:imagedata r:id="rId220" o:title=""/>
          </v:shape>
          <o:OLEObject Type="Embed" ProgID="Equation.3" ShapeID="_x0000_i1130" DrawAspect="Content" ObjectID="_1842870076" r:id="rId221"/>
        </w:object>
      </w:r>
    </w:p>
    <w:p w14:paraId="4954BCE0" w14:textId="77777777" w:rsidR="007A5E4D" w:rsidRPr="005F69ED" w:rsidRDefault="007A5E4D" w:rsidP="001C4C1C">
      <w:pPr>
        <w:pStyle w:val="Body01"/>
        <w:ind w:leftChars="0" w:left="315" w:right="315"/>
      </w:pPr>
      <w:r w:rsidRPr="005F69ED">
        <w:t xml:space="preserve">d) (NOT x) OR (NOT y) </w:t>
      </w:r>
      <w:r w:rsidRPr="005F69ED">
        <w:tab/>
      </w:r>
      <w:r w:rsidRPr="005F69ED">
        <w:rPr>
          <w:position w:val="-10"/>
        </w:rPr>
        <w:object w:dxaOrig="560" w:dyaOrig="380" w14:anchorId="07A35C3B">
          <v:shape id="_x0000_i1131" type="#_x0000_t75" style="width:27.95pt;height:18.8pt" o:ole="">
            <v:imagedata r:id="rId222" o:title=""/>
          </v:shape>
          <o:OLEObject Type="Embed" ProgID="Equation.3" ShapeID="_x0000_i1131" DrawAspect="Content" ObjectID="_1842870077" r:id="rId223"/>
        </w:object>
      </w:r>
    </w:p>
    <w:p w14:paraId="52DEC8E5" w14:textId="77777777" w:rsidR="007A5E4D" w:rsidRPr="005F69ED" w:rsidRDefault="007A5E4D" w:rsidP="001C4C1C">
      <w:pPr>
        <w:pStyle w:val="Body01"/>
        <w:ind w:leftChars="0" w:left="315" w:right="315"/>
      </w:pPr>
    </w:p>
    <w:p w14:paraId="47CDEC22" w14:textId="77777777" w:rsidR="007A5E4D" w:rsidRPr="005F69ED" w:rsidRDefault="007A5E4D" w:rsidP="001C4C1C">
      <w:pPr>
        <w:pStyle w:val="Body01"/>
        <w:ind w:leftChars="0" w:left="315" w:right="315"/>
      </w:pPr>
      <w:r w:rsidRPr="005F69ED">
        <w:t>Ta kiểm tra để xem biểu thức nào trong nhóm đáp án trùng khớp (có kết quả giống) với phép toán logic được đưa ra:</w:t>
      </w:r>
    </w:p>
    <w:p w14:paraId="41E8A041" w14:textId="77777777" w:rsidR="007A5E4D" w:rsidRPr="005F69ED" w:rsidRDefault="007A5E4D" w:rsidP="001C4C1C">
      <w:pPr>
        <w:pStyle w:val="Body01"/>
        <w:ind w:leftChars="0" w:left="315" w:right="315"/>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681"/>
        <w:gridCol w:w="681"/>
        <w:gridCol w:w="681"/>
        <w:gridCol w:w="1104"/>
        <w:gridCol w:w="1105"/>
        <w:gridCol w:w="1105"/>
        <w:gridCol w:w="1105"/>
        <w:gridCol w:w="862"/>
      </w:tblGrid>
      <w:tr w:rsidR="007A5E4D" w:rsidRPr="005F69ED" w14:paraId="4E6D8984" w14:textId="77777777">
        <w:trPr>
          <w:jc w:val="center"/>
        </w:trPr>
        <w:tc>
          <w:tcPr>
            <w:tcW w:w="681" w:type="dxa"/>
            <w:vMerge w:val="restart"/>
            <w:tcMar>
              <w:left w:w="57" w:type="dxa"/>
              <w:right w:w="57" w:type="dxa"/>
            </w:tcMar>
            <w:vAlign w:val="bottom"/>
          </w:tcPr>
          <w:p w14:paraId="1458B788" w14:textId="77777777" w:rsidR="007A5E4D" w:rsidRPr="005F69ED" w:rsidRDefault="007A5E4D" w:rsidP="001C4C1C">
            <w:pPr>
              <w:pStyle w:val="Body01"/>
              <w:ind w:leftChars="0" w:left="0" w:right="315"/>
              <w:jc w:val="right"/>
            </w:pPr>
            <w:r w:rsidRPr="005F69ED">
              <w:rPr>
                <w:position w:val="-6"/>
              </w:rPr>
              <w:object w:dxaOrig="200" w:dyaOrig="220" w14:anchorId="2115F710">
                <v:shape id="_x0000_i1132" type="#_x0000_t75" style="width:10.2pt;height:10.75pt" o:ole="">
                  <v:imagedata r:id="rId224" o:title=""/>
                </v:shape>
                <o:OLEObject Type="Embed" ProgID="Equation.3" ShapeID="_x0000_i1132" DrawAspect="Content" ObjectID="_1842870078" r:id="rId225"/>
              </w:object>
            </w:r>
          </w:p>
        </w:tc>
        <w:tc>
          <w:tcPr>
            <w:tcW w:w="681" w:type="dxa"/>
            <w:vMerge w:val="restart"/>
            <w:tcMar>
              <w:left w:w="57" w:type="dxa"/>
              <w:right w:w="57" w:type="dxa"/>
            </w:tcMar>
            <w:vAlign w:val="bottom"/>
          </w:tcPr>
          <w:p w14:paraId="2A858EAF" w14:textId="77777777" w:rsidR="007A5E4D" w:rsidRPr="005F69ED" w:rsidRDefault="007A5E4D" w:rsidP="001C4C1C">
            <w:pPr>
              <w:pStyle w:val="Body01"/>
              <w:ind w:leftChars="0" w:left="0" w:right="315"/>
              <w:jc w:val="right"/>
            </w:pPr>
            <w:r w:rsidRPr="005F69ED">
              <w:rPr>
                <w:position w:val="-10"/>
              </w:rPr>
              <w:object w:dxaOrig="220" w:dyaOrig="260" w14:anchorId="62B3DA0E">
                <v:shape id="_x0000_i1133" type="#_x0000_t75" style="width:10.75pt;height:12.9pt" o:ole="">
                  <v:imagedata r:id="rId226" o:title=""/>
                </v:shape>
                <o:OLEObject Type="Embed" ProgID="Equation.3" ShapeID="_x0000_i1133" DrawAspect="Content" ObjectID="_1842870079" r:id="rId227"/>
              </w:object>
            </w:r>
          </w:p>
        </w:tc>
        <w:tc>
          <w:tcPr>
            <w:tcW w:w="681" w:type="dxa"/>
            <w:vMerge w:val="restart"/>
            <w:tcMar>
              <w:left w:w="57" w:type="dxa"/>
              <w:right w:w="57" w:type="dxa"/>
            </w:tcMar>
            <w:vAlign w:val="bottom"/>
          </w:tcPr>
          <w:p w14:paraId="60BFA4D7" w14:textId="77777777" w:rsidR="007A5E4D" w:rsidRPr="005F69ED" w:rsidRDefault="007A5E4D" w:rsidP="001C4C1C">
            <w:pPr>
              <w:pStyle w:val="Body01"/>
              <w:ind w:leftChars="0" w:left="0" w:right="315"/>
              <w:jc w:val="right"/>
            </w:pPr>
            <w:r w:rsidRPr="005F69ED">
              <w:rPr>
                <w:position w:val="-6"/>
              </w:rPr>
              <w:object w:dxaOrig="200" w:dyaOrig="340" w14:anchorId="28C14299">
                <v:shape id="_x0000_i1134" type="#_x0000_t75" style="width:10.2pt;height:17.2pt" o:ole="">
                  <v:imagedata r:id="rId228" o:title=""/>
                </v:shape>
                <o:OLEObject Type="Embed" ProgID="Equation.3" ShapeID="_x0000_i1134" DrawAspect="Content" ObjectID="_1842870080" r:id="rId229"/>
              </w:object>
            </w:r>
          </w:p>
        </w:tc>
        <w:tc>
          <w:tcPr>
            <w:tcW w:w="681" w:type="dxa"/>
            <w:vMerge w:val="restart"/>
            <w:tcBorders>
              <w:right w:val="double" w:sz="4" w:space="0" w:color="auto"/>
            </w:tcBorders>
            <w:tcMar>
              <w:left w:w="57" w:type="dxa"/>
              <w:right w:w="57" w:type="dxa"/>
            </w:tcMar>
            <w:vAlign w:val="bottom"/>
          </w:tcPr>
          <w:p w14:paraId="3323C112" w14:textId="77777777" w:rsidR="007A5E4D" w:rsidRPr="005F69ED" w:rsidRDefault="007A5E4D" w:rsidP="001C4C1C">
            <w:pPr>
              <w:pStyle w:val="Body01"/>
              <w:ind w:leftChars="0" w:left="0" w:right="315"/>
              <w:jc w:val="right"/>
            </w:pPr>
            <w:r w:rsidRPr="005F69ED">
              <w:rPr>
                <w:position w:val="-10"/>
              </w:rPr>
              <w:object w:dxaOrig="220" w:dyaOrig="380" w14:anchorId="1924B68F">
                <v:shape id="_x0000_i1135" type="#_x0000_t75" style="width:10.75pt;height:18.8pt" o:ole="">
                  <v:imagedata r:id="rId230" o:title=""/>
                </v:shape>
                <o:OLEObject Type="Embed" ProgID="Equation.3" ShapeID="_x0000_i1135" DrawAspect="Content" ObjectID="_1842870081" r:id="rId231"/>
              </w:object>
            </w:r>
          </w:p>
        </w:tc>
        <w:tc>
          <w:tcPr>
            <w:tcW w:w="1104" w:type="dxa"/>
            <w:tcBorders>
              <w:left w:val="double" w:sz="4" w:space="0" w:color="auto"/>
            </w:tcBorders>
            <w:tcMar>
              <w:left w:w="57" w:type="dxa"/>
              <w:right w:w="57" w:type="dxa"/>
            </w:tcMar>
            <w:vAlign w:val="bottom"/>
          </w:tcPr>
          <w:p w14:paraId="7DB297C4" w14:textId="77777777" w:rsidR="007A5E4D" w:rsidRPr="005F69ED" w:rsidRDefault="007A5E4D" w:rsidP="001C4C1C">
            <w:pPr>
              <w:pStyle w:val="Body01"/>
              <w:ind w:leftChars="0" w:left="0" w:right="315"/>
              <w:jc w:val="center"/>
            </w:pPr>
            <w:r w:rsidRPr="005F69ED">
              <w:t>a)</w:t>
            </w:r>
          </w:p>
        </w:tc>
        <w:tc>
          <w:tcPr>
            <w:tcW w:w="1105" w:type="dxa"/>
            <w:tcMar>
              <w:left w:w="57" w:type="dxa"/>
              <w:right w:w="57" w:type="dxa"/>
            </w:tcMar>
            <w:vAlign w:val="bottom"/>
          </w:tcPr>
          <w:p w14:paraId="47753E4D" w14:textId="77777777" w:rsidR="007A5E4D" w:rsidRPr="005F69ED" w:rsidRDefault="007A5E4D" w:rsidP="001C4C1C">
            <w:pPr>
              <w:pStyle w:val="Body01"/>
              <w:ind w:leftChars="0" w:left="0" w:right="315"/>
              <w:jc w:val="center"/>
            </w:pPr>
            <w:r w:rsidRPr="005F69ED">
              <w:t>b)</w:t>
            </w:r>
          </w:p>
        </w:tc>
        <w:tc>
          <w:tcPr>
            <w:tcW w:w="1105" w:type="dxa"/>
            <w:tcMar>
              <w:left w:w="57" w:type="dxa"/>
              <w:right w:w="57" w:type="dxa"/>
            </w:tcMar>
            <w:vAlign w:val="bottom"/>
          </w:tcPr>
          <w:p w14:paraId="77E3F2CD" w14:textId="77777777" w:rsidR="007A5E4D" w:rsidRPr="005F69ED" w:rsidRDefault="007A5E4D" w:rsidP="001C4C1C">
            <w:pPr>
              <w:pStyle w:val="Body01"/>
              <w:ind w:leftChars="0" w:left="0" w:right="315"/>
              <w:jc w:val="center"/>
            </w:pPr>
            <w:r w:rsidRPr="005F69ED">
              <w:t>c)</w:t>
            </w:r>
          </w:p>
        </w:tc>
        <w:tc>
          <w:tcPr>
            <w:tcW w:w="1105" w:type="dxa"/>
            <w:tcMar>
              <w:left w:w="57" w:type="dxa"/>
              <w:right w:w="57" w:type="dxa"/>
            </w:tcMar>
            <w:vAlign w:val="bottom"/>
          </w:tcPr>
          <w:p w14:paraId="7EE692B6" w14:textId="77777777" w:rsidR="007A5E4D" w:rsidRPr="005F69ED" w:rsidRDefault="007A5E4D" w:rsidP="001C4C1C">
            <w:pPr>
              <w:pStyle w:val="Body01"/>
              <w:ind w:leftChars="0" w:left="0" w:right="315"/>
              <w:jc w:val="center"/>
            </w:pPr>
            <w:r w:rsidRPr="005F69ED">
              <w:t>d)</w:t>
            </w:r>
          </w:p>
        </w:tc>
        <w:tc>
          <w:tcPr>
            <w:tcW w:w="862" w:type="dxa"/>
            <w:vMerge w:val="restart"/>
            <w:tcMar>
              <w:left w:w="57" w:type="dxa"/>
              <w:right w:w="57" w:type="dxa"/>
            </w:tcMar>
            <w:vAlign w:val="bottom"/>
          </w:tcPr>
          <w:p w14:paraId="6E975437" w14:textId="77777777" w:rsidR="007A5E4D" w:rsidRPr="005F69ED" w:rsidRDefault="007A5E4D" w:rsidP="001C4C1C">
            <w:pPr>
              <w:pStyle w:val="Body01"/>
              <w:ind w:leftChars="0" w:left="0" w:rightChars="100" w:right="210"/>
              <w:rPr>
                <w:i/>
              </w:rPr>
            </w:pPr>
          </w:p>
          <w:p w14:paraId="3E86A4D0" w14:textId="77777777" w:rsidR="007A5E4D" w:rsidRPr="005F69ED" w:rsidRDefault="007A5E4D" w:rsidP="001C4C1C">
            <w:pPr>
              <w:pStyle w:val="Body01"/>
              <w:ind w:leftChars="0" w:left="0" w:rightChars="100" w:right="210"/>
              <w:jc w:val="center"/>
              <w:rPr>
                <w:i/>
              </w:rPr>
            </w:pPr>
            <w:r w:rsidRPr="005F69ED">
              <w:rPr>
                <w:i/>
              </w:rPr>
              <w:t>x @ y</w:t>
            </w:r>
          </w:p>
        </w:tc>
      </w:tr>
      <w:tr w:rsidR="007A5E4D" w:rsidRPr="005F69ED" w14:paraId="532295FC" w14:textId="77777777">
        <w:trPr>
          <w:jc w:val="center"/>
        </w:trPr>
        <w:tc>
          <w:tcPr>
            <w:tcW w:w="681" w:type="dxa"/>
            <w:vMerge/>
            <w:tcMar>
              <w:left w:w="57" w:type="dxa"/>
              <w:right w:w="57" w:type="dxa"/>
            </w:tcMar>
          </w:tcPr>
          <w:p w14:paraId="5B417181" w14:textId="77777777" w:rsidR="007A5E4D" w:rsidRPr="005F69ED" w:rsidRDefault="007A5E4D" w:rsidP="001C4C1C">
            <w:pPr>
              <w:pStyle w:val="Body01"/>
              <w:ind w:leftChars="0" w:left="0" w:right="315"/>
              <w:jc w:val="center"/>
            </w:pPr>
          </w:p>
        </w:tc>
        <w:tc>
          <w:tcPr>
            <w:tcW w:w="681" w:type="dxa"/>
            <w:vMerge/>
            <w:tcMar>
              <w:left w:w="57" w:type="dxa"/>
              <w:right w:w="57" w:type="dxa"/>
            </w:tcMar>
          </w:tcPr>
          <w:p w14:paraId="78AC58EC" w14:textId="77777777" w:rsidR="007A5E4D" w:rsidRPr="005F69ED" w:rsidRDefault="007A5E4D" w:rsidP="001C4C1C">
            <w:pPr>
              <w:pStyle w:val="Body01"/>
              <w:ind w:leftChars="0" w:left="0" w:right="315"/>
              <w:jc w:val="center"/>
            </w:pPr>
          </w:p>
        </w:tc>
        <w:tc>
          <w:tcPr>
            <w:tcW w:w="681" w:type="dxa"/>
            <w:vMerge/>
            <w:tcMar>
              <w:left w:w="57" w:type="dxa"/>
              <w:right w:w="57" w:type="dxa"/>
            </w:tcMar>
          </w:tcPr>
          <w:p w14:paraId="06DC47A1" w14:textId="77777777" w:rsidR="007A5E4D" w:rsidRPr="005F69ED" w:rsidRDefault="007A5E4D" w:rsidP="001C4C1C">
            <w:pPr>
              <w:pStyle w:val="Body01"/>
              <w:ind w:leftChars="0" w:left="0" w:right="315"/>
              <w:jc w:val="center"/>
            </w:pPr>
          </w:p>
        </w:tc>
        <w:tc>
          <w:tcPr>
            <w:tcW w:w="681" w:type="dxa"/>
            <w:vMerge/>
            <w:tcBorders>
              <w:right w:val="double" w:sz="4" w:space="0" w:color="auto"/>
            </w:tcBorders>
            <w:tcMar>
              <w:left w:w="57" w:type="dxa"/>
              <w:right w:w="57" w:type="dxa"/>
            </w:tcMar>
          </w:tcPr>
          <w:p w14:paraId="4BB4A28F" w14:textId="77777777" w:rsidR="007A5E4D" w:rsidRPr="005F69ED" w:rsidRDefault="007A5E4D" w:rsidP="001C4C1C">
            <w:pPr>
              <w:pStyle w:val="Body01"/>
              <w:ind w:leftChars="0" w:left="0" w:right="315"/>
              <w:jc w:val="center"/>
            </w:pPr>
          </w:p>
        </w:tc>
        <w:tc>
          <w:tcPr>
            <w:tcW w:w="1104" w:type="dxa"/>
            <w:tcBorders>
              <w:left w:val="double" w:sz="4" w:space="0" w:color="auto"/>
            </w:tcBorders>
            <w:tcMar>
              <w:left w:w="57" w:type="dxa"/>
              <w:right w:w="57" w:type="dxa"/>
            </w:tcMar>
          </w:tcPr>
          <w:p w14:paraId="6BCD3531" w14:textId="77777777" w:rsidR="007A5E4D" w:rsidRPr="005F69ED" w:rsidRDefault="007A5E4D" w:rsidP="001C4C1C">
            <w:pPr>
              <w:pStyle w:val="Body01"/>
              <w:ind w:leftChars="0" w:left="0" w:right="315"/>
              <w:jc w:val="center"/>
            </w:pPr>
            <w:r w:rsidRPr="005F69ED">
              <w:rPr>
                <w:position w:val="-10"/>
              </w:rPr>
              <w:object w:dxaOrig="560" w:dyaOrig="380" w14:anchorId="307C50A9">
                <v:shape id="_x0000_i1136" type="#_x0000_t75" style="width:27.95pt;height:18.8pt" o:ole="">
                  <v:imagedata r:id="rId216" o:title=""/>
                </v:shape>
                <o:OLEObject Type="Embed" ProgID="Equation.3" ShapeID="_x0000_i1136" DrawAspect="Content" ObjectID="_1842870082" r:id="rId232"/>
              </w:object>
            </w:r>
          </w:p>
        </w:tc>
        <w:tc>
          <w:tcPr>
            <w:tcW w:w="1105" w:type="dxa"/>
            <w:tcMar>
              <w:left w:w="57" w:type="dxa"/>
              <w:right w:w="57" w:type="dxa"/>
            </w:tcMar>
          </w:tcPr>
          <w:p w14:paraId="3A7E928F" w14:textId="77777777" w:rsidR="007A5E4D" w:rsidRPr="005F69ED" w:rsidRDefault="007A5E4D" w:rsidP="001C4C1C">
            <w:pPr>
              <w:pStyle w:val="Body01"/>
              <w:ind w:leftChars="0" w:left="0" w:right="315"/>
              <w:jc w:val="center"/>
            </w:pPr>
            <w:r w:rsidRPr="005F69ED">
              <w:rPr>
                <w:position w:val="-10"/>
              </w:rPr>
              <w:object w:dxaOrig="460" w:dyaOrig="380" w14:anchorId="2C2F2C87">
                <v:shape id="_x0000_i1137" type="#_x0000_t75" style="width:23.1pt;height:18.8pt" o:ole="">
                  <v:imagedata r:id="rId218" o:title=""/>
                </v:shape>
                <o:OLEObject Type="Embed" ProgID="Equation.3" ShapeID="_x0000_i1137" DrawAspect="Content" ObjectID="_1842870083" r:id="rId233"/>
              </w:object>
            </w:r>
          </w:p>
        </w:tc>
        <w:tc>
          <w:tcPr>
            <w:tcW w:w="1105" w:type="dxa"/>
            <w:tcMar>
              <w:left w:w="57" w:type="dxa"/>
              <w:right w:w="57" w:type="dxa"/>
            </w:tcMar>
          </w:tcPr>
          <w:p w14:paraId="24C9583C" w14:textId="77777777" w:rsidR="007A5E4D" w:rsidRPr="005F69ED" w:rsidRDefault="007A5E4D" w:rsidP="001C4C1C">
            <w:pPr>
              <w:pStyle w:val="Body01"/>
              <w:ind w:leftChars="0" w:left="0" w:right="315"/>
              <w:jc w:val="center"/>
            </w:pPr>
            <w:r w:rsidRPr="005F69ED">
              <w:rPr>
                <w:position w:val="-10"/>
              </w:rPr>
              <w:object w:dxaOrig="460" w:dyaOrig="380" w14:anchorId="28CBF54F">
                <v:shape id="_x0000_i1138" type="#_x0000_t75" style="width:23.1pt;height:18.8pt" o:ole="">
                  <v:imagedata r:id="rId220" o:title=""/>
                </v:shape>
                <o:OLEObject Type="Embed" ProgID="Equation.3" ShapeID="_x0000_i1138" DrawAspect="Content" ObjectID="_1842870084" r:id="rId234"/>
              </w:object>
            </w:r>
          </w:p>
        </w:tc>
        <w:tc>
          <w:tcPr>
            <w:tcW w:w="1105" w:type="dxa"/>
            <w:tcMar>
              <w:left w:w="57" w:type="dxa"/>
              <w:right w:w="57" w:type="dxa"/>
            </w:tcMar>
          </w:tcPr>
          <w:p w14:paraId="5B4AB8EE" w14:textId="77777777" w:rsidR="007A5E4D" w:rsidRPr="005F69ED" w:rsidRDefault="007A5E4D" w:rsidP="001C4C1C">
            <w:pPr>
              <w:pStyle w:val="Body01"/>
              <w:ind w:leftChars="0" w:left="0" w:right="315"/>
              <w:jc w:val="center"/>
            </w:pPr>
            <w:r w:rsidRPr="005F69ED">
              <w:rPr>
                <w:position w:val="-10"/>
              </w:rPr>
              <w:object w:dxaOrig="560" w:dyaOrig="380" w14:anchorId="338EAF5E">
                <v:shape id="_x0000_i1139" type="#_x0000_t75" style="width:27.95pt;height:18.8pt" o:ole="">
                  <v:imagedata r:id="rId222" o:title=""/>
                </v:shape>
                <o:OLEObject Type="Embed" ProgID="Equation.3" ShapeID="_x0000_i1139" DrawAspect="Content" ObjectID="_1842870085" r:id="rId235"/>
              </w:object>
            </w:r>
          </w:p>
        </w:tc>
        <w:tc>
          <w:tcPr>
            <w:tcW w:w="862" w:type="dxa"/>
            <w:vMerge/>
            <w:tcMar>
              <w:left w:w="57" w:type="dxa"/>
              <w:right w:w="57" w:type="dxa"/>
            </w:tcMar>
          </w:tcPr>
          <w:p w14:paraId="5CA57912" w14:textId="77777777" w:rsidR="007A5E4D" w:rsidRPr="005F69ED" w:rsidRDefault="007A5E4D" w:rsidP="001C4C1C">
            <w:pPr>
              <w:pStyle w:val="Body01"/>
              <w:ind w:leftChars="0" w:left="0" w:right="315"/>
              <w:jc w:val="center"/>
            </w:pPr>
          </w:p>
        </w:tc>
      </w:tr>
      <w:tr w:rsidR="007A5E4D" w:rsidRPr="005F69ED" w14:paraId="3067E087" w14:textId="77777777">
        <w:trPr>
          <w:jc w:val="center"/>
        </w:trPr>
        <w:tc>
          <w:tcPr>
            <w:tcW w:w="681" w:type="dxa"/>
            <w:tcMar>
              <w:left w:w="57" w:type="dxa"/>
              <w:right w:w="57" w:type="dxa"/>
            </w:tcMar>
          </w:tcPr>
          <w:p w14:paraId="70E0B458" w14:textId="77777777" w:rsidR="007A5E4D" w:rsidRPr="005F69ED" w:rsidRDefault="007A5E4D" w:rsidP="001C4C1C">
            <w:pPr>
              <w:pStyle w:val="Body01"/>
              <w:ind w:leftChars="0" w:left="0" w:right="315"/>
              <w:jc w:val="center"/>
            </w:pPr>
            <w:r w:rsidRPr="005F69ED">
              <w:t>1</w:t>
            </w:r>
          </w:p>
        </w:tc>
        <w:tc>
          <w:tcPr>
            <w:tcW w:w="681" w:type="dxa"/>
            <w:tcMar>
              <w:left w:w="57" w:type="dxa"/>
              <w:right w:w="57" w:type="dxa"/>
            </w:tcMar>
          </w:tcPr>
          <w:p w14:paraId="77737EF7" w14:textId="77777777" w:rsidR="007A5E4D" w:rsidRPr="005F69ED" w:rsidRDefault="007A5E4D" w:rsidP="001C4C1C">
            <w:pPr>
              <w:pStyle w:val="Body01"/>
              <w:ind w:leftChars="0" w:left="0" w:right="315"/>
              <w:jc w:val="center"/>
            </w:pPr>
            <w:r w:rsidRPr="005F69ED">
              <w:t>1</w:t>
            </w:r>
          </w:p>
        </w:tc>
        <w:tc>
          <w:tcPr>
            <w:tcW w:w="681" w:type="dxa"/>
            <w:tcMar>
              <w:left w:w="57" w:type="dxa"/>
              <w:right w:w="57" w:type="dxa"/>
            </w:tcMar>
          </w:tcPr>
          <w:p w14:paraId="24DAB242" w14:textId="77777777" w:rsidR="007A5E4D" w:rsidRPr="005F69ED" w:rsidRDefault="007A5E4D" w:rsidP="001C4C1C">
            <w:pPr>
              <w:pStyle w:val="Body01"/>
              <w:ind w:leftChars="0" w:left="0" w:right="315"/>
              <w:jc w:val="center"/>
            </w:pPr>
            <w:r w:rsidRPr="005F69ED">
              <w:t>0</w:t>
            </w:r>
          </w:p>
        </w:tc>
        <w:tc>
          <w:tcPr>
            <w:tcW w:w="681" w:type="dxa"/>
            <w:tcBorders>
              <w:right w:val="double" w:sz="4" w:space="0" w:color="auto"/>
            </w:tcBorders>
            <w:tcMar>
              <w:left w:w="57" w:type="dxa"/>
              <w:right w:w="57" w:type="dxa"/>
            </w:tcMar>
          </w:tcPr>
          <w:p w14:paraId="74F5506F" w14:textId="77777777" w:rsidR="007A5E4D" w:rsidRPr="005F69ED" w:rsidRDefault="007A5E4D" w:rsidP="001C4C1C">
            <w:pPr>
              <w:pStyle w:val="Body01"/>
              <w:ind w:leftChars="0" w:left="0" w:right="315"/>
              <w:jc w:val="center"/>
            </w:pPr>
            <w:r w:rsidRPr="005F69ED">
              <w:t>0</w:t>
            </w:r>
          </w:p>
        </w:tc>
        <w:tc>
          <w:tcPr>
            <w:tcW w:w="1104" w:type="dxa"/>
            <w:tcBorders>
              <w:left w:val="double" w:sz="4" w:space="0" w:color="auto"/>
            </w:tcBorders>
            <w:tcMar>
              <w:left w:w="57" w:type="dxa"/>
              <w:right w:w="57" w:type="dxa"/>
            </w:tcMar>
          </w:tcPr>
          <w:p w14:paraId="021BB6F4" w14:textId="77777777" w:rsidR="007A5E4D" w:rsidRPr="005F69ED" w:rsidRDefault="007A5E4D" w:rsidP="001C4C1C">
            <w:pPr>
              <w:pStyle w:val="Body01"/>
              <w:ind w:leftChars="0" w:left="0" w:right="315"/>
              <w:jc w:val="center"/>
            </w:pPr>
            <w:r w:rsidRPr="005F69ED">
              <w:t>1</w:t>
            </w:r>
          </w:p>
        </w:tc>
        <w:tc>
          <w:tcPr>
            <w:tcW w:w="1105" w:type="dxa"/>
            <w:tcMar>
              <w:left w:w="57" w:type="dxa"/>
              <w:right w:w="57" w:type="dxa"/>
            </w:tcMar>
          </w:tcPr>
          <w:p w14:paraId="7C464F3B"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305A8B2A"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1C999710" w14:textId="77777777" w:rsidR="007A5E4D" w:rsidRPr="005F69ED" w:rsidRDefault="007A5E4D" w:rsidP="001C4C1C">
            <w:pPr>
              <w:pStyle w:val="Body01"/>
              <w:ind w:leftChars="0" w:left="0" w:right="315"/>
              <w:jc w:val="center"/>
            </w:pPr>
            <w:r w:rsidRPr="005F69ED">
              <w:t>0</w:t>
            </w:r>
          </w:p>
        </w:tc>
        <w:tc>
          <w:tcPr>
            <w:tcW w:w="862" w:type="dxa"/>
            <w:tcMar>
              <w:left w:w="57" w:type="dxa"/>
              <w:right w:w="57" w:type="dxa"/>
            </w:tcMar>
          </w:tcPr>
          <w:p w14:paraId="4B44FB42" w14:textId="77777777" w:rsidR="007A5E4D" w:rsidRPr="005F69ED" w:rsidRDefault="007A5E4D" w:rsidP="001C4C1C">
            <w:pPr>
              <w:pStyle w:val="Body01"/>
              <w:ind w:leftChars="0" w:left="0" w:right="315"/>
              <w:jc w:val="center"/>
            </w:pPr>
            <w:r w:rsidRPr="005F69ED">
              <w:t>0</w:t>
            </w:r>
          </w:p>
        </w:tc>
      </w:tr>
      <w:tr w:rsidR="007A5E4D" w:rsidRPr="005F69ED" w14:paraId="4340CA8D" w14:textId="77777777">
        <w:trPr>
          <w:jc w:val="center"/>
        </w:trPr>
        <w:tc>
          <w:tcPr>
            <w:tcW w:w="681" w:type="dxa"/>
            <w:tcMar>
              <w:left w:w="57" w:type="dxa"/>
              <w:right w:w="57" w:type="dxa"/>
            </w:tcMar>
          </w:tcPr>
          <w:p w14:paraId="1C1D74CF" w14:textId="77777777" w:rsidR="007A5E4D" w:rsidRPr="005F69ED" w:rsidRDefault="007A5E4D" w:rsidP="001C4C1C">
            <w:pPr>
              <w:pStyle w:val="Body01"/>
              <w:ind w:leftChars="0" w:left="0" w:right="315"/>
              <w:jc w:val="center"/>
            </w:pPr>
            <w:r w:rsidRPr="005F69ED">
              <w:t>1</w:t>
            </w:r>
          </w:p>
        </w:tc>
        <w:tc>
          <w:tcPr>
            <w:tcW w:w="681" w:type="dxa"/>
            <w:tcMar>
              <w:left w:w="57" w:type="dxa"/>
              <w:right w:w="57" w:type="dxa"/>
            </w:tcMar>
          </w:tcPr>
          <w:p w14:paraId="3116F3E7" w14:textId="77777777" w:rsidR="007A5E4D" w:rsidRPr="005F69ED" w:rsidRDefault="007A5E4D" w:rsidP="001C4C1C">
            <w:pPr>
              <w:pStyle w:val="Body01"/>
              <w:ind w:leftChars="0" w:left="0" w:right="315"/>
              <w:jc w:val="center"/>
            </w:pPr>
            <w:r w:rsidRPr="005F69ED">
              <w:t>0</w:t>
            </w:r>
          </w:p>
        </w:tc>
        <w:tc>
          <w:tcPr>
            <w:tcW w:w="681" w:type="dxa"/>
            <w:tcMar>
              <w:left w:w="57" w:type="dxa"/>
              <w:right w:w="57" w:type="dxa"/>
            </w:tcMar>
          </w:tcPr>
          <w:p w14:paraId="5897C26D" w14:textId="77777777" w:rsidR="007A5E4D" w:rsidRPr="005F69ED" w:rsidRDefault="007A5E4D" w:rsidP="001C4C1C">
            <w:pPr>
              <w:pStyle w:val="Body01"/>
              <w:ind w:leftChars="0" w:left="0" w:right="315"/>
              <w:jc w:val="center"/>
            </w:pPr>
            <w:r w:rsidRPr="005F69ED">
              <w:t>0</w:t>
            </w:r>
          </w:p>
        </w:tc>
        <w:tc>
          <w:tcPr>
            <w:tcW w:w="681" w:type="dxa"/>
            <w:tcBorders>
              <w:right w:val="double" w:sz="4" w:space="0" w:color="auto"/>
            </w:tcBorders>
            <w:tcMar>
              <w:left w:w="57" w:type="dxa"/>
              <w:right w:w="57" w:type="dxa"/>
            </w:tcMar>
          </w:tcPr>
          <w:p w14:paraId="510AC3D0" w14:textId="77777777" w:rsidR="007A5E4D" w:rsidRPr="005F69ED" w:rsidRDefault="007A5E4D" w:rsidP="001C4C1C">
            <w:pPr>
              <w:pStyle w:val="Body01"/>
              <w:ind w:leftChars="0" w:left="0" w:right="315"/>
              <w:jc w:val="center"/>
            </w:pPr>
            <w:r w:rsidRPr="005F69ED">
              <w:t>1</w:t>
            </w:r>
          </w:p>
        </w:tc>
        <w:tc>
          <w:tcPr>
            <w:tcW w:w="1104" w:type="dxa"/>
            <w:tcBorders>
              <w:left w:val="double" w:sz="4" w:space="0" w:color="auto"/>
            </w:tcBorders>
            <w:tcMar>
              <w:left w:w="57" w:type="dxa"/>
              <w:right w:w="57" w:type="dxa"/>
            </w:tcMar>
          </w:tcPr>
          <w:p w14:paraId="2506D1D7" w14:textId="77777777" w:rsidR="007A5E4D" w:rsidRPr="005F69ED" w:rsidRDefault="007A5E4D" w:rsidP="001C4C1C">
            <w:pPr>
              <w:pStyle w:val="Body01"/>
              <w:ind w:leftChars="0" w:left="0" w:right="315"/>
              <w:jc w:val="center"/>
            </w:pPr>
            <w:r w:rsidRPr="005F69ED">
              <w:t>1</w:t>
            </w:r>
          </w:p>
        </w:tc>
        <w:tc>
          <w:tcPr>
            <w:tcW w:w="1105" w:type="dxa"/>
            <w:tcMar>
              <w:left w:w="57" w:type="dxa"/>
              <w:right w:w="57" w:type="dxa"/>
            </w:tcMar>
          </w:tcPr>
          <w:p w14:paraId="11ACDF54"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3000522A"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175CD506" w14:textId="77777777" w:rsidR="007A5E4D" w:rsidRPr="005F69ED" w:rsidRDefault="007A5E4D" w:rsidP="001C4C1C">
            <w:pPr>
              <w:pStyle w:val="Body01"/>
              <w:ind w:leftChars="0" w:left="0" w:right="315"/>
              <w:jc w:val="center"/>
            </w:pPr>
            <w:r w:rsidRPr="005F69ED">
              <w:t>1</w:t>
            </w:r>
          </w:p>
        </w:tc>
        <w:tc>
          <w:tcPr>
            <w:tcW w:w="862" w:type="dxa"/>
            <w:tcMar>
              <w:left w:w="57" w:type="dxa"/>
              <w:right w:w="57" w:type="dxa"/>
            </w:tcMar>
          </w:tcPr>
          <w:p w14:paraId="5F6510C2" w14:textId="77777777" w:rsidR="007A5E4D" w:rsidRPr="005F69ED" w:rsidRDefault="007A5E4D" w:rsidP="001C4C1C">
            <w:pPr>
              <w:pStyle w:val="Body01"/>
              <w:ind w:leftChars="0" w:left="0" w:right="315"/>
              <w:jc w:val="center"/>
            </w:pPr>
            <w:r w:rsidRPr="005F69ED">
              <w:t>0</w:t>
            </w:r>
          </w:p>
        </w:tc>
      </w:tr>
      <w:tr w:rsidR="007A5E4D" w:rsidRPr="005F69ED" w14:paraId="3771CA6E" w14:textId="77777777">
        <w:trPr>
          <w:jc w:val="center"/>
        </w:trPr>
        <w:tc>
          <w:tcPr>
            <w:tcW w:w="681" w:type="dxa"/>
            <w:tcMar>
              <w:left w:w="57" w:type="dxa"/>
              <w:right w:w="57" w:type="dxa"/>
            </w:tcMar>
          </w:tcPr>
          <w:p w14:paraId="27A76887" w14:textId="77777777" w:rsidR="007A5E4D" w:rsidRPr="005F69ED" w:rsidRDefault="007A5E4D" w:rsidP="001C4C1C">
            <w:pPr>
              <w:pStyle w:val="Body01"/>
              <w:ind w:leftChars="0" w:left="0" w:right="315"/>
              <w:jc w:val="center"/>
            </w:pPr>
            <w:r w:rsidRPr="005F69ED">
              <w:t>0</w:t>
            </w:r>
          </w:p>
        </w:tc>
        <w:tc>
          <w:tcPr>
            <w:tcW w:w="681" w:type="dxa"/>
            <w:tcMar>
              <w:left w:w="57" w:type="dxa"/>
              <w:right w:w="57" w:type="dxa"/>
            </w:tcMar>
          </w:tcPr>
          <w:p w14:paraId="5C61CCB2" w14:textId="77777777" w:rsidR="007A5E4D" w:rsidRPr="005F69ED" w:rsidRDefault="007A5E4D" w:rsidP="001C4C1C">
            <w:pPr>
              <w:pStyle w:val="Body01"/>
              <w:ind w:leftChars="0" w:left="0" w:right="315"/>
              <w:jc w:val="center"/>
            </w:pPr>
            <w:r w:rsidRPr="005F69ED">
              <w:t>1</w:t>
            </w:r>
          </w:p>
        </w:tc>
        <w:tc>
          <w:tcPr>
            <w:tcW w:w="681" w:type="dxa"/>
            <w:tcMar>
              <w:left w:w="57" w:type="dxa"/>
              <w:right w:w="57" w:type="dxa"/>
            </w:tcMar>
          </w:tcPr>
          <w:p w14:paraId="2EF6B7B6" w14:textId="77777777" w:rsidR="007A5E4D" w:rsidRPr="005F69ED" w:rsidRDefault="007A5E4D" w:rsidP="001C4C1C">
            <w:pPr>
              <w:pStyle w:val="Body01"/>
              <w:ind w:leftChars="0" w:left="0" w:right="315"/>
              <w:jc w:val="center"/>
            </w:pPr>
            <w:r w:rsidRPr="005F69ED">
              <w:t>1</w:t>
            </w:r>
          </w:p>
        </w:tc>
        <w:tc>
          <w:tcPr>
            <w:tcW w:w="681" w:type="dxa"/>
            <w:tcBorders>
              <w:right w:val="double" w:sz="4" w:space="0" w:color="auto"/>
            </w:tcBorders>
            <w:tcMar>
              <w:left w:w="57" w:type="dxa"/>
              <w:right w:w="57" w:type="dxa"/>
            </w:tcMar>
          </w:tcPr>
          <w:p w14:paraId="49F27BF0" w14:textId="77777777" w:rsidR="007A5E4D" w:rsidRPr="005F69ED" w:rsidRDefault="007A5E4D" w:rsidP="001C4C1C">
            <w:pPr>
              <w:pStyle w:val="Body01"/>
              <w:ind w:leftChars="0" w:left="0" w:right="315"/>
              <w:jc w:val="center"/>
            </w:pPr>
            <w:r w:rsidRPr="005F69ED">
              <w:t>0</w:t>
            </w:r>
          </w:p>
        </w:tc>
        <w:tc>
          <w:tcPr>
            <w:tcW w:w="1104" w:type="dxa"/>
            <w:tcBorders>
              <w:left w:val="double" w:sz="4" w:space="0" w:color="auto"/>
            </w:tcBorders>
            <w:tcMar>
              <w:left w:w="57" w:type="dxa"/>
              <w:right w:w="57" w:type="dxa"/>
            </w:tcMar>
          </w:tcPr>
          <w:p w14:paraId="76897037"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11A2D981" w14:textId="77777777" w:rsidR="007A5E4D" w:rsidRPr="005F69ED" w:rsidRDefault="007A5E4D" w:rsidP="001C4C1C">
            <w:pPr>
              <w:pStyle w:val="Body01"/>
              <w:ind w:leftChars="0" w:left="0" w:right="315"/>
              <w:jc w:val="center"/>
            </w:pPr>
            <w:r w:rsidRPr="005F69ED">
              <w:t>1</w:t>
            </w:r>
          </w:p>
        </w:tc>
        <w:tc>
          <w:tcPr>
            <w:tcW w:w="1105" w:type="dxa"/>
            <w:tcMar>
              <w:left w:w="57" w:type="dxa"/>
              <w:right w:w="57" w:type="dxa"/>
            </w:tcMar>
          </w:tcPr>
          <w:p w14:paraId="2F7EF684"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34C3F8D3" w14:textId="77777777" w:rsidR="007A5E4D" w:rsidRPr="005F69ED" w:rsidRDefault="007A5E4D" w:rsidP="001C4C1C">
            <w:pPr>
              <w:pStyle w:val="Body01"/>
              <w:ind w:leftChars="0" w:left="0" w:right="315"/>
              <w:jc w:val="center"/>
            </w:pPr>
            <w:r w:rsidRPr="005F69ED">
              <w:t>1</w:t>
            </w:r>
          </w:p>
        </w:tc>
        <w:tc>
          <w:tcPr>
            <w:tcW w:w="862" w:type="dxa"/>
            <w:tcMar>
              <w:left w:w="57" w:type="dxa"/>
              <w:right w:w="57" w:type="dxa"/>
            </w:tcMar>
          </w:tcPr>
          <w:p w14:paraId="5D2D8C72" w14:textId="77777777" w:rsidR="007A5E4D" w:rsidRPr="005F69ED" w:rsidRDefault="007A5E4D" w:rsidP="001C4C1C">
            <w:pPr>
              <w:pStyle w:val="Body01"/>
              <w:ind w:leftChars="0" w:left="0" w:right="315"/>
              <w:jc w:val="center"/>
            </w:pPr>
            <w:r w:rsidRPr="005F69ED">
              <w:t>1</w:t>
            </w:r>
          </w:p>
        </w:tc>
      </w:tr>
      <w:tr w:rsidR="007A5E4D" w:rsidRPr="005F69ED" w14:paraId="14A1886F" w14:textId="77777777">
        <w:trPr>
          <w:jc w:val="center"/>
        </w:trPr>
        <w:tc>
          <w:tcPr>
            <w:tcW w:w="681" w:type="dxa"/>
            <w:tcMar>
              <w:left w:w="57" w:type="dxa"/>
              <w:right w:w="57" w:type="dxa"/>
            </w:tcMar>
          </w:tcPr>
          <w:p w14:paraId="236FAFB6" w14:textId="77777777" w:rsidR="007A5E4D" w:rsidRPr="005F69ED" w:rsidRDefault="007A5E4D" w:rsidP="001C4C1C">
            <w:pPr>
              <w:pStyle w:val="Body01"/>
              <w:ind w:leftChars="0" w:left="0" w:right="315"/>
              <w:jc w:val="center"/>
            </w:pPr>
            <w:r w:rsidRPr="005F69ED">
              <w:t>0</w:t>
            </w:r>
          </w:p>
        </w:tc>
        <w:tc>
          <w:tcPr>
            <w:tcW w:w="681" w:type="dxa"/>
            <w:tcMar>
              <w:left w:w="57" w:type="dxa"/>
              <w:right w:w="57" w:type="dxa"/>
            </w:tcMar>
          </w:tcPr>
          <w:p w14:paraId="0EB4931D" w14:textId="77777777" w:rsidR="007A5E4D" w:rsidRPr="005F69ED" w:rsidRDefault="007A5E4D" w:rsidP="001C4C1C">
            <w:pPr>
              <w:pStyle w:val="Body01"/>
              <w:ind w:leftChars="0" w:left="0" w:right="315"/>
              <w:jc w:val="center"/>
            </w:pPr>
            <w:r w:rsidRPr="005F69ED">
              <w:t>0</w:t>
            </w:r>
          </w:p>
        </w:tc>
        <w:tc>
          <w:tcPr>
            <w:tcW w:w="681" w:type="dxa"/>
            <w:tcMar>
              <w:left w:w="57" w:type="dxa"/>
              <w:right w:w="57" w:type="dxa"/>
            </w:tcMar>
          </w:tcPr>
          <w:p w14:paraId="407C89A4" w14:textId="77777777" w:rsidR="007A5E4D" w:rsidRPr="005F69ED" w:rsidRDefault="007A5E4D" w:rsidP="001C4C1C">
            <w:pPr>
              <w:pStyle w:val="Body01"/>
              <w:ind w:leftChars="0" w:left="0" w:right="315"/>
              <w:jc w:val="center"/>
            </w:pPr>
            <w:r w:rsidRPr="005F69ED">
              <w:t>1</w:t>
            </w:r>
          </w:p>
        </w:tc>
        <w:tc>
          <w:tcPr>
            <w:tcW w:w="681" w:type="dxa"/>
            <w:tcBorders>
              <w:right w:val="double" w:sz="4" w:space="0" w:color="auto"/>
            </w:tcBorders>
            <w:tcMar>
              <w:left w:w="57" w:type="dxa"/>
              <w:right w:w="57" w:type="dxa"/>
            </w:tcMar>
          </w:tcPr>
          <w:p w14:paraId="04B924B6" w14:textId="77777777" w:rsidR="007A5E4D" w:rsidRPr="005F69ED" w:rsidRDefault="007A5E4D" w:rsidP="001C4C1C">
            <w:pPr>
              <w:pStyle w:val="Body01"/>
              <w:ind w:leftChars="0" w:left="0" w:right="315"/>
              <w:jc w:val="center"/>
            </w:pPr>
            <w:r w:rsidRPr="005F69ED">
              <w:t>1</w:t>
            </w:r>
          </w:p>
        </w:tc>
        <w:tc>
          <w:tcPr>
            <w:tcW w:w="1104" w:type="dxa"/>
            <w:tcBorders>
              <w:left w:val="double" w:sz="4" w:space="0" w:color="auto"/>
            </w:tcBorders>
            <w:tcMar>
              <w:left w:w="57" w:type="dxa"/>
              <w:right w:w="57" w:type="dxa"/>
            </w:tcMar>
          </w:tcPr>
          <w:p w14:paraId="4DC1FC36" w14:textId="77777777" w:rsidR="007A5E4D" w:rsidRPr="005F69ED" w:rsidRDefault="007A5E4D" w:rsidP="001C4C1C">
            <w:pPr>
              <w:pStyle w:val="Body01"/>
              <w:ind w:leftChars="0" w:left="0" w:right="315"/>
              <w:jc w:val="center"/>
            </w:pPr>
            <w:r w:rsidRPr="005F69ED">
              <w:t>1</w:t>
            </w:r>
          </w:p>
        </w:tc>
        <w:tc>
          <w:tcPr>
            <w:tcW w:w="1105" w:type="dxa"/>
            <w:tcMar>
              <w:left w:w="57" w:type="dxa"/>
              <w:right w:w="57" w:type="dxa"/>
            </w:tcMar>
          </w:tcPr>
          <w:p w14:paraId="25F56FE5" w14:textId="77777777" w:rsidR="007A5E4D" w:rsidRPr="005F69ED" w:rsidRDefault="007A5E4D" w:rsidP="001C4C1C">
            <w:pPr>
              <w:pStyle w:val="Body01"/>
              <w:ind w:leftChars="0" w:left="0" w:right="315"/>
              <w:jc w:val="center"/>
            </w:pPr>
            <w:r w:rsidRPr="005F69ED">
              <w:t>0</w:t>
            </w:r>
          </w:p>
        </w:tc>
        <w:tc>
          <w:tcPr>
            <w:tcW w:w="1105" w:type="dxa"/>
            <w:tcMar>
              <w:left w:w="57" w:type="dxa"/>
              <w:right w:w="57" w:type="dxa"/>
            </w:tcMar>
          </w:tcPr>
          <w:p w14:paraId="53D27A95" w14:textId="77777777" w:rsidR="007A5E4D" w:rsidRPr="005F69ED" w:rsidRDefault="007A5E4D" w:rsidP="001C4C1C">
            <w:pPr>
              <w:pStyle w:val="Body01"/>
              <w:ind w:leftChars="0" w:left="0" w:right="315"/>
              <w:jc w:val="center"/>
            </w:pPr>
            <w:r w:rsidRPr="005F69ED">
              <w:t>1</w:t>
            </w:r>
          </w:p>
        </w:tc>
        <w:tc>
          <w:tcPr>
            <w:tcW w:w="1105" w:type="dxa"/>
            <w:tcMar>
              <w:left w:w="57" w:type="dxa"/>
              <w:right w:w="57" w:type="dxa"/>
            </w:tcMar>
          </w:tcPr>
          <w:p w14:paraId="4CB59087" w14:textId="77777777" w:rsidR="007A5E4D" w:rsidRPr="005F69ED" w:rsidRDefault="007A5E4D" w:rsidP="001C4C1C">
            <w:pPr>
              <w:pStyle w:val="Body01"/>
              <w:ind w:leftChars="0" w:left="0" w:right="315"/>
              <w:jc w:val="center"/>
            </w:pPr>
            <w:r w:rsidRPr="005F69ED">
              <w:t>1</w:t>
            </w:r>
          </w:p>
        </w:tc>
        <w:tc>
          <w:tcPr>
            <w:tcW w:w="862" w:type="dxa"/>
            <w:tcMar>
              <w:left w:w="57" w:type="dxa"/>
              <w:right w:w="57" w:type="dxa"/>
            </w:tcMar>
          </w:tcPr>
          <w:p w14:paraId="6C76622F" w14:textId="77777777" w:rsidR="007A5E4D" w:rsidRPr="005F69ED" w:rsidRDefault="007A5E4D" w:rsidP="001C4C1C">
            <w:pPr>
              <w:pStyle w:val="Body01"/>
              <w:ind w:leftChars="0" w:left="0" w:right="315"/>
              <w:jc w:val="center"/>
            </w:pPr>
            <w:r w:rsidRPr="005F69ED">
              <w:t>0</w:t>
            </w:r>
          </w:p>
        </w:tc>
      </w:tr>
    </w:tbl>
    <w:p w14:paraId="13FBB868" w14:textId="77777777" w:rsidR="007A5E4D" w:rsidRPr="005F69ED" w:rsidRDefault="007A5E4D" w:rsidP="001C4C1C">
      <w:pPr>
        <w:pStyle w:val="Body01"/>
        <w:ind w:leftChars="0" w:left="315" w:right="315"/>
        <w:rPr>
          <w:sz w:val="20"/>
          <w:szCs w:val="20"/>
        </w:rPr>
      </w:pPr>
    </w:p>
    <w:p w14:paraId="3ADE3C75" w14:textId="77777777" w:rsidR="007A5E4D" w:rsidRPr="005F69ED" w:rsidRDefault="007A5E4D" w:rsidP="001C4C1C">
      <w:pPr>
        <w:pStyle w:val="Body01"/>
        <w:ind w:leftChars="0" w:left="315" w:right="315"/>
      </w:pPr>
      <w:r w:rsidRPr="005F69ED">
        <w:t xml:space="preserve">Do đó, phép toán có kết quả trùng với x @ y là </w:t>
      </w:r>
      <w:r w:rsidRPr="005F69ED">
        <w:rPr>
          <w:position w:val="-10"/>
        </w:rPr>
        <w:object w:dxaOrig="460" w:dyaOrig="380" w14:anchorId="03EA708F">
          <v:shape id="_x0000_i1140" type="#_x0000_t75" style="width:23.1pt;height:18.8pt" o:ole="">
            <v:imagedata r:id="rId218" o:title=""/>
          </v:shape>
          <o:OLEObject Type="Embed" ProgID="Equation.3" ShapeID="_x0000_i1140" DrawAspect="Content" ObjectID="_1842870086" r:id="rId236"/>
        </w:object>
      </w:r>
      <w:r w:rsidRPr="005F69ED">
        <w:t>.</w:t>
      </w:r>
    </w:p>
    <w:p w14:paraId="7AC223B3" w14:textId="77777777" w:rsidR="007A5E4D" w:rsidRPr="005F69ED" w:rsidRDefault="007A5E4D" w:rsidP="001C4C1C">
      <w:pPr>
        <w:pStyle w:val="Body01"/>
        <w:ind w:leftChars="0" w:left="0" w:right="315"/>
      </w:pPr>
      <w:r w:rsidRPr="005F69ED">
        <w:br w:type="page"/>
      </w:r>
    </w:p>
    <w:p w14:paraId="04E08A02" w14:textId="627E9E59"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b/>
          <w:noProof/>
          <w:sz w:val="22"/>
          <w:szCs w:val="22"/>
          <w:lang w:eastAsia="en-US"/>
        </w:rPr>
        <w:lastRenderedPageBreak/>
        <mc:AlternateContent>
          <mc:Choice Requires="wpg">
            <w:drawing>
              <wp:anchor distT="0" distB="0" distL="114300" distR="114300" simplePos="0" relativeHeight="251781632" behindDoc="0" locked="0" layoutInCell="1" allowOverlap="1" wp14:anchorId="1F773557" wp14:editId="603EC0FD">
                <wp:simplePos x="0" y="0"/>
                <wp:positionH relativeFrom="column">
                  <wp:posOffset>15240</wp:posOffset>
                </wp:positionH>
                <wp:positionV relativeFrom="paragraph">
                  <wp:posOffset>-192405</wp:posOffset>
                </wp:positionV>
                <wp:extent cx="2009775" cy="316230"/>
                <wp:effectExtent l="0" t="0" r="0" b="0"/>
                <wp:wrapNone/>
                <wp:docPr id="53891301" name="Group 1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1780090305" name="Oval 1430"/>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65FC121C" w14:textId="77777777" w:rsidR="001C4C1C" w:rsidRDefault="001C4C1C" w:rsidP="007A5E4D"/>
                          </w:txbxContent>
                        </wps:txbx>
                        <wps:bodyPr rot="0" vert="horz" wrap="square" lIns="74295" tIns="8890" rIns="74295" bIns="8890" anchor="t" anchorCtr="0" upright="1">
                          <a:noAutofit/>
                        </wps:bodyPr>
                      </wps:wsp>
                      <wps:wsp>
                        <wps:cNvPr id="1874780029" name="Rectangle 1431"/>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EB033" w14:textId="77777777" w:rsidR="001C4C1C" w:rsidRPr="005F69ED" w:rsidRDefault="001C4C1C" w:rsidP="007A5E4D">
                              <w:pPr>
                                <w:jc w:val="center"/>
                                <w:rPr>
                                  <w:rFonts w:ascii="Arial" w:hAnsi="Arial" w:cs="Arial"/>
                                  <w:sz w:val="36"/>
                                  <w:szCs w:val="36"/>
                                </w:rPr>
                              </w:pPr>
                              <w:r w:rsidRPr="00944DE2">
                                <w:rPr>
                                  <w:rFonts w:ascii="Arial" w:hAnsi="Arial" w:cs="Arial"/>
                                  <w:sz w:val="36"/>
                                  <w:szCs w:val="36"/>
                                </w:rPr>
                                <w:t>Câu hỏi 4</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773557" id="Group 1429" o:spid="_x0000_s1315" style="position:absolute;left:0;text-align:left;margin-left:1.2pt;margin-top:-15.15pt;width:158.25pt;height:24.9pt;z-index:251781632;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">
                <v:oval id="Oval 1430" o:spid="_x0000_s1316"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" fillcolor="silver">
                  <v:textbox inset="5.85pt,.7pt,5.85pt,.7pt">
                    <w:txbxContent>
                      <w:p w14:paraId="65FC121C" w14:textId="77777777" w:rsidR="001C4C1C" w:rsidRDefault="001C4C1C" w:rsidP="007A5E4D"/>
                    </w:txbxContent>
                  </v:textbox>
                </v:oval>
                <v:rect id="Rectangle 1431" o:spid="_x0000_s1317"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" filled="f" stroked="f">
                  <v:textbox inset="0,1mm,0,0">
                    <w:txbxContent>
                      <w:p w14:paraId="169EB033" w14:textId="77777777" w:rsidR="001C4C1C" w:rsidRPr="005F69ED" w:rsidRDefault="001C4C1C" w:rsidP="007A5E4D">
                        <w:pPr>
                          <w:jc w:val="center"/>
                          <w:rPr>
                            <w:rFonts w:ascii="Arial" w:hAnsi="Arial" w:cs="Arial"/>
                            <w:sz w:val="36"/>
                            <w:szCs w:val="36"/>
                          </w:rPr>
                        </w:pPr>
                        <w:r w:rsidRPr="00944DE2">
                          <w:rPr>
                            <w:rFonts w:ascii="Arial" w:hAnsi="Arial" w:cs="Arial"/>
                            <w:sz w:val="36"/>
                            <w:szCs w:val="36"/>
                          </w:rPr>
                          <w:t>Câu hỏi 4</w:t>
                        </w:r>
                      </w:p>
                    </w:txbxContent>
                  </v:textbox>
                </v:rect>
              </v:group>
            </w:pict>
          </mc:Fallback>
        </mc:AlternateContent>
      </w:r>
      <w:r w:rsidRPr="005F69ED">
        <w:rPr>
          <w:rFonts w:ascii="Times New Roman" w:hAnsi="Times New Roman"/>
          <w:noProof/>
        </w:rPr>
        <mc:AlternateContent>
          <mc:Choice Requires="wps">
            <w:drawing>
              <wp:anchor distT="0" distB="0" distL="114300" distR="114300" simplePos="0" relativeHeight="251765248" behindDoc="0" locked="0" layoutInCell="1" allowOverlap="1" wp14:anchorId="3B460068" wp14:editId="2B68CA10">
                <wp:simplePos x="0" y="0"/>
                <wp:positionH relativeFrom="column">
                  <wp:posOffset>-196850</wp:posOffset>
                </wp:positionH>
                <wp:positionV relativeFrom="paragraph">
                  <wp:posOffset>-55245</wp:posOffset>
                </wp:positionV>
                <wp:extent cx="6145530" cy="2500630"/>
                <wp:effectExtent l="0" t="0" r="0" b="0"/>
                <wp:wrapNone/>
                <wp:docPr id="1688592517" name="Rectangle 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250063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1C5EE" id="Rectangle 1391" o:spid="_x0000_s1026" style="position:absolute;margin-left:-15.5pt;margin-top:-4.35pt;width:483.9pt;height:196.9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" filled="f" strokeweight="1.5pt">
                <v:textbox inset="5.85pt,.7pt,5.85pt,.7pt"/>
              </v:rect>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351B2B7F" w14:textId="77777777" w:rsidR="007A5E4D" w:rsidRPr="005F69ED" w:rsidRDefault="007A5E4D" w:rsidP="001C4C1C">
      <w:pPr>
        <w:pStyle w:val="Question"/>
        <w:spacing w:line="240" w:lineRule="auto"/>
        <w:ind w:left="640" w:hanging="640"/>
        <w:rPr>
          <w:rFonts w:eastAsia="MS Mincho"/>
          <w:b/>
          <w:sz w:val="22"/>
          <w:szCs w:val="22"/>
        </w:rPr>
      </w:pPr>
    </w:p>
    <w:p w14:paraId="6E606686" w14:textId="77777777" w:rsidR="00B25D25" w:rsidRPr="005F69ED" w:rsidRDefault="007A5E4D" w:rsidP="001C4C1C">
      <w:pPr>
        <w:pStyle w:val="Question"/>
        <w:spacing w:line="240" w:lineRule="auto"/>
        <w:ind w:left="640" w:hanging="640"/>
        <w:rPr>
          <w:sz w:val="22"/>
          <w:szCs w:val="22"/>
        </w:rPr>
      </w:pPr>
      <w:r w:rsidRPr="005F69ED">
        <w:rPr>
          <w:b/>
          <w:sz w:val="22"/>
          <w:szCs w:val="22"/>
        </w:rPr>
        <w:t>Q</w:t>
      </w:r>
      <w:r w:rsidRPr="005F69ED">
        <w:rPr>
          <w:rStyle w:val="QuestionArial11ptChar"/>
          <w:rFonts w:ascii="Times New Roman" w:hAnsi="Times New Roman" w:cs="Times New Roman"/>
        </w:rPr>
        <w:t>4</w:t>
      </w:r>
      <w:r w:rsidRPr="005F69ED">
        <w:rPr>
          <w:b/>
          <w:sz w:val="22"/>
          <w:szCs w:val="22"/>
        </w:rPr>
        <w:t>.</w:t>
      </w:r>
      <w:r w:rsidRPr="005F69ED">
        <w:rPr>
          <w:sz w:val="22"/>
          <w:szCs w:val="22"/>
        </w:rPr>
        <w:tab/>
      </w:r>
      <w:r w:rsidR="00B25D25" w:rsidRPr="005F69ED">
        <w:rPr>
          <w:sz w:val="22"/>
          <w:szCs w:val="22"/>
        </w:rPr>
        <w:t xml:space="preserve">Cú pháp cho các </w:t>
      </w:r>
      <w:r w:rsidR="00B25D25" w:rsidRPr="005F69ED">
        <w:rPr>
          <w:rFonts w:eastAsia="MS PGothic"/>
          <w:sz w:val="20"/>
          <w:szCs w:val="20"/>
        </w:rPr>
        <w:t>&lt;giá trị số&gt;</w:t>
      </w:r>
      <w:r w:rsidR="00B25D25" w:rsidRPr="005F69ED">
        <w:rPr>
          <w:sz w:val="22"/>
          <w:szCs w:val="22"/>
        </w:rPr>
        <w:t xml:space="preserve"> được định nghĩa như sau, biểu thức nào sau đây xem như</w:t>
      </w:r>
      <w:r w:rsidR="00B25D25" w:rsidRPr="005F69ED">
        <w:rPr>
          <w:sz w:val="22"/>
          <w:szCs w:val="22"/>
        </w:rPr>
        <w:br/>
      </w:r>
      <w:r w:rsidR="00B25D25" w:rsidRPr="005F69ED">
        <w:rPr>
          <w:rFonts w:eastAsia="MS PGothic"/>
          <w:sz w:val="20"/>
          <w:szCs w:val="20"/>
        </w:rPr>
        <w:t>&lt;giá trị số&gt;</w:t>
      </w:r>
      <w:r w:rsidR="00B25D25" w:rsidRPr="005F69ED">
        <w:rPr>
          <w:sz w:val="22"/>
          <w:szCs w:val="22"/>
        </w:rPr>
        <w:t>?</w:t>
      </w:r>
    </w:p>
    <w:p w14:paraId="034A1626" w14:textId="77777777" w:rsidR="00B25D25" w:rsidRPr="005F69ED" w:rsidRDefault="00B25D25" w:rsidP="00B25D25">
      <w:pPr>
        <w:rPr>
          <w:rFonts w:ascii="Times New Roman" w:hAnsi="Times New Roman"/>
        </w:rPr>
      </w:pPr>
    </w:p>
    <w:p w14:paraId="4C405FD5" w14:textId="77777777" w:rsidR="00B25D25" w:rsidRPr="005F69ED" w:rsidRDefault="00B25D25" w:rsidP="00B25D25">
      <w:pPr>
        <w:jc w:val="left"/>
        <w:rPr>
          <w:rFonts w:ascii="Times New Roman" w:eastAsia="MS PGothic" w:hAnsi="Times New Roman"/>
          <w:sz w:val="20"/>
          <w:szCs w:val="20"/>
        </w:rPr>
      </w:pPr>
      <w:r w:rsidRPr="005F69ED">
        <w:rPr>
          <w:rFonts w:ascii="Times New Roman" w:eastAsia="MS PGothic" w:hAnsi="Times New Roman"/>
          <w:sz w:val="20"/>
          <w:szCs w:val="20"/>
        </w:rPr>
        <w:t>&lt;giá trị số&gt; ::= &lt;chuỗi số&gt;|&lt;chuỗi số&gt;E&lt;chuỗi số&gt;|</w:t>
      </w:r>
    </w:p>
    <w:p w14:paraId="5CA958C7" w14:textId="77777777" w:rsidR="00B25D25" w:rsidRPr="005F69ED" w:rsidRDefault="00B25D25" w:rsidP="001C4C1C">
      <w:pPr>
        <w:ind w:firstLineChars="1150" w:firstLine="2300"/>
        <w:jc w:val="left"/>
        <w:rPr>
          <w:rFonts w:ascii="Times New Roman" w:eastAsia="MS PGothic" w:hAnsi="Times New Roman"/>
          <w:sz w:val="20"/>
          <w:szCs w:val="20"/>
        </w:rPr>
      </w:pPr>
      <w:r w:rsidRPr="005F69ED">
        <w:rPr>
          <w:rFonts w:ascii="Times New Roman" w:eastAsia="MS PGothic" w:hAnsi="Times New Roman"/>
          <w:sz w:val="20"/>
          <w:szCs w:val="20"/>
        </w:rPr>
        <w:t>&lt;chuỗi số&gt;E&lt;dấu&gt;&lt;chuỗi số&gt;</w:t>
      </w:r>
    </w:p>
    <w:p w14:paraId="67BFB86F" w14:textId="77777777" w:rsidR="00B25D25" w:rsidRPr="005F69ED" w:rsidRDefault="00B25D25" w:rsidP="00B25D25">
      <w:pPr>
        <w:jc w:val="left"/>
        <w:rPr>
          <w:rFonts w:ascii="Times New Roman" w:eastAsia="MS PGothic" w:hAnsi="Times New Roman"/>
          <w:sz w:val="20"/>
          <w:szCs w:val="20"/>
        </w:rPr>
      </w:pPr>
      <w:r w:rsidRPr="005F69ED">
        <w:rPr>
          <w:rFonts w:ascii="Times New Roman" w:eastAsia="MS PGothic" w:hAnsi="Times New Roman"/>
          <w:sz w:val="20"/>
          <w:szCs w:val="20"/>
        </w:rPr>
        <w:t>&lt;chuỗi số&gt; ::= &lt;chữ số&gt;|&lt;chuỗi chữ số&gt; &lt;chữ số&gt;</w:t>
      </w:r>
    </w:p>
    <w:p w14:paraId="41137AFA" w14:textId="77777777" w:rsidR="00B25D25" w:rsidRPr="005F69ED" w:rsidRDefault="00B25D25" w:rsidP="00B25D25">
      <w:pPr>
        <w:jc w:val="left"/>
        <w:rPr>
          <w:rFonts w:ascii="Times New Roman" w:eastAsia="MS PGothic" w:hAnsi="Times New Roman"/>
          <w:sz w:val="20"/>
          <w:szCs w:val="20"/>
          <w:lang w:val="it-IT"/>
        </w:rPr>
      </w:pPr>
      <w:r w:rsidRPr="005F69ED">
        <w:rPr>
          <w:rFonts w:ascii="Times New Roman" w:eastAsia="MS PGothic" w:hAnsi="Times New Roman"/>
          <w:sz w:val="20"/>
          <w:szCs w:val="20"/>
          <w:lang w:val="it-IT"/>
        </w:rPr>
        <w:t>&lt;chữ số&gt; ::=</w:t>
      </w:r>
      <w:r w:rsidRPr="005F69ED">
        <w:rPr>
          <w:rFonts w:ascii="Times New Roman" w:eastAsia="MS Gothic" w:hAnsi="Times New Roman"/>
          <w:sz w:val="20"/>
          <w:szCs w:val="20"/>
          <w:lang w:val="it-IT"/>
        </w:rPr>
        <w:t xml:space="preserve"> 0|1|2|3|4|5|6|7|8|9</w:t>
      </w:r>
    </w:p>
    <w:p w14:paraId="23619DF1" w14:textId="77777777" w:rsidR="00B25D25" w:rsidRPr="005F69ED" w:rsidRDefault="00B25D25" w:rsidP="00B25D25">
      <w:pPr>
        <w:jc w:val="left"/>
        <w:rPr>
          <w:rFonts w:ascii="Times New Roman" w:eastAsia="MS PGothic" w:hAnsi="Times New Roman"/>
          <w:sz w:val="20"/>
          <w:szCs w:val="20"/>
          <w:lang w:val="it-IT"/>
        </w:rPr>
      </w:pPr>
      <w:r w:rsidRPr="005F69ED">
        <w:rPr>
          <w:rFonts w:ascii="Times New Roman" w:eastAsia="MS PGothic" w:hAnsi="Times New Roman"/>
          <w:sz w:val="20"/>
          <w:szCs w:val="20"/>
          <w:lang w:val="it-IT"/>
        </w:rPr>
        <w:t xml:space="preserve">&lt;dấu&gt; ::= </w:t>
      </w:r>
      <w:r w:rsidRPr="005F69ED">
        <w:rPr>
          <w:rFonts w:ascii="Times New Roman" w:eastAsia="MS Gothic" w:hAnsi="Times New Roman"/>
          <w:sz w:val="20"/>
          <w:szCs w:val="20"/>
          <w:lang w:val="it-IT"/>
        </w:rPr>
        <w:t>+|-</w:t>
      </w:r>
    </w:p>
    <w:p w14:paraId="72F4E736" w14:textId="77777777" w:rsidR="007A5E4D" w:rsidRPr="005F69ED" w:rsidRDefault="007A5E4D" w:rsidP="007A5E4D">
      <w:pPr>
        <w:jc w:val="left"/>
        <w:rPr>
          <w:rFonts w:ascii="Times New Roman" w:eastAsia="MS PGothic" w:hAnsi="Times New Roman"/>
          <w:sz w:val="20"/>
          <w:szCs w:val="20"/>
          <w:lang w:val="it-IT"/>
        </w:rPr>
      </w:pPr>
    </w:p>
    <w:p w14:paraId="3856F974" w14:textId="77777777" w:rsidR="007A5E4D" w:rsidRPr="005F69ED" w:rsidRDefault="007A5E4D" w:rsidP="007A5E4D">
      <w:pPr>
        <w:jc w:val="left"/>
        <w:rPr>
          <w:rFonts w:ascii="Times New Roman" w:eastAsia="MS PGothic" w:hAnsi="Times New Roman"/>
          <w:sz w:val="20"/>
          <w:szCs w:val="20"/>
          <w:lang w:val="it-IT"/>
        </w:rPr>
      </w:pPr>
    </w:p>
    <w:p w14:paraId="7BACB446" w14:textId="77777777" w:rsidR="007A5E4D" w:rsidRPr="005F69ED" w:rsidRDefault="007A5E4D" w:rsidP="007A5E4D">
      <w:pPr>
        <w:pStyle w:val="Answer-group-4items"/>
        <w:rPr>
          <w:sz w:val="22"/>
          <w:szCs w:val="22"/>
          <w:lang w:val="it-IT"/>
        </w:rPr>
      </w:pPr>
      <w:r w:rsidRPr="005F69ED">
        <w:rPr>
          <w:sz w:val="22"/>
          <w:szCs w:val="22"/>
          <w:lang w:val="it-IT"/>
        </w:rPr>
        <w:t>a)</w:t>
      </w:r>
      <w:r w:rsidRPr="005F69ED">
        <w:rPr>
          <w:rFonts w:eastAsia="MS Mincho"/>
          <w:sz w:val="22"/>
          <w:szCs w:val="22"/>
          <w:lang w:val="it-IT"/>
        </w:rPr>
        <w:tab/>
      </w:r>
      <w:r w:rsidRPr="005F69ED">
        <w:rPr>
          <w:sz w:val="22"/>
          <w:szCs w:val="22"/>
          <w:lang w:val="it-IT"/>
        </w:rPr>
        <w:t>–12</w:t>
      </w:r>
      <w:r w:rsidRPr="005F69ED">
        <w:rPr>
          <w:sz w:val="22"/>
          <w:szCs w:val="22"/>
          <w:lang w:val="it-IT"/>
        </w:rPr>
        <w:tab/>
        <w:t>b)</w:t>
      </w:r>
      <w:r w:rsidRPr="005F69ED">
        <w:rPr>
          <w:rFonts w:eastAsia="MS Mincho"/>
          <w:sz w:val="22"/>
          <w:szCs w:val="22"/>
          <w:lang w:val="it-IT"/>
        </w:rPr>
        <w:tab/>
      </w:r>
      <w:r w:rsidRPr="005F69ED">
        <w:rPr>
          <w:sz w:val="22"/>
          <w:szCs w:val="22"/>
          <w:lang w:val="it-IT"/>
        </w:rPr>
        <w:t>12E–10</w:t>
      </w:r>
      <w:r w:rsidRPr="005F69ED">
        <w:rPr>
          <w:rFonts w:eastAsia="MS Mincho"/>
          <w:sz w:val="22"/>
          <w:szCs w:val="22"/>
          <w:lang w:val="it-IT"/>
        </w:rPr>
        <w:tab/>
      </w:r>
      <w:r w:rsidRPr="005F69ED">
        <w:rPr>
          <w:sz w:val="22"/>
          <w:szCs w:val="22"/>
          <w:lang w:val="it-IT"/>
        </w:rPr>
        <w:t>c</w:t>
      </w:r>
      <w:r w:rsidRPr="005F69ED">
        <w:rPr>
          <w:rFonts w:eastAsia="MS Mincho"/>
          <w:sz w:val="22"/>
          <w:szCs w:val="22"/>
          <w:lang w:val="it-IT"/>
        </w:rPr>
        <w:tab/>
      </w:r>
      <w:r w:rsidRPr="005F69ED">
        <w:rPr>
          <w:sz w:val="22"/>
          <w:szCs w:val="22"/>
          <w:lang w:val="it-IT"/>
        </w:rPr>
        <w:t>+12E–10</w:t>
      </w:r>
      <w:r w:rsidRPr="005F69ED">
        <w:rPr>
          <w:rFonts w:eastAsia="MS Mincho"/>
          <w:sz w:val="22"/>
          <w:szCs w:val="22"/>
          <w:lang w:val="it-IT"/>
        </w:rPr>
        <w:tab/>
      </w:r>
      <w:r w:rsidRPr="005F69ED">
        <w:rPr>
          <w:sz w:val="22"/>
          <w:szCs w:val="22"/>
          <w:lang w:val="it-IT"/>
        </w:rPr>
        <w:t>d)</w:t>
      </w:r>
      <w:r w:rsidRPr="005F69ED">
        <w:rPr>
          <w:rFonts w:eastAsia="MS Mincho"/>
          <w:sz w:val="22"/>
          <w:szCs w:val="22"/>
          <w:lang w:val="it-IT"/>
        </w:rPr>
        <w:tab/>
      </w:r>
      <w:r w:rsidRPr="005F69ED">
        <w:rPr>
          <w:sz w:val="22"/>
          <w:szCs w:val="22"/>
          <w:lang w:val="it-IT"/>
        </w:rPr>
        <w:t>+12E10</w:t>
      </w:r>
    </w:p>
    <w:p w14:paraId="2B8CD92B" w14:textId="77777777" w:rsidR="007A5E4D" w:rsidRPr="005F69ED" w:rsidRDefault="007A5E4D" w:rsidP="007A5E4D">
      <w:pPr>
        <w:rPr>
          <w:rFonts w:ascii="Times New Roman" w:hAnsi="Times New Roman"/>
          <w:sz w:val="24"/>
          <w:lang w:val="it-IT"/>
        </w:rPr>
      </w:pPr>
    </w:p>
    <w:p w14:paraId="55740449" w14:textId="77777777" w:rsidR="007A5E4D" w:rsidRPr="005F69ED" w:rsidRDefault="007A5E4D" w:rsidP="007A5E4D">
      <w:pPr>
        <w:rPr>
          <w:rFonts w:ascii="Times New Roman" w:hAnsi="Times New Roman"/>
          <w:lang w:val="it-IT"/>
        </w:rPr>
      </w:pPr>
    </w:p>
    <w:p w14:paraId="5ED5512A" w14:textId="77777777" w:rsidR="007A5E4D" w:rsidRPr="005F69ED" w:rsidRDefault="007A5E4D" w:rsidP="007A5E4D">
      <w:pPr>
        <w:rPr>
          <w:rFonts w:ascii="Times New Roman" w:hAnsi="Times New Roman"/>
          <w:lang w:val="it-IT"/>
        </w:rPr>
      </w:pPr>
    </w:p>
    <w:p w14:paraId="3897A0A2" w14:textId="71BB03BE" w:rsidR="007A5E4D" w:rsidRPr="005F69ED" w:rsidRDefault="003812B7" w:rsidP="007A5E4D">
      <w:pPr>
        <w:rPr>
          <w:rFonts w:ascii="Times New Roman" w:hAnsi="Times New Roman"/>
          <w:lang w:val="it-IT"/>
        </w:rPr>
      </w:pPr>
      <w:r w:rsidRPr="005F69ED">
        <w:rPr>
          <w:rFonts w:ascii="Times New Roman" w:hAnsi="Times New Roman"/>
          <w:b/>
          <w:noProof/>
          <w:sz w:val="22"/>
          <w:szCs w:val="22"/>
          <w:lang w:eastAsia="en-US"/>
        </w:rPr>
        <mc:AlternateContent>
          <mc:Choice Requires="wpg">
            <w:drawing>
              <wp:anchor distT="0" distB="0" distL="114300" distR="114300" simplePos="0" relativeHeight="251782656" behindDoc="0" locked="0" layoutInCell="1" allowOverlap="1" wp14:anchorId="078A594C" wp14:editId="579B0927">
                <wp:simplePos x="0" y="0"/>
                <wp:positionH relativeFrom="column">
                  <wp:posOffset>15240</wp:posOffset>
                </wp:positionH>
                <wp:positionV relativeFrom="paragraph">
                  <wp:posOffset>100330</wp:posOffset>
                </wp:positionV>
                <wp:extent cx="2009775" cy="399415"/>
                <wp:effectExtent l="0" t="0" r="0" b="0"/>
                <wp:wrapNone/>
                <wp:docPr id="507497478" name="Group 1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99415"/>
                          <a:chOff x="1418" y="2055"/>
                          <a:chExt cx="3165" cy="498"/>
                        </a:xfrm>
                      </wpg:grpSpPr>
                      <wps:wsp>
                        <wps:cNvPr id="1241437029" name="Oval 1433"/>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30F500F1" w14:textId="77777777" w:rsidR="001C4C1C" w:rsidRPr="008E6451" w:rsidRDefault="001C4C1C" w:rsidP="007A5E4D">
                              <w:pPr>
                                <w:rPr>
                                  <w:rFonts w:ascii="Arial" w:hAnsi="Arial" w:cs="Arial"/>
                                </w:rPr>
                              </w:pPr>
                            </w:p>
                          </w:txbxContent>
                        </wps:txbx>
                        <wps:bodyPr rot="0" vert="horz" wrap="square" lIns="74295" tIns="8890" rIns="74295" bIns="8890" anchor="t" anchorCtr="0" upright="1">
                          <a:noAutofit/>
                        </wps:bodyPr>
                      </wps:wsp>
                      <wps:wsp>
                        <wps:cNvPr id="744200065" name="Rectangle 1434"/>
                        <wps:cNvSpPr>
                          <a:spLocks noChangeArrowheads="1"/>
                        </wps:cNvSpPr>
                        <wps:spPr bwMode="auto">
                          <a:xfrm>
                            <a:off x="2262" y="2055"/>
                            <a:ext cx="165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E3A34" w14:textId="77777777" w:rsidR="001C4C1C" w:rsidRPr="005F69ED" w:rsidRDefault="001C4C1C" w:rsidP="007A5E4D">
                              <w:pPr>
                                <w:jc w:val="center"/>
                                <w:rPr>
                                  <w:rFonts w:ascii="Impact" w:hAnsi="Impact" w:cs="Arial"/>
                                  <w:sz w:val="32"/>
                                  <w:szCs w:val="32"/>
                                </w:rPr>
                              </w:pPr>
                              <w:r w:rsidRPr="00944DE2">
                                <w:rPr>
                                  <w:rFonts w:ascii="Impact" w:hAnsi="Impact" w:cs="Arial"/>
                                  <w:sz w:val="32"/>
                                  <w:szCs w:val="32"/>
                                </w:rPr>
                                <w:t>Đáp án câu 4</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8A594C" id="Group 1432" o:spid="_x0000_s1318" style="position:absolute;left:0;text-align:left;margin-left:1.2pt;margin-top:7.9pt;width:158.25pt;height:31.45pt;z-index:251782656;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">
                <v:oval id="Oval 1433" o:spid="_x0000_s1319"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" fillcolor="silver">
                  <v:textbox inset="5.85pt,.7pt,5.85pt,.7pt">
                    <w:txbxContent>
                      <w:p w14:paraId="30F500F1" w14:textId="77777777" w:rsidR="001C4C1C" w:rsidRPr="008E6451" w:rsidRDefault="001C4C1C" w:rsidP="007A5E4D">
                        <w:pPr>
                          <w:rPr>
                            <w:rFonts w:ascii="Arial" w:hAnsi="Arial" w:cs="Arial"/>
                          </w:rPr>
                        </w:pPr>
                      </w:p>
                    </w:txbxContent>
                  </v:textbox>
                </v:oval>
                <v:rect id="Rectangle 1434" o:spid="_x0000_s1320" style="position:absolute;left:2262;top:2055;width:165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" filled="f" stroked="f">
                  <v:textbox inset="0,1mm,0,0">
                    <w:txbxContent>
                      <w:p w14:paraId="106E3A34" w14:textId="77777777" w:rsidR="001C4C1C" w:rsidRPr="005F69ED" w:rsidRDefault="001C4C1C" w:rsidP="007A5E4D">
                        <w:pPr>
                          <w:jc w:val="center"/>
                          <w:rPr>
                            <w:rFonts w:ascii="Impact" w:hAnsi="Impact" w:cs="Arial"/>
                            <w:sz w:val="32"/>
                            <w:szCs w:val="32"/>
                          </w:rPr>
                        </w:pPr>
                        <w:r w:rsidRPr="00944DE2">
                          <w:rPr>
                            <w:rFonts w:ascii="Impact" w:hAnsi="Impact" w:cs="Arial"/>
                            <w:sz w:val="32"/>
                            <w:szCs w:val="32"/>
                          </w:rPr>
                          <w:t>Đáp án câu 4</w:t>
                        </w:r>
                      </w:p>
                    </w:txbxContent>
                  </v:textbox>
                </v:rect>
              </v:group>
            </w:pict>
          </mc:Fallback>
        </mc:AlternateContent>
      </w:r>
    </w:p>
    <w:p w14:paraId="2BFA41AB" w14:textId="77777777" w:rsidR="007A5E4D" w:rsidRPr="005F69ED" w:rsidRDefault="007A5E4D" w:rsidP="007A5E4D">
      <w:pPr>
        <w:rPr>
          <w:rFonts w:ascii="Times New Roman" w:hAnsi="Times New Roman"/>
          <w:lang w:val="it-IT"/>
        </w:rPr>
      </w:pPr>
    </w:p>
    <w:p w14:paraId="3AB5F64B" w14:textId="77777777" w:rsidR="007A5E4D" w:rsidRPr="005F69ED" w:rsidRDefault="007A5E4D" w:rsidP="007A5E4D">
      <w:pPr>
        <w:rPr>
          <w:rFonts w:ascii="Times New Roman" w:hAnsi="Times New Roman"/>
          <w:sz w:val="22"/>
          <w:szCs w:val="22"/>
          <w:lang w:val="it-IT"/>
        </w:rPr>
      </w:pPr>
    </w:p>
    <w:p w14:paraId="71B6656C" w14:textId="77777777" w:rsidR="00944DE2" w:rsidRPr="005F69ED" w:rsidRDefault="00944DE2" w:rsidP="007A5E4D">
      <w:pPr>
        <w:tabs>
          <w:tab w:val="left" w:pos="1800"/>
        </w:tabs>
        <w:rPr>
          <w:rStyle w:val="CorrectAnswerChar"/>
          <w:rFonts w:ascii="Times New Roman" w:hAnsi="Times New Roman" w:cs="Times New Roman"/>
          <w:lang w:val="it-IT"/>
        </w:rPr>
      </w:pPr>
    </w:p>
    <w:p w14:paraId="7D5DD9B1" w14:textId="77777777" w:rsidR="007A5E4D" w:rsidRPr="005F69ED" w:rsidRDefault="007A5E4D" w:rsidP="007A5E4D">
      <w:pPr>
        <w:tabs>
          <w:tab w:val="left" w:pos="1800"/>
        </w:tabs>
        <w:rPr>
          <w:rFonts w:ascii="Times New Roman" w:hAnsi="Times New Roman"/>
          <w:b/>
          <w:sz w:val="24"/>
          <w:lang w:val="it-IT"/>
        </w:rPr>
      </w:pPr>
      <w:r w:rsidRPr="005F69ED">
        <w:rPr>
          <w:rStyle w:val="CorrectAnswerChar"/>
          <w:rFonts w:ascii="Times New Roman" w:hAnsi="Times New Roman" w:cs="Times New Roman"/>
          <w:lang w:val="it-IT"/>
        </w:rPr>
        <w:t>Đáp án đúng:</w:t>
      </w:r>
      <w:r w:rsidRPr="005F69ED">
        <w:rPr>
          <w:rFonts w:ascii="Times New Roman" w:hAnsi="Times New Roman"/>
          <w:b/>
          <w:sz w:val="24"/>
          <w:lang w:val="it-IT"/>
        </w:rPr>
        <w:tab/>
        <w:t>b</w:t>
      </w:r>
    </w:p>
    <w:p w14:paraId="14754614" w14:textId="77777777" w:rsidR="007A5E4D" w:rsidRPr="005F69ED" w:rsidRDefault="007A5E4D" w:rsidP="007A5E4D">
      <w:pPr>
        <w:rPr>
          <w:rFonts w:ascii="Times New Roman" w:hAnsi="Times New Roman"/>
          <w:sz w:val="22"/>
          <w:szCs w:val="22"/>
          <w:lang w:val="it-IT"/>
        </w:rPr>
      </w:pPr>
    </w:p>
    <w:p w14:paraId="720E1A98" w14:textId="77777777" w:rsidR="007A5E4D" w:rsidRPr="005F69ED" w:rsidRDefault="007A5E4D" w:rsidP="001C4C1C">
      <w:pPr>
        <w:pStyle w:val="Body01"/>
        <w:ind w:leftChars="0" w:left="315" w:right="315"/>
        <w:rPr>
          <w:lang w:val="it-IT"/>
        </w:rPr>
      </w:pPr>
      <w:r w:rsidRPr="005F69ED">
        <w:rPr>
          <w:lang w:val="it-IT"/>
        </w:rPr>
        <w:t>Câu trả lời tuân theo dạng thứ 3 (&lt;</w:t>
      </w:r>
      <w:r w:rsidR="00933159" w:rsidRPr="005F69ED">
        <w:rPr>
          <w:lang w:val="it-IT"/>
        </w:rPr>
        <w:t>chuỗi số</w:t>
      </w:r>
      <w:r w:rsidRPr="005F69ED">
        <w:rPr>
          <w:lang w:val="it-IT"/>
        </w:rPr>
        <w:t>&gt; E &lt;</w:t>
      </w:r>
      <w:r w:rsidR="00933159" w:rsidRPr="005F69ED">
        <w:rPr>
          <w:lang w:val="it-IT"/>
        </w:rPr>
        <w:t>dấu</w:t>
      </w:r>
      <w:r w:rsidRPr="005F69ED">
        <w:rPr>
          <w:lang w:val="it-IT"/>
        </w:rPr>
        <w:t>&gt; &lt;</w:t>
      </w:r>
      <w:r w:rsidR="00933159" w:rsidRPr="005F69ED">
        <w:rPr>
          <w:lang w:val="it-IT"/>
        </w:rPr>
        <w:t>chuỗi số</w:t>
      </w:r>
      <w:r w:rsidRPr="005F69ED">
        <w:rPr>
          <w:lang w:val="it-IT"/>
        </w:rPr>
        <w:t>&gt;) của định nghĩa &lt;</w:t>
      </w:r>
      <w:r w:rsidR="00933159" w:rsidRPr="005F69ED">
        <w:rPr>
          <w:lang w:val="it-IT"/>
        </w:rPr>
        <w:t>giá trị số</w:t>
      </w:r>
      <w:r w:rsidRPr="005F69ED">
        <w:rPr>
          <w:lang w:val="it-IT"/>
        </w:rPr>
        <w:t>&gt;.</w:t>
      </w:r>
    </w:p>
    <w:p w14:paraId="221F354D" w14:textId="77777777" w:rsidR="007A5E4D" w:rsidRPr="005F69ED" w:rsidRDefault="007A5E4D" w:rsidP="001C4C1C">
      <w:pPr>
        <w:pStyle w:val="Body01"/>
        <w:ind w:leftChars="0" w:left="315" w:right="315"/>
        <w:rPr>
          <w:lang w:val="it-IT"/>
        </w:rPr>
      </w:pPr>
    </w:p>
    <w:p w14:paraId="224C9D05" w14:textId="77777777" w:rsidR="007A5E4D" w:rsidRPr="005F69ED" w:rsidRDefault="007A5E4D" w:rsidP="001C4C1C">
      <w:pPr>
        <w:pStyle w:val="Body01"/>
        <w:ind w:leftChars="0" w:left="315" w:right="315"/>
        <w:rPr>
          <w:lang w:val="it-IT"/>
        </w:rPr>
      </w:pPr>
      <w:r w:rsidRPr="005F69ED">
        <w:rPr>
          <w:lang w:val="it-IT"/>
        </w:rPr>
        <w:t>Kiểu định nghĩa này được gọi là kí pháp BNF. Kí pháp BNF được sử dụng như 1 cách biểu diễn chính thức cú pháp của 1 ngôn ngữ lập trình</w:t>
      </w:r>
    </w:p>
    <w:p w14:paraId="70309EAE" w14:textId="77777777" w:rsidR="007A5E4D" w:rsidRPr="005F69ED" w:rsidRDefault="007A5E4D" w:rsidP="001C4C1C">
      <w:pPr>
        <w:pStyle w:val="Body01"/>
        <w:ind w:leftChars="0" w:left="315" w:right="315"/>
        <w:rPr>
          <w:lang w:val="it-IT"/>
        </w:rPr>
      </w:pPr>
    </w:p>
    <w:p w14:paraId="14447F8F" w14:textId="77777777" w:rsidR="007A5E4D" w:rsidRPr="005F69ED" w:rsidRDefault="007A5E4D" w:rsidP="001C4C1C">
      <w:pPr>
        <w:pStyle w:val="Body01"/>
        <w:ind w:leftChars="0" w:left="315" w:right="315"/>
        <w:rPr>
          <w:lang w:val="it-IT"/>
        </w:rPr>
      </w:pPr>
      <w:r w:rsidRPr="005F69ED">
        <w:rPr>
          <w:lang w:val="it-IT"/>
        </w:rPr>
        <w:t>Tổng quan kí pháp BNF như sau:</w:t>
      </w:r>
    </w:p>
    <w:p w14:paraId="22DE5EA7" w14:textId="77777777" w:rsidR="007A5E4D" w:rsidRPr="005F69ED" w:rsidRDefault="007A5E4D" w:rsidP="001C4C1C">
      <w:pPr>
        <w:pStyle w:val="Body01"/>
        <w:ind w:leftChars="0" w:left="315" w:right="315"/>
        <w:rPr>
          <w:lang w:val="it-IT"/>
        </w:rPr>
      </w:pPr>
    </w:p>
    <w:p w14:paraId="47E1EE01" w14:textId="77777777" w:rsidR="007A5E4D" w:rsidRPr="005F69ED" w:rsidRDefault="007A5E4D" w:rsidP="001C4C1C">
      <w:pPr>
        <w:pStyle w:val="Body01"/>
        <w:tabs>
          <w:tab w:val="left" w:pos="1022"/>
          <w:tab w:val="left" w:pos="1356"/>
        </w:tabs>
        <w:ind w:leftChars="0" w:left="851" w:right="315" w:hanging="536"/>
        <w:rPr>
          <w:lang w:val="it-IT"/>
        </w:rPr>
      </w:pPr>
      <w:r w:rsidRPr="005F69ED">
        <w:t>α</w:t>
      </w:r>
      <w:r w:rsidRPr="005F69ED">
        <w:rPr>
          <w:lang w:val="it-IT"/>
        </w:rPr>
        <w:t>::=</w:t>
      </w:r>
      <w:r w:rsidRPr="005F69ED">
        <w:t>β</w:t>
      </w:r>
      <w:r w:rsidRPr="005F69ED">
        <w:rPr>
          <w:lang w:val="it-IT"/>
        </w:rPr>
        <w:tab/>
      </w:r>
      <w:r w:rsidRPr="005F69ED">
        <w:rPr>
          <w:sz w:val="21"/>
          <w:szCs w:val="21"/>
          <w:lang w:val="it-IT"/>
        </w:rPr>
        <w:t>→</w:t>
      </w:r>
      <w:r w:rsidRPr="005F69ED">
        <w:rPr>
          <w:sz w:val="21"/>
          <w:szCs w:val="21"/>
          <w:lang w:val="it-IT"/>
        </w:rPr>
        <w:tab/>
      </w:r>
      <w:r w:rsidRPr="005F69ED">
        <w:rPr>
          <w:lang w:val="it-IT"/>
        </w:rPr>
        <w:t xml:space="preserve">Kí hiệu bên tay trái </w:t>
      </w:r>
      <w:r w:rsidRPr="005F69ED">
        <w:t>α</w:t>
      </w:r>
      <w:r w:rsidRPr="005F69ED">
        <w:rPr>
          <w:lang w:val="it-IT"/>
        </w:rPr>
        <w:t xml:space="preserve"> được định nghĩa bởi kí hiệu bên tay phải </w:t>
      </w:r>
      <w:r w:rsidRPr="005F69ED">
        <w:t>β</w:t>
      </w:r>
      <w:r w:rsidRPr="005F69ED">
        <w:rPr>
          <w:lang w:val="it-IT"/>
        </w:rPr>
        <w:t xml:space="preserve">. Nói cách khác, </w:t>
      </w:r>
      <w:r w:rsidRPr="005F69ED">
        <w:t>α</w:t>
      </w:r>
      <w:r w:rsidRPr="005F69ED">
        <w:rPr>
          <w:lang w:val="it-IT"/>
        </w:rPr>
        <w:t xml:space="preserve"> = </w:t>
      </w:r>
      <w:r w:rsidRPr="005F69ED">
        <w:t>β</w:t>
      </w:r>
      <w:r w:rsidRPr="005F69ED">
        <w:rPr>
          <w:lang w:val="it-IT"/>
        </w:rPr>
        <w:t>.</w:t>
      </w:r>
    </w:p>
    <w:p w14:paraId="41748530" w14:textId="77777777" w:rsidR="007A5E4D" w:rsidRPr="005F69ED" w:rsidRDefault="007A5E4D" w:rsidP="001C4C1C">
      <w:pPr>
        <w:pStyle w:val="Body01"/>
        <w:tabs>
          <w:tab w:val="left" w:pos="1022"/>
          <w:tab w:val="left" w:pos="1356"/>
        </w:tabs>
        <w:ind w:leftChars="0" w:left="315" w:right="315"/>
        <w:rPr>
          <w:lang w:val="it-IT"/>
        </w:rPr>
      </w:pPr>
    </w:p>
    <w:p w14:paraId="2E2660B3" w14:textId="77777777" w:rsidR="007A5E4D" w:rsidRPr="005F69ED" w:rsidRDefault="007A5E4D" w:rsidP="001C4C1C">
      <w:pPr>
        <w:pStyle w:val="Body01"/>
        <w:tabs>
          <w:tab w:val="left" w:pos="1022"/>
          <w:tab w:val="left" w:pos="1356"/>
        </w:tabs>
        <w:ind w:leftChars="0" w:left="315" w:right="315"/>
        <w:rPr>
          <w:lang w:val="it-IT"/>
        </w:rPr>
      </w:pPr>
      <w:r w:rsidRPr="005F69ED">
        <w:rPr>
          <w:lang w:val="it-IT"/>
        </w:rPr>
        <w:t xml:space="preserve">&lt; </w:t>
      </w:r>
      <w:r w:rsidRPr="005F69ED">
        <w:t>α</w:t>
      </w:r>
      <w:r w:rsidRPr="005F69ED">
        <w:rPr>
          <w:lang w:val="it-IT"/>
        </w:rPr>
        <w:t xml:space="preserve"> &gt;</w:t>
      </w:r>
      <w:r w:rsidRPr="005F69ED">
        <w:rPr>
          <w:lang w:val="it-IT"/>
        </w:rPr>
        <w:tab/>
      </w:r>
      <w:r w:rsidRPr="005F69ED">
        <w:rPr>
          <w:sz w:val="21"/>
          <w:szCs w:val="21"/>
          <w:lang w:val="it-IT"/>
        </w:rPr>
        <w:t>→</w:t>
      </w:r>
      <w:r w:rsidRPr="005F69ED">
        <w:rPr>
          <w:sz w:val="21"/>
          <w:szCs w:val="21"/>
          <w:lang w:val="it-IT"/>
        </w:rPr>
        <w:tab/>
      </w:r>
      <w:r w:rsidRPr="005F69ED">
        <w:rPr>
          <w:lang w:val="it-IT"/>
        </w:rPr>
        <w:t xml:space="preserve">Kí hiệu này biểu thị biến </w:t>
      </w:r>
      <w:r w:rsidRPr="005F69ED">
        <w:t>α</w:t>
      </w:r>
      <w:r w:rsidRPr="005F69ED">
        <w:rPr>
          <w:lang w:val="it-IT"/>
        </w:rPr>
        <w:t>. &lt;&gt; có thế bỏ qua</w:t>
      </w:r>
    </w:p>
    <w:p w14:paraId="115879D6" w14:textId="77777777" w:rsidR="007A5E4D" w:rsidRPr="005F69ED" w:rsidRDefault="007A5E4D" w:rsidP="001C4C1C">
      <w:pPr>
        <w:pStyle w:val="Body01"/>
        <w:tabs>
          <w:tab w:val="left" w:pos="1022"/>
          <w:tab w:val="left" w:pos="1356"/>
        </w:tabs>
        <w:ind w:leftChars="0" w:left="315" w:right="315"/>
        <w:rPr>
          <w:lang w:val="it-IT"/>
        </w:rPr>
      </w:pPr>
      <w:r w:rsidRPr="005F69ED">
        <w:rPr>
          <w:lang w:val="it-IT"/>
        </w:rPr>
        <w:t>|</w:t>
      </w:r>
      <w:r w:rsidRPr="005F69ED">
        <w:rPr>
          <w:lang w:val="it-IT"/>
        </w:rPr>
        <w:tab/>
      </w:r>
      <w:r w:rsidRPr="005F69ED">
        <w:rPr>
          <w:sz w:val="21"/>
          <w:szCs w:val="21"/>
          <w:lang w:val="it-IT"/>
        </w:rPr>
        <w:t>→</w:t>
      </w:r>
      <w:r w:rsidRPr="005F69ED">
        <w:rPr>
          <w:sz w:val="21"/>
          <w:szCs w:val="21"/>
          <w:lang w:val="it-IT"/>
        </w:rPr>
        <w:tab/>
      </w:r>
      <w:r w:rsidRPr="005F69ED">
        <w:rPr>
          <w:lang w:val="it-IT"/>
        </w:rPr>
        <w:t>Nghĩa là “hoặc” “</w:t>
      </w:r>
      <w:r w:rsidRPr="005F69ED">
        <w:t>α</w:t>
      </w:r>
      <w:r w:rsidRPr="005F69ED">
        <w:rPr>
          <w:lang w:val="it-IT"/>
        </w:rPr>
        <w:t>::=</w:t>
      </w:r>
      <w:r w:rsidRPr="005F69ED">
        <w:t>β</w:t>
      </w:r>
      <w:r w:rsidRPr="005F69ED">
        <w:rPr>
          <w:lang w:val="it-IT"/>
        </w:rPr>
        <w:t xml:space="preserve"> | </w:t>
      </w:r>
      <w:r w:rsidRPr="005F69ED">
        <w:t>γ</w:t>
      </w:r>
      <w:r w:rsidRPr="005F69ED">
        <w:rPr>
          <w:lang w:val="it-IT"/>
        </w:rPr>
        <w:t>” nghĩa là “</w:t>
      </w:r>
      <w:r w:rsidRPr="005F69ED">
        <w:t>α</w:t>
      </w:r>
      <w:r w:rsidRPr="005F69ED">
        <w:rPr>
          <w:lang w:val="it-IT"/>
        </w:rPr>
        <w:t>::=</w:t>
      </w:r>
      <w:r w:rsidRPr="005F69ED">
        <w:t>β</w:t>
      </w:r>
      <w:r w:rsidRPr="005F69ED">
        <w:rPr>
          <w:lang w:val="it-IT"/>
        </w:rPr>
        <w:t>” or “</w:t>
      </w:r>
      <w:r w:rsidRPr="005F69ED">
        <w:t>γ</w:t>
      </w:r>
      <w:r w:rsidRPr="005F69ED">
        <w:rPr>
          <w:lang w:val="it-IT"/>
        </w:rPr>
        <w:t xml:space="preserve">.”. </w:t>
      </w:r>
    </w:p>
    <w:p w14:paraId="0A46D32C" w14:textId="77777777" w:rsidR="007A5E4D" w:rsidRPr="005F69ED" w:rsidRDefault="007A5E4D" w:rsidP="001C4C1C">
      <w:pPr>
        <w:pStyle w:val="Body01"/>
        <w:ind w:leftChars="0" w:left="315" w:right="315"/>
        <w:rPr>
          <w:lang w:val="it-IT"/>
        </w:rPr>
      </w:pPr>
    </w:p>
    <w:p w14:paraId="5A1FFCF3" w14:textId="77777777" w:rsidR="007A5E4D" w:rsidRPr="005F69ED" w:rsidRDefault="007A5E4D" w:rsidP="001C4C1C">
      <w:pPr>
        <w:pStyle w:val="Body01"/>
        <w:ind w:leftChars="0" w:left="315" w:right="315"/>
        <w:rPr>
          <w:lang w:val="it-IT"/>
        </w:rPr>
      </w:pPr>
      <w:r w:rsidRPr="005F69ED">
        <w:rPr>
          <w:lang w:val="it-IT"/>
        </w:rPr>
        <w:t xml:space="preserve">“::=” có thể viết đơn giản là “=” </w:t>
      </w:r>
    </w:p>
    <w:p w14:paraId="1837D870" w14:textId="77777777" w:rsidR="007A5E4D" w:rsidRPr="005F69ED" w:rsidRDefault="007A5E4D" w:rsidP="001C4C1C">
      <w:pPr>
        <w:pStyle w:val="Body01"/>
        <w:ind w:leftChars="0" w:left="315" w:right="315"/>
        <w:rPr>
          <w:lang w:val="it-IT"/>
        </w:rPr>
      </w:pPr>
    </w:p>
    <w:p w14:paraId="3176F237" w14:textId="77777777" w:rsidR="007A5E4D" w:rsidRPr="005F69ED" w:rsidRDefault="007A5E4D" w:rsidP="001C4C1C">
      <w:pPr>
        <w:pStyle w:val="Body01"/>
        <w:ind w:leftChars="143" w:left="709" w:right="315" w:hangingChars="186" w:hanging="409"/>
        <w:rPr>
          <w:lang w:val="it-IT"/>
        </w:rPr>
      </w:pPr>
      <w:r w:rsidRPr="005F69ED">
        <w:rPr>
          <w:lang w:val="it-IT"/>
        </w:rPr>
        <w:t>a)</w:t>
      </w:r>
      <w:r w:rsidRPr="005F69ED">
        <w:rPr>
          <w:lang w:val="it-IT"/>
        </w:rPr>
        <w:tab/>
        <w:t>Trong định nghĩa &lt;</w:t>
      </w:r>
      <w:r w:rsidR="00933159" w:rsidRPr="005F69ED">
        <w:rPr>
          <w:lang w:val="it-IT"/>
        </w:rPr>
        <w:t>giá trị số</w:t>
      </w:r>
      <w:r w:rsidRPr="005F69ED">
        <w:rPr>
          <w:lang w:val="it-IT"/>
        </w:rPr>
        <w:t>&gt;, “–” (&lt;</w:t>
      </w:r>
      <w:r w:rsidR="00933159" w:rsidRPr="005F69ED">
        <w:rPr>
          <w:lang w:val="it-IT"/>
        </w:rPr>
        <w:t>dấu</w:t>
      </w:r>
      <w:r w:rsidRPr="005F69ED">
        <w:rPr>
          <w:lang w:val="it-IT"/>
        </w:rPr>
        <w:t xml:space="preserve">&gt;) phải nằm sau “E”. Phần gạch chân không thỏa mãn định nghĩa </w:t>
      </w:r>
      <w:r w:rsidRPr="005F69ED">
        <w:rPr>
          <w:u w:val="single"/>
          <w:lang w:val="it-IT"/>
        </w:rPr>
        <w:t>–</w:t>
      </w:r>
      <w:r w:rsidRPr="005F69ED">
        <w:rPr>
          <w:lang w:val="it-IT"/>
        </w:rPr>
        <w:t>12</w:t>
      </w:r>
    </w:p>
    <w:p w14:paraId="3B37044B" w14:textId="77777777" w:rsidR="007A5E4D" w:rsidRPr="005F69ED" w:rsidRDefault="007A5E4D" w:rsidP="001C4C1C">
      <w:pPr>
        <w:pStyle w:val="Body01"/>
        <w:ind w:leftChars="143" w:left="709" w:right="315" w:hangingChars="186" w:hanging="409"/>
        <w:rPr>
          <w:lang w:val="it-IT"/>
        </w:rPr>
      </w:pPr>
    </w:p>
    <w:p w14:paraId="48AC82B1" w14:textId="77777777" w:rsidR="007A5E4D" w:rsidRPr="005F69ED" w:rsidRDefault="007A5E4D" w:rsidP="001C4C1C">
      <w:pPr>
        <w:pStyle w:val="Body01"/>
        <w:ind w:leftChars="143" w:left="709" w:right="315" w:hangingChars="186" w:hanging="409"/>
        <w:rPr>
          <w:lang w:val="it-IT"/>
        </w:rPr>
      </w:pPr>
      <w:r w:rsidRPr="005F69ED">
        <w:rPr>
          <w:lang w:val="it-IT"/>
        </w:rPr>
        <w:t>c)</w:t>
      </w:r>
      <w:r w:rsidRPr="005F69ED">
        <w:rPr>
          <w:lang w:val="it-IT"/>
        </w:rPr>
        <w:tab/>
        <w:t>Trong định nghĩa &lt;</w:t>
      </w:r>
      <w:r w:rsidR="00933159" w:rsidRPr="005F69ED">
        <w:rPr>
          <w:lang w:val="it-IT"/>
        </w:rPr>
        <w:t>giá trị số</w:t>
      </w:r>
      <w:r w:rsidRPr="005F69ED">
        <w:rPr>
          <w:lang w:val="it-IT"/>
        </w:rPr>
        <w:t>&gt;, “+” (&lt;</w:t>
      </w:r>
      <w:r w:rsidR="00933159" w:rsidRPr="005F69ED">
        <w:rPr>
          <w:lang w:val="it-IT"/>
        </w:rPr>
        <w:t>dấu</w:t>
      </w:r>
      <w:r w:rsidRPr="005F69ED">
        <w:rPr>
          <w:lang w:val="it-IT"/>
        </w:rPr>
        <w:t xml:space="preserve">&gt;) phải nằm sau “E”. Phần gạch chân không thỏa mãn định nghĩa </w:t>
      </w:r>
      <w:r w:rsidRPr="005F69ED">
        <w:rPr>
          <w:u w:val="single"/>
          <w:lang w:val="it-IT"/>
        </w:rPr>
        <w:t>+</w:t>
      </w:r>
      <w:r w:rsidRPr="005F69ED">
        <w:rPr>
          <w:lang w:val="it-IT"/>
        </w:rPr>
        <w:t>12E – 10</w:t>
      </w:r>
    </w:p>
    <w:p w14:paraId="1D1EAB27" w14:textId="77777777" w:rsidR="007A5E4D" w:rsidRPr="005F69ED" w:rsidRDefault="007A5E4D" w:rsidP="001C4C1C">
      <w:pPr>
        <w:pStyle w:val="Body01"/>
        <w:ind w:leftChars="143" w:left="709" w:right="315" w:hangingChars="186" w:hanging="409"/>
        <w:rPr>
          <w:lang w:val="it-IT"/>
        </w:rPr>
      </w:pPr>
    </w:p>
    <w:p w14:paraId="3C98AB65" w14:textId="77777777" w:rsidR="007A5E4D" w:rsidRPr="005F69ED" w:rsidRDefault="007A5E4D" w:rsidP="001C4C1C">
      <w:pPr>
        <w:pStyle w:val="Body01"/>
        <w:ind w:leftChars="0" w:left="315" w:right="315"/>
        <w:rPr>
          <w:lang w:val="it-IT"/>
        </w:rPr>
      </w:pPr>
      <w:r w:rsidRPr="005F69ED">
        <w:rPr>
          <w:lang w:val="it-IT"/>
        </w:rPr>
        <w:t>Trong định nghĩa &lt;</w:t>
      </w:r>
      <w:r w:rsidR="00933159" w:rsidRPr="005F69ED">
        <w:rPr>
          <w:lang w:val="it-IT"/>
        </w:rPr>
        <w:t>giá trị số</w:t>
      </w:r>
      <w:r w:rsidRPr="005F69ED">
        <w:rPr>
          <w:lang w:val="it-IT"/>
        </w:rPr>
        <w:t>&gt;, “+” (&lt;</w:t>
      </w:r>
      <w:r w:rsidR="00933159" w:rsidRPr="005F69ED">
        <w:rPr>
          <w:lang w:val="it-IT"/>
        </w:rPr>
        <w:t>dấu</w:t>
      </w:r>
      <w:r w:rsidRPr="005F69ED">
        <w:rPr>
          <w:lang w:val="it-IT"/>
        </w:rPr>
        <w:t xml:space="preserve">&gt;) phải nằm sau “E”. Phần gạch chân không thỏa mãn định nghĩa </w:t>
      </w:r>
      <w:r w:rsidRPr="005F69ED">
        <w:rPr>
          <w:u w:val="single"/>
          <w:lang w:val="it-IT"/>
        </w:rPr>
        <w:t>+</w:t>
      </w:r>
      <w:r w:rsidRPr="005F69ED">
        <w:rPr>
          <w:lang w:val="it-IT"/>
        </w:rPr>
        <w:t>12E10</w:t>
      </w:r>
    </w:p>
    <w:p w14:paraId="47F40C52" w14:textId="77777777" w:rsidR="007A5E4D" w:rsidRPr="005F69ED" w:rsidRDefault="007A5E4D" w:rsidP="007A5E4D">
      <w:pPr>
        <w:rPr>
          <w:rFonts w:ascii="Times New Roman" w:hAnsi="Times New Roman"/>
          <w:lang w:val="it-IT"/>
        </w:rPr>
      </w:pPr>
    </w:p>
    <w:p w14:paraId="78897C54" w14:textId="77777777" w:rsidR="007A5E4D" w:rsidRPr="005F69ED" w:rsidRDefault="007A5E4D" w:rsidP="007A5E4D">
      <w:pPr>
        <w:rPr>
          <w:rFonts w:ascii="Times New Roman" w:hAnsi="Times New Roman"/>
          <w:lang w:val="it-IT"/>
        </w:rPr>
      </w:pPr>
      <w:r w:rsidRPr="005F69ED">
        <w:rPr>
          <w:rFonts w:ascii="Times New Roman" w:hAnsi="Times New Roman"/>
          <w:lang w:val="it-IT"/>
        </w:rPr>
        <w:br w:type="page"/>
      </w:r>
    </w:p>
    <w:p w14:paraId="4D739ADA" w14:textId="0F183100" w:rsidR="007A5E4D" w:rsidRPr="005F69ED" w:rsidRDefault="003812B7" w:rsidP="007A5E4D">
      <w:pPr>
        <w:tabs>
          <w:tab w:val="left" w:pos="4680"/>
          <w:tab w:val="left" w:pos="6660"/>
        </w:tabs>
        <w:jc w:val="right"/>
        <w:rPr>
          <w:rFonts w:ascii="Times New Roman" w:hAnsi="Times New Roman"/>
          <w:sz w:val="22"/>
          <w:szCs w:val="22"/>
          <w:lang w:val="it-IT"/>
        </w:rPr>
      </w:pPr>
      <w:r w:rsidRPr="005F69ED">
        <w:rPr>
          <w:rFonts w:ascii="Times New Roman" w:hAnsi="Times New Roman"/>
          <w:noProof/>
        </w:rPr>
        <w:lastRenderedPageBreak/>
        <mc:AlternateContent>
          <mc:Choice Requires="wps">
            <w:drawing>
              <wp:anchor distT="0" distB="0" distL="114300" distR="114300" simplePos="0" relativeHeight="251766272" behindDoc="0" locked="0" layoutInCell="1" allowOverlap="1" wp14:anchorId="61905EF9" wp14:editId="4C0FA420">
                <wp:simplePos x="0" y="0"/>
                <wp:positionH relativeFrom="column">
                  <wp:posOffset>-133350</wp:posOffset>
                </wp:positionH>
                <wp:positionV relativeFrom="paragraph">
                  <wp:posOffset>-51435</wp:posOffset>
                </wp:positionV>
                <wp:extent cx="6145530" cy="4234815"/>
                <wp:effectExtent l="0" t="0" r="0" b="0"/>
                <wp:wrapNone/>
                <wp:docPr id="421604572" name="Rectangle 1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4234815"/>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11FDF" id="Rectangle 1392" o:spid="_x0000_s1026" style="position:absolute;margin-left:-10.5pt;margin-top:-4.05pt;width:483.9pt;height:333.4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" filled="f" strokeweight="1.5pt">
                <v:textbox inset="5.85pt,.7pt,5.85pt,.7pt"/>
              </v:rect>
            </w:pict>
          </mc:Fallback>
        </mc:AlternateContent>
      </w:r>
      <w:r w:rsidRPr="005F69ED">
        <w:rPr>
          <w:rFonts w:ascii="Times New Roman" w:hAnsi="Times New Roman"/>
          <w:b/>
          <w:noProof/>
          <w:sz w:val="22"/>
          <w:szCs w:val="22"/>
          <w:lang w:eastAsia="en-US"/>
        </w:rPr>
        <mc:AlternateContent>
          <mc:Choice Requires="wpg">
            <w:drawing>
              <wp:anchor distT="0" distB="0" distL="114300" distR="114300" simplePos="0" relativeHeight="251783680" behindDoc="0" locked="0" layoutInCell="1" allowOverlap="1" wp14:anchorId="7A98504B" wp14:editId="27EABB68">
                <wp:simplePos x="0" y="0"/>
                <wp:positionH relativeFrom="column">
                  <wp:posOffset>133350</wp:posOffset>
                </wp:positionH>
                <wp:positionV relativeFrom="paragraph">
                  <wp:posOffset>-204470</wp:posOffset>
                </wp:positionV>
                <wp:extent cx="2009775" cy="316230"/>
                <wp:effectExtent l="0" t="0" r="0" b="0"/>
                <wp:wrapNone/>
                <wp:docPr id="1393785924" name="Group 1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543257426" name="Oval 1436"/>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0B338597" w14:textId="77777777" w:rsidR="001C4C1C" w:rsidRDefault="001C4C1C" w:rsidP="007A5E4D"/>
                          </w:txbxContent>
                        </wps:txbx>
                        <wps:bodyPr rot="0" vert="horz" wrap="square" lIns="74295" tIns="8890" rIns="74295" bIns="8890" anchor="t" anchorCtr="0" upright="1">
                          <a:noAutofit/>
                        </wps:bodyPr>
                      </wps:wsp>
                      <wps:wsp>
                        <wps:cNvPr id="842171091" name="Rectangle 1437"/>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589E6" w14:textId="77777777" w:rsidR="001C4C1C" w:rsidRPr="005F69ED" w:rsidRDefault="001C4C1C" w:rsidP="007A5E4D">
                              <w:pPr>
                                <w:jc w:val="center"/>
                                <w:rPr>
                                  <w:rFonts w:ascii="Arial" w:hAnsi="Arial" w:cs="Arial"/>
                                  <w:sz w:val="36"/>
                                  <w:szCs w:val="36"/>
                                </w:rPr>
                              </w:pPr>
                              <w:r w:rsidRPr="00D94704">
                                <w:rPr>
                                  <w:rFonts w:ascii="Arial" w:hAnsi="Arial" w:cs="Arial"/>
                                  <w:sz w:val="36"/>
                                  <w:szCs w:val="36"/>
                                </w:rPr>
                                <w:t>Câu hỏi 5</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98504B" id="Group 1435" o:spid="_x0000_s1321" style="position:absolute;left:0;text-align:left;margin-left:10.5pt;margin-top:-16.1pt;width:158.25pt;height:24.9pt;z-index:251783680;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">
                <v:oval id="Oval 1436" o:spid="_x0000_s1322"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" fillcolor="silver">
                  <v:textbox inset="5.85pt,.7pt,5.85pt,.7pt">
                    <w:txbxContent>
                      <w:p w14:paraId="0B338597" w14:textId="77777777" w:rsidR="001C4C1C" w:rsidRDefault="001C4C1C" w:rsidP="007A5E4D"/>
                    </w:txbxContent>
                  </v:textbox>
                </v:oval>
                <v:rect id="Rectangle 1437" o:spid="_x0000_s1323"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" filled="f" stroked="f">
                  <v:textbox inset="0,1mm,0,0">
                    <w:txbxContent>
                      <w:p w14:paraId="442589E6" w14:textId="77777777" w:rsidR="001C4C1C" w:rsidRPr="005F69ED" w:rsidRDefault="001C4C1C" w:rsidP="007A5E4D">
                        <w:pPr>
                          <w:jc w:val="center"/>
                          <w:rPr>
                            <w:rFonts w:ascii="Arial" w:hAnsi="Arial" w:cs="Arial"/>
                            <w:sz w:val="36"/>
                            <w:szCs w:val="36"/>
                          </w:rPr>
                        </w:pPr>
                        <w:r w:rsidRPr="00D94704">
                          <w:rPr>
                            <w:rFonts w:ascii="Arial" w:hAnsi="Arial" w:cs="Arial"/>
                            <w:sz w:val="36"/>
                            <w:szCs w:val="36"/>
                          </w:rPr>
                          <w:t>Câu hỏi 5</w:t>
                        </w:r>
                      </w:p>
                    </w:txbxContent>
                  </v:textbox>
                </v:rect>
              </v:group>
            </w:pict>
          </mc:Fallback>
        </mc:AlternateContent>
      </w:r>
      <w:r w:rsidR="007A5E4D" w:rsidRPr="005F69ED">
        <w:rPr>
          <w:rFonts w:ascii="Times New Roman" w:hAnsi="Times New Roman"/>
          <w:sz w:val="22"/>
          <w:szCs w:val="22"/>
          <w:lang w:val="it-IT"/>
        </w:rPr>
        <w:tab/>
        <w:t>Độ khó: **</w:t>
      </w:r>
      <w:r w:rsidR="007A5E4D" w:rsidRPr="005F69ED">
        <w:rPr>
          <w:rFonts w:ascii="Times New Roman" w:hAnsi="Times New Roman"/>
          <w:sz w:val="22"/>
          <w:szCs w:val="22"/>
          <w:lang w:val="it-IT"/>
        </w:rPr>
        <w:tab/>
        <w:t>Tần suất: **</w:t>
      </w:r>
    </w:p>
    <w:p w14:paraId="67086C3E" w14:textId="77777777" w:rsidR="007A5E4D" w:rsidRPr="005F69ED" w:rsidRDefault="007A5E4D" w:rsidP="001C4C1C">
      <w:pPr>
        <w:pStyle w:val="Question"/>
        <w:spacing w:line="240" w:lineRule="auto"/>
        <w:ind w:left="640" w:hanging="640"/>
        <w:rPr>
          <w:rFonts w:eastAsia="MS Mincho"/>
          <w:b/>
          <w:sz w:val="22"/>
          <w:szCs w:val="22"/>
          <w:lang w:val="it-IT"/>
        </w:rPr>
      </w:pPr>
    </w:p>
    <w:p w14:paraId="492D7890" w14:textId="77777777" w:rsidR="007A5E4D" w:rsidRPr="005F69ED" w:rsidRDefault="007A5E4D" w:rsidP="001C4C1C">
      <w:pPr>
        <w:pStyle w:val="Question"/>
        <w:spacing w:line="240" w:lineRule="auto"/>
        <w:ind w:left="640" w:hanging="640"/>
        <w:rPr>
          <w:sz w:val="22"/>
          <w:szCs w:val="22"/>
          <w:lang w:val="it-IT"/>
        </w:rPr>
      </w:pPr>
      <w:r w:rsidRPr="005F69ED">
        <w:rPr>
          <w:b/>
          <w:sz w:val="22"/>
          <w:szCs w:val="22"/>
          <w:lang w:val="it-IT"/>
        </w:rPr>
        <w:t>Q5.</w:t>
      </w:r>
      <w:r w:rsidRPr="005F69ED">
        <w:rPr>
          <w:sz w:val="22"/>
          <w:szCs w:val="22"/>
          <w:lang w:val="it-IT"/>
        </w:rPr>
        <w:tab/>
        <w:t>1 khóa được tạo bởi 3 kí tự alphabe. Khi giá trị băm h được quyết định với biểu thức sau, khóa nào sẽ xung đột với khóa “SEP”? Ở đây “a mod b” biểu diễn số dư khi a chia cho b</w:t>
      </w:r>
    </w:p>
    <w:p w14:paraId="707717AF" w14:textId="77777777" w:rsidR="007A5E4D" w:rsidRPr="005F69ED" w:rsidRDefault="007A5E4D" w:rsidP="007A5E4D">
      <w:pPr>
        <w:rPr>
          <w:rFonts w:ascii="Times New Roman" w:hAnsi="Times New Roman"/>
          <w:sz w:val="22"/>
          <w:szCs w:val="22"/>
          <w:lang w:val="it-IT"/>
        </w:rPr>
      </w:pPr>
    </w:p>
    <w:p w14:paraId="23D47994" w14:textId="77777777" w:rsidR="007A5E4D" w:rsidRPr="005F69ED" w:rsidRDefault="007A5E4D" w:rsidP="007A5E4D">
      <w:pPr>
        <w:pStyle w:val="Question-description-level3"/>
        <w:ind w:left="12" w:firstLine="0"/>
        <w:jc w:val="center"/>
        <w:rPr>
          <w:rFonts w:eastAsia="MS Mincho"/>
          <w:sz w:val="22"/>
          <w:szCs w:val="22"/>
          <w:lang w:val="it-IT"/>
        </w:rPr>
      </w:pPr>
      <w:r w:rsidRPr="005F69ED">
        <w:rPr>
          <w:i/>
          <w:sz w:val="22"/>
          <w:szCs w:val="22"/>
          <w:lang w:val="it-IT"/>
        </w:rPr>
        <w:t>h</w:t>
      </w:r>
      <w:r w:rsidRPr="005F69ED">
        <w:rPr>
          <w:sz w:val="22"/>
          <w:szCs w:val="22"/>
          <w:lang w:val="it-IT"/>
        </w:rPr>
        <w:t xml:space="preserve"> = (Tổng vị trí của các chữ cái) mod 27</w:t>
      </w:r>
    </w:p>
    <w:p w14:paraId="2948F6E9" w14:textId="77777777" w:rsidR="007A5E4D" w:rsidRPr="005F69ED" w:rsidRDefault="007A5E4D" w:rsidP="007A5E4D">
      <w:pPr>
        <w:pStyle w:val="Question-description-level3"/>
        <w:ind w:left="12" w:firstLine="0"/>
        <w:jc w:val="center"/>
        <w:rPr>
          <w:rFonts w:eastAsia="MS Mincho"/>
          <w:sz w:val="22"/>
          <w:szCs w:val="22"/>
          <w:lang w:val="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003"/>
        <w:gridCol w:w="621"/>
        <w:gridCol w:w="1829"/>
        <w:gridCol w:w="1003"/>
      </w:tblGrid>
      <w:tr w:rsidR="007A5E4D" w:rsidRPr="005F69ED" w14:paraId="3ADBE7D9" w14:textId="77777777">
        <w:tblPrEx>
          <w:tblCellMar>
            <w:top w:w="0" w:type="dxa"/>
            <w:bottom w:w="0" w:type="dxa"/>
          </w:tblCellMar>
        </w:tblPrEx>
        <w:trPr>
          <w:jc w:val="center"/>
        </w:trPr>
        <w:tc>
          <w:tcPr>
            <w:tcW w:w="1843" w:type="dxa"/>
            <w:vAlign w:val="center"/>
          </w:tcPr>
          <w:p w14:paraId="6F3521CF" w14:textId="77777777" w:rsidR="007A5E4D" w:rsidRPr="005F69ED" w:rsidRDefault="007A5E4D" w:rsidP="007A5E4D">
            <w:pPr>
              <w:spacing w:line="280" w:lineRule="exact"/>
              <w:jc w:val="center"/>
              <w:rPr>
                <w:rFonts w:ascii="Times New Roman" w:hAnsi="Times New Roman"/>
                <w:sz w:val="22"/>
                <w:szCs w:val="22"/>
              </w:rPr>
            </w:pPr>
            <w:r w:rsidRPr="005F69ED">
              <w:rPr>
                <w:rFonts w:ascii="Times New Roman" w:hAnsi="Times New Roman"/>
                <w:sz w:val="22"/>
                <w:szCs w:val="22"/>
              </w:rPr>
              <w:t>Bảng chữ cái</w:t>
            </w:r>
          </w:p>
        </w:tc>
        <w:tc>
          <w:tcPr>
            <w:tcW w:w="1003" w:type="dxa"/>
            <w:vAlign w:val="center"/>
          </w:tcPr>
          <w:p w14:paraId="645EE1E1" w14:textId="77777777" w:rsidR="007A5E4D" w:rsidRPr="005F69ED" w:rsidRDefault="007A5E4D" w:rsidP="007A5E4D">
            <w:pPr>
              <w:spacing w:line="280" w:lineRule="exact"/>
              <w:jc w:val="center"/>
              <w:rPr>
                <w:rFonts w:ascii="Times New Roman" w:hAnsi="Times New Roman"/>
                <w:sz w:val="22"/>
                <w:szCs w:val="22"/>
              </w:rPr>
            </w:pPr>
            <w:r w:rsidRPr="005F69ED">
              <w:rPr>
                <w:rFonts w:ascii="Times New Roman" w:hAnsi="Times New Roman"/>
                <w:sz w:val="22"/>
                <w:szCs w:val="22"/>
              </w:rPr>
              <w:t>Vị trí</w:t>
            </w:r>
          </w:p>
        </w:tc>
        <w:tc>
          <w:tcPr>
            <w:tcW w:w="621" w:type="dxa"/>
            <w:tcBorders>
              <w:top w:val="nil"/>
              <w:bottom w:val="nil"/>
            </w:tcBorders>
            <w:vAlign w:val="center"/>
          </w:tcPr>
          <w:p w14:paraId="270C734B" w14:textId="77777777" w:rsidR="007A5E4D" w:rsidRPr="005F69ED" w:rsidRDefault="007A5E4D" w:rsidP="007A5E4D">
            <w:pPr>
              <w:spacing w:line="280" w:lineRule="exact"/>
              <w:jc w:val="center"/>
              <w:rPr>
                <w:rFonts w:ascii="Times New Roman" w:hAnsi="Times New Roman"/>
                <w:sz w:val="22"/>
                <w:szCs w:val="22"/>
              </w:rPr>
            </w:pPr>
          </w:p>
        </w:tc>
        <w:tc>
          <w:tcPr>
            <w:tcW w:w="1829" w:type="dxa"/>
            <w:vAlign w:val="center"/>
          </w:tcPr>
          <w:p w14:paraId="23AFD612" w14:textId="77777777" w:rsidR="007A5E4D" w:rsidRPr="005F69ED" w:rsidRDefault="007A5E4D" w:rsidP="007A5E4D">
            <w:pPr>
              <w:spacing w:line="280" w:lineRule="exact"/>
              <w:jc w:val="center"/>
              <w:rPr>
                <w:rFonts w:ascii="Times New Roman" w:hAnsi="Times New Roman"/>
                <w:sz w:val="22"/>
                <w:szCs w:val="22"/>
              </w:rPr>
            </w:pPr>
            <w:r w:rsidRPr="005F69ED">
              <w:rPr>
                <w:rFonts w:ascii="Times New Roman" w:hAnsi="Times New Roman"/>
                <w:sz w:val="22"/>
                <w:szCs w:val="22"/>
              </w:rPr>
              <w:t>Bảng chữ cái</w:t>
            </w:r>
          </w:p>
        </w:tc>
        <w:tc>
          <w:tcPr>
            <w:tcW w:w="1003" w:type="dxa"/>
            <w:vAlign w:val="center"/>
          </w:tcPr>
          <w:p w14:paraId="2BB43181" w14:textId="77777777" w:rsidR="007A5E4D" w:rsidRPr="005F69ED" w:rsidRDefault="007A5E4D" w:rsidP="007A5E4D">
            <w:pPr>
              <w:spacing w:line="280" w:lineRule="exact"/>
              <w:jc w:val="center"/>
              <w:rPr>
                <w:rFonts w:ascii="Times New Roman" w:hAnsi="Times New Roman"/>
                <w:sz w:val="22"/>
                <w:szCs w:val="22"/>
              </w:rPr>
            </w:pPr>
            <w:r w:rsidRPr="005F69ED">
              <w:rPr>
                <w:rFonts w:ascii="Times New Roman" w:hAnsi="Times New Roman"/>
                <w:sz w:val="22"/>
                <w:szCs w:val="22"/>
              </w:rPr>
              <w:t>Vị trí</w:t>
            </w:r>
          </w:p>
        </w:tc>
      </w:tr>
      <w:tr w:rsidR="007A5E4D" w:rsidRPr="005F69ED" w14:paraId="73D9F3E4" w14:textId="77777777">
        <w:tblPrEx>
          <w:tblCellMar>
            <w:top w:w="0" w:type="dxa"/>
            <w:bottom w:w="0" w:type="dxa"/>
          </w:tblCellMar>
        </w:tblPrEx>
        <w:trPr>
          <w:jc w:val="center"/>
        </w:trPr>
        <w:tc>
          <w:tcPr>
            <w:tcW w:w="1843" w:type="dxa"/>
            <w:vAlign w:val="center"/>
          </w:tcPr>
          <w:p w14:paraId="215A3C56"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A</w:t>
            </w:r>
          </w:p>
        </w:tc>
        <w:tc>
          <w:tcPr>
            <w:tcW w:w="1003" w:type="dxa"/>
            <w:vAlign w:val="center"/>
          </w:tcPr>
          <w:p w14:paraId="1DC9742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w:t>
            </w:r>
          </w:p>
        </w:tc>
        <w:tc>
          <w:tcPr>
            <w:tcW w:w="621" w:type="dxa"/>
            <w:tcBorders>
              <w:top w:val="nil"/>
              <w:bottom w:val="nil"/>
            </w:tcBorders>
            <w:vAlign w:val="center"/>
          </w:tcPr>
          <w:p w14:paraId="547AC062" w14:textId="77777777" w:rsidR="007A5E4D" w:rsidRPr="005F69ED" w:rsidRDefault="007A5E4D" w:rsidP="007A5E4D">
            <w:pPr>
              <w:jc w:val="center"/>
              <w:rPr>
                <w:rFonts w:ascii="Times New Roman" w:hAnsi="Times New Roman"/>
                <w:sz w:val="22"/>
                <w:szCs w:val="22"/>
              </w:rPr>
            </w:pPr>
          </w:p>
        </w:tc>
        <w:tc>
          <w:tcPr>
            <w:tcW w:w="1829" w:type="dxa"/>
            <w:vAlign w:val="center"/>
          </w:tcPr>
          <w:p w14:paraId="043347DF"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N</w:t>
            </w:r>
          </w:p>
        </w:tc>
        <w:tc>
          <w:tcPr>
            <w:tcW w:w="1003" w:type="dxa"/>
            <w:vAlign w:val="center"/>
          </w:tcPr>
          <w:p w14:paraId="3E58E870"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14</w:t>
            </w:r>
          </w:p>
        </w:tc>
      </w:tr>
      <w:tr w:rsidR="007A5E4D" w:rsidRPr="005F69ED" w14:paraId="168E4A1C" w14:textId="77777777">
        <w:tblPrEx>
          <w:tblCellMar>
            <w:top w:w="0" w:type="dxa"/>
            <w:bottom w:w="0" w:type="dxa"/>
          </w:tblCellMar>
        </w:tblPrEx>
        <w:trPr>
          <w:jc w:val="center"/>
        </w:trPr>
        <w:tc>
          <w:tcPr>
            <w:tcW w:w="1843" w:type="dxa"/>
            <w:vAlign w:val="center"/>
          </w:tcPr>
          <w:p w14:paraId="0B6E5E8D"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B</w:t>
            </w:r>
          </w:p>
        </w:tc>
        <w:tc>
          <w:tcPr>
            <w:tcW w:w="1003" w:type="dxa"/>
            <w:vAlign w:val="center"/>
          </w:tcPr>
          <w:p w14:paraId="242E1048"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w:t>
            </w:r>
          </w:p>
        </w:tc>
        <w:tc>
          <w:tcPr>
            <w:tcW w:w="621" w:type="dxa"/>
            <w:tcBorders>
              <w:top w:val="nil"/>
              <w:bottom w:val="nil"/>
            </w:tcBorders>
            <w:vAlign w:val="center"/>
          </w:tcPr>
          <w:p w14:paraId="16335175" w14:textId="77777777" w:rsidR="007A5E4D" w:rsidRPr="005F69ED" w:rsidRDefault="007A5E4D" w:rsidP="007A5E4D">
            <w:pPr>
              <w:jc w:val="center"/>
              <w:rPr>
                <w:rFonts w:ascii="Times New Roman" w:hAnsi="Times New Roman"/>
                <w:sz w:val="22"/>
                <w:szCs w:val="22"/>
              </w:rPr>
            </w:pPr>
          </w:p>
        </w:tc>
        <w:tc>
          <w:tcPr>
            <w:tcW w:w="1829" w:type="dxa"/>
            <w:vAlign w:val="center"/>
          </w:tcPr>
          <w:p w14:paraId="49C8AAED"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O</w:t>
            </w:r>
          </w:p>
        </w:tc>
        <w:tc>
          <w:tcPr>
            <w:tcW w:w="1003" w:type="dxa"/>
            <w:vAlign w:val="center"/>
          </w:tcPr>
          <w:p w14:paraId="3252337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15</w:t>
            </w:r>
          </w:p>
        </w:tc>
      </w:tr>
      <w:tr w:rsidR="007A5E4D" w:rsidRPr="005F69ED" w14:paraId="44CF793A" w14:textId="77777777">
        <w:tblPrEx>
          <w:tblCellMar>
            <w:top w:w="0" w:type="dxa"/>
            <w:bottom w:w="0" w:type="dxa"/>
          </w:tblCellMar>
        </w:tblPrEx>
        <w:trPr>
          <w:jc w:val="center"/>
        </w:trPr>
        <w:tc>
          <w:tcPr>
            <w:tcW w:w="1843" w:type="dxa"/>
            <w:vAlign w:val="center"/>
          </w:tcPr>
          <w:p w14:paraId="6BBDC5C6"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C</w:t>
            </w:r>
          </w:p>
        </w:tc>
        <w:tc>
          <w:tcPr>
            <w:tcW w:w="1003" w:type="dxa"/>
            <w:vAlign w:val="center"/>
          </w:tcPr>
          <w:p w14:paraId="6A59203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3</w:t>
            </w:r>
          </w:p>
        </w:tc>
        <w:tc>
          <w:tcPr>
            <w:tcW w:w="621" w:type="dxa"/>
            <w:tcBorders>
              <w:top w:val="nil"/>
              <w:bottom w:val="nil"/>
            </w:tcBorders>
            <w:vAlign w:val="center"/>
          </w:tcPr>
          <w:p w14:paraId="78358504" w14:textId="77777777" w:rsidR="007A5E4D" w:rsidRPr="005F69ED" w:rsidRDefault="007A5E4D" w:rsidP="007A5E4D">
            <w:pPr>
              <w:jc w:val="center"/>
              <w:rPr>
                <w:rFonts w:ascii="Times New Roman" w:hAnsi="Times New Roman"/>
                <w:sz w:val="22"/>
                <w:szCs w:val="22"/>
              </w:rPr>
            </w:pPr>
          </w:p>
        </w:tc>
        <w:tc>
          <w:tcPr>
            <w:tcW w:w="1829" w:type="dxa"/>
            <w:vAlign w:val="center"/>
          </w:tcPr>
          <w:p w14:paraId="383CDCA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P</w:t>
            </w:r>
          </w:p>
        </w:tc>
        <w:tc>
          <w:tcPr>
            <w:tcW w:w="1003" w:type="dxa"/>
            <w:vAlign w:val="center"/>
          </w:tcPr>
          <w:p w14:paraId="11E978E4"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16</w:t>
            </w:r>
          </w:p>
        </w:tc>
      </w:tr>
      <w:tr w:rsidR="007A5E4D" w:rsidRPr="005F69ED" w14:paraId="52E9FBA1" w14:textId="77777777">
        <w:tblPrEx>
          <w:tblCellMar>
            <w:top w:w="0" w:type="dxa"/>
            <w:bottom w:w="0" w:type="dxa"/>
          </w:tblCellMar>
        </w:tblPrEx>
        <w:trPr>
          <w:jc w:val="center"/>
        </w:trPr>
        <w:tc>
          <w:tcPr>
            <w:tcW w:w="1843" w:type="dxa"/>
            <w:vAlign w:val="center"/>
          </w:tcPr>
          <w:p w14:paraId="666A7AF6"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D</w:t>
            </w:r>
          </w:p>
        </w:tc>
        <w:tc>
          <w:tcPr>
            <w:tcW w:w="1003" w:type="dxa"/>
            <w:vAlign w:val="center"/>
          </w:tcPr>
          <w:p w14:paraId="1DFC27DB"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4</w:t>
            </w:r>
          </w:p>
        </w:tc>
        <w:tc>
          <w:tcPr>
            <w:tcW w:w="621" w:type="dxa"/>
            <w:tcBorders>
              <w:top w:val="nil"/>
              <w:bottom w:val="nil"/>
            </w:tcBorders>
            <w:vAlign w:val="center"/>
          </w:tcPr>
          <w:p w14:paraId="6D91B307" w14:textId="77777777" w:rsidR="007A5E4D" w:rsidRPr="005F69ED" w:rsidRDefault="007A5E4D" w:rsidP="007A5E4D">
            <w:pPr>
              <w:jc w:val="center"/>
              <w:rPr>
                <w:rFonts w:ascii="Times New Roman" w:hAnsi="Times New Roman"/>
                <w:sz w:val="22"/>
                <w:szCs w:val="22"/>
              </w:rPr>
            </w:pPr>
          </w:p>
        </w:tc>
        <w:tc>
          <w:tcPr>
            <w:tcW w:w="1829" w:type="dxa"/>
            <w:vAlign w:val="center"/>
          </w:tcPr>
          <w:p w14:paraId="098E15C6"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Q</w:t>
            </w:r>
          </w:p>
        </w:tc>
        <w:tc>
          <w:tcPr>
            <w:tcW w:w="1003" w:type="dxa"/>
            <w:vAlign w:val="center"/>
          </w:tcPr>
          <w:p w14:paraId="2AE5F4B8"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17</w:t>
            </w:r>
          </w:p>
        </w:tc>
      </w:tr>
      <w:tr w:rsidR="007A5E4D" w:rsidRPr="005F69ED" w14:paraId="7760EDEE" w14:textId="77777777">
        <w:tblPrEx>
          <w:tblCellMar>
            <w:top w:w="0" w:type="dxa"/>
            <w:bottom w:w="0" w:type="dxa"/>
          </w:tblCellMar>
        </w:tblPrEx>
        <w:trPr>
          <w:jc w:val="center"/>
        </w:trPr>
        <w:tc>
          <w:tcPr>
            <w:tcW w:w="1843" w:type="dxa"/>
            <w:vAlign w:val="center"/>
          </w:tcPr>
          <w:p w14:paraId="75671F9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E</w:t>
            </w:r>
          </w:p>
        </w:tc>
        <w:tc>
          <w:tcPr>
            <w:tcW w:w="1003" w:type="dxa"/>
            <w:vAlign w:val="center"/>
          </w:tcPr>
          <w:p w14:paraId="10339E01"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5</w:t>
            </w:r>
          </w:p>
        </w:tc>
        <w:tc>
          <w:tcPr>
            <w:tcW w:w="621" w:type="dxa"/>
            <w:tcBorders>
              <w:top w:val="nil"/>
              <w:bottom w:val="nil"/>
            </w:tcBorders>
            <w:vAlign w:val="center"/>
          </w:tcPr>
          <w:p w14:paraId="27413E0B" w14:textId="77777777" w:rsidR="007A5E4D" w:rsidRPr="005F69ED" w:rsidRDefault="007A5E4D" w:rsidP="007A5E4D">
            <w:pPr>
              <w:jc w:val="center"/>
              <w:rPr>
                <w:rFonts w:ascii="Times New Roman" w:hAnsi="Times New Roman"/>
                <w:sz w:val="22"/>
                <w:szCs w:val="22"/>
              </w:rPr>
            </w:pPr>
          </w:p>
        </w:tc>
        <w:tc>
          <w:tcPr>
            <w:tcW w:w="1829" w:type="dxa"/>
            <w:vAlign w:val="center"/>
          </w:tcPr>
          <w:p w14:paraId="0CF5EFE2"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R</w:t>
            </w:r>
          </w:p>
        </w:tc>
        <w:tc>
          <w:tcPr>
            <w:tcW w:w="1003" w:type="dxa"/>
            <w:vAlign w:val="center"/>
          </w:tcPr>
          <w:p w14:paraId="52007A4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18</w:t>
            </w:r>
          </w:p>
        </w:tc>
      </w:tr>
      <w:tr w:rsidR="007A5E4D" w:rsidRPr="005F69ED" w14:paraId="3F67B490" w14:textId="77777777">
        <w:tblPrEx>
          <w:tblCellMar>
            <w:top w:w="0" w:type="dxa"/>
            <w:bottom w:w="0" w:type="dxa"/>
          </w:tblCellMar>
        </w:tblPrEx>
        <w:trPr>
          <w:jc w:val="center"/>
        </w:trPr>
        <w:tc>
          <w:tcPr>
            <w:tcW w:w="1843" w:type="dxa"/>
            <w:vAlign w:val="center"/>
          </w:tcPr>
          <w:p w14:paraId="5C94BD5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F</w:t>
            </w:r>
          </w:p>
        </w:tc>
        <w:tc>
          <w:tcPr>
            <w:tcW w:w="1003" w:type="dxa"/>
            <w:vAlign w:val="center"/>
          </w:tcPr>
          <w:p w14:paraId="5131AD5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6</w:t>
            </w:r>
          </w:p>
        </w:tc>
        <w:tc>
          <w:tcPr>
            <w:tcW w:w="621" w:type="dxa"/>
            <w:tcBorders>
              <w:top w:val="nil"/>
              <w:bottom w:val="nil"/>
            </w:tcBorders>
            <w:vAlign w:val="center"/>
          </w:tcPr>
          <w:p w14:paraId="79D4D067" w14:textId="77777777" w:rsidR="007A5E4D" w:rsidRPr="005F69ED" w:rsidRDefault="007A5E4D" w:rsidP="007A5E4D">
            <w:pPr>
              <w:jc w:val="center"/>
              <w:rPr>
                <w:rFonts w:ascii="Times New Roman" w:hAnsi="Times New Roman"/>
                <w:sz w:val="22"/>
                <w:szCs w:val="22"/>
              </w:rPr>
            </w:pPr>
          </w:p>
        </w:tc>
        <w:tc>
          <w:tcPr>
            <w:tcW w:w="1829" w:type="dxa"/>
            <w:vAlign w:val="center"/>
          </w:tcPr>
          <w:p w14:paraId="744BF6C7"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S</w:t>
            </w:r>
          </w:p>
        </w:tc>
        <w:tc>
          <w:tcPr>
            <w:tcW w:w="1003" w:type="dxa"/>
            <w:vAlign w:val="center"/>
          </w:tcPr>
          <w:p w14:paraId="214717C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19</w:t>
            </w:r>
          </w:p>
        </w:tc>
      </w:tr>
      <w:tr w:rsidR="007A5E4D" w:rsidRPr="005F69ED" w14:paraId="5C1E305A" w14:textId="77777777">
        <w:tblPrEx>
          <w:tblCellMar>
            <w:top w:w="0" w:type="dxa"/>
            <w:bottom w:w="0" w:type="dxa"/>
          </w:tblCellMar>
        </w:tblPrEx>
        <w:trPr>
          <w:jc w:val="center"/>
        </w:trPr>
        <w:tc>
          <w:tcPr>
            <w:tcW w:w="1843" w:type="dxa"/>
            <w:vAlign w:val="center"/>
          </w:tcPr>
          <w:p w14:paraId="0886C38B"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G</w:t>
            </w:r>
          </w:p>
        </w:tc>
        <w:tc>
          <w:tcPr>
            <w:tcW w:w="1003" w:type="dxa"/>
            <w:vAlign w:val="center"/>
          </w:tcPr>
          <w:p w14:paraId="35086D0F"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7</w:t>
            </w:r>
          </w:p>
        </w:tc>
        <w:tc>
          <w:tcPr>
            <w:tcW w:w="621" w:type="dxa"/>
            <w:tcBorders>
              <w:top w:val="nil"/>
              <w:bottom w:val="nil"/>
            </w:tcBorders>
            <w:vAlign w:val="center"/>
          </w:tcPr>
          <w:p w14:paraId="1F4CAFD1" w14:textId="77777777" w:rsidR="007A5E4D" w:rsidRPr="005F69ED" w:rsidRDefault="007A5E4D" w:rsidP="007A5E4D">
            <w:pPr>
              <w:jc w:val="center"/>
              <w:rPr>
                <w:rFonts w:ascii="Times New Roman" w:hAnsi="Times New Roman"/>
                <w:sz w:val="22"/>
                <w:szCs w:val="22"/>
              </w:rPr>
            </w:pPr>
          </w:p>
        </w:tc>
        <w:tc>
          <w:tcPr>
            <w:tcW w:w="1829" w:type="dxa"/>
            <w:vAlign w:val="center"/>
          </w:tcPr>
          <w:p w14:paraId="5C01B6D2"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T</w:t>
            </w:r>
          </w:p>
        </w:tc>
        <w:tc>
          <w:tcPr>
            <w:tcW w:w="1003" w:type="dxa"/>
            <w:vAlign w:val="center"/>
          </w:tcPr>
          <w:p w14:paraId="48CF849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20</w:t>
            </w:r>
          </w:p>
        </w:tc>
      </w:tr>
      <w:tr w:rsidR="007A5E4D" w:rsidRPr="005F69ED" w14:paraId="3BC5F71F" w14:textId="77777777">
        <w:tblPrEx>
          <w:tblCellMar>
            <w:top w:w="0" w:type="dxa"/>
            <w:bottom w:w="0" w:type="dxa"/>
          </w:tblCellMar>
        </w:tblPrEx>
        <w:trPr>
          <w:jc w:val="center"/>
        </w:trPr>
        <w:tc>
          <w:tcPr>
            <w:tcW w:w="1843" w:type="dxa"/>
            <w:vAlign w:val="center"/>
          </w:tcPr>
          <w:p w14:paraId="0D31DFF0"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H</w:t>
            </w:r>
          </w:p>
        </w:tc>
        <w:tc>
          <w:tcPr>
            <w:tcW w:w="1003" w:type="dxa"/>
            <w:vAlign w:val="center"/>
          </w:tcPr>
          <w:p w14:paraId="4D68BB99"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8</w:t>
            </w:r>
          </w:p>
        </w:tc>
        <w:tc>
          <w:tcPr>
            <w:tcW w:w="621" w:type="dxa"/>
            <w:tcBorders>
              <w:top w:val="nil"/>
              <w:bottom w:val="nil"/>
            </w:tcBorders>
            <w:vAlign w:val="center"/>
          </w:tcPr>
          <w:p w14:paraId="45F1CC60" w14:textId="77777777" w:rsidR="007A5E4D" w:rsidRPr="005F69ED" w:rsidRDefault="007A5E4D" w:rsidP="007A5E4D">
            <w:pPr>
              <w:jc w:val="center"/>
              <w:rPr>
                <w:rFonts w:ascii="Times New Roman" w:hAnsi="Times New Roman"/>
                <w:sz w:val="22"/>
                <w:szCs w:val="22"/>
              </w:rPr>
            </w:pPr>
          </w:p>
        </w:tc>
        <w:tc>
          <w:tcPr>
            <w:tcW w:w="1829" w:type="dxa"/>
            <w:vAlign w:val="center"/>
          </w:tcPr>
          <w:p w14:paraId="683A5903"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U</w:t>
            </w:r>
          </w:p>
        </w:tc>
        <w:tc>
          <w:tcPr>
            <w:tcW w:w="1003" w:type="dxa"/>
            <w:vAlign w:val="center"/>
          </w:tcPr>
          <w:p w14:paraId="2175B5A3"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21</w:t>
            </w:r>
          </w:p>
        </w:tc>
      </w:tr>
      <w:tr w:rsidR="007A5E4D" w:rsidRPr="005F69ED" w14:paraId="17A98EB5" w14:textId="77777777">
        <w:tblPrEx>
          <w:tblCellMar>
            <w:top w:w="0" w:type="dxa"/>
            <w:bottom w:w="0" w:type="dxa"/>
          </w:tblCellMar>
        </w:tblPrEx>
        <w:trPr>
          <w:jc w:val="center"/>
        </w:trPr>
        <w:tc>
          <w:tcPr>
            <w:tcW w:w="1843" w:type="dxa"/>
            <w:vAlign w:val="center"/>
          </w:tcPr>
          <w:p w14:paraId="34A62FFD"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I</w:t>
            </w:r>
          </w:p>
        </w:tc>
        <w:tc>
          <w:tcPr>
            <w:tcW w:w="1003" w:type="dxa"/>
            <w:vAlign w:val="center"/>
          </w:tcPr>
          <w:p w14:paraId="668BBA93"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9</w:t>
            </w:r>
          </w:p>
        </w:tc>
        <w:tc>
          <w:tcPr>
            <w:tcW w:w="621" w:type="dxa"/>
            <w:tcBorders>
              <w:top w:val="nil"/>
              <w:bottom w:val="nil"/>
            </w:tcBorders>
            <w:vAlign w:val="center"/>
          </w:tcPr>
          <w:p w14:paraId="1981860D" w14:textId="77777777" w:rsidR="007A5E4D" w:rsidRPr="005F69ED" w:rsidRDefault="007A5E4D" w:rsidP="007A5E4D">
            <w:pPr>
              <w:jc w:val="center"/>
              <w:rPr>
                <w:rFonts w:ascii="Times New Roman" w:hAnsi="Times New Roman"/>
                <w:sz w:val="22"/>
                <w:szCs w:val="22"/>
              </w:rPr>
            </w:pPr>
          </w:p>
        </w:tc>
        <w:tc>
          <w:tcPr>
            <w:tcW w:w="1829" w:type="dxa"/>
            <w:vAlign w:val="center"/>
          </w:tcPr>
          <w:p w14:paraId="190062BD"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V</w:t>
            </w:r>
          </w:p>
        </w:tc>
        <w:tc>
          <w:tcPr>
            <w:tcW w:w="1003" w:type="dxa"/>
            <w:vAlign w:val="center"/>
          </w:tcPr>
          <w:p w14:paraId="3ED8A11C"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22</w:t>
            </w:r>
          </w:p>
        </w:tc>
      </w:tr>
      <w:tr w:rsidR="007A5E4D" w:rsidRPr="005F69ED" w14:paraId="576BE547" w14:textId="77777777">
        <w:tblPrEx>
          <w:tblCellMar>
            <w:top w:w="0" w:type="dxa"/>
            <w:bottom w:w="0" w:type="dxa"/>
          </w:tblCellMar>
        </w:tblPrEx>
        <w:trPr>
          <w:jc w:val="center"/>
        </w:trPr>
        <w:tc>
          <w:tcPr>
            <w:tcW w:w="1843" w:type="dxa"/>
            <w:vAlign w:val="center"/>
          </w:tcPr>
          <w:p w14:paraId="5ED47FE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J</w:t>
            </w:r>
          </w:p>
        </w:tc>
        <w:tc>
          <w:tcPr>
            <w:tcW w:w="1003" w:type="dxa"/>
            <w:vAlign w:val="center"/>
          </w:tcPr>
          <w:p w14:paraId="193CC6EC"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10</w:t>
            </w:r>
          </w:p>
        </w:tc>
        <w:tc>
          <w:tcPr>
            <w:tcW w:w="621" w:type="dxa"/>
            <w:tcBorders>
              <w:top w:val="nil"/>
              <w:bottom w:val="nil"/>
            </w:tcBorders>
            <w:vAlign w:val="center"/>
          </w:tcPr>
          <w:p w14:paraId="4BA81012" w14:textId="77777777" w:rsidR="007A5E4D" w:rsidRPr="005F69ED" w:rsidRDefault="007A5E4D" w:rsidP="007A5E4D">
            <w:pPr>
              <w:jc w:val="center"/>
              <w:rPr>
                <w:rFonts w:ascii="Times New Roman" w:hAnsi="Times New Roman"/>
                <w:sz w:val="22"/>
                <w:szCs w:val="22"/>
              </w:rPr>
            </w:pPr>
          </w:p>
        </w:tc>
        <w:tc>
          <w:tcPr>
            <w:tcW w:w="1829" w:type="dxa"/>
            <w:vAlign w:val="center"/>
          </w:tcPr>
          <w:p w14:paraId="097D4F32"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W</w:t>
            </w:r>
          </w:p>
        </w:tc>
        <w:tc>
          <w:tcPr>
            <w:tcW w:w="1003" w:type="dxa"/>
            <w:vAlign w:val="center"/>
          </w:tcPr>
          <w:p w14:paraId="2753DDAC"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23</w:t>
            </w:r>
          </w:p>
        </w:tc>
      </w:tr>
      <w:tr w:rsidR="007A5E4D" w:rsidRPr="005F69ED" w14:paraId="48AEB903" w14:textId="77777777">
        <w:tblPrEx>
          <w:tblCellMar>
            <w:top w:w="0" w:type="dxa"/>
            <w:bottom w:w="0" w:type="dxa"/>
          </w:tblCellMar>
        </w:tblPrEx>
        <w:trPr>
          <w:jc w:val="center"/>
        </w:trPr>
        <w:tc>
          <w:tcPr>
            <w:tcW w:w="1843" w:type="dxa"/>
            <w:vAlign w:val="center"/>
          </w:tcPr>
          <w:p w14:paraId="6147ADCE"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K</w:t>
            </w:r>
          </w:p>
        </w:tc>
        <w:tc>
          <w:tcPr>
            <w:tcW w:w="1003" w:type="dxa"/>
            <w:vAlign w:val="center"/>
          </w:tcPr>
          <w:p w14:paraId="15E3AFF3"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11</w:t>
            </w:r>
          </w:p>
        </w:tc>
        <w:tc>
          <w:tcPr>
            <w:tcW w:w="621" w:type="dxa"/>
            <w:tcBorders>
              <w:top w:val="nil"/>
              <w:bottom w:val="nil"/>
            </w:tcBorders>
            <w:vAlign w:val="center"/>
          </w:tcPr>
          <w:p w14:paraId="5AE1B745" w14:textId="77777777" w:rsidR="007A5E4D" w:rsidRPr="005F69ED" w:rsidRDefault="007A5E4D" w:rsidP="007A5E4D">
            <w:pPr>
              <w:jc w:val="center"/>
              <w:rPr>
                <w:rFonts w:ascii="Times New Roman" w:hAnsi="Times New Roman"/>
                <w:sz w:val="22"/>
                <w:szCs w:val="22"/>
              </w:rPr>
            </w:pPr>
          </w:p>
        </w:tc>
        <w:tc>
          <w:tcPr>
            <w:tcW w:w="1829" w:type="dxa"/>
            <w:vAlign w:val="center"/>
          </w:tcPr>
          <w:p w14:paraId="2040C289"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X</w:t>
            </w:r>
          </w:p>
        </w:tc>
        <w:tc>
          <w:tcPr>
            <w:tcW w:w="1003" w:type="dxa"/>
            <w:vAlign w:val="center"/>
          </w:tcPr>
          <w:p w14:paraId="6F73CDE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24</w:t>
            </w:r>
          </w:p>
        </w:tc>
      </w:tr>
      <w:tr w:rsidR="007A5E4D" w:rsidRPr="005F69ED" w14:paraId="1E47057B" w14:textId="77777777">
        <w:tblPrEx>
          <w:tblCellMar>
            <w:top w:w="0" w:type="dxa"/>
            <w:bottom w:w="0" w:type="dxa"/>
          </w:tblCellMar>
        </w:tblPrEx>
        <w:trPr>
          <w:jc w:val="center"/>
        </w:trPr>
        <w:tc>
          <w:tcPr>
            <w:tcW w:w="1843" w:type="dxa"/>
            <w:vAlign w:val="center"/>
          </w:tcPr>
          <w:p w14:paraId="71FC7470"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L</w:t>
            </w:r>
          </w:p>
        </w:tc>
        <w:tc>
          <w:tcPr>
            <w:tcW w:w="1003" w:type="dxa"/>
            <w:vAlign w:val="center"/>
          </w:tcPr>
          <w:p w14:paraId="7D0BF068"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12</w:t>
            </w:r>
          </w:p>
        </w:tc>
        <w:tc>
          <w:tcPr>
            <w:tcW w:w="621" w:type="dxa"/>
            <w:tcBorders>
              <w:top w:val="nil"/>
              <w:bottom w:val="nil"/>
            </w:tcBorders>
            <w:vAlign w:val="center"/>
          </w:tcPr>
          <w:p w14:paraId="4E12D292" w14:textId="77777777" w:rsidR="007A5E4D" w:rsidRPr="005F69ED" w:rsidRDefault="007A5E4D" w:rsidP="007A5E4D">
            <w:pPr>
              <w:jc w:val="center"/>
              <w:rPr>
                <w:rFonts w:ascii="Times New Roman" w:hAnsi="Times New Roman"/>
                <w:sz w:val="22"/>
                <w:szCs w:val="22"/>
              </w:rPr>
            </w:pPr>
          </w:p>
        </w:tc>
        <w:tc>
          <w:tcPr>
            <w:tcW w:w="1829" w:type="dxa"/>
            <w:vAlign w:val="center"/>
          </w:tcPr>
          <w:p w14:paraId="43251091"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Y</w:t>
            </w:r>
          </w:p>
        </w:tc>
        <w:tc>
          <w:tcPr>
            <w:tcW w:w="1003" w:type="dxa"/>
            <w:vAlign w:val="center"/>
          </w:tcPr>
          <w:p w14:paraId="7FF9693B"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25</w:t>
            </w:r>
          </w:p>
        </w:tc>
      </w:tr>
      <w:tr w:rsidR="007A5E4D" w:rsidRPr="005F69ED" w14:paraId="76ABF94B" w14:textId="77777777">
        <w:tblPrEx>
          <w:tblCellMar>
            <w:top w:w="0" w:type="dxa"/>
            <w:bottom w:w="0" w:type="dxa"/>
          </w:tblCellMar>
        </w:tblPrEx>
        <w:trPr>
          <w:jc w:val="center"/>
        </w:trPr>
        <w:tc>
          <w:tcPr>
            <w:tcW w:w="1843" w:type="dxa"/>
            <w:vAlign w:val="center"/>
          </w:tcPr>
          <w:p w14:paraId="25A9FBB4"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M</w:t>
            </w:r>
          </w:p>
        </w:tc>
        <w:tc>
          <w:tcPr>
            <w:tcW w:w="1003" w:type="dxa"/>
            <w:vAlign w:val="center"/>
          </w:tcPr>
          <w:p w14:paraId="0529EED4"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13</w:t>
            </w:r>
          </w:p>
        </w:tc>
        <w:tc>
          <w:tcPr>
            <w:tcW w:w="621" w:type="dxa"/>
            <w:tcBorders>
              <w:top w:val="nil"/>
              <w:bottom w:val="nil"/>
            </w:tcBorders>
            <w:vAlign w:val="center"/>
          </w:tcPr>
          <w:p w14:paraId="34BBE49A" w14:textId="77777777" w:rsidR="007A5E4D" w:rsidRPr="005F69ED" w:rsidRDefault="007A5E4D" w:rsidP="007A5E4D">
            <w:pPr>
              <w:jc w:val="center"/>
              <w:rPr>
                <w:rFonts w:ascii="Times New Roman" w:hAnsi="Times New Roman"/>
                <w:sz w:val="22"/>
                <w:szCs w:val="22"/>
              </w:rPr>
            </w:pPr>
          </w:p>
        </w:tc>
        <w:tc>
          <w:tcPr>
            <w:tcW w:w="1829" w:type="dxa"/>
            <w:vAlign w:val="center"/>
          </w:tcPr>
          <w:p w14:paraId="273DBA85"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Z</w:t>
            </w:r>
          </w:p>
        </w:tc>
        <w:tc>
          <w:tcPr>
            <w:tcW w:w="1003" w:type="dxa"/>
            <w:vAlign w:val="center"/>
          </w:tcPr>
          <w:p w14:paraId="06293A3D" w14:textId="77777777" w:rsidR="007A5E4D" w:rsidRPr="005F69ED" w:rsidRDefault="007A5E4D" w:rsidP="007A5E4D">
            <w:pPr>
              <w:jc w:val="center"/>
              <w:rPr>
                <w:rFonts w:ascii="Times New Roman" w:hAnsi="Times New Roman"/>
                <w:sz w:val="22"/>
                <w:szCs w:val="22"/>
              </w:rPr>
            </w:pPr>
            <w:r w:rsidRPr="005F69ED">
              <w:rPr>
                <w:rFonts w:ascii="Times New Roman" w:hAnsi="Times New Roman"/>
                <w:sz w:val="22"/>
                <w:szCs w:val="22"/>
              </w:rPr>
              <w:t>26</w:t>
            </w:r>
          </w:p>
        </w:tc>
      </w:tr>
    </w:tbl>
    <w:p w14:paraId="3E87A8DC" w14:textId="77777777" w:rsidR="007A5E4D" w:rsidRPr="005F69ED" w:rsidRDefault="007A5E4D" w:rsidP="007A5E4D">
      <w:pPr>
        <w:rPr>
          <w:rFonts w:ascii="Times New Roman" w:hAnsi="Times New Roman"/>
        </w:rPr>
      </w:pPr>
    </w:p>
    <w:p w14:paraId="7565C813" w14:textId="77777777" w:rsidR="007A5E4D" w:rsidRPr="005F69ED" w:rsidRDefault="007A5E4D" w:rsidP="007A5E4D">
      <w:pPr>
        <w:pStyle w:val="Answer-group-4items"/>
      </w:pPr>
      <w:r w:rsidRPr="005F69ED">
        <w:t>a)</w:t>
      </w:r>
      <w:r w:rsidRPr="005F69ED">
        <w:rPr>
          <w:rFonts w:eastAsia="MS Mincho"/>
        </w:rPr>
        <w:tab/>
      </w:r>
      <w:r w:rsidRPr="005F69ED">
        <w:t>APR</w:t>
      </w:r>
      <w:r w:rsidRPr="005F69ED">
        <w:tab/>
        <w:t>b)</w:t>
      </w:r>
      <w:r w:rsidRPr="005F69ED">
        <w:rPr>
          <w:rFonts w:eastAsia="MS Mincho"/>
        </w:rPr>
        <w:tab/>
      </w:r>
      <w:r w:rsidRPr="005F69ED">
        <w:t>FEB</w:t>
      </w:r>
      <w:r w:rsidRPr="005F69ED">
        <w:rPr>
          <w:rFonts w:eastAsia="MS Mincho"/>
        </w:rPr>
        <w:tab/>
      </w:r>
      <w:r w:rsidRPr="005F69ED">
        <w:t>c)</w:t>
      </w:r>
      <w:r w:rsidRPr="005F69ED">
        <w:rPr>
          <w:rFonts w:eastAsia="MS Mincho"/>
        </w:rPr>
        <w:tab/>
      </w:r>
      <w:r w:rsidRPr="005F69ED">
        <w:t>JAN</w:t>
      </w:r>
      <w:r w:rsidRPr="005F69ED">
        <w:rPr>
          <w:rFonts w:eastAsia="MS Mincho"/>
        </w:rPr>
        <w:tab/>
      </w:r>
      <w:r w:rsidRPr="005F69ED">
        <w:t>d)</w:t>
      </w:r>
      <w:r w:rsidRPr="005F69ED">
        <w:rPr>
          <w:rFonts w:eastAsia="MS Mincho"/>
        </w:rPr>
        <w:tab/>
      </w:r>
      <w:r w:rsidRPr="005F69ED">
        <w:t>NOV</w:t>
      </w:r>
    </w:p>
    <w:p w14:paraId="5CB97E08" w14:textId="77777777" w:rsidR="007A5E4D" w:rsidRPr="005F69ED" w:rsidRDefault="007A5E4D" w:rsidP="007A5E4D">
      <w:pPr>
        <w:rPr>
          <w:rFonts w:ascii="Times New Roman" w:hAnsi="Times New Roman"/>
        </w:rPr>
      </w:pPr>
    </w:p>
    <w:p w14:paraId="5324DFEF" w14:textId="77777777" w:rsidR="007A5E4D" w:rsidRPr="005F69ED" w:rsidRDefault="007A5E4D" w:rsidP="007A5E4D">
      <w:pPr>
        <w:rPr>
          <w:rFonts w:ascii="Times New Roman" w:hAnsi="Times New Roman"/>
        </w:rPr>
      </w:pPr>
    </w:p>
    <w:p w14:paraId="48AFA44C" w14:textId="77777777" w:rsidR="007A5E4D" w:rsidRPr="005F69ED" w:rsidRDefault="007A5E4D" w:rsidP="007A5E4D">
      <w:pPr>
        <w:rPr>
          <w:rFonts w:ascii="Times New Roman" w:hAnsi="Times New Roman"/>
        </w:rPr>
      </w:pPr>
    </w:p>
    <w:p w14:paraId="153ED499" w14:textId="1847FC6D" w:rsidR="007A5E4D" w:rsidRPr="005F69ED" w:rsidRDefault="003812B7" w:rsidP="007A5E4D">
      <w:pPr>
        <w:rPr>
          <w:rFonts w:ascii="Times New Roman" w:hAnsi="Times New Roman"/>
        </w:rPr>
      </w:pPr>
      <w:r w:rsidRPr="005F69ED">
        <w:rPr>
          <w:rFonts w:ascii="Times New Roman" w:hAnsi="Times New Roman"/>
          <w:b/>
          <w:noProof/>
          <w:sz w:val="22"/>
          <w:szCs w:val="22"/>
          <w:lang w:eastAsia="en-US"/>
        </w:rPr>
        <mc:AlternateContent>
          <mc:Choice Requires="wpg">
            <w:drawing>
              <wp:anchor distT="0" distB="0" distL="114300" distR="114300" simplePos="0" relativeHeight="251784704" behindDoc="0" locked="0" layoutInCell="1" allowOverlap="1" wp14:anchorId="404D4548" wp14:editId="07C7D521">
                <wp:simplePos x="0" y="0"/>
                <wp:positionH relativeFrom="column">
                  <wp:posOffset>0</wp:posOffset>
                </wp:positionH>
                <wp:positionV relativeFrom="paragraph">
                  <wp:posOffset>17145</wp:posOffset>
                </wp:positionV>
                <wp:extent cx="2009775" cy="327660"/>
                <wp:effectExtent l="0" t="0" r="0" b="0"/>
                <wp:wrapNone/>
                <wp:docPr id="626035525" name="Group 1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27660"/>
                          <a:chOff x="1418" y="2055"/>
                          <a:chExt cx="3165" cy="498"/>
                        </a:xfrm>
                      </wpg:grpSpPr>
                      <wps:wsp>
                        <wps:cNvPr id="1516984424" name="Oval 1439"/>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6D88CE09" w14:textId="77777777" w:rsidR="001C4C1C" w:rsidRPr="008E6451" w:rsidRDefault="001C4C1C" w:rsidP="007A5E4D">
                              <w:pPr>
                                <w:rPr>
                                  <w:rFonts w:ascii="Arial" w:hAnsi="Arial" w:cs="Arial"/>
                                </w:rPr>
                              </w:pPr>
                            </w:p>
                          </w:txbxContent>
                        </wps:txbx>
                        <wps:bodyPr rot="0" vert="horz" wrap="square" lIns="74295" tIns="8890" rIns="74295" bIns="8890" anchor="t" anchorCtr="0" upright="1">
                          <a:noAutofit/>
                        </wps:bodyPr>
                      </wps:wsp>
                      <wps:wsp>
                        <wps:cNvPr id="760572137" name="Rectangle 1440"/>
                        <wps:cNvSpPr>
                          <a:spLocks noChangeArrowheads="1"/>
                        </wps:cNvSpPr>
                        <wps:spPr bwMode="auto">
                          <a:xfrm>
                            <a:off x="2262" y="2055"/>
                            <a:ext cx="166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88841" w14:textId="77777777" w:rsidR="001C4C1C" w:rsidRPr="005F69ED" w:rsidRDefault="001C4C1C" w:rsidP="007A5E4D">
                              <w:pPr>
                                <w:jc w:val="center"/>
                                <w:rPr>
                                  <w:rFonts w:ascii="Impact" w:hAnsi="Impact" w:cs="Arial"/>
                                  <w:sz w:val="32"/>
                                  <w:szCs w:val="32"/>
                                </w:rPr>
                              </w:pPr>
                              <w:r w:rsidRPr="00D94704">
                                <w:rPr>
                                  <w:rFonts w:ascii="Impact" w:hAnsi="Impact" w:cs="Arial"/>
                                  <w:sz w:val="32"/>
                                  <w:szCs w:val="32"/>
                                </w:rPr>
                                <w:t>Đáp án câu 5</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4D4548" id="Group 1438" o:spid="_x0000_s1324" style="position:absolute;left:0;text-align:left;margin-left:0;margin-top:1.35pt;width:158.25pt;height:25.8pt;z-index:251784704;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">
                <v:oval id="Oval 1439" o:spid="_x0000_s1325"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" fillcolor="silver">
                  <v:textbox inset="5.85pt,.7pt,5.85pt,.7pt">
                    <w:txbxContent>
                      <w:p w14:paraId="6D88CE09" w14:textId="77777777" w:rsidR="001C4C1C" w:rsidRPr="008E6451" w:rsidRDefault="001C4C1C" w:rsidP="007A5E4D">
                        <w:pPr>
                          <w:rPr>
                            <w:rFonts w:ascii="Arial" w:hAnsi="Arial" w:cs="Arial"/>
                          </w:rPr>
                        </w:pPr>
                      </w:p>
                    </w:txbxContent>
                  </v:textbox>
                </v:oval>
                <v:rect id="Rectangle 1440" o:spid="_x0000_s1326" style="position:absolute;left:2262;top:2055;width:1663;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" filled="f" stroked="f">
                  <v:textbox inset="0,1mm,0,0">
                    <w:txbxContent>
                      <w:p w14:paraId="42E88841" w14:textId="77777777" w:rsidR="001C4C1C" w:rsidRPr="005F69ED" w:rsidRDefault="001C4C1C" w:rsidP="007A5E4D">
                        <w:pPr>
                          <w:jc w:val="center"/>
                          <w:rPr>
                            <w:rFonts w:ascii="Impact" w:hAnsi="Impact" w:cs="Arial"/>
                            <w:sz w:val="32"/>
                            <w:szCs w:val="32"/>
                          </w:rPr>
                        </w:pPr>
                        <w:r w:rsidRPr="00D94704">
                          <w:rPr>
                            <w:rFonts w:ascii="Impact" w:hAnsi="Impact" w:cs="Arial"/>
                            <w:sz w:val="32"/>
                            <w:szCs w:val="32"/>
                          </w:rPr>
                          <w:t>Đáp án câu 5</w:t>
                        </w:r>
                      </w:p>
                    </w:txbxContent>
                  </v:textbox>
                </v:rect>
              </v:group>
            </w:pict>
          </mc:Fallback>
        </mc:AlternateContent>
      </w:r>
    </w:p>
    <w:p w14:paraId="266EB505" w14:textId="77777777" w:rsidR="007A5E4D" w:rsidRPr="005F69ED" w:rsidRDefault="007A5E4D" w:rsidP="007A5E4D">
      <w:pPr>
        <w:rPr>
          <w:rFonts w:ascii="Times New Roman" w:hAnsi="Times New Roman"/>
        </w:rPr>
      </w:pPr>
    </w:p>
    <w:p w14:paraId="00234694" w14:textId="77777777" w:rsidR="00D94704" w:rsidRPr="005F69ED" w:rsidRDefault="00D94704" w:rsidP="007A5E4D">
      <w:pPr>
        <w:tabs>
          <w:tab w:val="left" w:pos="1800"/>
        </w:tabs>
        <w:rPr>
          <w:rStyle w:val="CorrectAnswerChar"/>
          <w:rFonts w:ascii="Times New Roman" w:hAnsi="Times New Roman" w:cs="Times New Roman"/>
        </w:rPr>
      </w:pPr>
    </w:p>
    <w:p w14:paraId="6457535C" w14:textId="77777777" w:rsidR="007A5E4D" w:rsidRPr="005F69ED" w:rsidRDefault="007A5E4D" w:rsidP="007A5E4D">
      <w:pPr>
        <w:tabs>
          <w:tab w:val="left" w:pos="1800"/>
        </w:tabs>
        <w:rPr>
          <w:rFonts w:ascii="Times New Roman" w:hAnsi="Times New Roman"/>
          <w:b/>
          <w:sz w:val="24"/>
        </w:rPr>
      </w:pPr>
      <w:r w:rsidRPr="005F69ED">
        <w:rPr>
          <w:rStyle w:val="CorrectAnswerChar"/>
          <w:rFonts w:ascii="Times New Roman" w:hAnsi="Times New Roman" w:cs="Times New Roman"/>
        </w:rPr>
        <w:t>Đáp án đúng:</w:t>
      </w:r>
      <w:r w:rsidRPr="005F69ED">
        <w:rPr>
          <w:rFonts w:ascii="Times New Roman" w:hAnsi="Times New Roman"/>
          <w:b/>
          <w:sz w:val="24"/>
        </w:rPr>
        <w:tab/>
        <w:t>b</w:t>
      </w:r>
    </w:p>
    <w:p w14:paraId="0525E816" w14:textId="77777777" w:rsidR="007A5E4D" w:rsidRPr="005F69ED" w:rsidRDefault="007A5E4D" w:rsidP="007A5E4D">
      <w:pPr>
        <w:rPr>
          <w:rFonts w:ascii="Times New Roman" w:hAnsi="Times New Roman"/>
          <w:sz w:val="22"/>
          <w:szCs w:val="22"/>
        </w:rPr>
      </w:pPr>
    </w:p>
    <w:p w14:paraId="1A4558EE" w14:textId="77777777" w:rsidR="007A5E4D" w:rsidRPr="005F69ED" w:rsidRDefault="007A5E4D" w:rsidP="001C4C1C">
      <w:pPr>
        <w:pStyle w:val="Body01"/>
        <w:ind w:leftChars="0" w:left="315" w:right="315"/>
      </w:pPr>
      <w:r w:rsidRPr="005F69ED">
        <w:t>Một khóa băm là kết quả biến đổi khóa bởi 1 hàm băm, được sử dụng cho quá trình băm. Thuật ngữ “hashing- quá trình băm/giải thuật băm” nói tới 1 quá trình thực hiện các phép tính trên khóa để biến đổi nó thành 1 giá trị địa chỉ để lấy địa chỉ lưu trữ của bản ghi trong file. Ở đây hàm được sử dụng để lấy địa chỉ được gọi là 1 hàm băm. Nếu giải thuật băm sinh ra giá trị băm giống nhau cho hoặc nhiều khóa khác nhau, điều đó gọi là xung đột. Các bản ghi ở sau khi 1 xung đột xảy ra gọi là đồng nghĩa. Tính giá trị băm cho “SEP” bằng hàm băm đã cho, ta thu được kết quả sau:</w:t>
      </w:r>
    </w:p>
    <w:p w14:paraId="71715A21" w14:textId="77777777" w:rsidR="007A5E4D" w:rsidRPr="005F69ED" w:rsidRDefault="007A5E4D" w:rsidP="001C4C1C">
      <w:pPr>
        <w:pStyle w:val="Body01"/>
        <w:ind w:leftChars="0" w:left="315" w:right="315"/>
      </w:pPr>
    </w:p>
    <w:p w14:paraId="249BA29E" w14:textId="77777777" w:rsidR="007A5E4D" w:rsidRPr="005F69ED" w:rsidRDefault="007A5E4D" w:rsidP="001C4C1C">
      <w:pPr>
        <w:pStyle w:val="Body01"/>
        <w:ind w:leftChars="0" w:left="315" w:right="315" w:firstLine="240"/>
      </w:pPr>
      <w:r w:rsidRPr="005F69ED">
        <w:rPr>
          <w:i/>
        </w:rPr>
        <w:t>h</w:t>
      </w:r>
      <w:r w:rsidRPr="005F69ED">
        <w:tab/>
        <w:t xml:space="preserve">= (tổng vị trí của mỗi chữ cái được sử dụng trong khóa) mod 27 </w:t>
      </w:r>
    </w:p>
    <w:p w14:paraId="01BA6058" w14:textId="77777777" w:rsidR="007A5E4D" w:rsidRPr="005F69ED" w:rsidRDefault="007A5E4D" w:rsidP="001C4C1C">
      <w:pPr>
        <w:pStyle w:val="Body01"/>
        <w:ind w:leftChars="0" w:left="315" w:right="315" w:firstLine="240"/>
      </w:pPr>
      <w:r w:rsidRPr="005F69ED">
        <w:tab/>
        <w:t>= (19 + 5 + 16) mod 27</w:t>
      </w:r>
    </w:p>
    <w:p w14:paraId="660EB462" w14:textId="77777777" w:rsidR="007A5E4D" w:rsidRPr="005F69ED" w:rsidRDefault="007A5E4D" w:rsidP="001C4C1C">
      <w:pPr>
        <w:pStyle w:val="Body01"/>
        <w:ind w:leftChars="0" w:left="315" w:right="315" w:firstLine="240"/>
      </w:pPr>
      <w:r w:rsidRPr="005F69ED">
        <w:tab/>
        <w:t>= (40) mod 27</w:t>
      </w:r>
    </w:p>
    <w:p w14:paraId="5D2AF815" w14:textId="77777777" w:rsidR="007A5E4D" w:rsidRPr="005F69ED" w:rsidRDefault="007A5E4D" w:rsidP="001C4C1C">
      <w:pPr>
        <w:pStyle w:val="Body01"/>
        <w:ind w:leftChars="0" w:left="315" w:right="315" w:firstLine="240"/>
      </w:pPr>
      <w:r w:rsidRPr="005F69ED">
        <w:tab/>
        <w:t>= 13 (40 ÷ 27 = 1 dư 13)</w:t>
      </w:r>
    </w:p>
    <w:p w14:paraId="547C1E5C" w14:textId="77777777" w:rsidR="007A5E4D" w:rsidRPr="005F69ED" w:rsidRDefault="007A5E4D" w:rsidP="001C4C1C">
      <w:pPr>
        <w:pStyle w:val="Body01"/>
        <w:ind w:leftChars="0" w:left="315" w:right="315" w:firstLine="240"/>
        <w:rPr>
          <w:i/>
        </w:rPr>
      </w:pPr>
    </w:p>
    <w:p w14:paraId="38A59C5E" w14:textId="77777777" w:rsidR="007A5E4D" w:rsidRPr="005F69ED" w:rsidRDefault="007A5E4D" w:rsidP="001C4C1C">
      <w:pPr>
        <w:pStyle w:val="Body01"/>
        <w:ind w:leftChars="0" w:left="315" w:right="315" w:firstLine="240"/>
      </w:pPr>
      <w:r w:rsidRPr="005F69ED">
        <w:t>a) “ARP” (1 + 18 + 16) mod 27 = 8 (35 ÷ 27 = 1 dư 8)</w:t>
      </w:r>
    </w:p>
    <w:p w14:paraId="446CA009" w14:textId="77777777" w:rsidR="007A5E4D" w:rsidRPr="005F69ED" w:rsidRDefault="007A5E4D" w:rsidP="001C4C1C">
      <w:pPr>
        <w:pStyle w:val="Body01"/>
        <w:ind w:leftChars="0" w:left="315" w:right="315" w:firstLine="240"/>
      </w:pPr>
      <w:r w:rsidRPr="005F69ED">
        <w:t>b) “FEB” (6 + 5 + 2) mod 27 = 13 (13 ÷ 27 = 0 dư 13) — Đụng độ</w:t>
      </w:r>
    </w:p>
    <w:p w14:paraId="1644439A" w14:textId="77777777" w:rsidR="007A5E4D" w:rsidRPr="005F69ED" w:rsidRDefault="007A5E4D" w:rsidP="001C4C1C">
      <w:pPr>
        <w:pStyle w:val="Body01"/>
        <w:ind w:leftChars="0" w:left="315" w:right="315" w:firstLine="240"/>
      </w:pPr>
      <w:r w:rsidRPr="005F69ED">
        <w:t>c) “JAN” (10 + 1 + 14) mod 27 = 25 (25 ÷ 27 = 0 dư 25)</w:t>
      </w:r>
    </w:p>
    <w:p w14:paraId="53E2259D" w14:textId="77777777" w:rsidR="007A5E4D" w:rsidRPr="005F69ED" w:rsidRDefault="007A5E4D" w:rsidP="001C4C1C">
      <w:pPr>
        <w:pStyle w:val="Body01"/>
        <w:ind w:leftChars="0" w:left="315" w:right="315" w:firstLine="240"/>
      </w:pPr>
      <w:r w:rsidRPr="005F69ED">
        <w:t>d) “NOV” (14 + 15 + 22) mod 27 = 24 (51 ÷ 27 = 1 dư 24)</w:t>
      </w:r>
    </w:p>
    <w:p w14:paraId="25C9DA7E" w14:textId="77777777" w:rsidR="007A5E4D" w:rsidRPr="005F69ED" w:rsidRDefault="007A5E4D" w:rsidP="007A5E4D">
      <w:pPr>
        <w:rPr>
          <w:rFonts w:ascii="Times New Roman" w:hAnsi="Times New Roman"/>
        </w:rPr>
      </w:pPr>
      <w:r w:rsidRPr="005F69ED">
        <w:rPr>
          <w:rFonts w:ascii="Times New Roman" w:hAnsi="Times New Roman"/>
        </w:rPr>
        <w:br w:type="page"/>
      </w:r>
    </w:p>
    <w:p w14:paraId="4BCFE12D" w14:textId="0C058ACB"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sz w:val="22"/>
          <w:szCs w:val="22"/>
          <w:lang w:eastAsia="en-US"/>
        </w:rPr>
        <w:lastRenderedPageBreak/>
        <mc:AlternateContent>
          <mc:Choice Requires="wpg">
            <w:drawing>
              <wp:anchor distT="0" distB="0" distL="114300" distR="114300" simplePos="0" relativeHeight="251785728" behindDoc="0" locked="0" layoutInCell="1" allowOverlap="1" wp14:anchorId="6F67B4B1" wp14:editId="553276D4">
                <wp:simplePos x="0" y="0"/>
                <wp:positionH relativeFrom="column">
                  <wp:posOffset>66675</wp:posOffset>
                </wp:positionH>
                <wp:positionV relativeFrom="paragraph">
                  <wp:posOffset>-190500</wp:posOffset>
                </wp:positionV>
                <wp:extent cx="2009775" cy="316230"/>
                <wp:effectExtent l="0" t="0" r="0" b="0"/>
                <wp:wrapNone/>
                <wp:docPr id="473883654" name="Group 1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975407816" name="Oval 1442"/>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7C5B586B" w14:textId="77777777" w:rsidR="001C4C1C" w:rsidRPr="003E4223" w:rsidRDefault="001C4C1C" w:rsidP="007A5E4D"/>
                          </w:txbxContent>
                        </wps:txbx>
                        <wps:bodyPr rot="0" vert="horz" wrap="square" lIns="74295" tIns="8890" rIns="74295" bIns="8890" anchor="t" anchorCtr="0" upright="1">
                          <a:noAutofit/>
                        </wps:bodyPr>
                      </wps:wsp>
                      <wps:wsp>
                        <wps:cNvPr id="666485907" name="Rectangle 1443"/>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C5875" w14:textId="77777777" w:rsidR="001C4C1C" w:rsidRPr="005F69ED" w:rsidRDefault="001C4C1C" w:rsidP="007A5E4D">
                              <w:pPr>
                                <w:jc w:val="center"/>
                                <w:rPr>
                                  <w:rFonts w:ascii="Arial" w:hAnsi="Arial" w:cs="Arial"/>
                                  <w:sz w:val="36"/>
                                  <w:szCs w:val="36"/>
                                </w:rPr>
                              </w:pPr>
                              <w:r w:rsidRPr="00D94704">
                                <w:rPr>
                                  <w:rFonts w:ascii="Arial" w:hAnsi="Arial" w:cs="Arial"/>
                                  <w:sz w:val="36"/>
                                  <w:szCs w:val="36"/>
                                </w:rPr>
                                <w:t>Câu hỏi 6</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7B4B1" id="Group 1441" o:spid="_x0000_s1327" style="position:absolute;left:0;text-align:left;margin-left:5.25pt;margin-top:-15pt;width:158.25pt;height:24.9pt;z-index:251785728;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">
                <v:oval id="Oval 1442" o:spid="_x0000_s1328"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" fillcolor="silver">
                  <v:textbox inset="5.85pt,.7pt,5.85pt,.7pt">
                    <w:txbxContent>
                      <w:p w14:paraId="7C5B586B" w14:textId="77777777" w:rsidR="001C4C1C" w:rsidRPr="003E4223" w:rsidRDefault="001C4C1C" w:rsidP="007A5E4D"/>
                    </w:txbxContent>
                  </v:textbox>
                </v:oval>
                <v:rect id="Rectangle 1443" o:spid="_x0000_s1329"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" filled="f" stroked="f">
                  <v:textbox inset="0,1mm,0,0">
                    <w:txbxContent>
                      <w:p w14:paraId="7E2C5875" w14:textId="77777777" w:rsidR="001C4C1C" w:rsidRPr="005F69ED" w:rsidRDefault="001C4C1C" w:rsidP="007A5E4D">
                        <w:pPr>
                          <w:jc w:val="center"/>
                          <w:rPr>
                            <w:rFonts w:ascii="Arial" w:hAnsi="Arial" w:cs="Arial"/>
                            <w:sz w:val="36"/>
                            <w:szCs w:val="36"/>
                          </w:rPr>
                        </w:pPr>
                        <w:r w:rsidRPr="00D94704">
                          <w:rPr>
                            <w:rFonts w:ascii="Arial" w:hAnsi="Arial" w:cs="Arial"/>
                            <w:sz w:val="36"/>
                            <w:szCs w:val="36"/>
                          </w:rPr>
                          <w:t>Câu hỏi 6</w:t>
                        </w:r>
                      </w:p>
                    </w:txbxContent>
                  </v:textbox>
                </v:rect>
              </v:group>
            </w:pict>
          </mc:Fallback>
        </mc:AlternateContent>
      </w:r>
      <w:r w:rsidRPr="005F69ED">
        <w:rPr>
          <w:rFonts w:ascii="Times New Roman" w:hAnsi="Times New Roman"/>
          <w:noProof/>
        </w:rPr>
        <mc:AlternateContent>
          <mc:Choice Requires="wps">
            <w:drawing>
              <wp:anchor distT="0" distB="0" distL="114300" distR="114300" simplePos="0" relativeHeight="251767296" behindDoc="0" locked="0" layoutInCell="1" allowOverlap="1" wp14:anchorId="788BECD3" wp14:editId="1B9867E9">
                <wp:simplePos x="0" y="0"/>
                <wp:positionH relativeFrom="column">
                  <wp:posOffset>-203200</wp:posOffset>
                </wp:positionH>
                <wp:positionV relativeFrom="paragraph">
                  <wp:posOffset>-48260</wp:posOffset>
                </wp:positionV>
                <wp:extent cx="6145530" cy="3037205"/>
                <wp:effectExtent l="0" t="0" r="0" b="0"/>
                <wp:wrapNone/>
                <wp:docPr id="235692287" name="Rectangle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3037205"/>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C582D" id="Rectangle 1396" o:spid="_x0000_s1026" style="position:absolute;margin-left:-16pt;margin-top:-3.8pt;width:483.9pt;height:239.1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" filled="f" strokeweight="1.5pt">
                <v:textbox inset="5.85pt,.7pt,5.85pt,.7pt"/>
              </v:rect>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00FE472E" w14:textId="77777777" w:rsidR="007A5E4D" w:rsidRPr="005F69ED" w:rsidRDefault="007A5E4D" w:rsidP="001C4C1C">
      <w:pPr>
        <w:pStyle w:val="Question"/>
        <w:spacing w:line="240" w:lineRule="auto"/>
        <w:ind w:left="640" w:hanging="640"/>
        <w:rPr>
          <w:rFonts w:eastAsia="MS Mincho"/>
          <w:b/>
          <w:sz w:val="22"/>
          <w:szCs w:val="22"/>
        </w:rPr>
      </w:pPr>
    </w:p>
    <w:p w14:paraId="35FD5C4B" w14:textId="77777777" w:rsidR="007A5E4D" w:rsidRPr="005F69ED" w:rsidRDefault="007A5E4D" w:rsidP="001C4C1C">
      <w:pPr>
        <w:pStyle w:val="Question"/>
        <w:spacing w:line="240" w:lineRule="auto"/>
        <w:ind w:left="699" w:hanging="699"/>
      </w:pPr>
      <w:r w:rsidRPr="005F69ED">
        <w:rPr>
          <w:b/>
        </w:rPr>
        <w:t>Q</w:t>
      </w:r>
      <w:r w:rsidRPr="005F69ED">
        <w:rPr>
          <w:rStyle w:val="QuestionArial11ptChar"/>
          <w:rFonts w:ascii="Times New Roman" w:hAnsi="Times New Roman" w:cs="Times New Roman"/>
        </w:rPr>
        <w:t>6</w:t>
      </w:r>
      <w:r w:rsidRPr="005F69ED">
        <w:rPr>
          <w:b/>
        </w:rPr>
        <w:t>.</w:t>
      </w:r>
      <w:r w:rsidRPr="005F69ED">
        <w:tab/>
        <w:t>Cho đống dưới đây, giá trị của nút cha nhỏ hơn giá trị của các nút con. Khi chèn 1 nút vào đống này, 1 phần tử được thêm vào ở cuối cùng. Nếu phần tử đó nhỏ hơn nút cha, cha và con phải chuyển chỗ cho nhau. Nếu phần tử 7 được thêm vào đống ở vị trí được đánh dấu (*), phần tử nào sẽ nằm ở vị trí A.</w:t>
      </w:r>
    </w:p>
    <w:p w14:paraId="53CA8602" w14:textId="77777777" w:rsidR="007A5E4D" w:rsidRPr="005F69ED" w:rsidRDefault="007A5E4D" w:rsidP="007A5E4D">
      <w:pPr>
        <w:jc w:val="center"/>
        <w:rPr>
          <w:rFonts w:ascii="Times New Roman" w:hAnsi="Times New Roman"/>
        </w:rPr>
      </w:pPr>
      <w:r w:rsidRPr="005F69ED">
        <w:rPr>
          <w:rFonts w:ascii="Times New Roman" w:hAnsi="Times New Roman"/>
        </w:rPr>
        <w:object w:dxaOrig="2698" w:dyaOrig="2018" w14:anchorId="53ECD565">
          <v:shape id="_x0000_i1141" type="#_x0000_t75" style="width:134.85pt;height:101pt" o:ole="" fillcolor="window">
            <v:imagedata r:id="rId237" o:title=""/>
          </v:shape>
          <o:OLEObject Type="Embed" ProgID="Visio.Drawing.5" ShapeID="_x0000_i1141" DrawAspect="Content" ObjectID="_1842870087" r:id="rId238"/>
        </w:object>
      </w:r>
    </w:p>
    <w:p w14:paraId="1B83DB16" w14:textId="77777777" w:rsidR="007A5E4D" w:rsidRPr="005F69ED" w:rsidRDefault="007A5E4D" w:rsidP="007A5E4D">
      <w:pPr>
        <w:rPr>
          <w:rFonts w:ascii="Times New Roman" w:hAnsi="Times New Roman"/>
        </w:rPr>
      </w:pPr>
    </w:p>
    <w:p w14:paraId="2C78A519" w14:textId="77777777" w:rsidR="007A5E4D" w:rsidRPr="005F69ED" w:rsidRDefault="007A5E4D" w:rsidP="007A5E4D">
      <w:pPr>
        <w:pStyle w:val="Answer-group-4items"/>
        <w:rPr>
          <w:sz w:val="22"/>
          <w:szCs w:val="22"/>
        </w:rPr>
      </w:pPr>
      <w:r w:rsidRPr="005F69ED">
        <w:rPr>
          <w:sz w:val="22"/>
          <w:szCs w:val="22"/>
        </w:rPr>
        <w:t>a)</w:t>
      </w:r>
      <w:r w:rsidRPr="005F69ED">
        <w:rPr>
          <w:rFonts w:eastAsia="MS Mincho"/>
          <w:sz w:val="22"/>
          <w:szCs w:val="22"/>
        </w:rPr>
        <w:tab/>
      </w:r>
      <w:r w:rsidRPr="005F69ED">
        <w:rPr>
          <w:sz w:val="22"/>
          <w:szCs w:val="22"/>
        </w:rPr>
        <w:t>7</w:t>
      </w:r>
      <w:r w:rsidRPr="005F69ED">
        <w:rPr>
          <w:sz w:val="22"/>
          <w:szCs w:val="22"/>
        </w:rPr>
        <w:tab/>
        <w:t>b)</w:t>
      </w:r>
      <w:r w:rsidRPr="005F69ED">
        <w:rPr>
          <w:rFonts w:eastAsia="MS Mincho"/>
          <w:sz w:val="22"/>
          <w:szCs w:val="22"/>
        </w:rPr>
        <w:tab/>
      </w:r>
      <w:r w:rsidRPr="005F69ED">
        <w:rPr>
          <w:sz w:val="22"/>
          <w:szCs w:val="22"/>
        </w:rPr>
        <w:t>11</w:t>
      </w:r>
      <w:r w:rsidRPr="005F69ED">
        <w:rPr>
          <w:sz w:val="22"/>
          <w:szCs w:val="22"/>
        </w:rPr>
        <w:tab/>
        <w:t>c)</w:t>
      </w:r>
      <w:r w:rsidRPr="005F69ED">
        <w:rPr>
          <w:rFonts w:eastAsia="MS Mincho"/>
          <w:sz w:val="22"/>
          <w:szCs w:val="22"/>
        </w:rPr>
        <w:tab/>
      </w:r>
      <w:r w:rsidRPr="005F69ED">
        <w:rPr>
          <w:sz w:val="22"/>
          <w:szCs w:val="22"/>
        </w:rPr>
        <w:t>24</w:t>
      </w:r>
      <w:r w:rsidRPr="005F69ED">
        <w:rPr>
          <w:sz w:val="22"/>
          <w:szCs w:val="22"/>
        </w:rPr>
        <w:tab/>
        <w:t>d)</w:t>
      </w:r>
      <w:r w:rsidRPr="005F69ED">
        <w:rPr>
          <w:rFonts w:eastAsia="MS Mincho"/>
          <w:sz w:val="22"/>
          <w:szCs w:val="22"/>
        </w:rPr>
        <w:tab/>
      </w:r>
      <w:r w:rsidRPr="005F69ED">
        <w:rPr>
          <w:sz w:val="22"/>
          <w:szCs w:val="22"/>
        </w:rPr>
        <w:t>25</w:t>
      </w:r>
    </w:p>
    <w:p w14:paraId="2B627C36" w14:textId="77777777" w:rsidR="007A5E4D" w:rsidRPr="005F69ED" w:rsidRDefault="007A5E4D" w:rsidP="007A5E4D">
      <w:pPr>
        <w:rPr>
          <w:rFonts w:ascii="Times New Roman" w:hAnsi="Times New Roman"/>
        </w:rPr>
      </w:pPr>
    </w:p>
    <w:p w14:paraId="7C43EC12" w14:textId="77777777" w:rsidR="007A5E4D" w:rsidRPr="005F69ED" w:rsidRDefault="007A5E4D" w:rsidP="007A5E4D">
      <w:pPr>
        <w:rPr>
          <w:rFonts w:ascii="Times New Roman" w:hAnsi="Times New Roman"/>
        </w:rPr>
      </w:pPr>
    </w:p>
    <w:p w14:paraId="54C4612E" w14:textId="7A9CE5E6" w:rsidR="007A5E4D" w:rsidRPr="005F69ED" w:rsidRDefault="003812B7" w:rsidP="007A5E4D">
      <w:pPr>
        <w:rPr>
          <w:rFonts w:ascii="Times New Roman" w:hAnsi="Times New Roman"/>
        </w:rPr>
      </w:pPr>
      <w:r w:rsidRPr="005F69ED">
        <w:rPr>
          <w:rFonts w:ascii="Times New Roman" w:hAnsi="Times New Roman"/>
          <w:noProof/>
          <w:lang w:eastAsia="en-US"/>
        </w:rPr>
        <mc:AlternateContent>
          <mc:Choice Requires="wpg">
            <w:drawing>
              <wp:anchor distT="0" distB="0" distL="114300" distR="114300" simplePos="0" relativeHeight="251786752" behindDoc="0" locked="0" layoutInCell="1" allowOverlap="1" wp14:anchorId="2B0944AD" wp14:editId="47CC105F">
                <wp:simplePos x="0" y="0"/>
                <wp:positionH relativeFrom="column">
                  <wp:posOffset>-9525</wp:posOffset>
                </wp:positionH>
                <wp:positionV relativeFrom="paragraph">
                  <wp:posOffset>125730</wp:posOffset>
                </wp:positionV>
                <wp:extent cx="2009775" cy="393065"/>
                <wp:effectExtent l="0" t="0" r="0" b="0"/>
                <wp:wrapNone/>
                <wp:docPr id="126744668" name="Group 1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93065"/>
                          <a:chOff x="1418" y="2055"/>
                          <a:chExt cx="3165" cy="498"/>
                        </a:xfrm>
                      </wpg:grpSpPr>
                      <wps:wsp>
                        <wps:cNvPr id="949677942" name="Oval 1445"/>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73FEC880" w14:textId="77777777" w:rsidR="001C4C1C" w:rsidRPr="008E6451" w:rsidRDefault="001C4C1C" w:rsidP="007A5E4D">
                              <w:pPr>
                                <w:rPr>
                                  <w:rFonts w:ascii="Arial" w:hAnsi="Arial" w:cs="Arial"/>
                                </w:rPr>
                              </w:pPr>
                            </w:p>
                          </w:txbxContent>
                        </wps:txbx>
                        <wps:bodyPr rot="0" vert="horz" wrap="square" lIns="74295" tIns="8890" rIns="74295" bIns="8890" anchor="t" anchorCtr="0" upright="1">
                          <a:noAutofit/>
                        </wps:bodyPr>
                      </wps:wsp>
                      <wps:wsp>
                        <wps:cNvPr id="2122403755" name="Rectangle 1446"/>
                        <wps:cNvSpPr>
                          <a:spLocks noChangeArrowheads="1"/>
                        </wps:cNvSpPr>
                        <wps:spPr bwMode="auto">
                          <a:xfrm>
                            <a:off x="2262" y="2055"/>
                            <a:ext cx="166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FC547" w14:textId="77777777" w:rsidR="001C4C1C" w:rsidRPr="005F69ED" w:rsidRDefault="001C4C1C" w:rsidP="007A5E4D">
                              <w:pPr>
                                <w:jc w:val="center"/>
                                <w:rPr>
                                  <w:rFonts w:ascii="Impact" w:hAnsi="Impact" w:cs="Arial"/>
                                  <w:sz w:val="32"/>
                                  <w:szCs w:val="32"/>
                                </w:rPr>
                              </w:pPr>
                              <w:r w:rsidRPr="00D94704">
                                <w:rPr>
                                  <w:rFonts w:ascii="Impact" w:hAnsi="Impact" w:cs="Arial"/>
                                  <w:sz w:val="32"/>
                                  <w:szCs w:val="32"/>
                                </w:rPr>
                                <w:t>Đáp án câu 6</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0944AD" id="Group 1444" o:spid="_x0000_s1330" style="position:absolute;left:0;text-align:left;margin-left:-.75pt;margin-top:9.9pt;width:158.25pt;height:30.95pt;z-index:251786752;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">
                <v:oval id="Oval 1445" o:spid="_x0000_s1331"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" fillcolor="silver">
                  <v:textbox inset="5.85pt,.7pt,5.85pt,.7pt">
                    <w:txbxContent>
                      <w:p w14:paraId="73FEC880" w14:textId="77777777" w:rsidR="001C4C1C" w:rsidRPr="008E6451" w:rsidRDefault="001C4C1C" w:rsidP="007A5E4D">
                        <w:pPr>
                          <w:rPr>
                            <w:rFonts w:ascii="Arial" w:hAnsi="Arial" w:cs="Arial"/>
                          </w:rPr>
                        </w:pPr>
                      </w:p>
                    </w:txbxContent>
                  </v:textbox>
                </v:oval>
                <v:rect id="Rectangle 1446" o:spid="_x0000_s1332" style="position:absolute;left:2262;top:2055;width:1664;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" filled="f" stroked="f">
                  <v:textbox inset="0,1mm,0,0">
                    <w:txbxContent>
                      <w:p w14:paraId="1EEFC547" w14:textId="77777777" w:rsidR="001C4C1C" w:rsidRPr="005F69ED" w:rsidRDefault="001C4C1C" w:rsidP="007A5E4D">
                        <w:pPr>
                          <w:jc w:val="center"/>
                          <w:rPr>
                            <w:rFonts w:ascii="Impact" w:hAnsi="Impact" w:cs="Arial"/>
                            <w:sz w:val="32"/>
                            <w:szCs w:val="32"/>
                          </w:rPr>
                        </w:pPr>
                        <w:r w:rsidRPr="00D94704">
                          <w:rPr>
                            <w:rFonts w:ascii="Impact" w:hAnsi="Impact" w:cs="Arial"/>
                            <w:sz w:val="32"/>
                            <w:szCs w:val="32"/>
                          </w:rPr>
                          <w:t>Đáp án câu 6</w:t>
                        </w:r>
                      </w:p>
                    </w:txbxContent>
                  </v:textbox>
                </v:rect>
              </v:group>
            </w:pict>
          </mc:Fallback>
        </mc:AlternateContent>
      </w:r>
    </w:p>
    <w:p w14:paraId="0CD0F842" w14:textId="77777777" w:rsidR="007A5E4D" w:rsidRPr="005F69ED" w:rsidRDefault="007A5E4D" w:rsidP="007A5E4D">
      <w:pPr>
        <w:rPr>
          <w:rFonts w:ascii="Times New Roman" w:hAnsi="Times New Roman"/>
        </w:rPr>
      </w:pPr>
    </w:p>
    <w:p w14:paraId="47D0A796" w14:textId="77777777" w:rsidR="007A5E4D" w:rsidRPr="005F69ED" w:rsidRDefault="007A5E4D" w:rsidP="007A5E4D">
      <w:pPr>
        <w:rPr>
          <w:rFonts w:ascii="Times New Roman" w:hAnsi="Times New Roman"/>
          <w:sz w:val="22"/>
          <w:szCs w:val="22"/>
        </w:rPr>
      </w:pPr>
    </w:p>
    <w:p w14:paraId="2AB9F465" w14:textId="77777777" w:rsidR="00D94704" w:rsidRPr="005F69ED" w:rsidRDefault="00D94704" w:rsidP="007A5E4D">
      <w:pPr>
        <w:tabs>
          <w:tab w:val="left" w:pos="1800"/>
        </w:tabs>
        <w:rPr>
          <w:rStyle w:val="CorrectAnswerChar"/>
          <w:rFonts w:ascii="Times New Roman" w:hAnsi="Times New Roman" w:cs="Times New Roman"/>
        </w:rPr>
      </w:pPr>
    </w:p>
    <w:p w14:paraId="3AE1846F" w14:textId="77777777" w:rsidR="007A5E4D" w:rsidRPr="005F69ED" w:rsidRDefault="007A5E4D" w:rsidP="007A5E4D">
      <w:pPr>
        <w:tabs>
          <w:tab w:val="left" w:pos="1800"/>
        </w:tabs>
        <w:rPr>
          <w:rFonts w:ascii="Times New Roman" w:hAnsi="Times New Roman"/>
          <w:b/>
          <w:sz w:val="24"/>
        </w:rPr>
      </w:pPr>
      <w:r w:rsidRPr="005F69ED">
        <w:rPr>
          <w:rStyle w:val="CorrectAnswerChar"/>
          <w:rFonts w:ascii="Times New Roman" w:hAnsi="Times New Roman" w:cs="Times New Roman"/>
        </w:rPr>
        <w:t>Đáp án đúng:</w:t>
      </w:r>
      <w:r w:rsidRPr="005F69ED">
        <w:rPr>
          <w:rFonts w:ascii="Times New Roman" w:hAnsi="Times New Roman"/>
          <w:b/>
          <w:sz w:val="24"/>
        </w:rPr>
        <w:tab/>
        <w:t>b</w:t>
      </w:r>
    </w:p>
    <w:p w14:paraId="78A26392" w14:textId="77777777" w:rsidR="007A5E4D" w:rsidRPr="005F69ED" w:rsidRDefault="007A5E4D" w:rsidP="007A5E4D">
      <w:pPr>
        <w:rPr>
          <w:rFonts w:ascii="Times New Roman" w:hAnsi="Times New Roman"/>
          <w:sz w:val="22"/>
          <w:szCs w:val="22"/>
        </w:rPr>
      </w:pPr>
    </w:p>
    <w:p w14:paraId="08D2E2A9" w14:textId="77777777" w:rsidR="007A5E4D" w:rsidRPr="005F69ED" w:rsidRDefault="007A5E4D" w:rsidP="001C4C1C">
      <w:pPr>
        <w:pStyle w:val="Body01"/>
        <w:ind w:leftChars="0" w:left="315" w:right="315" w:hanging="3"/>
      </w:pPr>
      <w:r w:rsidRPr="005F69ED">
        <w:t>Thêm phần tử vào vị trí đã cho sau đó lặp lại thủ tục chuyển chỗ cha và con khi phần tử con có giá trị nhỏ hơn giá trị của cha. “7” được thêm vào ở đây</w:t>
      </w:r>
    </w:p>
    <w:p w14:paraId="1D4E225F" w14:textId="77777777" w:rsidR="007A5E4D" w:rsidRPr="005F69ED" w:rsidRDefault="007A5E4D" w:rsidP="001C4C1C">
      <w:pPr>
        <w:pStyle w:val="Body01"/>
        <w:ind w:leftChars="0" w:left="315" w:right="315" w:hanging="3"/>
      </w:pPr>
    </w:p>
    <w:p w14:paraId="59895A19" w14:textId="01AF8205" w:rsidR="007A5E4D" w:rsidRPr="005F69ED" w:rsidRDefault="003812B7" w:rsidP="001C4C1C">
      <w:pPr>
        <w:pStyle w:val="Body01"/>
        <w:ind w:leftChars="0" w:left="315" w:right="315" w:firstLine="240"/>
      </w:pPr>
      <w:r w:rsidRPr="005F69ED">
        <w:rPr>
          <w:noProof/>
          <w:lang w:bidi="ta-IN"/>
        </w:rPr>
        <mc:AlternateContent>
          <mc:Choice Requires="wps">
            <w:drawing>
              <wp:anchor distT="0" distB="0" distL="114300" distR="114300" simplePos="0" relativeHeight="251745792" behindDoc="0" locked="0" layoutInCell="1" allowOverlap="1" wp14:anchorId="1D9C7B97" wp14:editId="09F47169">
                <wp:simplePos x="0" y="0"/>
                <wp:positionH relativeFrom="column">
                  <wp:posOffset>511810</wp:posOffset>
                </wp:positionH>
                <wp:positionV relativeFrom="paragraph">
                  <wp:posOffset>1991360</wp:posOffset>
                </wp:positionV>
                <wp:extent cx="1488440" cy="215900"/>
                <wp:effectExtent l="0" t="0" r="0" b="0"/>
                <wp:wrapNone/>
                <wp:docPr id="989647753" name="Text Box 1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CE4E6" w14:textId="77777777" w:rsidR="001C4C1C" w:rsidRDefault="001C4C1C" w:rsidP="007A5E4D">
                            <w:pPr>
                              <w:pStyle w:val="Body01"/>
                              <w:snapToGrid w:val="0"/>
                              <w:ind w:leftChars="0" w:left="0" w:rightChars="0" w:right="0"/>
                              <w:rPr>
                                <w:noProof/>
                              </w:rPr>
                            </w:pPr>
                            <w:r>
                              <w:rPr>
                                <w:noProof/>
                              </w:rPr>
                              <w:t>Đổi chỗ</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C7B97" id="Text Box 1297" o:spid="_x0000_s1333" type="#_x0000_t202" style="position:absolute;left:0;text-align:left;margin-left:40.3pt;margin-top:156.8pt;width:117.2pt;height:17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45QEAAKgDAAAOAAAAZHJzL2Uyb0RvYy54bWysU8tu2zAQvBfoPxC815IFp7EFy0GaIEWB&#10;9AGk/QCKIiWiEpdd0pbcr++Schy3vRW9ECSXmp2ZHW1vpqFnB4XegK34cpFzpqyExti24t++PrxZ&#10;c+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" filled="f" stroked="f">
                <v:textbox inset="5.85pt,.7pt,5.85pt,.7pt">
                  <w:txbxContent>
                    <w:p w14:paraId="36FCE4E6" w14:textId="77777777" w:rsidR="001C4C1C" w:rsidRDefault="001C4C1C" w:rsidP="007A5E4D">
                      <w:pPr>
                        <w:pStyle w:val="Body01"/>
                        <w:snapToGrid w:val="0"/>
                        <w:ind w:leftChars="0" w:left="0" w:rightChars="0" w:right="0"/>
                        <w:rPr>
                          <w:noProof/>
                        </w:rPr>
                      </w:pPr>
                      <w:r>
                        <w:rPr>
                          <w:noProof/>
                        </w:rPr>
                        <w:t>Đổi chỗ</w:t>
                      </w:r>
                    </w:p>
                  </w:txbxContent>
                </v:textbox>
              </v:shape>
            </w:pict>
          </mc:Fallback>
        </mc:AlternateContent>
      </w:r>
      <w:r w:rsidRPr="005F69ED">
        <w:rPr>
          <w:noProof/>
          <w:lang w:bidi="ta-IN"/>
        </w:rPr>
        <mc:AlternateContent>
          <mc:Choice Requires="wps">
            <w:drawing>
              <wp:anchor distT="0" distB="0" distL="114300" distR="114300" simplePos="0" relativeHeight="251746816" behindDoc="0" locked="0" layoutInCell="1" allowOverlap="1" wp14:anchorId="173E020F" wp14:editId="24CC8037">
                <wp:simplePos x="0" y="0"/>
                <wp:positionH relativeFrom="column">
                  <wp:posOffset>1473200</wp:posOffset>
                </wp:positionH>
                <wp:positionV relativeFrom="paragraph">
                  <wp:posOffset>1239520</wp:posOffset>
                </wp:positionV>
                <wp:extent cx="1193800" cy="215900"/>
                <wp:effectExtent l="0" t="0" r="0" b="0"/>
                <wp:wrapNone/>
                <wp:docPr id="1343454754" name="Text Box 1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2C18E" w14:textId="77777777" w:rsidR="001C4C1C" w:rsidRDefault="001C4C1C" w:rsidP="007A5E4D">
                            <w:pPr>
                              <w:pStyle w:val="Body01"/>
                              <w:snapToGrid w:val="0"/>
                              <w:ind w:leftChars="0" w:left="0" w:rightChars="0" w:right="0"/>
                              <w:rPr>
                                <w:noProof/>
                              </w:rPr>
                            </w:pPr>
                            <w:r>
                              <w:t>Đổi chỗ</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E020F" id="Text Box 1298" o:spid="_x0000_s1334" type="#_x0000_t202" style="position:absolute;left:0;text-align:left;margin-left:116pt;margin-top:97.6pt;width:94pt;height:17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" filled="f" stroked="f">
                <v:textbox inset="5.85pt,.7pt,5.85pt,.7pt">
                  <w:txbxContent>
                    <w:p w14:paraId="7BC2C18E" w14:textId="77777777" w:rsidR="001C4C1C" w:rsidRDefault="001C4C1C" w:rsidP="007A5E4D">
                      <w:pPr>
                        <w:pStyle w:val="Body01"/>
                        <w:snapToGrid w:val="0"/>
                        <w:ind w:leftChars="0" w:left="0" w:rightChars="0" w:right="0"/>
                        <w:rPr>
                          <w:noProof/>
                        </w:rPr>
                      </w:pPr>
                      <w:r>
                        <w:t>Đổi chỗ</w:t>
                      </w:r>
                    </w:p>
                  </w:txbxContent>
                </v:textbox>
              </v:shape>
            </w:pict>
          </mc:Fallback>
        </mc:AlternateContent>
      </w:r>
      <w:r w:rsidRPr="005F69ED">
        <w:rPr>
          <w:noProof/>
          <w:lang w:bidi="ta-IN"/>
        </w:rPr>
        <mc:AlternateContent>
          <mc:Choice Requires="wps">
            <w:drawing>
              <wp:anchor distT="0" distB="0" distL="114300" distR="114300" simplePos="0" relativeHeight="251747840" behindDoc="0" locked="0" layoutInCell="1" allowOverlap="1" wp14:anchorId="40E1C7C0" wp14:editId="679412BB">
                <wp:simplePos x="0" y="0"/>
                <wp:positionH relativeFrom="column">
                  <wp:posOffset>2800350</wp:posOffset>
                </wp:positionH>
                <wp:positionV relativeFrom="paragraph">
                  <wp:posOffset>206375</wp:posOffset>
                </wp:positionV>
                <wp:extent cx="1329690" cy="205105"/>
                <wp:effectExtent l="0" t="0" r="0" b="0"/>
                <wp:wrapNone/>
                <wp:docPr id="2078540951" name="Text Box 1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69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59271" w14:textId="77777777" w:rsidR="001C4C1C" w:rsidRDefault="001C4C1C" w:rsidP="007A5E4D">
                            <w:pPr>
                              <w:pStyle w:val="Body01"/>
                              <w:snapToGrid w:val="0"/>
                              <w:ind w:leftChars="0" w:left="0" w:rightChars="0" w:right="0"/>
                              <w:rPr>
                                <w:noProof/>
                              </w:rPr>
                            </w:pPr>
                            <w:r>
                              <w:t xml:space="preserve">Đổi chỗ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1C7C0" id="Text Box 1299" o:spid="_x0000_s1335" type="#_x0000_t202" style="position:absolute;left:0;text-align:left;margin-left:220.5pt;margin-top:16.25pt;width:104.7pt;height:16.1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" filled="f" stroked="f">
                <v:textbox inset="5.85pt,.7pt,5.85pt,.7pt">
                  <w:txbxContent>
                    <w:p w14:paraId="7D259271" w14:textId="77777777" w:rsidR="001C4C1C" w:rsidRDefault="001C4C1C" w:rsidP="007A5E4D">
                      <w:pPr>
                        <w:pStyle w:val="Body01"/>
                        <w:snapToGrid w:val="0"/>
                        <w:ind w:leftChars="0" w:left="0" w:rightChars="0" w:right="0"/>
                        <w:rPr>
                          <w:noProof/>
                        </w:rPr>
                      </w:pPr>
                      <w:r>
                        <w:t xml:space="preserve">Đổi chỗ </w:t>
                      </w:r>
                    </w:p>
                  </w:txbxContent>
                </v:textbox>
              </v:shape>
            </w:pict>
          </mc:Fallback>
        </mc:AlternateContent>
      </w:r>
      <w:r w:rsidRPr="005F69ED">
        <w:rPr>
          <w:noProof/>
          <w:lang w:bidi="ta-IN"/>
        </w:rPr>
        <mc:AlternateContent>
          <mc:Choice Requires="wps">
            <w:drawing>
              <wp:anchor distT="0" distB="0" distL="114300" distR="114300" simplePos="0" relativeHeight="251744768" behindDoc="0" locked="0" layoutInCell="1" allowOverlap="1" wp14:anchorId="30B8E379" wp14:editId="276E1FCB">
                <wp:simplePos x="0" y="0"/>
                <wp:positionH relativeFrom="column">
                  <wp:posOffset>4213860</wp:posOffset>
                </wp:positionH>
                <wp:positionV relativeFrom="paragraph">
                  <wp:posOffset>735330</wp:posOffset>
                </wp:positionV>
                <wp:extent cx="114300" cy="95250"/>
                <wp:effectExtent l="0" t="0" r="0" b="0"/>
                <wp:wrapNone/>
                <wp:docPr id="1330402239" name="Lin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9525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4A7AAA" id="Line 1296" o:spid="_x0000_s1026" style="position:absolute;flip:x;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8pt,57.9pt" to="340.8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">
                <v:stroke endarrow="block"/>
              </v:line>
            </w:pict>
          </mc:Fallback>
        </mc:AlternateContent>
      </w:r>
      <w:r w:rsidRPr="005F69ED">
        <w:rPr>
          <w:noProof/>
          <w:lang w:bidi="ta-IN"/>
        </w:rPr>
        <mc:AlternateContent>
          <mc:Choice Requires="wps">
            <w:drawing>
              <wp:anchor distT="0" distB="0" distL="114300" distR="114300" simplePos="0" relativeHeight="251743744" behindDoc="0" locked="0" layoutInCell="1" allowOverlap="1" wp14:anchorId="3FFB60D0" wp14:editId="161CAD83">
                <wp:simplePos x="0" y="0"/>
                <wp:positionH relativeFrom="column">
                  <wp:posOffset>4320540</wp:posOffset>
                </wp:positionH>
                <wp:positionV relativeFrom="paragraph">
                  <wp:posOffset>499110</wp:posOffset>
                </wp:positionV>
                <wp:extent cx="0" cy="238760"/>
                <wp:effectExtent l="0" t="0" r="0" b="0"/>
                <wp:wrapNone/>
                <wp:docPr id="1575782643" name="Line 1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7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0EE409" id="Line 1295" o:spid="_x0000_s1026" style="position:absolute;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2pt,39.3pt" to="340.2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"/>
            </w:pict>
          </mc:Fallback>
        </mc:AlternateContent>
      </w:r>
      <w:r w:rsidRPr="005F69ED">
        <w:rPr>
          <w:noProof/>
          <w:lang w:bidi="ta-IN"/>
        </w:rPr>
        <mc:AlternateContent>
          <mc:Choice Requires="wps">
            <w:drawing>
              <wp:anchor distT="0" distB="0" distL="114300" distR="114300" simplePos="0" relativeHeight="251742720" behindDoc="0" locked="0" layoutInCell="1" allowOverlap="1" wp14:anchorId="29BDECD2" wp14:editId="18A87B12">
                <wp:simplePos x="0" y="0"/>
                <wp:positionH relativeFrom="column">
                  <wp:posOffset>3977640</wp:posOffset>
                </wp:positionH>
                <wp:positionV relativeFrom="paragraph">
                  <wp:posOffset>492760</wp:posOffset>
                </wp:positionV>
                <wp:extent cx="341630" cy="0"/>
                <wp:effectExtent l="0" t="0" r="0" b="0"/>
                <wp:wrapNone/>
                <wp:docPr id="1768413027" name="Line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163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844AB1" id="Line 1294" o:spid="_x0000_s1026" style="position:absolute;flip:x;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38.8pt" to="340.1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">
                <v:stroke endarrow="block"/>
              </v:line>
            </w:pict>
          </mc:Fallback>
        </mc:AlternateContent>
      </w:r>
      <w:r w:rsidRPr="005F69ED">
        <w:rPr>
          <w:noProof/>
          <w:lang w:bidi="ta-IN"/>
        </w:rPr>
        <mc:AlternateContent>
          <mc:Choice Requires="wps">
            <w:drawing>
              <wp:anchor distT="0" distB="0" distL="114300" distR="114300" simplePos="0" relativeHeight="251741696" behindDoc="0" locked="0" layoutInCell="1" allowOverlap="1" wp14:anchorId="76330549" wp14:editId="6B380545">
                <wp:simplePos x="0" y="0"/>
                <wp:positionH relativeFrom="column">
                  <wp:posOffset>1291590</wp:posOffset>
                </wp:positionH>
                <wp:positionV relativeFrom="paragraph">
                  <wp:posOffset>1358900</wp:posOffset>
                </wp:positionV>
                <wp:extent cx="209550" cy="0"/>
                <wp:effectExtent l="0" t="0" r="0" b="0"/>
                <wp:wrapNone/>
                <wp:docPr id="1414480422" name="Line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C411A0" id="Line 1293" o:spid="_x0000_s1026" style="position:absolute;flip:x;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7pt,107pt" to="118.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">
                <v:stroke endarrow="block"/>
              </v:line>
            </w:pict>
          </mc:Fallback>
        </mc:AlternateContent>
      </w:r>
      <w:r w:rsidRPr="005F69ED">
        <w:rPr>
          <w:noProof/>
          <w:lang w:bidi="ta-IN"/>
        </w:rPr>
        <mc:AlternateContent>
          <mc:Choice Requires="wps">
            <w:drawing>
              <wp:anchor distT="0" distB="0" distL="114300" distR="114300" simplePos="0" relativeHeight="251740672" behindDoc="0" locked="0" layoutInCell="1" allowOverlap="1" wp14:anchorId="1E5EA8EC" wp14:editId="56799F88">
                <wp:simplePos x="0" y="0"/>
                <wp:positionH relativeFrom="column">
                  <wp:posOffset>1389380</wp:posOffset>
                </wp:positionH>
                <wp:positionV relativeFrom="paragraph">
                  <wp:posOffset>971550</wp:posOffset>
                </wp:positionV>
                <wp:extent cx="115570" cy="161290"/>
                <wp:effectExtent l="0" t="0" r="0" b="0"/>
                <wp:wrapNone/>
                <wp:docPr id="1537053752" name="Line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5570" cy="16129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37BA56" id="Line 1292" o:spid="_x0000_s1026" style="position:absolute;flip:x y;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4pt,76.5pt" to="118.5pt,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">
                <v:stroke endarrow="block"/>
              </v:line>
            </w:pict>
          </mc:Fallback>
        </mc:AlternateContent>
      </w:r>
      <w:r w:rsidRPr="005F69ED">
        <w:rPr>
          <w:noProof/>
          <w:lang w:bidi="ta-IN"/>
        </w:rPr>
        <mc:AlternateContent>
          <mc:Choice Requires="wps">
            <w:drawing>
              <wp:anchor distT="0" distB="0" distL="114300" distR="114300" simplePos="0" relativeHeight="251739648" behindDoc="0" locked="0" layoutInCell="1" allowOverlap="1" wp14:anchorId="308332B0" wp14:editId="2CEFF188">
                <wp:simplePos x="0" y="0"/>
                <wp:positionH relativeFrom="column">
                  <wp:posOffset>1502410</wp:posOffset>
                </wp:positionH>
                <wp:positionV relativeFrom="paragraph">
                  <wp:posOffset>1137920</wp:posOffset>
                </wp:positionV>
                <wp:extent cx="0" cy="229870"/>
                <wp:effectExtent l="0" t="0" r="0" b="0"/>
                <wp:wrapNone/>
                <wp:docPr id="47331299" name="Line 1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87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03B5E6" id="Line 1291" o:spid="_x0000_s1026" style="position:absolute;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3pt,89.6pt" to="118.3pt,1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"/>
            </w:pict>
          </mc:Fallback>
        </mc:AlternateContent>
      </w:r>
      <w:r w:rsidRPr="005F69ED">
        <w:rPr>
          <w:noProof/>
          <w:lang w:bidi="ta-IN"/>
        </w:rPr>
        <mc:AlternateContent>
          <mc:Choice Requires="wps">
            <w:drawing>
              <wp:anchor distT="0" distB="0" distL="114300" distR="114300" simplePos="0" relativeHeight="251738624" behindDoc="0" locked="0" layoutInCell="1" allowOverlap="1" wp14:anchorId="343C5252" wp14:editId="01D97876">
                <wp:simplePos x="0" y="0"/>
                <wp:positionH relativeFrom="column">
                  <wp:posOffset>567690</wp:posOffset>
                </wp:positionH>
                <wp:positionV relativeFrom="paragraph">
                  <wp:posOffset>2193290</wp:posOffset>
                </wp:positionV>
                <wp:extent cx="0" cy="334010"/>
                <wp:effectExtent l="0" t="0" r="0" b="0"/>
                <wp:wrapNone/>
                <wp:docPr id="746347042" name="Line 1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40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C1354A" id="Line 1290" o:spid="_x0000_s1026" style="position:absolute;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pt,172.7pt" to="44.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"/>
            </w:pict>
          </mc:Fallback>
        </mc:AlternateContent>
      </w:r>
      <w:r w:rsidRPr="005F69ED">
        <w:rPr>
          <w:noProof/>
          <w:lang w:bidi="ta-IN"/>
        </w:rPr>
        <mc:AlternateContent>
          <mc:Choice Requires="wps">
            <w:drawing>
              <wp:anchor distT="0" distB="0" distL="114300" distR="114300" simplePos="0" relativeHeight="251737600" behindDoc="0" locked="0" layoutInCell="1" allowOverlap="1" wp14:anchorId="092ED91A" wp14:editId="67B6FC7C">
                <wp:simplePos x="0" y="0"/>
                <wp:positionH relativeFrom="column">
                  <wp:posOffset>576580</wp:posOffset>
                </wp:positionH>
                <wp:positionV relativeFrom="paragraph">
                  <wp:posOffset>2531110</wp:posOffset>
                </wp:positionV>
                <wp:extent cx="199390" cy="0"/>
                <wp:effectExtent l="0" t="0" r="0" b="0"/>
                <wp:wrapNone/>
                <wp:docPr id="1408884197" name="Line 1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D6659F" id="Line 1289" o:spid="_x0000_s1026" style="position:absolute;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pt,199.3pt" to="61.1pt,1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">
                <v:stroke endarrow="block"/>
              </v:line>
            </w:pict>
          </mc:Fallback>
        </mc:AlternateContent>
      </w:r>
      <w:r w:rsidRPr="005F69ED">
        <w:rPr>
          <w:noProof/>
          <w:lang w:bidi="ta-IN"/>
        </w:rPr>
        <mc:AlternateContent>
          <mc:Choice Requires="wps">
            <w:drawing>
              <wp:anchor distT="0" distB="0" distL="114300" distR="114300" simplePos="0" relativeHeight="251736576" behindDoc="0" locked="0" layoutInCell="1" allowOverlap="1" wp14:anchorId="654B6E98" wp14:editId="1525B8E6">
                <wp:simplePos x="0" y="0"/>
                <wp:positionH relativeFrom="column">
                  <wp:posOffset>576580</wp:posOffset>
                </wp:positionH>
                <wp:positionV relativeFrom="paragraph">
                  <wp:posOffset>2188210</wp:posOffset>
                </wp:positionV>
                <wp:extent cx="657860" cy="0"/>
                <wp:effectExtent l="0" t="0" r="0" b="0"/>
                <wp:wrapNone/>
                <wp:docPr id="1804418765" name="Line 1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86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675CE8" id="Line 1288" o:spid="_x0000_s1026" style="position:absolute;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pt,172.3pt" to="97.2pt,1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">
                <v:stroke endarrow="block"/>
              </v:line>
            </w:pict>
          </mc:Fallback>
        </mc:AlternateContent>
      </w:r>
      <w:r w:rsidRPr="005F69ED">
        <w:rPr>
          <w:noProof/>
          <w:lang w:bidi="ta-IN"/>
        </w:rPr>
        <mc:AlternateContent>
          <mc:Choice Requires="wps">
            <w:drawing>
              <wp:anchor distT="0" distB="0" distL="114300" distR="114300" simplePos="0" relativeHeight="251735552" behindDoc="0" locked="0" layoutInCell="1" allowOverlap="1" wp14:anchorId="19DEA73F" wp14:editId="7CB00A3A">
                <wp:simplePos x="0" y="0"/>
                <wp:positionH relativeFrom="column">
                  <wp:posOffset>2415540</wp:posOffset>
                </wp:positionH>
                <wp:positionV relativeFrom="paragraph">
                  <wp:posOffset>3003550</wp:posOffset>
                </wp:positionV>
                <wp:extent cx="694690" cy="0"/>
                <wp:effectExtent l="0" t="0" r="0" b="0"/>
                <wp:wrapNone/>
                <wp:docPr id="701045370" name="Line 1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AAC4E3" id="Line 1287" o:spid="_x0000_s1026" style="position:absolute;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pt,236.5pt" to="244.9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">
                <v:stroke endarrow="block"/>
              </v:line>
            </w:pict>
          </mc:Fallback>
        </mc:AlternateContent>
      </w:r>
      <w:r w:rsidRPr="005F69ED">
        <w:rPr>
          <w:noProof/>
          <w:lang w:bidi="ta-IN"/>
        </w:rPr>
        <mc:AlternateContent>
          <mc:Choice Requires="wps">
            <w:drawing>
              <wp:anchor distT="0" distB="0" distL="114300" distR="114300" simplePos="0" relativeHeight="251734528" behindDoc="0" locked="0" layoutInCell="1" allowOverlap="1" wp14:anchorId="0DC2D031" wp14:editId="746ED565">
                <wp:simplePos x="0" y="0"/>
                <wp:positionH relativeFrom="column">
                  <wp:posOffset>1463040</wp:posOffset>
                </wp:positionH>
                <wp:positionV relativeFrom="paragraph">
                  <wp:posOffset>1549400</wp:posOffset>
                </wp:positionV>
                <wp:extent cx="2961640" cy="389890"/>
                <wp:effectExtent l="0" t="0" r="0" b="0"/>
                <wp:wrapNone/>
                <wp:docPr id="1794639244" name="Line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61640" cy="38989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249620" id="Line 1286" o:spid="_x0000_s1026" style="position:absolute;flip:x;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122pt" to="348.4pt,1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">
                <v:stroke endarrow="block"/>
              </v:line>
            </w:pict>
          </mc:Fallback>
        </mc:AlternateContent>
      </w:r>
      <w:r w:rsidRPr="005F69ED">
        <w:rPr>
          <w:noProof/>
          <w:lang w:bidi="ta-IN"/>
        </w:rPr>
        <mc:AlternateContent>
          <mc:Choice Requires="wps">
            <w:drawing>
              <wp:anchor distT="0" distB="0" distL="114300" distR="114300" simplePos="0" relativeHeight="251733504" behindDoc="0" locked="0" layoutInCell="1" allowOverlap="1" wp14:anchorId="05B9930A" wp14:editId="65F32330">
                <wp:simplePos x="0" y="0"/>
                <wp:positionH relativeFrom="column">
                  <wp:posOffset>2415540</wp:posOffset>
                </wp:positionH>
                <wp:positionV relativeFrom="paragraph">
                  <wp:posOffset>899160</wp:posOffset>
                </wp:positionV>
                <wp:extent cx="694690" cy="0"/>
                <wp:effectExtent l="0" t="0" r="0" b="0"/>
                <wp:wrapNone/>
                <wp:docPr id="1458352194" name="Line 1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4A94DD" id="Line 1285" o:spid="_x0000_s1026" style="position:absolute;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pt,70.8pt" to="244.9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">
                <v:stroke endarrow="block"/>
              </v:line>
            </w:pict>
          </mc:Fallback>
        </mc:AlternateContent>
      </w:r>
      <w:r w:rsidRPr="005F69ED">
        <w:rPr>
          <w:noProof/>
        </w:rPr>
        <w:drawing>
          <wp:inline distT="0" distB="0" distL="0" distR="0" wp14:anchorId="3FC36D6A" wp14:editId="0A7FC995">
            <wp:extent cx="4852035" cy="3555365"/>
            <wp:effectExtent l="0" t="0" r="0" b="0"/>
            <wp:docPr id="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852035" cy="3555365"/>
                    </a:xfrm>
                    <a:prstGeom prst="rect">
                      <a:avLst/>
                    </a:prstGeom>
                    <a:noFill/>
                    <a:ln>
                      <a:noFill/>
                    </a:ln>
                  </pic:spPr>
                </pic:pic>
              </a:graphicData>
            </a:graphic>
          </wp:inline>
        </w:drawing>
      </w:r>
    </w:p>
    <w:p w14:paraId="055244C8" w14:textId="77777777" w:rsidR="007A5E4D" w:rsidRPr="005F69ED" w:rsidRDefault="007A5E4D" w:rsidP="001C4C1C">
      <w:pPr>
        <w:pStyle w:val="Body01"/>
        <w:ind w:leftChars="0" w:left="315" w:right="315" w:firstLine="240"/>
      </w:pPr>
    </w:p>
    <w:p w14:paraId="40255C03" w14:textId="68504A64" w:rsidR="007A5E4D" w:rsidRPr="005F69ED" w:rsidRDefault="003812B7" w:rsidP="001C4C1C">
      <w:pPr>
        <w:pStyle w:val="Body01"/>
        <w:ind w:leftChars="0" w:left="315" w:right="315" w:firstLine="240"/>
      </w:pPr>
      <w:r w:rsidRPr="005F69ED">
        <w:rPr>
          <w:noProof/>
          <w:lang w:eastAsia="en-US"/>
        </w:rPr>
        <mc:AlternateContent>
          <mc:Choice Requires="wpg">
            <w:drawing>
              <wp:anchor distT="0" distB="0" distL="114300" distR="114300" simplePos="0" relativeHeight="251787776" behindDoc="0" locked="0" layoutInCell="1" allowOverlap="1" wp14:anchorId="3B4A92B1" wp14:editId="698D2EFB">
                <wp:simplePos x="0" y="0"/>
                <wp:positionH relativeFrom="column">
                  <wp:posOffset>3467100</wp:posOffset>
                </wp:positionH>
                <wp:positionV relativeFrom="paragraph">
                  <wp:posOffset>48895</wp:posOffset>
                </wp:positionV>
                <wp:extent cx="149860" cy="148590"/>
                <wp:effectExtent l="0" t="0" r="0" b="0"/>
                <wp:wrapNone/>
                <wp:docPr id="275869550" name="Group 1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860" cy="148590"/>
                          <a:chOff x="8552" y="14787"/>
                          <a:chExt cx="236" cy="234"/>
                        </a:xfrm>
                      </wpg:grpSpPr>
                      <wps:wsp>
                        <wps:cNvPr id="1413471241" name="Oval 1448"/>
                        <wps:cNvSpPr>
                          <a:spLocks noChangeArrowheads="1"/>
                        </wps:cNvSpPr>
                        <wps:spPr bwMode="auto">
                          <a:xfrm>
                            <a:off x="8552" y="14787"/>
                            <a:ext cx="236" cy="234"/>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alpha val="89999"/>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spAutoFit/>
                        </wps:bodyPr>
                      </wps:wsp>
                      <wps:wsp>
                        <wps:cNvPr id="1818637557" name="Oval 1449"/>
                        <wps:cNvSpPr>
                          <a:spLocks noChangeArrowheads="1"/>
                        </wps:cNvSpPr>
                        <wps:spPr bwMode="auto">
                          <a:xfrm>
                            <a:off x="8590" y="14839"/>
                            <a:ext cx="156" cy="132"/>
                          </a:xfrm>
                          <a:prstGeom prst="ellipse">
                            <a:avLst/>
                          </a:prstGeom>
                          <a:noFill/>
                          <a:ln w="9525" algn="ctr">
                            <a:solidFill>
                              <a:srgbClr val="000000"/>
                            </a:solidFill>
                            <a:round/>
                            <a:headEnd/>
                            <a:tailEnd/>
                          </a:ln>
                          <a:effectLst/>
                          <a:extLst>
                            <a:ext uri="{909E8E84-426E-40DD-AFC4-6F175D3DCCD1}">
                              <a14:hiddenFill xmlns:a14="http://schemas.microsoft.com/office/drawing/2010/main">
                                <a:solidFill>
                                  <a:srgbClr val="FFFFFF">
                                    <a:alpha val="89999"/>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A32C904" id="Group 1447" o:spid="_x0000_s1026" style="position:absolute;margin-left:273pt;margin-top:3.85pt;width:11.8pt;height:11.7pt;z-index:251787776" coordorigin="8552,14787" coordsize="23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">
                <v:oval id="Oval 1448" o:spid="_x0000_s1027" style="position:absolute;left:8552;top:14787;width:236;height: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" filled="f">
                  <v:fill opacity="58853f"/>
                  <v:textbox style="mso-fit-shape-to-text:t" inset="0,0,0,0"/>
                </v:oval>
                <v:oval id="Oval 1449" o:spid="_x0000_s1028" style="position:absolute;left:8590;top:14839;width:156;height: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" filled="f">
                  <v:fill opacity="58853f"/>
                  <v:textbox style="mso-fit-shape-to-text:t" inset="0,0,0,0"/>
                </v:oval>
              </v:group>
            </w:pict>
          </mc:Fallback>
        </mc:AlternateContent>
      </w:r>
      <w:r w:rsidR="007A5E4D" w:rsidRPr="005F69ED">
        <w:t>Bây giờ, đống đã hoàn thành. Do đó phần tử ở vị trí A (   ) là “11”</w:t>
      </w:r>
    </w:p>
    <w:p w14:paraId="7447B122" w14:textId="77777777" w:rsidR="007A5E4D" w:rsidRPr="005F69ED" w:rsidRDefault="007A5E4D" w:rsidP="007A5E4D">
      <w:pPr>
        <w:rPr>
          <w:rFonts w:ascii="Times New Roman" w:hAnsi="Times New Roman"/>
          <w:sz w:val="22"/>
          <w:szCs w:val="22"/>
        </w:rPr>
      </w:pPr>
      <w:r w:rsidRPr="005F69ED">
        <w:rPr>
          <w:rFonts w:ascii="Times New Roman" w:hAnsi="Times New Roman"/>
        </w:rPr>
        <w:br w:type="page"/>
      </w:r>
    </w:p>
    <w:p w14:paraId="7D636194" w14:textId="2054EF77"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sz w:val="22"/>
          <w:szCs w:val="22"/>
        </w:rPr>
        <w:lastRenderedPageBreak/>
        <mc:AlternateContent>
          <mc:Choice Requires="wps">
            <w:drawing>
              <wp:anchor distT="0" distB="0" distL="114300" distR="114300" simplePos="0" relativeHeight="251768320" behindDoc="0" locked="0" layoutInCell="1" allowOverlap="1" wp14:anchorId="36EA62A6" wp14:editId="0FCC0127">
                <wp:simplePos x="0" y="0"/>
                <wp:positionH relativeFrom="column">
                  <wp:posOffset>-184150</wp:posOffset>
                </wp:positionH>
                <wp:positionV relativeFrom="paragraph">
                  <wp:posOffset>-67945</wp:posOffset>
                </wp:positionV>
                <wp:extent cx="6145530" cy="1000760"/>
                <wp:effectExtent l="0" t="0" r="0" b="0"/>
                <wp:wrapNone/>
                <wp:docPr id="1133421770" name="Rectangle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100076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FC472" id="Rectangle 1400" o:spid="_x0000_s1026" style="position:absolute;margin-left:-14.5pt;margin-top:-5.35pt;width:483.9pt;height:78.8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" filled="f" strokeweight="1.5pt">
                <v:textbox inset="5.85pt,.7pt,5.85pt,.7pt"/>
              </v:rect>
            </w:pict>
          </mc:Fallback>
        </mc:AlternateContent>
      </w:r>
      <w:r w:rsidRPr="005F69ED">
        <w:rPr>
          <w:rFonts w:ascii="Times New Roman" w:hAnsi="Times New Roman"/>
          <w:noProof/>
          <w:sz w:val="22"/>
          <w:szCs w:val="22"/>
        </w:rPr>
        <mc:AlternateContent>
          <mc:Choice Requires="wpg">
            <w:drawing>
              <wp:anchor distT="0" distB="0" distL="114300" distR="114300" simplePos="0" relativeHeight="251769344" behindDoc="0" locked="0" layoutInCell="1" allowOverlap="1" wp14:anchorId="58D745AE" wp14:editId="40E55D98">
                <wp:simplePos x="0" y="0"/>
                <wp:positionH relativeFrom="column">
                  <wp:posOffset>38100</wp:posOffset>
                </wp:positionH>
                <wp:positionV relativeFrom="paragraph">
                  <wp:posOffset>-210185</wp:posOffset>
                </wp:positionV>
                <wp:extent cx="2009775" cy="316230"/>
                <wp:effectExtent l="0" t="0" r="0" b="0"/>
                <wp:wrapNone/>
                <wp:docPr id="1285294845" name="Group 1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584382616" name="Oval 1402"/>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52BD0FBD" w14:textId="77777777" w:rsidR="001C4C1C" w:rsidRDefault="001C4C1C" w:rsidP="007A5E4D"/>
                          </w:txbxContent>
                        </wps:txbx>
                        <wps:bodyPr rot="0" vert="horz" wrap="square" lIns="74295" tIns="8890" rIns="74295" bIns="8890" anchor="t" anchorCtr="0" upright="1">
                          <a:noAutofit/>
                        </wps:bodyPr>
                      </wps:wsp>
                      <wps:wsp>
                        <wps:cNvPr id="243859229" name="Rectangle 1403"/>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5B9EA" w14:textId="77777777" w:rsidR="001C4C1C" w:rsidRPr="005F69ED" w:rsidRDefault="001C4C1C" w:rsidP="007A5E4D">
                              <w:pPr>
                                <w:jc w:val="center"/>
                                <w:rPr>
                                  <w:rFonts w:ascii="Arial" w:hAnsi="Arial" w:cs="Arial"/>
                                  <w:sz w:val="36"/>
                                  <w:szCs w:val="36"/>
                                </w:rPr>
                              </w:pPr>
                              <w:r w:rsidRPr="002B26C6">
                                <w:rPr>
                                  <w:rFonts w:ascii="Arial" w:hAnsi="Arial" w:cs="Arial"/>
                                  <w:sz w:val="36"/>
                                  <w:szCs w:val="36"/>
                                </w:rPr>
                                <w:t>Câu hỏi 7</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D745AE" id="Group 1401" o:spid="_x0000_s1336" style="position:absolute;left:0;text-align:left;margin-left:3pt;margin-top:-16.55pt;width:158.25pt;height:24.9pt;z-index:251769344;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">
                <v:oval id="Oval 1402" o:spid="_x0000_s1337"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" fillcolor="silver">
                  <v:textbox inset="5.85pt,.7pt,5.85pt,.7pt">
                    <w:txbxContent>
                      <w:p w14:paraId="52BD0FBD" w14:textId="77777777" w:rsidR="001C4C1C" w:rsidRDefault="001C4C1C" w:rsidP="007A5E4D"/>
                    </w:txbxContent>
                  </v:textbox>
                </v:oval>
                <v:rect id="Rectangle 1403" o:spid="_x0000_s1338"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" filled="f" stroked="f">
                  <v:textbox inset="0,1mm,0,0">
                    <w:txbxContent>
                      <w:p w14:paraId="54B5B9EA" w14:textId="77777777" w:rsidR="001C4C1C" w:rsidRPr="005F69ED" w:rsidRDefault="001C4C1C" w:rsidP="007A5E4D">
                        <w:pPr>
                          <w:jc w:val="center"/>
                          <w:rPr>
                            <w:rFonts w:ascii="Arial" w:hAnsi="Arial" w:cs="Arial"/>
                            <w:sz w:val="36"/>
                            <w:szCs w:val="36"/>
                          </w:rPr>
                        </w:pPr>
                        <w:r w:rsidRPr="002B26C6">
                          <w:rPr>
                            <w:rFonts w:ascii="Arial" w:hAnsi="Arial" w:cs="Arial"/>
                            <w:sz w:val="36"/>
                            <w:szCs w:val="36"/>
                          </w:rPr>
                          <w:t>Câu hỏi 7</w:t>
                        </w:r>
                      </w:p>
                    </w:txbxContent>
                  </v:textbox>
                </v:rect>
              </v:group>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68A37142" w14:textId="77777777" w:rsidR="007A5E4D" w:rsidRPr="005F69ED" w:rsidRDefault="007A5E4D" w:rsidP="001C4C1C">
      <w:pPr>
        <w:pStyle w:val="Question"/>
        <w:spacing w:line="240" w:lineRule="auto"/>
        <w:ind w:left="640" w:hanging="640"/>
        <w:rPr>
          <w:rFonts w:eastAsia="MS Mincho"/>
          <w:b/>
          <w:sz w:val="22"/>
          <w:szCs w:val="22"/>
        </w:rPr>
      </w:pPr>
    </w:p>
    <w:p w14:paraId="613CF2FA" w14:textId="77777777" w:rsidR="007A5E4D" w:rsidRPr="005F69ED" w:rsidRDefault="007A5E4D" w:rsidP="001C4C1C">
      <w:pPr>
        <w:pStyle w:val="Question"/>
        <w:spacing w:line="240" w:lineRule="auto"/>
        <w:ind w:left="640" w:hanging="640"/>
        <w:rPr>
          <w:sz w:val="22"/>
          <w:szCs w:val="22"/>
        </w:rPr>
      </w:pPr>
      <w:r w:rsidRPr="005F69ED">
        <w:rPr>
          <w:b/>
          <w:sz w:val="22"/>
          <w:szCs w:val="22"/>
        </w:rPr>
        <w:t>Q</w:t>
      </w:r>
      <w:r w:rsidRPr="005F69ED">
        <w:rPr>
          <w:rStyle w:val="QuestionArial11ptChar"/>
          <w:rFonts w:ascii="Times New Roman" w:hAnsi="Times New Roman" w:cs="Times New Roman"/>
        </w:rPr>
        <w:t>7</w:t>
      </w:r>
      <w:r w:rsidRPr="005F69ED">
        <w:rPr>
          <w:b/>
          <w:sz w:val="22"/>
          <w:szCs w:val="22"/>
        </w:rPr>
        <w:t>.</w:t>
      </w:r>
      <w:r w:rsidRPr="005F69ED">
        <w:rPr>
          <w:sz w:val="22"/>
          <w:szCs w:val="22"/>
        </w:rPr>
        <w:tab/>
        <w:t>Thuật ngữ nào sau đây biểu diễn đặc điểm của các thao tác trên ngăn xếp</w:t>
      </w:r>
    </w:p>
    <w:p w14:paraId="7A424047" w14:textId="77777777" w:rsidR="007A5E4D" w:rsidRPr="005F69ED" w:rsidRDefault="007A5E4D" w:rsidP="007A5E4D">
      <w:pPr>
        <w:rPr>
          <w:rFonts w:ascii="Times New Roman" w:hAnsi="Times New Roman"/>
        </w:rPr>
      </w:pPr>
    </w:p>
    <w:p w14:paraId="5AA8CD5E" w14:textId="77777777" w:rsidR="007A5E4D" w:rsidRPr="005F69ED" w:rsidRDefault="007A5E4D" w:rsidP="007A5E4D">
      <w:pPr>
        <w:pStyle w:val="Answer-group-4items"/>
        <w:spacing w:line="240" w:lineRule="auto"/>
        <w:rPr>
          <w:lang w:val="it-IT"/>
        </w:rPr>
      </w:pPr>
      <w:r w:rsidRPr="005F69ED">
        <w:rPr>
          <w:lang w:val="it-IT"/>
        </w:rPr>
        <w:t>a)</w:t>
      </w:r>
      <w:r w:rsidRPr="005F69ED">
        <w:rPr>
          <w:rFonts w:eastAsia="MS Mincho"/>
          <w:lang w:val="it-IT"/>
        </w:rPr>
        <w:tab/>
      </w:r>
      <w:r w:rsidRPr="005F69ED">
        <w:rPr>
          <w:lang w:val="it-IT"/>
        </w:rPr>
        <w:t>FIFO</w:t>
      </w:r>
      <w:r w:rsidRPr="005F69ED">
        <w:rPr>
          <w:lang w:val="it-IT"/>
        </w:rPr>
        <w:tab/>
        <w:t>b)</w:t>
      </w:r>
      <w:r w:rsidRPr="005F69ED">
        <w:rPr>
          <w:rFonts w:eastAsia="MS Mincho"/>
          <w:lang w:val="it-IT"/>
        </w:rPr>
        <w:tab/>
      </w:r>
      <w:r w:rsidRPr="005F69ED">
        <w:rPr>
          <w:lang w:val="it-IT"/>
        </w:rPr>
        <w:t>LIFO</w:t>
      </w:r>
      <w:r w:rsidRPr="005F69ED">
        <w:rPr>
          <w:lang w:val="it-IT"/>
        </w:rPr>
        <w:tab/>
        <w:t>c)</w:t>
      </w:r>
      <w:r w:rsidRPr="005F69ED">
        <w:rPr>
          <w:rFonts w:eastAsia="MS Mincho"/>
          <w:lang w:val="it-IT"/>
        </w:rPr>
        <w:tab/>
      </w:r>
      <w:r w:rsidRPr="005F69ED">
        <w:rPr>
          <w:lang w:val="it-IT"/>
        </w:rPr>
        <w:t>LILO</w:t>
      </w:r>
      <w:r w:rsidRPr="005F69ED">
        <w:rPr>
          <w:lang w:val="it-IT"/>
        </w:rPr>
        <w:tab/>
        <w:t>d)</w:t>
      </w:r>
      <w:r w:rsidRPr="005F69ED">
        <w:rPr>
          <w:rFonts w:eastAsia="MS Mincho"/>
          <w:lang w:val="it-IT"/>
        </w:rPr>
        <w:tab/>
      </w:r>
      <w:r w:rsidRPr="005F69ED">
        <w:rPr>
          <w:lang w:val="it-IT"/>
        </w:rPr>
        <w:t>LRU</w:t>
      </w:r>
    </w:p>
    <w:p w14:paraId="18DB6671" w14:textId="77777777" w:rsidR="007A5E4D" w:rsidRPr="005F69ED" w:rsidRDefault="007A5E4D" w:rsidP="007A5E4D">
      <w:pPr>
        <w:rPr>
          <w:rFonts w:ascii="Times New Roman" w:hAnsi="Times New Roman"/>
          <w:lang w:val="it-IT"/>
        </w:rPr>
      </w:pPr>
    </w:p>
    <w:p w14:paraId="33F5C7FB" w14:textId="77777777" w:rsidR="007A5E4D" w:rsidRPr="005F69ED" w:rsidRDefault="007A5E4D" w:rsidP="007A5E4D">
      <w:pPr>
        <w:rPr>
          <w:rFonts w:ascii="Times New Roman" w:hAnsi="Times New Roman"/>
          <w:lang w:val="it-IT"/>
        </w:rPr>
      </w:pPr>
    </w:p>
    <w:p w14:paraId="7705B43C" w14:textId="25139D2C" w:rsidR="007A5E4D" w:rsidRPr="005F69ED" w:rsidRDefault="003812B7" w:rsidP="007A5E4D">
      <w:pPr>
        <w:rPr>
          <w:rFonts w:ascii="Times New Roman" w:hAnsi="Times New Roman"/>
          <w:lang w:val="it-IT"/>
        </w:rPr>
      </w:pPr>
      <w:r w:rsidRPr="005F69ED">
        <w:rPr>
          <w:rFonts w:ascii="Times New Roman" w:hAnsi="Times New Roman"/>
          <w:noProof/>
        </w:rPr>
        <mc:AlternateContent>
          <mc:Choice Requires="wpg">
            <w:drawing>
              <wp:anchor distT="0" distB="0" distL="114300" distR="114300" simplePos="0" relativeHeight="251759104" behindDoc="0" locked="0" layoutInCell="1" allowOverlap="1" wp14:anchorId="55991A12" wp14:editId="561CAC87">
                <wp:simplePos x="0" y="0"/>
                <wp:positionH relativeFrom="column">
                  <wp:posOffset>17780</wp:posOffset>
                </wp:positionH>
                <wp:positionV relativeFrom="paragraph">
                  <wp:posOffset>112395</wp:posOffset>
                </wp:positionV>
                <wp:extent cx="2009775" cy="325755"/>
                <wp:effectExtent l="0" t="0" r="0" b="0"/>
                <wp:wrapNone/>
                <wp:docPr id="2115283777" name="Group 1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25755"/>
                          <a:chOff x="1418" y="2055"/>
                          <a:chExt cx="3165" cy="498"/>
                        </a:xfrm>
                      </wpg:grpSpPr>
                      <wps:wsp>
                        <wps:cNvPr id="1171461533" name="Oval 1378"/>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4FB949C8" w14:textId="77777777" w:rsidR="001C4C1C" w:rsidRDefault="001C4C1C" w:rsidP="007A5E4D"/>
                          </w:txbxContent>
                        </wps:txbx>
                        <wps:bodyPr rot="0" vert="horz" wrap="square" lIns="74295" tIns="8890" rIns="74295" bIns="8890" anchor="t" anchorCtr="0" upright="1">
                          <a:noAutofit/>
                        </wps:bodyPr>
                      </wps:wsp>
                      <wps:wsp>
                        <wps:cNvPr id="750675015" name="Rectangle 1379"/>
                        <wps:cNvSpPr>
                          <a:spLocks noChangeArrowheads="1"/>
                        </wps:cNvSpPr>
                        <wps:spPr bwMode="auto">
                          <a:xfrm>
                            <a:off x="2262" y="2055"/>
                            <a:ext cx="161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BFDA9" w14:textId="77777777" w:rsidR="001C4C1C" w:rsidRPr="005F69ED" w:rsidRDefault="001C4C1C" w:rsidP="007A5E4D">
                              <w:pPr>
                                <w:jc w:val="center"/>
                                <w:rPr>
                                  <w:rFonts w:ascii="Impact" w:hAnsi="Impact" w:cs="Arial"/>
                                  <w:sz w:val="32"/>
                                  <w:szCs w:val="32"/>
                                </w:rPr>
                              </w:pPr>
                              <w:r w:rsidRPr="002B26C6">
                                <w:rPr>
                                  <w:rFonts w:ascii="Impact" w:hAnsi="Impact" w:cs="Arial"/>
                                  <w:sz w:val="32"/>
                                  <w:szCs w:val="32"/>
                                </w:rPr>
                                <w:t>Đáp án câu 7</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991A12" id="Group 1377" o:spid="_x0000_s1339" style="position:absolute;left:0;text-align:left;margin-left:1.4pt;margin-top:8.85pt;width:158.25pt;height:25.65pt;z-index:251759104;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">
                <v:oval id="Oval 1378" o:spid="_x0000_s1340"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" fillcolor="silver">
                  <v:textbox inset="5.85pt,.7pt,5.85pt,.7pt">
                    <w:txbxContent>
                      <w:p w14:paraId="4FB949C8" w14:textId="77777777" w:rsidR="001C4C1C" w:rsidRDefault="001C4C1C" w:rsidP="007A5E4D"/>
                    </w:txbxContent>
                  </v:textbox>
                </v:oval>
                <v:rect id="Rectangle 1379" o:spid="_x0000_s1341" style="position:absolute;left:2262;top:2055;width:1616;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" filled="f" stroked="f">
                  <v:textbox inset="0,1mm,0,0">
                    <w:txbxContent>
                      <w:p w14:paraId="313BFDA9" w14:textId="77777777" w:rsidR="001C4C1C" w:rsidRPr="005F69ED" w:rsidRDefault="001C4C1C" w:rsidP="007A5E4D">
                        <w:pPr>
                          <w:jc w:val="center"/>
                          <w:rPr>
                            <w:rFonts w:ascii="Impact" w:hAnsi="Impact" w:cs="Arial"/>
                            <w:sz w:val="32"/>
                            <w:szCs w:val="32"/>
                          </w:rPr>
                        </w:pPr>
                        <w:r w:rsidRPr="002B26C6">
                          <w:rPr>
                            <w:rFonts w:ascii="Impact" w:hAnsi="Impact" w:cs="Arial"/>
                            <w:sz w:val="32"/>
                            <w:szCs w:val="32"/>
                          </w:rPr>
                          <w:t>Đáp án câu 7</w:t>
                        </w:r>
                      </w:p>
                    </w:txbxContent>
                  </v:textbox>
                </v:rect>
              </v:group>
            </w:pict>
          </mc:Fallback>
        </mc:AlternateContent>
      </w:r>
    </w:p>
    <w:p w14:paraId="30E049A6" w14:textId="77777777" w:rsidR="007A5E4D" w:rsidRPr="005F69ED" w:rsidRDefault="007A5E4D" w:rsidP="007A5E4D">
      <w:pPr>
        <w:rPr>
          <w:rFonts w:ascii="Times New Roman" w:hAnsi="Times New Roman"/>
          <w:lang w:val="it-IT"/>
        </w:rPr>
      </w:pPr>
    </w:p>
    <w:p w14:paraId="277635DB" w14:textId="77777777" w:rsidR="007A5E4D" w:rsidRPr="005F69ED" w:rsidRDefault="007A5E4D" w:rsidP="007A5E4D">
      <w:pPr>
        <w:rPr>
          <w:rFonts w:ascii="Times New Roman" w:hAnsi="Times New Roman"/>
          <w:sz w:val="22"/>
          <w:szCs w:val="22"/>
          <w:lang w:val="it-IT"/>
        </w:rPr>
      </w:pPr>
    </w:p>
    <w:p w14:paraId="7CFCD025" w14:textId="77777777" w:rsidR="002B26C6" w:rsidRPr="005F69ED" w:rsidRDefault="002B26C6" w:rsidP="007A5E4D">
      <w:pPr>
        <w:tabs>
          <w:tab w:val="left" w:pos="1800"/>
        </w:tabs>
        <w:rPr>
          <w:rStyle w:val="CorrectAnswerChar"/>
          <w:rFonts w:ascii="Times New Roman" w:hAnsi="Times New Roman" w:cs="Times New Roman"/>
          <w:lang w:val="it-IT"/>
        </w:rPr>
      </w:pPr>
    </w:p>
    <w:p w14:paraId="09CA277C" w14:textId="77777777" w:rsidR="007A5E4D" w:rsidRPr="005F69ED" w:rsidRDefault="007A5E4D" w:rsidP="007A5E4D">
      <w:pPr>
        <w:tabs>
          <w:tab w:val="left" w:pos="1800"/>
        </w:tabs>
        <w:rPr>
          <w:rFonts w:ascii="Times New Roman" w:hAnsi="Times New Roman"/>
          <w:b/>
          <w:sz w:val="24"/>
          <w:lang w:val="it-IT"/>
        </w:rPr>
      </w:pPr>
      <w:r w:rsidRPr="005F69ED">
        <w:rPr>
          <w:rStyle w:val="CorrectAnswerChar"/>
          <w:rFonts w:ascii="Times New Roman" w:hAnsi="Times New Roman" w:cs="Times New Roman"/>
          <w:lang w:val="it-IT"/>
        </w:rPr>
        <w:t>Đáp án đúng:</w:t>
      </w:r>
      <w:r w:rsidRPr="005F69ED">
        <w:rPr>
          <w:rFonts w:ascii="Times New Roman" w:hAnsi="Times New Roman"/>
          <w:b/>
          <w:sz w:val="24"/>
          <w:lang w:val="it-IT"/>
        </w:rPr>
        <w:tab/>
        <w:t>b</w:t>
      </w:r>
    </w:p>
    <w:p w14:paraId="2B598642" w14:textId="77777777" w:rsidR="007A5E4D" w:rsidRPr="005F69ED" w:rsidRDefault="007A5E4D" w:rsidP="007A5E4D">
      <w:pPr>
        <w:rPr>
          <w:rFonts w:ascii="Times New Roman" w:hAnsi="Times New Roman"/>
          <w:sz w:val="22"/>
          <w:szCs w:val="22"/>
          <w:lang w:val="it-IT"/>
        </w:rPr>
      </w:pPr>
    </w:p>
    <w:p w14:paraId="24804D06" w14:textId="77777777" w:rsidR="007A5E4D" w:rsidRPr="005F69ED" w:rsidRDefault="007A5E4D" w:rsidP="001C4C1C">
      <w:pPr>
        <w:pStyle w:val="Body01"/>
        <w:ind w:leftChars="0" w:left="315" w:right="315" w:hanging="3"/>
        <w:rPr>
          <w:lang w:val="it-IT"/>
        </w:rPr>
      </w:pPr>
      <w:r w:rsidRPr="005F69ED">
        <w:rPr>
          <w:lang w:val="it-IT"/>
        </w:rPr>
        <w:t>Ngăn xếp là 1 cấu trúc dữ liệu dạng “Last-In First-Out”, với dữ liệu được lưu trữ cuối cùng sẽ được lấy ra đầu tiên. Thao tác chèn dữ liệu vào ngăn xếp được gọi là “push” và thao tác lấy dữ liệu khỏi ngăn xếp được gọi là “pop”</w:t>
      </w:r>
    </w:p>
    <w:p w14:paraId="691797C0" w14:textId="77777777" w:rsidR="007A5E4D" w:rsidRPr="005F69ED" w:rsidRDefault="007A5E4D" w:rsidP="001C4C1C">
      <w:pPr>
        <w:pStyle w:val="Body01"/>
        <w:ind w:leftChars="0" w:left="315" w:right="315" w:hanging="3"/>
        <w:rPr>
          <w:lang w:val="it-IT"/>
        </w:rPr>
      </w:pPr>
    </w:p>
    <w:p w14:paraId="49257FE9" w14:textId="77777777" w:rsidR="007A5E4D" w:rsidRPr="005F69ED" w:rsidRDefault="007A5E4D" w:rsidP="001C4C1C">
      <w:pPr>
        <w:pStyle w:val="Body01"/>
        <w:ind w:leftChars="0" w:left="555" w:right="315" w:hanging="296"/>
        <w:rPr>
          <w:lang w:val="it-IT"/>
        </w:rPr>
      </w:pPr>
      <w:r w:rsidRPr="005F69ED">
        <w:rPr>
          <w:lang w:val="it-IT"/>
        </w:rPr>
        <w:t xml:space="preserve">a) </w:t>
      </w:r>
      <w:r w:rsidRPr="005F69ED">
        <w:rPr>
          <w:lang w:val="it-IT"/>
        </w:rPr>
        <w:tab/>
        <w:t>FIFO là cấu trúc dữ liệu của hàng đợi với dữ liệu được lưu trữ đầu tiên sẽ được lấy ra đầu tiên</w:t>
      </w:r>
    </w:p>
    <w:p w14:paraId="3EA8DB58" w14:textId="77777777" w:rsidR="007A5E4D" w:rsidRPr="005F69ED" w:rsidRDefault="007A5E4D" w:rsidP="001C4C1C">
      <w:pPr>
        <w:pStyle w:val="Body01"/>
        <w:ind w:leftChars="0" w:left="851" w:right="315" w:hanging="296"/>
        <w:rPr>
          <w:lang w:val="it-IT"/>
        </w:rPr>
      </w:pPr>
    </w:p>
    <w:p w14:paraId="6EF3A6AB" w14:textId="77777777" w:rsidR="007A5E4D" w:rsidRPr="005F69ED" w:rsidRDefault="007A5E4D" w:rsidP="001C4C1C">
      <w:pPr>
        <w:pStyle w:val="Body01"/>
        <w:numPr>
          <w:ilvl w:val="0"/>
          <w:numId w:val="28"/>
        </w:numPr>
        <w:ind w:leftChars="0" w:right="315"/>
        <w:rPr>
          <w:lang w:val="it-IT"/>
        </w:rPr>
      </w:pPr>
      <w:r w:rsidRPr="005F69ED">
        <w:rPr>
          <w:lang w:val="it-IT"/>
        </w:rPr>
        <w:t>LILO (LInux LOader) là 1 bộ nạp khởi động (chương trình để nạp hệ điều hành vào bộ nhớ) cho phép PCs hiểu Linux</w:t>
      </w:r>
    </w:p>
    <w:p w14:paraId="144DD6F3" w14:textId="77777777" w:rsidR="007A5E4D" w:rsidRPr="005F69ED" w:rsidRDefault="007A5E4D" w:rsidP="001C4C1C">
      <w:pPr>
        <w:pStyle w:val="Body01"/>
        <w:ind w:leftChars="0" w:left="851" w:right="315" w:hanging="296"/>
        <w:rPr>
          <w:lang w:val="it-IT"/>
        </w:rPr>
      </w:pPr>
    </w:p>
    <w:p w14:paraId="093BE041" w14:textId="77777777" w:rsidR="007A5E4D" w:rsidRPr="005F69ED" w:rsidRDefault="007A5E4D" w:rsidP="001C4C1C">
      <w:pPr>
        <w:pStyle w:val="Body01"/>
        <w:numPr>
          <w:ilvl w:val="0"/>
          <w:numId w:val="28"/>
        </w:numPr>
        <w:ind w:leftChars="0" w:right="315"/>
        <w:rPr>
          <w:lang w:val="it-IT"/>
        </w:rPr>
      </w:pPr>
      <w:r w:rsidRPr="005F69ED">
        <w:rPr>
          <w:lang w:val="it-IT"/>
        </w:rPr>
        <w:t>LRU nghĩa là được truy cập ít nhất trong giai đoạn gần đây và được sử dụng như 1 giải thuật thay trang trong hệ thống bộ nhớ ảo. Đây là phương pháp thay trang bỏ đi trang được truy cập ít nhất</w:t>
      </w:r>
    </w:p>
    <w:p w14:paraId="5916C506" w14:textId="77777777" w:rsidR="007A5E4D" w:rsidRPr="005F69ED" w:rsidRDefault="007A5E4D" w:rsidP="007A5E4D">
      <w:pPr>
        <w:rPr>
          <w:rFonts w:ascii="Times New Roman" w:hAnsi="Times New Roman"/>
          <w:sz w:val="22"/>
          <w:szCs w:val="22"/>
          <w:lang w:val="it-IT"/>
        </w:rPr>
      </w:pPr>
    </w:p>
    <w:p w14:paraId="599165D9" w14:textId="77777777" w:rsidR="007A5E4D" w:rsidRPr="005F69ED" w:rsidRDefault="007A5E4D" w:rsidP="007A5E4D">
      <w:pPr>
        <w:rPr>
          <w:rFonts w:ascii="Times New Roman" w:hAnsi="Times New Roman"/>
          <w:sz w:val="22"/>
          <w:szCs w:val="22"/>
          <w:lang w:val="it-IT"/>
        </w:rPr>
      </w:pPr>
    </w:p>
    <w:p w14:paraId="39FD1A89" w14:textId="77777777" w:rsidR="007A5E4D" w:rsidRPr="005F69ED" w:rsidRDefault="007A5E4D" w:rsidP="007A5E4D">
      <w:pPr>
        <w:rPr>
          <w:rFonts w:ascii="Times New Roman" w:hAnsi="Times New Roman"/>
          <w:sz w:val="22"/>
          <w:szCs w:val="22"/>
          <w:lang w:val="it-IT"/>
        </w:rPr>
      </w:pPr>
    </w:p>
    <w:p w14:paraId="3DEFD868" w14:textId="09B6CC6D" w:rsidR="007A5E4D" w:rsidRPr="005F69ED" w:rsidRDefault="003812B7" w:rsidP="007A5E4D">
      <w:pPr>
        <w:rPr>
          <w:rFonts w:ascii="Times New Roman" w:hAnsi="Times New Roman"/>
          <w:lang w:val="it-IT"/>
        </w:rPr>
      </w:pPr>
      <w:r w:rsidRPr="005F69ED">
        <w:rPr>
          <w:rFonts w:ascii="Times New Roman" w:hAnsi="Times New Roman"/>
          <w:noProof/>
        </w:rPr>
        <mc:AlternateContent>
          <mc:Choice Requires="wps">
            <w:drawing>
              <wp:anchor distT="0" distB="0" distL="114300" distR="114300" simplePos="0" relativeHeight="251770368" behindDoc="0" locked="0" layoutInCell="1" allowOverlap="1" wp14:anchorId="6D8A1A06" wp14:editId="21A9C9FE">
                <wp:simplePos x="0" y="0"/>
                <wp:positionH relativeFrom="column">
                  <wp:posOffset>-209550</wp:posOffset>
                </wp:positionH>
                <wp:positionV relativeFrom="paragraph">
                  <wp:posOffset>107950</wp:posOffset>
                </wp:positionV>
                <wp:extent cx="6145530" cy="3423285"/>
                <wp:effectExtent l="0" t="0" r="0" b="0"/>
                <wp:wrapNone/>
                <wp:docPr id="695089039" name="Rectangle 1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3423285"/>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2DAEE" id="Rectangle 1404" o:spid="_x0000_s1026" style="position:absolute;margin-left:-16.5pt;margin-top:8.5pt;width:483.9pt;height:269.5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" filled="f" strokeweight="1.5pt">
                <v:textbox inset="5.85pt,.7pt,5.85pt,.7pt"/>
              </v:rect>
            </w:pict>
          </mc:Fallback>
        </mc:AlternateContent>
      </w:r>
      <w:r w:rsidRPr="005F69ED">
        <w:rPr>
          <w:rFonts w:ascii="Times New Roman" w:hAnsi="Times New Roman"/>
          <w:noProof/>
        </w:rPr>
        <mc:AlternateContent>
          <mc:Choice Requires="wpg">
            <w:drawing>
              <wp:anchor distT="0" distB="0" distL="114300" distR="114300" simplePos="0" relativeHeight="251771392" behindDoc="0" locked="0" layoutInCell="1" allowOverlap="1" wp14:anchorId="66155130" wp14:editId="7E2DA950">
                <wp:simplePos x="0" y="0"/>
                <wp:positionH relativeFrom="column">
                  <wp:posOffset>14605</wp:posOffset>
                </wp:positionH>
                <wp:positionV relativeFrom="paragraph">
                  <wp:posOffset>-36195</wp:posOffset>
                </wp:positionV>
                <wp:extent cx="2009775" cy="316230"/>
                <wp:effectExtent l="0" t="0" r="0" b="0"/>
                <wp:wrapNone/>
                <wp:docPr id="1846964165" name="Group 1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1421582349" name="Oval 1406"/>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56233D60" w14:textId="77777777" w:rsidR="001C4C1C" w:rsidRDefault="001C4C1C" w:rsidP="007A5E4D"/>
                          </w:txbxContent>
                        </wps:txbx>
                        <wps:bodyPr rot="0" vert="horz" wrap="square" lIns="74295" tIns="8890" rIns="74295" bIns="8890" anchor="t" anchorCtr="0" upright="1">
                          <a:noAutofit/>
                        </wps:bodyPr>
                      </wps:wsp>
                      <wps:wsp>
                        <wps:cNvPr id="1159988511" name="Rectangle 1407"/>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101D5" w14:textId="77777777" w:rsidR="001C4C1C" w:rsidRPr="005F69ED" w:rsidRDefault="001C4C1C" w:rsidP="007A5E4D">
                              <w:pPr>
                                <w:jc w:val="center"/>
                                <w:rPr>
                                  <w:rFonts w:ascii="Arial" w:hAnsi="Arial" w:cs="Arial"/>
                                  <w:sz w:val="36"/>
                                  <w:szCs w:val="36"/>
                                </w:rPr>
                              </w:pPr>
                              <w:r w:rsidRPr="00931975">
                                <w:rPr>
                                  <w:rFonts w:ascii="Arial" w:hAnsi="Arial" w:cs="Arial"/>
                                  <w:sz w:val="36"/>
                                  <w:szCs w:val="36"/>
                                </w:rPr>
                                <w:t>Câu hỏi 8</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55130" id="Group 1405" o:spid="_x0000_s1342" style="position:absolute;left:0;text-align:left;margin-left:1.15pt;margin-top:-2.85pt;width:158.25pt;height:24.9pt;z-index:251771392;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">
                <v:oval id="Oval 1406" o:spid="_x0000_s1343"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" fillcolor="silver">
                  <v:textbox inset="5.85pt,.7pt,5.85pt,.7pt">
                    <w:txbxContent>
                      <w:p w14:paraId="56233D60" w14:textId="77777777" w:rsidR="001C4C1C" w:rsidRDefault="001C4C1C" w:rsidP="007A5E4D"/>
                    </w:txbxContent>
                  </v:textbox>
                </v:oval>
                <v:rect id="Rectangle 1407" o:spid="_x0000_s1344"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" filled="f" stroked="f">
                  <v:textbox inset="0,1mm,0,0">
                    <w:txbxContent>
                      <w:p w14:paraId="28D101D5" w14:textId="77777777" w:rsidR="001C4C1C" w:rsidRPr="005F69ED" w:rsidRDefault="001C4C1C" w:rsidP="007A5E4D">
                        <w:pPr>
                          <w:jc w:val="center"/>
                          <w:rPr>
                            <w:rFonts w:ascii="Arial" w:hAnsi="Arial" w:cs="Arial"/>
                            <w:sz w:val="36"/>
                            <w:szCs w:val="36"/>
                          </w:rPr>
                        </w:pPr>
                        <w:r w:rsidRPr="00931975">
                          <w:rPr>
                            <w:rFonts w:ascii="Arial" w:hAnsi="Arial" w:cs="Arial"/>
                            <w:sz w:val="36"/>
                            <w:szCs w:val="36"/>
                          </w:rPr>
                          <w:t>Câu hỏi 8</w:t>
                        </w:r>
                      </w:p>
                    </w:txbxContent>
                  </v:textbox>
                </v:rect>
              </v:group>
            </w:pict>
          </mc:Fallback>
        </mc:AlternateContent>
      </w:r>
    </w:p>
    <w:p w14:paraId="354DD111" w14:textId="77777777" w:rsidR="007A5E4D" w:rsidRPr="005F69ED" w:rsidRDefault="007A5E4D" w:rsidP="007A5E4D">
      <w:pPr>
        <w:tabs>
          <w:tab w:val="left" w:pos="4680"/>
          <w:tab w:val="left" w:pos="6660"/>
        </w:tabs>
        <w:jc w:val="right"/>
        <w:rPr>
          <w:rFonts w:ascii="Times New Roman" w:hAnsi="Times New Roman"/>
          <w:sz w:val="22"/>
          <w:szCs w:val="22"/>
          <w:lang w:val="it-IT"/>
        </w:rPr>
      </w:pPr>
      <w:r w:rsidRPr="005F69ED">
        <w:rPr>
          <w:rFonts w:ascii="Times New Roman" w:hAnsi="Times New Roman"/>
          <w:sz w:val="22"/>
          <w:szCs w:val="22"/>
          <w:lang w:val="it-IT"/>
        </w:rPr>
        <w:tab/>
        <w:t>Độ khó: **</w:t>
      </w:r>
      <w:r w:rsidRPr="005F69ED">
        <w:rPr>
          <w:rFonts w:ascii="Times New Roman" w:hAnsi="Times New Roman"/>
          <w:sz w:val="22"/>
          <w:szCs w:val="22"/>
          <w:lang w:val="it-IT"/>
        </w:rPr>
        <w:tab/>
        <w:t>Tần suất: **</w:t>
      </w:r>
    </w:p>
    <w:p w14:paraId="055A575D" w14:textId="77777777" w:rsidR="007A5E4D" w:rsidRPr="005F69ED" w:rsidRDefault="007A5E4D" w:rsidP="001C4C1C">
      <w:pPr>
        <w:pStyle w:val="Question"/>
        <w:spacing w:line="240" w:lineRule="auto"/>
        <w:ind w:left="640" w:hanging="640"/>
        <w:rPr>
          <w:rFonts w:eastAsia="MS Mincho"/>
          <w:b/>
          <w:sz w:val="22"/>
          <w:szCs w:val="22"/>
          <w:lang w:val="it-IT"/>
        </w:rPr>
      </w:pPr>
    </w:p>
    <w:p w14:paraId="75D64A9F" w14:textId="77777777" w:rsidR="007A5E4D" w:rsidRPr="005F69ED" w:rsidRDefault="007A5E4D" w:rsidP="001C4C1C">
      <w:pPr>
        <w:pStyle w:val="Question"/>
        <w:spacing w:line="240" w:lineRule="auto"/>
        <w:ind w:left="640" w:hanging="640"/>
        <w:rPr>
          <w:sz w:val="22"/>
          <w:szCs w:val="22"/>
          <w:lang w:val="it-IT"/>
        </w:rPr>
      </w:pPr>
      <w:r w:rsidRPr="005F69ED">
        <w:rPr>
          <w:b/>
          <w:sz w:val="22"/>
          <w:szCs w:val="22"/>
          <w:lang w:val="it-IT"/>
        </w:rPr>
        <w:t>Q8.</w:t>
      </w:r>
      <w:r w:rsidRPr="005F69ED">
        <w:rPr>
          <w:sz w:val="22"/>
          <w:szCs w:val="22"/>
          <w:lang w:val="it-IT"/>
        </w:rPr>
        <w:tab/>
        <w:t>Bảng quyết định dưới đây để tạo các báo cáo từ tệp nhân viên. Điều gì dưới đây có thể kết luận từ bảng quyết định này</w:t>
      </w:r>
    </w:p>
    <w:p w14:paraId="38F9ACAC" w14:textId="77777777" w:rsidR="007A5E4D" w:rsidRPr="005F69ED" w:rsidRDefault="007A5E4D" w:rsidP="007A5E4D">
      <w:pPr>
        <w:rPr>
          <w:rFonts w:ascii="Times New Roman" w:hAnsi="Times New Roman"/>
          <w:sz w:val="22"/>
          <w:szCs w:val="22"/>
          <w:lang w:val="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0"/>
        <w:gridCol w:w="907"/>
        <w:gridCol w:w="907"/>
        <w:gridCol w:w="907"/>
        <w:gridCol w:w="907"/>
      </w:tblGrid>
      <w:tr w:rsidR="007A5E4D" w:rsidRPr="005F69ED" w14:paraId="27BAAD1F" w14:textId="77777777">
        <w:tblPrEx>
          <w:tblCellMar>
            <w:top w:w="0" w:type="dxa"/>
            <w:bottom w:w="0" w:type="dxa"/>
          </w:tblCellMar>
        </w:tblPrEx>
        <w:trPr>
          <w:jc w:val="center"/>
        </w:trPr>
        <w:tc>
          <w:tcPr>
            <w:tcW w:w="2020" w:type="dxa"/>
            <w:tcBorders>
              <w:right w:val="double" w:sz="4" w:space="0" w:color="auto"/>
            </w:tcBorders>
            <w:vAlign w:val="center"/>
          </w:tcPr>
          <w:p w14:paraId="5D622683" w14:textId="77777777" w:rsidR="007A5E4D" w:rsidRPr="005F69ED" w:rsidRDefault="007A5E4D" w:rsidP="007A5E4D">
            <w:pPr>
              <w:rPr>
                <w:rFonts w:ascii="Times New Roman" w:hAnsi="Times New Roman"/>
                <w:sz w:val="24"/>
              </w:rPr>
            </w:pPr>
            <w:r w:rsidRPr="005F69ED">
              <w:rPr>
                <w:rFonts w:ascii="Times New Roman" w:hAnsi="Times New Roman"/>
                <w:sz w:val="24"/>
              </w:rPr>
              <w:t>Dưới 30 tuổi</w:t>
            </w:r>
          </w:p>
        </w:tc>
        <w:tc>
          <w:tcPr>
            <w:tcW w:w="907" w:type="dxa"/>
            <w:tcBorders>
              <w:left w:val="double" w:sz="4" w:space="0" w:color="auto"/>
            </w:tcBorders>
            <w:vAlign w:val="center"/>
          </w:tcPr>
          <w:p w14:paraId="196C5C3D"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vAlign w:val="center"/>
          </w:tcPr>
          <w:p w14:paraId="6D1B522B"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vAlign w:val="center"/>
          </w:tcPr>
          <w:p w14:paraId="4C2C3CCC"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c>
          <w:tcPr>
            <w:tcW w:w="907" w:type="dxa"/>
            <w:vAlign w:val="center"/>
          </w:tcPr>
          <w:p w14:paraId="58253DA4"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r>
      <w:tr w:rsidR="007A5E4D" w:rsidRPr="005F69ED" w14:paraId="3E69177F" w14:textId="77777777">
        <w:tblPrEx>
          <w:tblCellMar>
            <w:top w:w="0" w:type="dxa"/>
            <w:bottom w:w="0" w:type="dxa"/>
          </w:tblCellMar>
        </w:tblPrEx>
        <w:trPr>
          <w:jc w:val="center"/>
        </w:trPr>
        <w:tc>
          <w:tcPr>
            <w:tcW w:w="2020" w:type="dxa"/>
            <w:tcBorders>
              <w:bottom w:val="single" w:sz="4" w:space="0" w:color="auto"/>
              <w:right w:val="double" w:sz="4" w:space="0" w:color="auto"/>
            </w:tcBorders>
            <w:vAlign w:val="center"/>
          </w:tcPr>
          <w:p w14:paraId="3F90515C" w14:textId="77777777" w:rsidR="007A5E4D" w:rsidRPr="005F69ED" w:rsidRDefault="007A5E4D" w:rsidP="007A5E4D">
            <w:pPr>
              <w:rPr>
                <w:rFonts w:ascii="Times New Roman" w:hAnsi="Times New Roman"/>
                <w:sz w:val="24"/>
              </w:rPr>
            </w:pPr>
            <w:smartTag w:uri="urn:schemas-microsoft-com:office:smarttags" w:element="country-region">
              <w:smartTag w:uri="urn:schemas-microsoft-com:office:smarttags" w:element="place">
                <w:r w:rsidRPr="005F69ED">
                  <w:rPr>
                    <w:rFonts w:ascii="Times New Roman" w:hAnsi="Times New Roman"/>
                    <w:sz w:val="24"/>
                  </w:rPr>
                  <w:t>Nam</w:t>
                </w:r>
              </w:smartTag>
            </w:smartTag>
          </w:p>
        </w:tc>
        <w:tc>
          <w:tcPr>
            <w:tcW w:w="907" w:type="dxa"/>
            <w:tcBorders>
              <w:left w:val="double" w:sz="4" w:space="0" w:color="auto"/>
              <w:bottom w:val="single" w:sz="4" w:space="0" w:color="auto"/>
            </w:tcBorders>
            <w:vAlign w:val="center"/>
          </w:tcPr>
          <w:p w14:paraId="1E8DFAC2"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tcBorders>
              <w:bottom w:val="single" w:sz="4" w:space="0" w:color="auto"/>
            </w:tcBorders>
            <w:vAlign w:val="center"/>
          </w:tcPr>
          <w:p w14:paraId="47D9B121"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c>
          <w:tcPr>
            <w:tcW w:w="907" w:type="dxa"/>
            <w:tcBorders>
              <w:bottom w:val="single" w:sz="4" w:space="0" w:color="auto"/>
            </w:tcBorders>
            <w:vAlign w:val="center"/>
          </w:tcPr>
          <w:p w14:paraId="056D11DD"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tcBorders>
              <w:bottom w:val="single" w:sz="4" w:space="0" w:color="auto"/>
            </w:tcBorders>
            <w:vAlign w:val="center"/>
          </w:tcPr>
          <w:p w14:paraId="4452FAB7"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r>
      <w:tr w:rsidR="007A5E4D" w:rsidRPr="005F69ED" w14:paraId="46D53072" w14:textId="77777777">
        <w:tblPrEx>
          <w:tblCellMar>
            <w:top w:w="0" w:type="dxa"/>
            <w:bottom w:w="0" w:type="dxa"/>
          </w:tblCellMar>
        </w:tblPrEx>
        <w:trPr>
          <w:jc w:val="center"/>
        </w:trPr>
        <w:tc>
          <w:tcPr>
            <w:tcW w:w="2020" w:type="dxa"/>
            <w:tcBorders>
              <w:bottom w:val="double" w:sz="4" w:space="0" w:color="auto"/>
              <w:right w:val="double" w:sz="4" w:space="0" w:color="auto"/>
            </w:tcBorders>
            <w:vAlign w:val="center"/>
          </w:tcPr>
          <w:p w14:paraId="60B734E2" w14:textId="77777777" w:rsidR="007A5E4D" w:rsidRPr="005F69ED" w:rsidRDefault="007A5E4D" w:rsidP="007A5E4D">
            <w:pPr>
              <w:rPr>
                <w:rFonts w:ascii="Times New Roman" w:hAnsi="Times New Roman"/>
                <w:sz w:val="24"/>
              </w:rPr>
            </w:pPr>
            <w:r w:rsidRPr="005F69ED">
              <w:rPr>
                <w:rFonts w:ascii="Times New Roman" w:hAnsi="Times New Roman"/>
                <w:sz w:val="24"/>
              </w:rPr>
              <w:t>Đã kết hôn</w:t>
            </w:r>
          </w:p>
        </w:tc>
        <w:tc>
          <w:tcPr>
            <w:tcW w:w="907" w:type="dxa"/>
            <w:tcBorders>
              <w:left w:val="double" w:sz="4" w:space="0" w:color="auto"/>
              <w:bottom w:val="double" w:sz="4" w:space="0" w:color="auto"/>
            </w:tcBorders>
            <w:vAlign w:val="center"/>
          </w:tcPr>
          <w:p w14:paraId="6F74A275"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c>
          <w:tcPr>
            <w:tcW w:w="907" w:type="dxa"/>
            <w:tcBorders>
              <w:bottom w:val="double" w:sz="4" w:space="0" w:color="auto"/>
            </w:tcBorders>
            <w:vAlign w:val="center"/>
          </w:tcPr>
          <w:p w14:paraId="688952F8"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tcBorders>
              <w:bottom w:val="double" w:sz="4" w:space="0" w:color="auto"/>
            </w:tcBorders>
            <w:vAlign w:val="center"/>
          </w:tcPr>
          <w:p w14:paraId="7740E6A8"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Y</w:t>
            </w:r>
          </w:p>
        </w:tc>
        <w:tc>
          <w:tcPr>
            <w:tcW w:w="907" w:type="dxa"/>
            <w:tcBorders>
              <w:bottom w:val="double" w:sz="4" w:space="0" w:color="auto"/>
            </w:tcBorders>
            <w:vAlign w:val="center"/>
          </w:tcPr>
          <w:p w14:paraId="0FDDB0D2"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N</w:t>
            </w:r>
          </w:p>
        </w:tc>
      </w:tr>
      <w:tr w:rsidR="007A5E4D" w:rsidRPr="005F69ED" w14:paraId="0FB17939" w14:textId="77777777">
        <w:tblPrEx>
          <w:tblCellMar>
            <w:top w:w="0" w:type="dxa"/>
            <w:bottom w:w="0" w:type="dxa"/>
          </w:tblCellMar>
        </w:tblPrEx>
        <w:trPr>
          <w:jc w:val="center"/>
        </w:trPr>
        <w:tc>
          <w:tcPr>
            <w:tcW w:w="2020" w:type="dxa"/>
            <w:tcBorders>
              <w:top w:val="double" w:sz="4" w:space="0" w:color="auto"/>
              <w:right w:val="double" w:sz="4" w:space="0" w:color="auto"/>
            </w:tcBorders>
            <w:vAlign w:val="center"/>
          </w:tcPr>
          <w:p w14:paraId="7BB05C2D" w14:textId="77777777" w:rsidR="007A5E4D" w:rsidRPr="005F69ED" w:rsidRDefault="007A5E4D" w:rsidP="007A5E4D">
            <w:pPr>
              <w:rPr>
                <w:rFonts w:ascii="Times New Roman" w:hAnsi="Times New Roman"/>
                <w:sz w:val="24"/>
              </w:rPr>
            </w:pPr>
            <w:r w:rsidRPr="005F69ED">
              <w:rPr>
                <w:rFonts w:ascii="Times New Roman" w:hAnsi="Times New Roman"/>
                <w:sz w:val="24"/>
              </w:rPr>
              <w:t>Xuất ra báo cáo 1</w:t>
            </w:r>
          </w:p>
        </w:tc>
        <w:tc>
          <w:tcPr>
            <w:tcW w:w="907" w:type="dxa"/>
            <w:tcBorders>
              <w:top w:val="double" w:sz="4" w:space="0" w:color="auto"/>
              <w:left w:val="double" w:sz="4" w:space="0" w:color="auto"/>
            </w:tcBorders>
            <w:vAlign w:val="center"/>
          </w:tcPr>
          <w:p w14:paraId="37CD3797"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tcBorders>
              <w:top w:val="double" w:sz="4" w:space="0" w:color="auto"/>
            </w:tcBorders>
            <w:vAlign w:val="center"/>
          </w:tcPr>
          <w:p w14:paraId="56DA5E77"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X</w:t>
            </w:r>
          </w:p>
        </w:tc>
        <w:tc>
          <w:tcPr>
            <w:tcW w:w="907" w:type="dxa"/>
            <w:tcBorders>
              <w:top w:val="double" w:sz="4" w:space="0" w:color="auto"/>
            </w:tcBorders>
            <w:vAlign w:val="center"/>
          </w:tcPr>
          <w:p w14:paraId="1266E76E"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tcBorders>
              <w:top w:val="double" w:sz="4" w:space="0" w:color="auto"/>
            </w:tcBorders>
            <w:vAlign w:val="center"/>
          </w:tcPr>
          <w:p w14:paraId="10C92587" w14:textId="77777777" w:rsidR="007A5E4D" w:rsidRPr="005F69ED" w:rsidRDefault="007A5E4D" w:rsidP="007A5E4D">
            <w:pPr>
              <w:jc w:val="center"/>
              <w:rPr>
                <w:rFonts w:ascii="Times New Roman" w:hAnsi="Times New Roman"/>
              </w:rPr>
            </w:pPr>
            <w:r w:rsidRPr="005F69ED">
              <w:rPr>
                <w:rFonts w:ascii="Times New Roman" w:hAnsi="Times New Roman"/>
              </w:rPr>
              <w:t>–</w:t>
            </w:r>
          </w:p>
        </w:tc>
      </w:tr>
      <w:tr w:rsidR="007A5E4D" w:rsidRPr="005F69ED" w14:paraId="56A7E136" w14:textId="77777777">
        <w:tblPrEx>
          <w:tblCellMar>
            <w:top w:w="0" w:type="dxa"/>
            <w:bottom w:w="0" w:type="dxa"/>
          </w:tblCellMar>
        </w:tblPrEx>
        <w:trPr>
          <w:jc w:val="center"/>
        </w:trPr>
        <w:tc>
          <w:tcPr>
            <w:tcW w:w="2020" w:type="dxa"/>
            <w:tcBorders>
              <w:right w:val="double" w:sz="4" w:space="0" w:color="auto"/>
            </w:tcBorders>
            <w:vAlign w:val="center"/>
          </w:tcPr>
          <w:p w14:paraId="268436A2" w14:textId="77777777" w:rsidR="007A5E4D" w:rsidRPr="005F69ED" w:rsidRDefault="007A5E4D" w:rsidP="007A5E4D">
            <w:pPr>
              <w:rPr>
                <w:rFonts w:ascii="Times New Roman" w:hAnsi="Times New Roman"/>
                <w:sz w:val="24"/>
              </w:rPr>
            </w:pPr>
            <w:r w:rsidRPr="005F69ED">
              <w:rPr>
                <w:rFonts w:ascii="Times New Roman" w:hAnsi="Times New Roman"/>
                <w:sz w:val="24"/>
              </w:rPr>
              <w:t>Xuất ra báo cáo 2</w:t>
            </w:r>
          </w:p>
        </w:tc>
        <w:tc>
          <w:tcPr>
            <w:tcW w:w="907" w:type="dxa"/>
            <w:tcBorders>
              <w:left w:val="double" w:sz="4" w:space="0" w:color="auto"/>
            </w:tcBorders>
            <w:vAlign w:val="center"/>
          </w:tcPr>
          <w:p w14:paraId="39309DCC"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192276C0"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5A325CD8"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5920B40B"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X</w:t>
            </w:r>
          </w:p>
        </w:tc>
      </w:tr>
      <w:tr w:rsidR="007A5E4D" w:rsidRPr="005F69ED" w14:paraId="05C32C03" w14:textId="77777777">
        <w:tblPrEx>
          <w:tblCellMar>
            <w:top w:w="0" w:type="dxa"/>
            <w:bottom w:w="0" w:type="dxa"/>
          </w:tblCellMar>
        </w:tblPrEx>
        <w:trPr>
          <w:jc w:val="center"/>
        </w:trPr>
        <w:tc>
          <w:tcPr>
            <w:tcW w:w="2020" w:type="dxa"/>
            <w:tcBorders>
              <w:right w:val="double" w:sz="4" w:space="0" w:color="auto"/>
            </w:tcBorders>
            <w:vAlign w:val="center"/>
          </w:tcPr>
          <w:p w14:paraId="0177BEF2" w14:textId="77777777" w:rsidR="007A5E4D" w:rsidRPr="005F69ED" w:rsidRDefault="007A5E4D" w:rsidP="007A5E4D">
            <w:pPr>
              <w:rPr>
                <w:rFonts w:ascii="Times New Roman" w:hAnsi="Times New Roman"/>
                <w:sz w:val="24"/>
              </w:rPr>
            </w:pPr>
            <w:r w:rsidRPr="005F69ED">
              <w:rPr>
                <w:rFonts w:ascii="Times New Roman" w:hAnsi="Times New Roman"/>
                <w:sz w:val="24"/>
              </w:rPr>
              <w:t>Xuất ra báo cáo 3</w:t>
            </w:r>
          </w:p>
        </w:tc>
        <w:tc>
          <w:tcPr>
            <w:tcW w:w="907" w:type="dxa"/>
            <w:tcBorders>
              <w:left w:val="double" w:sz="4" w:space="0" w:color="auto"/>
            </w:tcBorders>
            <w:vAlign w:val="center"/>
          </w:tcPr>
          <w:p w14:paraId="69E4F3B9"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X</w:t>
            </w:r>
          </w:p>
        </w:tc>
        <w:tc>
          <w:tcPr>
            <w:tcW w:w="907" w:type="dxa"/>
            <w:vAlign w:val="center"/>
          </w:tcPr>
          <w:p w14:paraId="0F66E7B0"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79D303F4"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2F4BB09C" w14:textId="77777777" w:rsidR="007A5E4D" w:rsidRPr="005F69ED" w:rsidRDefault="007A5E4D" w:rsidP="007A5E4D">
            <w:pPr>
              <w:jc w:val="center"/>
              <w:rPr>
                <w:rFonts w:ascii="Times New Roman" w:hAnsi="Times New Roman"/>
              </w:rPr>
            </w:pPr>
            <w:r w:rsidRPr="005F69ED">
              <w:rPr>
                <w:rFonts w:ascii="Times New Roman" w:hAnsi="Times New Roman"/>
              </w:rPr>
              <w:t>–</w:t>
            </w:r>
          </w:p>
        </w:tc>
      </w:tr>
      <w:tr w:rsidR="007A5E4D" w:rsidRPr="005F69ED" w14:paraId="661AA220" w14:textId="77777777">
        <w:tblPrEx>
          <w:tblCellMar>
            <w:top w:w="0" w:type="dxa"/>
            <w:bottom w:w="0" w:type="dxa"/>
          </w:tblCellMar>
        </w:tblPrEx>
        <w:trPr>
          <w:jc w:val="center"/>
        </w:trPr>
        <w:tc>
          <w:tcPr>
            <w:tcW w:w="2020" w:type="dxa"/>
            <w:tcBorders>
              <w:right w:val="double" w:sz="4" w:space="0" w:color="auto"/>
            </w:tcBorders>
            <w:vAlign w:val="center"/>
          </w:tcPr>
          <w:p w14:paraId="2B7C32AD" w14:textId="77777777" w:rsidR="007A5E4D" w:rsidRPr="005F69ED" w:rsidRDefault="007A5E4D" w:rsidP="007A5E4D">
            <w:pPr>
              <w:rPr>
                <w:rFonts w:ascii="Times New Roman" w:hAnsi="Times New Roman"/>
                <w:sz w:val="24"/>
              </w:rPr>
            </w:pPr>
            <w:r w:rsidRPr="005F69ED">
              <w:rPr>
                <w:rFonts w:ascii="Times New Roman" w:hAnsi="Times New Roman"/>
                <w:sz w:val="24"/>
              </w:rPr>
              <w:t>Xuất ra báo cáo 4</w:t>
            </w:r>
          </w:p>
        </w:tc>
        <w:tc>
          <w:tcPr>
            <w:tcW w:w="907" w:type="dxa"/>
            <w:tcBorders>
              <w:left w:val="double" w:sz="4" w:space="0" w:color="auto"/>
            </w:tcBorders>
            <w:vAlign w:val="center"/>
          </w:tcPr>
          <w:p w14:paraId="56B0EA8B"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5C22AC36" w14:textId="77777777" w:rsidR="007A5E4D" w:rsidRPr="005F69ED" w:rsidRDefault="007A5E4D" w:rsidP="007A5E4D">
            <w:pPr>
              <w:jc w:val="center"/>
              <w:rPr>
                <w:rFonts w:ascii="Times New Roman" w:hAnsi="Times New Roman"/>
              </w:rPr>
            </w:pPr>
            <w:r w:rsidRPr="005F69ED">
              <w:rPr>
                <w:rFonts w:ascii="Times New Roman" w:hAnsi="Times New Roman"/>
              </w:rPr>
              <w:t>–</w:t>
            </w:r>
          </w:p>
        </w:tc>
        <w:tc>
          <w:tcPr>
            <w:tcW w:w="907" w:type="dxa"/>
            <w:vAlign w:val="center"/>
          </w:tcPr>
          <w:p w14:paraId="39358C07" w14:textId="77777777" w:rsidR="007A5E4D" w:rsidRPr="005F69ED" w:rsidRDefault="007A5E4D" w:rsidP="007A5E4D">
            <w:pPr>
              <w:jc w:val="center"/>
              <w:rPr>
                <w:rFonts w:ascii="Times New Roman" w:hAnsi="Times New Roman"/>
                <w:sz w:val="24"/>
              </w:rPr>
            </w:pPr>
            <w:r w:rsidRPr="005F69ED">
              <w:rPr>
                <w:rFonts w:ascii="Times New Roman" w:hAnsi="Times New Roman"/>
                <w:sz w:val="24"/>
              </w:rPr>
              <w:t>X</w:t>
            </w:r>
          </w:p>
        </w:tc>
        <w:tc>
          <w:tcPr>
            <w:tcW w:w="907" w:type="dxa"/>
            <w:vAlign w:val="center"/>
          </w:tcPr>
          <w:p w14:paraId="5649BE69" w14:textId="77777777" w:rsidR="007A5E4D" w:rsidRPr="005F69ED" w:rsidRDefault="007A5E4D" w:rsidP="007A5E4D">
            <w:pPr>
              <w:jc w:val="center"/>
              <w:rPr>
                <w:rFonts w:ascii="Times New Roman" w:hAnsi="Times New Roman"/>
              </w:rPr>
            </w:pPr>
            <w:r w:rsidRPr="005F69ED">
              <w:rPr>
                <w:rFonts w:ascii="Times New Roman" w:hAnsi="Times New Roman"/>
              </w:rPr>
              <w:t>–</w:t>
            </w:r>
          </w:p>
        </w:tc>
      </w:tr>
    </w:tbl>
    <w:p w14:paraId="26CA999E" w14:textId="77777777" w:rsidR="00931975" w:rsidRPr="005F69ED" w:rsidRDefault="00931975" w:rsidP="007A5E4D">
      <w:pPr>
        <w:pStyle w:val="Answer-group-1item"/>
        <w:ind w:left="840" w:hanging="315"/>
        <w:rPr>
          <w:sz w:val="22"/>
          <w:szCs w:val="22"/>
        </w:rPr>
      </w:pPr>
    </w:p>
    <w:p w14:paraId="4573FCC4" w14:textId="77777777" w:rsidR="007A5E4D" w:rsidRPr="005F69ED" w:rsidRDefault="007A5E4D" w:rsidP="007A5E4D">
      <w:pPr>
        <w:pStyle w:val="Answer-group-1item"/>
        <w:ind w:left="840" w:hanging="315"/>
        <w:rPr>
          <w:sz w:val="22"/>
          <w:szCs w:val="22"/>
        </w:rPr>
      </w:pPr>
      <w:r w:rsidRPr="005F69ED">
        <w:rPr>
          <w:sz w:val="22"/>
          <w:szCs w:val="22"/>
        </w:rPr>
        <w:t>a)</w:t>
      </w:r>
      <w:r w:rsidRPr="005F69ED">
        <w:rPr>
          <w:rFonts w:eastAsia="MS Mincho"/>
          <w:sz w:val="22"/>
          <w:szCs w:val="22"/>
        </w:rPr>
        <w:tab/>
        <w:t>Báo cáo 1</w:t>
      </w:r>
      <w:r w:rsidRPr="005F69ED">
        <w:rPr>
          <w:sz w:val="22"/>
          <w:szCs w:val="22"/>
        </w:rPr>
        <w:t xml:space="preserve"> chứa nội dung của </w:t>
      </w:r>
      <w:r w:rsidRPr="005F69ED">
        <w:rPr>
          <w:rFonts w:eastAsia="MS Mincho"/>
          <w:sz w:val="22"/>
          <w:szCs w:val="22"/>
        </w:rPr>
        <w:t>Báo cáo 4</w:t>
      </w:r>
      <w:r w:rsidRPr="005F69ED">
        <w:rPr>
          <w:sz w:val="22"/>
          <w:szCs w:val="22"/>
        </w:rPr>
        <w:t xml:space="preserve"> trừ dữ liệu của nam từ 30 tuổi trở lên</w:t>
      </w:r>
    </w:p>
    <w:p w14:paraId="0DB4D827" w14:textId="77777777" w:rsidR="007A5E4D" w:rsidRPr="005F69ED" w:rsidRDefault="007A5E4D" w:rsidP="007A5E4D">
      <w:pPr>
        <w:pStyle w:val="Answer-group-1item"/>
        <w:ind w:left="840" w:hanging="315"/>
        <w:rPr>
          <w:sz w:val="22"/>
          <w:szCs w:val="22"/>
        </w:rPr>
      </w:pPr>
      <w:r w:rsidRPr="005F69ED">
        <w:rPr>
          <w:sz w:val="22"/>
          <w:szCs w:val="22"/>
        </w:rPr>
        <w:t>b)</w:t>
      </w:r>
      <w:r w:rsidRPr="005F69ED">
        <w:rPr>
          <w:rFonts w:eastAsia="MS Mincho"/>
          <w:sz w:val="22"/>
          <w:szCs w:val="22"/>
        </w:rPr>
        <w:tab/>
        <w:t xml:space="preserve">Báo cáo 2 </w:t>
      </w:r>
      <w:r w:rsidRPr="005F69ED">
        <w:rPr>
          <w:sz w:val="22"/>
          <w:szCs w:val="22"/>
        </w:rPr>
        <w:t>chứa tất cả nam chưa lấy vợ</w:t>
      </w:r>
    </w:p>
    <w:p w14:paraId="6DD507B0" w14:textId="77777777" w:rsidR="007A5E4D" w:rsidRPr="005F69ED" w:rsidRDefault="007A5E4D" w:rsidP="007A5E4D">
      <w:pPr>
        <w:pStyle w:val="Answer-group-1item"/>
        <w:ind w:left="840" w:hanging="315"/>
        <w:rPr>
          <w:rFonts w:eastAsia="MS Mincho"/>
          <w:sz w:val="22"/>
          <w:szCs w:val="22"/>
        </w:rPr>
      </w:pPr>
      <w:r w:rsidRPr="005F69ED">
        <w:rPr>
          <w:sz w:val="22"/>
          <w:szCs w:val="22"/>
        </w:rPr>
        <w:t>c)</w:t>
      </w:r>
      <w:r w:rsidRPr="005F69ED">
        <w:rPr>
          <w:rFonts w:eastAsia="MS Mincho"/>
          <w:sz w:val="22"/>
          <w:szCs w:val="22"/>
        </w:rPr>
        <w:tab/>
      </w:r>
      <w:smartTag w:uri="urn:schemas-microsoft-com:office:smarttags" w:element="country-region">
        <w:smartTag w:uri="urn:schemas-microsoft-com:office:smarttags" w:element="place">
          <w:r w:rsidRPr="005F69ED">
            <w:rPr>
              <w:rFonts w:eastAsia="MS Mincho"/>
              <w:sz w:val="22"/>
              <w:szCs w:val="22"/>
            </w:rPr>
            <w:t>Nam</w:t>
          </w:r>
        </w:smartTag>
      </w:smartTag>
      <w:r w:rsidRPr="005F69ED">
        <w:rPr>
          <w:rFonts w:eastAsia="MS Mincho"/>
          <w:sz w:val="22"/>
          <w:szCs w:val="22"/>
        </w:rPr>
        <w:t xml:space="preserve"> trong báo cáo </w:t>
      </w:r>
      <w:r w:rsidRPr="005F69ED">
        <w:rPr>
          <w:sz w:val="22"/>
          <w:szCs w:val="22"/>
        </w:rPr>
        <w:t>3 nằm trong báo cáo 2</w:t>
      </w:r>
    </w:p>
    <w:p w14:paraId="2094DBA2" w14:textId="77777777" w:rsidR="007A5E4D" w:rsidRPr="005F69ED" w:rsidRDefault="007A5E4D" w:rsidP="007A5E4D">
      <w:pPr>
        <w:pStyle w:val="Answer-group-1item"/>
        <w:numPr>
          <w:ilvl w:val="0"/>
          <w:numId w:val="28"/>
        </w:numPr>
        <w:tabs>
          <w:tab w:val="clear" w:pos="675"/>
        </w:tabs>
        <w:ind w:left="992" w:hanging="467"/>
        <w:rPr>
          <w:sz w:val="22"/>
          <w:szCs w:val="22"/>
        </w:rPr>
      </w:pPr>
      <w:r w:rsidRPr="005F69ED">
        <w:rPr>
          <w:rFonts w:eastAsia="MS Mincho"/>
          <w:sz w:val="22"/>
          <w:szCs w:val="22"/>
        </w:rPr>
        <w:t>Những người trong báo cáo</w:t>
      </w:r>
      <w:r w:rsidRPr="005F69ED">
        <w:rPr>
          <w:sz w:val="22"/>
          <w:szCs w:val="22"/>
        </w:rPr>
        <w:t xml:space="preserve"> 4 không nằm trong bất kì báo cáo nào khác</w:t>
      </w:r>
    </w:p>
    <w:p w14:paraId="09BA9086" w14:textId="77777777" w:rsidR="007A5E4D" w:rsidRPr="005F69ED" w:rsidRDefault="007A5E4D" w:rsidP="007A5E4D">
      <w:pPr>
        <w:rPr>
          <w:rFonts w:ascii="Times New Roman" w:hAnsi="Times New Roman"/>
          <w:sz w:val="22"/>
          <w:szCs w:val="22"/>
        </w:rPr>
      </w:pPr>
    </w:p>
    <w:p w14:paraId="554720C5" w14:textId="77777777" w:rsidR="007A5E4D" w:rsidRPr="005F69ED" w:rsidRDefault="007A5E4D" w:rsidP="007A5E4D">
      <w:pPr>
        <w:rPr>
          <w:rFonts w:ascii="Times New Roman" w:hAnsi="Times New Roman"/>
          <w:sz w:val="22"/>
          <w:szCs w:val="22"/>
        </w:rPr>
      </w:pPr>
    </w:p>
    <w:p w14:paraId="24C11955" w14:textId="7F6FF35D" w:rsidR="00931975" w:rsidRPr="005F69ED" w:rsidRDefault="003812B7" w:rsidP="007A5E4D">
      <w:pPr>
        <w:rPr>
          <w:rFonts w:ascii="Times New Roman" w:hAnsi="Times New Roman"/>
          <w:sz w:val="22"/>
          <w:szCs w:val="22"/>
        </w:rPr>
      </w:pPr>
      <w:r w:rsidRPr="005F69ED">
        <w:rPr>
          <w:rFonts w:ascii="Times New Roman" w:hAnsi="Times New Roman"/>
          <w:noProof/>
        </w:rPr>
        <mc:AlternateContent>
          <mc:Choice Requires="wpg">
            <w:drawing>
              <wp:anchor distT="0" distB="0" distL="114300" distR="114300" simplePos="0" relativeHeight="251760128" behindDoc="0" locked="0" layoutInCell="1" allowOverlap="1" wp14:anchorId="5AD885C3" wp14:editId="24B64489">
                <wp:simplePos x="0" y="0"/>
                <wp:positionH relativeFrom="column">
                  <wp:posOffset>5080</wp:posOffset>
                </wp:positionH>
                <wp:positionV relativeFrom="paragraph">
                  <wp:posOffset>127635</wp:posOffset>
                </wp:positionV>
                <wp:extent cx="2009775" cy="323215"/>
                <wp:effectExtent l="0" t="0" r="0" b="0"/>
                <wp:wrapNone/>
                <wp:docPr id="1400147469" name="Group 1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23215"/>
                          <a:chOff x="1418" y="2055"/>
                          <a:chExt cx="3165" cy="498"/>
                        </a:xfrm>
                      </wpg:grpSpPr>
                      <wps:wsp>
                        <wps:cNvPr id="1635372238" name="Oval 1381"/>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37FD750F" w14:textId="77777777" w:rsidR="001C4C1C" w:rsidRDefault="001C4C1C" w:rsidP="007A5E4D"/>
                          </w:txbxContent>
                        </wps:txbx>
                        <wps:bodyPr rot="0" vert="horz" wrap="square" lIns="74295" tIns="8890" rIns="74295" bIns="8890" anchor="t" anchorCtr="0" upright="1">
                          <a:noAutofit/>
                        </wps:bodyPr>
                      </wps:wsp>
                      <wps:wsp>
                        <wps:cNvPr id="95601563" name="Rectangle 1382"/>
                        <wps:cNvSpPr>
                          <a:spLocks noChangeArrowheads="1"/>
                        </wps:cNvSpPr>
                        <wps:spPr bwMode="auto">
                          <a:xfrm>
                            <a:off x="2262" y="2055"/>
                            <a:ext cx="1662"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44EA9" w14:textId="77777777" w:rsidR="001C4C1C" w:rsidRPr="005F69ED" w:rsidRDefault="001C4C1C" w:rsidP="007A5E4D">
                              <w:pPr>
                                <w:jc w:val="center"/>
                                <w:rPr>
                                  <w:rFonts w:ascii="Impact" w:hAnsi="Impact" w:cs="Arial"/>
                                  <w:sz w:val="32"/>
                                  <w:szCs w:val="32"/>
                                </w:rPr>
                              </w:pPr>
                              <w:r w:rsidRPr="00931975">
                                <w:rPr>
                                  <w:rFonts w:ascii="Impact" w:hAnsi="Impact" w:cs="Arial"/>
                                  <w:sz w:val="32"/>
                                  <w:szCs w:val="32"/>
                                </w:rPr>
                                <w:t>Đáp án câu 8</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D885C3" id="Group 1380" o:spid="_x0000_s1345" style="position:absolute;left:0;text-align:left;margin-left:.4pt;margin-top:10.05pt;width:158.25pt;height:25.45pt;z-index:251760128;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">
                <v:oval id="Oval 1381" o:spid="_x0000_s1346"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" fillcolor="silver">
                  <v:textbox inset="5.85pt,.7pt,5.85pt,.7pt">
                    <w:txbxContent>
                      <w:p w14:paraId="37FD750F" w14:textId="77777777" w:rsidR="001C4C1C" w:rsidRDefault="001C4C1C" w:rsidP="007A5E4D"/>
                    </w:txbxContent>
                  </v:textbox>
                </v:oval>
                <v:rect id="Rectangle 1382" o:spid="_x0000_s1347" style="position:absolute;left:2262;top:2055;width:1662;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" filled="f" stroked="f">
                  <v:textbox inset="0,1mm,0,0">
                    <w:txbxContent>
                      <w:p w14:paraId="0EB44EA9" w14:textId="77777777" w:rsidR="001C4C1C" w:rsidRPr="005F69ED" w:rsidRDefault="001C4C1C" w:rsidP="007A5E4D">
                        <w:pPr>
                          <w:jc w:val="center"/>
                          <w:rPr>
                            <w:rFonts w:ascii="Impact" w:hAnsi="Impact" w:cs="Arial"/>
                            <w:sz w:val="32"/>
                            <w:szCs w:val="32"/>
                          </w:rPr>
                        </w:pPr>
                        <w:r w:rsidRPr="00931975">
                          <w:rPr>
                            <w:rFonts w:ascii="Impact" w:hAnsi="Impact" w:cs="Arial"/>
                            <w:sz w:val="32"/>
                            <w:szCs w:val="32"/>
                          </w:rPr>
                          <w:t>Đáp án câu 8</w:t>
                        </w:r>
                      </w:p>
                    </w:txbxContent>
                  </v:textbox>
                </v:rect>
              </v:group>
            </w:pict>
          </mc:Fallback>
        </mc:AlternateContent>
      </w:r>
    </w:p>
    <w:p w14:paraId="1EF59DB5" w14:textId="77777777" w:rsidR="00931975" w:rsidRPr="005F69ED" w:rsidRDefault="00931975" w:rsidP="007A5E4D">
      <w:pPr>
        <w:rPr>
          <w:rFonts w:ascii="Times New Roman" w:hAnsi="Times New Roman"/>
        </w:rPr>
      </w:pPr>
    </w:p>
    <w:p w14:paraId="4FAFFBB3" w14:textId="77777777" w:rsidR="007A5E4D" w:rsidRPr="005F69ED" w:rsidRDefault="007A5E4D" w:rsidP="007A5E4D">
      <w:pPr>
        <w:rPr>
          <w:rFonts w:ascii="Times New Roman" w:hAnsi="Times New Roman"/>
        </w:rPr>
      </w:pPr>
    </w:p>
    <w:p w14:paraId="2D57DECA" w14:textId="77777777" w:rsidR="00931975" w:rsidRPr="005F69ED" w:rsidRDefault="00931975" w:rsidP="007A5E4D">
      <w:pPr>
        <w:tabs>
          <w:tab w:val="left" w:pos="1800"/>
        </w:tabs>
        <w:rPr>
          <w:rStyle w:val="CorrectAnswerChar"/>
          <w:rFonts w:ascii="Times New Roman" w:hAnsi="Times New Roman" w:cs="Times New Roman"/>
        </w:rPr>
      </w:pPr>
    </w:p>
    <w:p w14:paraId="1F0AC047" w14:textId="77777777" w:rsidR="007A5E4D" w:rsidRPr="005F69ED" w:rsidRDefault="007A5E4D" w:rsidP="007A5E4D">
      <w:pPr>
        <w:tabs>
          <w:tab w:val="left" w:pos="1800"/>
        </w:tabs>
        <w:rPr>
          <w:rFonts w:ascii="Times New Roman" w:hAnsi="Times New Roman"/>
          <w:b/>
        </w:rPr>
      </w:pPr>
      <w:r w:rsidRPr="005F69ED">
        <w:rPr>
          <w:rStyle w:val="CorrectAnswerChar"/>
          <w:rFonts w:ascii="Times New Roman" w:hAnsi="Times New Roman" w:cs="Times New Roman"/>
        </w:rPr>
        <w:t>Đáp án đúng:</w:t>
      </w:r>
      <w:r w:rsidRPr="005F69ED">
        <w:rPr>
          <w:rFonts w:ascii="Times New Roman" w:hAnsi="Times New Roman"/>
          <w:b/>
        </w:rPr>
        <w:tab/>
      </w:r>
      <w:r w:rsidRPr="005F69ED">
        <w:rPr>
          <w:rFonts w:ascii="Times New Roman" w:hAnsi="Times New Roman"/>
          <w:b/>
          <w:sz w:val="24"/>
        </w:rPr>
        <w:t>d</w:t>
      </w:r>
    </w:p>
    <w:p w14:paraId="7A7F35E9" w14:textId="77777777" w:rsidR="007A5E4D" w:rsidRPr="005F69ED" w:rsidRDefault="007A5E4D" w:rsidP="007A5E4D">
      <w:pPr>
        <w:rPr>
          <w:rFonts w:ascii="Times New Roman" w:hAnsi="Times New Roman"/>
        </w:rPr>
      </w:pPr>
    </w:p>
    <w:p w14:paraId="7D442ED7" w14:textId="77777777" w:rsidR="007A5E4D" w:rsidRPr="005F69ED" w:rsidRDefault="007A5E4D" w:rsidP="001C4C1C">
      <w:pPr>
        <w:pStyle w:val="Body01"/>
        <w:ind w:leftChars="0" w:left="315" w:right="315" w:hanging="3"/>
      </w:pPr>
      <w:r w:rsidRPr="005F69ED">
        <w:t>Có phủ định của “kết hôn” là “chưa kết hôn” và phủ định của “nam” là “nữ.” Đọc mô tả về đáp án cẩn thận. Trong các giải thích dưới đây, phần gạch chân là phủ định (N)</w:t>
      </w:r>
    </w:p>
    <w:p w14:paraId="3BC5F068" w14:textId="77777777" w:rsidR="007A5E4D" w:rsidRPr="005F69ED" w:rsidRDefault="007A5E4D" w:rsidP="001C4C1C">
      <w:pPr>
        <w:pStyle w:val="Body01"/>
        <w:ind w:leftChars="0" w:left="315" w:right="315" w:hanging="3"/>
      </w:pPr>
    </w:p>
    <w:p w14:paraId="33A49AD3" w14:textId="77777777" w:rsidR="007A5E4D" w:rsidRPr="005F69ED" w:rsidRDefault="007A5E4D" w:rsidP="001C4C1C">
      <w:pPr>
        <w:pStyle w:val="Body01"/>
        <w:numPr>
          <w:ilvl w:val="0"/>
          <w:numId w:val="29"/>
        </w:numPr>
        <w:ind w:leftChars="0" w:right="315"/>
      </w:pPr>
      <w:r w:rsidRPr="005F69ED">
        <w:t xml:space="preserve">Điều kiện thỏa mãn cho </w:t>
      </w:r>
      <w:r w:rsidRPr="005F69ED">
        <w:rPr>
          <w:rFonts w:eastAsia="MS Mincho"/>
        </w:rPr>
        <w:t>báo cáo 1</w:t>
      </w:r>
      <w:r w:rsidRPr="005F69ED">
        <w:t xml:space="preserve"> là “dưới 30, </w:t>
      </w:r>
      <w:r w:rsidRPr="005F69ED">
        <w:rPr>
          <w:u w:val="single"/>
        </w:rPr>
        <w:t>không phải nam</w:t>
      </w:r>
      <w:r w:rsidRPr="005F69ED">
        <w:t xml:space="preserve">, đã kết hôn” </w:t>
      </w:r>
      <w:r w:rsidRPr="005F69ED">
        <w:rPr>
          <w:sz w:val="21"/>
          <w:szCs w:val="21"/>
        </w:rPr>
        <w:t xml:space="preserve">→ </w:t>
      </w:r>
      <w:r w:rsidRPr="005F69ED">
        <w:t>“dưới 30, nữ, đã kết hôn”</w:t>
      </w:r>
    </w:p>
    <w:p w14:paraId="4CD470B6" w14:textId="77777777" w:rsidR="007A5E4D" w:rsidRPr="005F69ED" w:rsidRDefault="007A5E4D" w:rsidP="001C4C1C">
      <w:pPr>
        <w:pStyle w:val="Body01"/>
        <w:ind w:leftChars="0" w:left="1691" w:right="315" w:firstLine="11"/>
      </w:pPr>
    </w:p>
    <w:p w14:paraId="0CF4CAB7" w14:textId="77777777" w:rsidR="007A5E4D" w:rsidRPr="005F69ED" w:rsidRDefault="007A5E4D" w:rsidP="001C4C1C">
      <w:pPr>
        <w:pStyle w:val="Body01"/>
        <w:ind w:leftChars="0" w:right="315" w:firstLine="690"/>
      </w:pPr>
      <w:r w:rsidRPr="005F69ED">
        <w:t xml:space="preserve">Điều kiện thỏa mãn cho </w:t>
      </w:r>
      <w:r w:rsidRPr="005F69ED">
        <w:rPr>
          <w:rFonts w:eastAsia="MS Mincho"/>
        </w:rPr>
        <w:t>báo cáo</w:t>
      </w:r>
      <w:r w:rsidRPr="005F69ED">
        <w:t xml:space="preserve"> 4 là “</w:t>
      </w:r>
      <w:r w:rsidRPr="005F69ED">
        <w:rPr>
          <w:u w:val="single"/>
        </w:rPr>
        <w:t>không dưới 30</w:t>
      </w:r>
      <w:r w:rsidRPr="005F69ED">
        <w:t xml:space="preserve">, nam, đã kết hôn” </w:t>
      </w:r>
      <w:r w:rsidRPr="005F69ED">
        <w:rPr>
          <w:sz w:val="21"/>
          <w:szCs w:val="21"/>
        </w:rPr>
        <w:t xml:space="preserve">→ </w:t>
      </w:r>
      <w:r w:rsidRPr="005F69ED">
        <w:t>“tối thiểu 30, nam, đã kết hôn”</w:t>
      </w:r>
    </w:p>
    <w:p w14:paraId="261184BB" w14:textId="77777777" w:rsidR="007A5E4D" w:rsidRPr="005F69ED" w:rsidRDefault="007A5E4D" w:rsidP="001C4C1C">
      <w:pPr>
        <w:pStyle w:val="Body01"/>
        <w:ind w:leftChars="0" w:left="1691" w:right="315" w:firstLine="11"/>
      </w:pPr>
    </w:p>
    <w:p w14:paraId="091DC0E5" w14:textId="77777777" w:rsidR="007A5E4D" w:rsidRPr="005F69ED" w:rsidRDefault="007A5E4D" w:rsidP="001C4C1C">
      <w:pPr>
        <w:pStyle w:val="Body01"/>
        <w:ind w:leftChars="0" w:left="840" w:right="315"/>
      </w:pPr>
      <w:r w:rsidRPr="005F69ED">
        <w:t xml:space="preserve">Nên, </w:t>
      </w:r>
      <w:r w:rsidRPr="005F69ED">
        <w:rPr>
          <w:rFonts w:eastAsia="MS Mincho"/>
        </w:rPr>
        <w:t>báo cáo</w:t>
      </w:r>
      <w:r w:rsidRPr="005F69ED">
        <w:t xml:space="preserve"> 1 chỉ chứa nữ. </w:t>
      </w:r>
      <w:r w:rsidRPr="005F69ED">
        <w:rPr>
          <w:rFonts w:eastAsia="MS Mincho"/>
        </w:rPr>
        <w:t>Báo cáo</w:t>
      </w:r>
      <w:r w:rsidRPr="005F69ED">
        <w:t xml:space="preserve"> 4 chỉ chứa nam và bỏ đi điều kiện “nam, tối thiểu 30” ở Report 4 làm nó trở thành tập rỗng. Do vậy, mô tả này là sai</w:t>
      </w:r>
    </w:p>
    <w:p w14:paraId="557DC531" w14:textId="77777777" w:rsidR="007A5E4D" w:rsidRPr="005F69ED" w:rsidRDefault="007A5E4D" w:rsidP="001C4C1C">
      <w:pPr>
        <w:pStyle w:val="Body01"/>
        <w:ind w:leftChars="0" w:left="840" w:right="315"/>
      </w:pPr>
    </w:p>
    <w:p w14:paraId="5502C4E3" w14:textId="77777777" w:rsidR="007A5E4D" w:rsidRPr="005F69ED" w:rsidRDefault="007A5E4D" w:rsidP="001C4C1C">
      <w:pPr>
        <w:pStyle w:val="Body01"/>
        <w:ind w:leftChars="0" w:left="720" w:right="315" w:hanging="165"/>
      </w:pPr>
    </w:p>
    <w:p w14:paraId="66481B5E" w14:textId="77777777" w:rsidR="007A5E4D" w:rsidRPr="005F69ED" w:rsidRDefault="007A5E4D" w:rsidP="001C4C1C">
      <w:pPr>
        <w:pStyle w:val="Body01"/>
        <w:numPr>
          <w:ilvl w:val="0"/>
          <w:numId w:val="29"/>
        </w:numPr>
        <w:ind w:leftChars="0" w:right="315"/>
      </w:pPr>
      <w:r w:rsidRPr="005F69ED">
        <w:t xml:space="preserve">Điều kiện thỏa mãn </w:t>
      </w:r>
      <w:r w:rsidRPr="005F69ED">
        <w:rPr>
          <w:rFonts w:eastAsia="MS Mincho"/>
        </w:rPr>
        <w:t>báo cáo</w:t>
      </w:r>
      <w:r w:rsidRPr="005F69ED">
        <w:t xml:space="preserve"> 2 là “</w:t>
      </w:r>
      <w:r w:rsidRPr="005F69ED">
        <w:rPr>
          <w:u w:val="single"/>
        </w:rPr>
        <w:t>không dưới 30</w:t>
      </w:r>
      <w:r w:rsidRPr="005F69ED">
        <w:t xml:space="preserve">, </w:t>
      </w:r>
      <w:r w:rsidRPr="005F69ED">
        <w:rPr>
          <w:u w:val="single"/>
        </w:rPr>
        <w:t>không phải nam</w:t>
      </w:r>
      <w:r w:rsidRPr="005F69ED">
        <w:t xml:space="preserve">, </w:t>
      </w:r>
      <w:r w:rsidRPr="005F69ED">
        <w:rPr>
          <w:u w:val="single"/>
        </w:rPr>
        <w:t>chưa kết hôn</w:t>
      </w:r>
      <w:r w:rsidRPr="005F69ED">
        <w:t xml:space="preserve">” </w:t>
      </w:r>
      <w:r w:rsidRPr="005F69ED">
        <w:rPr>
          <w:sz w:val="21"/>
          <w:szCs w:val="21"/>
        </w:rPr>
        <w:t xml:space="preserve">→ </w:t>
      </w:r>
      <w:r w:rsidRPr="005F69ED">
        <w:t>“tối thiểu 30, nữ, chưa kết hôn”</w:t>
      </w:r>
    </w:p>
    <w:p w14:paraId="774EDC5B" w14:textId="77777777" w:rsidR="007A5E4D" w:rsidRPr="005F69ED" w:rsidRDefault="007A5E4D" w:rsidP="001C4C1C">
      <w:pPr>
        <w:pStyle w:val="Body01"/>
        <w:ind w:leftChars="0" w:left="555" w:right="315"/>
      </w:pPr>
    </w:p>
    <w:p w14:paraId="27688EE3" w14:textId="77777777" w:rsidR="007A5E4D" w:rsidRPr="005F69ED" w:rsidRDefault="007A5E4D" w:rsidP="001C4C1C">
      <w:pPr>
        <w:pStyle w:val="Body01"/>
        <w:ind w:leftChars="0" w:left="840" w:right="315"/>
      </w:pPr>
      <w:r w:rsidRPr="005F69ED">
        <w:t xml:space="preserve">Nên </w:t>
      </w:r>
      <w:r w:rsidRPr="005F69ED">
        <w:rPr>
          <w:rFonts w:eastAsia="MS Mincho"/>
        </w:rPr>
        <w:t>báo cáo</w:t>
      </w:r>
      <w:r w:rsidRPr="005F69ED">
        <w:t xml:space="preserve"> 2 chỉ chứa nữ, nó không đúng với mệnh đề “tất cả nam chưa kết hôn”. Vậy mô tả này là sai</w:t>
      </w:r>
    </w:p>
    <w:p w14:paraId="713E6FCE" w14:textId="77777777" w:rsidR="007A5E4D" w:rsidRPr="005F69ED" w:rsidRDefault="007A5E4D" w:rsidP="001C4C1C">
      <w:pPr>
        <w:pStyle w:val="Body01"/>
        <w:ind w:leftChars="0" w:left="720" w:right="315" w:hanging="165"/>
      </w:pPr>
    </w:p>
    <w:p w14:paraId="03542DC5" w14:textId="77777777" w:rsidR="007A5E4D" w:rsidRPr="005F69ED" w:rsidRDefault="007A5E4D" w:rsidP="001C4C1C">
      <w:pPr>
        <w:pStyle w:val="Body01"/>
        <w:numPr>
          <w:ilvl w:val="0"/>
          <w:numId w:val="29"/>
        </w:numPr>
        <w:ind w:leftChars="0" w:right="315"/>
      </w:pPr>
      <w:r w:rsidRPr="005F69ED">
        <w:t xml:space="preserve">Điều kiện thỏa mãn </w:t>
      </w:r>
      <w:r w:rsidRPr="005F69ED">
        <w:rPr>
          <w:rFonts w:eastAsia="MS Mincho"/>
        </w:rPr>
        <w:t>báo cáo</w:t>
      </w:r>
      <w:r w:rsidRPr="005F69ED">
        <w:t xml:space="preserve"> 3 là “dưới 30, nam, </w:t>
      </w:r>
      <w:r w:rsidRPr="005F69ED">
        <w:rPr>
          <w:u w:val="single"/>
        </w:rPr>
        <w:t>chưa kết hôn</w:t>
      </w:r>
      <w:r w:rsidRPr="005F69ED">
        <w:t xml:space="preserve">” </w:t>
      </w:r>
    </w:p>
    <w:p w14:paraId="4F6CA2D3" w14:textId="77777777" w:rsidR="007A5E4D" w:rsidRPr="005F69ED" w:rsidRDefault="007A5E4D" w:rsidP="001C4C1C">
      <w:pPr>
        <w:pStyle w:val="Body01"/>
        <w:ind w:leftChars="0" w:left="720" w:right="315" w:hanging="165"/>
      </w:pPr>
    </w:p>
    <w:p w14:paraId="15AF64B4" w14:textId="77777777" w:rsidR="007A5E4D" w:rsidRPr="005F69ED" w:rsidRDefault="007A5E4D" w:rsidP="001C4C1C">
      <w:pPr>
        <w:pStyle w:val="Body01"/>
        <w:ind w:leftChars="0" w:left="720" w:right="315" w:hanging="165"/>
      </w:pPr>
      <w:r w:rsidRPr="005F69ED">
        <w:t xml:space="preserve">Điều kiện thỏa mãn </w:t>
      </w:r>
      <w:r w:rsidRPr="005F69ED">
        <w:rPr>
          <w:rFonts w:eastAsia="MS Mincho"/>
        </w:rPr>
        <w:t>báo cáo</w:t>
      </w:r>
      <w:r w:rsidRPr="005F69ED">
        <w:t xml:space="preserve"> 2 là “</w:t>
      </w:r>
      <w:r w:rsidRPr="005F69ED">
        <w:rPr>
          <w:u w:val="single"/>
        </w:rPr>
        <w:t>không dưới 30</w:t>
      </w:r>
      <w:r w:rsidRPr="005F69ED">
        <w:t xml:space="preserve">, </w:t>
      </w:r>
      <w:r w:rsidRPr="005F69ED">
        <w:rPr>
          <w:u w:val="single"/>
        </w:rPr>
        <w:t>không phải nam</w:t>
      </w:r>
      <w:r w:rsidRPr="005F69ED">
        <w:t xml:space="preserve">, </w:t>
      </w:r>
      <w:r w:rsidRPr="005F69ED">
        <w:rPr>
          <w:u w:val="single"/>
        </w:rPr>
        <w:t>chưa kết hôn</w:t>
      </w:r>
      <w:r w:rsidRPr="005F69ED">
        <w:t xml:space="preserve">” </w:t>
      </w:r>
    </w:p>
    <w:p w14:paraId="04B71507" w14:textId="77777777" w:rsidR="007A5E4D" w:rsidRPr="005F69ED" w:rsidRDefault="007A5E4D" w:rsidP="001C4C1C">
      <w:pPr>
        <w:pStyle w:val="Body01"/>
        <w:ind w:leftChars="0" w:left="860" w:right="315"/>
      </w:pPr>
    </w:p>
    <w:p w14:paraId="7EAE5387" w14:textId="77777777" w:rsidR="007A5E4D" w:rsidRPr="005F69ED" w:rsidRDefault="007A5E4D" w:rsidP="001C4C1C">
      <w:pPr>
        <w:pStyle w:val="Body01"/>
        <w:ind w:leftChars="0" w:left="860" w:right="315"/>
      </w:pPr>
      <w:r w:rsidRPr="005F69ED">
        <w:t xml:space="preserve">Nên, </w:t>
      </w:r>
      <w:r w:rsidRPr="005F69ED">
        <w:rPr>
          <w:rFonts w:eastAsia="MS Mincho"/>
        </w:rPr>
        <w:t>báo cáo</w:t>
      </w:r>
      <w:r w:rsidRPr="005F69ED">
        <w:t xml:space="preserve"> 3 chứa chỉ chứa nam trong khi </w:t>
      </w:r>
      <w:r w:rsidRPr="005F69ED">
        <w:rPr>
          <w:rFonts w:eastAsia="MS Mincho"/>
        </w:rPr>
        <w:t>báo cáo</w:t>
      </w:r>
      <w:r w:rsidRPr="005F69ED">
        <w:t xml:space="preserve"> 2 chỉ chứa nữ. Mô tả này là sai</w:t>
      </w:r>
    </w:p>
    <w:p w14:paraId="00C765C5" w14:textId="77777777" w:rsidR="007A5E4D" w:rsidRPr="005F69ED" w:rsidRDefault="007A5E4D" w:rsidP="001C4C1C">
      <w:pPr>
        <w:pStyle w:val="Body01"/>
        <w:ind w:leftChars="0" w:left="720" w:right="315" w:hanging="165"/>
      </w:pPr>
    </w:p>
    <w:p w14:paraId="7C97F6A0" w14:textId="77777777" w:rsidR="007A5E4D" w:rsidRPr="005F69ED" w:rsidRDefault="007A5E4D" w:rsidP="001C4C1C">
      <w:pPr>
        <w:pStyle w:val="Body01"/>
        <w:numPr>
          <w:ilvl w:val="0"/>
          <w:numId w:val="29"/>
        </w:numPr>
        <w:ind w:leftChars="0" w:right="315"/>
      </w:pPr>
      <w:r w:rsidRPr="005F69ED">
        <w:t>Bằng cách loại trừ, đây phải là câu trả lời đúng, nhưng chúng ta sẽ kiểm tra nó. Tổ chức tất cả các tiêu chuẩn của tất cả các báo cáo ở câu a, b, c trong đáp án, ta có:</w:t>
      </w:r>
    </w:p>
    <w:p w14:paraId="6CDD63F1" w14:textId="77777777" w:rsidR="007A5E4D" w:rsidRPr="005F69ED" w:rsidRDefault="007A5E4D" w:rsidP="001C4C1C">
      <w:pPr>
        <w:pStyle w:val="Body01"/>
        <w:ind w:leftChars="0" w:left="555" w:right="315"/>
      </w:pPr>
    </w:p>
    <w:p w14:paraId="044FF7AF" w14:textId="77777777" w:rsidR="007A5E4D" w:rsidRPr="005F69ED" w:rsidRDefault="007A5E4D" w:rsidP="001C4C1C">
      <w:pPr>
        <w:pStyle w:val="Body01"/>
        <w:ind w:leftChars="0" w:left="1216" w:right="315" w:hanging="12"/>
      </w:pPr>
      <w:r w:rsidRPr="005F69ED">
        <w:tab/>
        <w:t>B</w:t>
      </w:r>
      <w:r w:rsidRPr="005F69ED">
        <w:rPr>
          <w:rFonts w:eastAsia="MS Mincho"/>
        </w:rPr>
        <w:t>áo cáo</w:t>
      </w:r>
      <w:r w:rsidRPr="005F69ED">
        <w:t xml:space="preserve"> 1: “dưới 30, nữ, đã kết hôn” (từ “a”)</w:t>
      </w:r>
    </w:p>
    <w:p w14:paraId="0ADDB40B" w14:textId="77777777" w:rsidR="007A5E4D" w:rsidRPr="005F69ED" w:rsidRDefault="007A5E4D" w:rsidP="001C4C1C">
      <w:pPr>
        <w:pStyle w:val="Body01"/>
        <w:ind w:leftChars="0" w:left="1216" w:right="315" w:hanging="12"/>
      </w:pPr>
      <w:r w:rsidRPr="005F69ED">
        <w:tab/>
      </w:r>
      <w:r w:rsidRPr="005F69ED">
        <w:rPr>
          <w:rFonts w:eastAsia="MS Mincho"/>
        </w:rPr>
        <w:t>Báo cáo</w:t>
      </w:r>
      <w:r w:rsidRPr="005F69ED">
        <w:t xml:space="preserve"> 2: “tối thiểu 30, nữ, chưa kết hôn” (từ “b”)</w:t>
      </w:r>
    </w:p>
    <w:p w14:paraId="7650B7B3" w14:textId="77777777" w:rsidR="007A5E4D" w:rsidRPr="005F69ED" w:rsidRDefault="007A5E4D" w:rsidP="001C4C1C">
      <w:pPr>
        <w:pStyle w:val="Body01"/>
        <w:ind w:leftChars="0" w:left="1216" w:right="315" w:hanging="12"/>
      </w:pPr>
      <w:r w:rsidRPr="005F69ED">
        <w:tab/>
      </w:r>
      <w:r w:rsidRPr="005F69ED">
        <w:rPr>
          <w:rFonts w:eastAsia="MS Mincho"/>
        </w:rPr>
        <w:t>Báo cáo</w:t>
      </w:r>
      <w:r w:rsidRPr="005F69ED">
        <w:t xml:space="preserve"> 3: “dưới 30, nam, chưa kết hôn” (từ “c”)</w:t>
      </w:r>
    </w:p>
    <w:p w14:paraId="11A44697" w14:textId="77777777" w:rsidR="007A5E4D" w:rsidRPr="005F69ED" w:rsidRDefault="007A5E4D" w:rsidP="001C4C1C">
      <w:pPr>
        <w:pStyle w:val="Body01"/>
        <w:ind w:leftChars="0" w:left="1216" w:right="315" w:hanging="12"/>
      </w:pPr>
      <w:r w:rsidRPr="005F69ED">
        <w:tab/>
      </w:r>
      <w:r w:rsidRPr="005F69ED">
        <w:rPr>
          <w:rFonts w:eastAsia="MS Mincho"/>
        </w:rPr>
        <w:t>Báo cáo</w:t>
      </w:r>
      <w:r w:rsidRPr="005F69ED">
        <w:t xml:space="preserve"> 4: “tối thiểu 30, nam, đã kết hôn” (từ “a”)</w:t>
      </w:r>
    </w:p>
    <w:p w14:paraId="6634CC5F" w14:textId="77777777" w:rsidR="007A5E4D" w:rsidRPr="005F69ED" w:rsidRDefault="007A5E4D" w:rsidP="001C4C1C">
      <w:pPr>
        <w:pStyle w:val="Body01"/>
        <w:ind w:leftChars="0" w:left="555" w:right="315"/>
      </w:pPr>
    </w:p>
    <w:p w14:paraId="12913739" w14:textId="77777777" w:rsidR="007A5E4D" w:rsidRPr="005F69ED" w:rsidRDefault="007A5E4D" w:rsidP="001C4C1C">
      <w:pPr>
        <w:pStyle w:val="Body01"/>
        <w:ind w:leftChars="0" w:left="840" w:right="315"/>
      </w:pPr>
      <w:r w:rsidRPr="005F69ED">
        <w:t xml:space="preserve">Điều kiện “tối thiểu 30” của </w:t>
      </w:r>
      <w:r w:rsidRPr="005F69ED">
        <w:rPr>
          <w:rFonts w:eastAsia="MS Mincho"/>
        </w:rPr>
        <w:t>báo cáo</w:t>
      </w:r>
      <w:r w:rsidRPr="005F69ED">
        <w:t xml:space="preserve"> 4 cũng đúng với </w:t>
      </w:r>
      <w:r w:rsidRPr="005F69ED">
        <w:rPr>
          <w:rFonts w:eastAsia="MS Mincho"/>
        </w:rPr>
        <w:t>báo cáo</w:t>
      </w:r>
      <w:r w:rsidRPr="005F69ED">
        <w:t xml:space="preserve"> 2, nhưng điều kiện khác là phủ định của nhau, nên không người nào nằm trong cả 2. Ngoài ra điều kiện “nam” đúng với </w:t>
      </w:r>
      <w:r w:rsidRPr="005F69ED">
        <w:rPr>
          <w:rFonts w:eastAsia="MS Mincho"/>
        </w:rPr>
        <w:t>báo cáo</w:t>
      </w:r>
      <w:r w:rsidRPr="005F69ED">
        <w:t xml:space="preserve"> 3, nhưng điều kiện khác là phủ định của nhau. Tương tự, điều kiện “đã kết hôn” đúng cho </w:t>
      </w:r>
      <w:r w:rsidRPr="005F69ED">
        <w:rPr>
          <w:rFonts w:eastAsia="MS Mincho"/>
        </w:rPr>
        <w:t>báo cáo</w:t>
      </w:r>
      <w:r w:rsidRPr="005F69ED">
        <w:t xml:space="preserve"> 2, nhưng điều kiện khác là phủ định của nhau. Nên, không có báo cáo nào chứa người trong </w:t>
      </w:r>
      <w:r w:rsidRPr="005F69ED">
        <w:rPr>
          <w:rFonts w:eastAsia="MS Mincho"/>
        </w:rPr>
        <w:t>báo cáo</w:t>
      </w:r>
      <w:r w:rsidRPr="005F69ED">
        <w:t xml:space="preserve"> 4. Đây là mô tả đúng</w:t>
      </w:r>
    </w:p>
    <w:p w14:paraId="68004FF5" w14:textId="77777777" w:rsidR="007A5E4D" w:rsidRPr="005F69ED" w:rsidRDefault="007A5E4D" w:rsidP="001C4C1C">
      <w:pPr>
        <w:pStyle w:val="Body01"/>
        <w:ind w:leftChars="0" w:left="840" w:right="315"/>
      </w:pPr>
    </w:p>
    <w:p w14:paraId="6F086A6E" w14:textId="77777777" w:rsidR="007A5E4D" w:rsidRPr="005F69ED" w:rsidRDefault="007A5E4D" w:rsidP="001C4C1C">
      <w:pPr>
        <w:pStyle w:val="Body01"/>
        <w:ind w:leftChars="0" w:left="840" w:right="315"/>
      </w:pPr>
      <w:r w:rsidRPr="005F69ED">
        <w:br w:type="page"/>
      </w:r>
    </w:p>
    <w:p w14:paraId="30E7E48A" w14:textId="448100D4"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rPr>
        <w:lastRenderedPageBreak/>
        <mc:AlternateContent>
          <mc:Choice Requires="wps">
            <w:drawing>
              <wp:anchor distT="0" distB="0" distL="114300" distR="114300" simplePos="0" relativeHeight="251772416" behindDoc="0" locked="0" layoutInCell="1" allowOverlap="1" wp14:anchorId="3F907630" wp14:editId="0A8FAA32">
                <wp:simplePos x="0" y="0"/>
                <wp:positionH relativeFrom="column">
                  <wp:posOffset>-196850</wp:posOffset>
                </wp:positionH>
                <wp:positionV relativeFrom="paragraph">
                  <wp:posOffset>-54610</wp:posOffset>
                </wp:positionV>
                <wp:extent cx="6145530" cy="4128770"/>
                <wp:effectExtent l="0" t="0" r="0" b="0"/>
                <wp:wrapNone/>
                <wp:docPr id="1845847736" name="Rectangle 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412877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EFDB2" id="Rectangle 1408" o:spid="_x0000_s1026" style="position:absolute;margin-left:-15.5pt;margin-top:-4.3pt;width:483.9pt;height:325.1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" filled="f" strokeweight="1.5pt">
                <v:textbox inset="5.85pt,.7pt,5.85pt,.7pt"/>
              </v:rect>
            </w:pict>
          </mc:Fallback>
        </mc:AlternateContent>
      </w:r>
      <w:r w:rsidRPr="005F69ED">
        <w:rPr>
          <w:rFonts w:ascii="Times New Roman" w:hAnsi="Times New Roman"/>
          <w:noProof/>
        </w:rPr>
        <mc:AlternateContent>
          <mc:Choice Requires="wpg">
            <w:drawing>
              <wp:anchor distT="0" distB="0" distL="114300" distR="114300" simplePos="0" relativeHeight="251773440" behindDoc="0" locked="0" layoutInCell="1" allowOverlap="1" wp14:anchorId="2412DBF1" wp14:editId="1BE88695">
                <wp:simplePos x="0" y="0"/>
                <wp:positionH relativeFrom="column">
                  <wp:posOffset>25400</wp:posOffset>
                </wp:positionH>
                <wp:positionV relativeFrom="paragraph">
                  <wp:posOffset>-196850</wp:posOffset>
                </wp:positionV>
                <wp:extent cx="2009775" cy="316230"/>
                <wp:effectExtent l="0" t="0" r="0" b="0"/>
                <wp:wrapNone/>
                <wp:docPr id="522017652" name="Group 1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587286213" name="Oval 1410"/>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78A4E1B2" w14:textId="77777777" w:rsidR="001C4C1C" w:rsidRDefault="001C4C1C" w:rsidP="007A5E4D"/>
                          </w:txbxContent>
                        </wps:txbx>
                        <wps:bodyPr rot="0" vert="horz" wrap="square" lIns="74295" tIns="8890" rIns="74295" bIns="8890" anchor="t" anchorCtr="0" upright="1">
                          <a:noAutofit/>
                        </wps:bodyPr>
                      </wps:wsp>
                      <wps:wsp>
                        <wps:cNvPr id="1630170403" name="Rectangle 1411"/>
                        <wps:cNvSpPr>
                          <a:spLocks noChangeArrowheads="1"/>
                        </wps:cNvSpPr>
                        <wps:spPr bwMode="auto">
                          <a:xfrm>
                            <a:off x="2262" y="2055"/>
                            <a:ext cx="154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52EFB" w14:textId="77777777" w:rsidR="001C4C1C" w:rsidRPr="005F69ED" w:rsidRDefault="001C4C1C" w:rsidP="007A5E4D">
                              <w:pPr>
                                <w:jc w:val="center"/>
                                <w:rPr>
                                  <w:rFonts w:ascii="Arial" w:hAnsi="Arial" w:cs="Arial"/>
                                  <w:sz w:val="36"/>
                                  <w:szCs w:val="36"/>
                                </w:rPr>
                              </w:pPr>
                              <w:r w:rsidRPr="00931975">
                                <w:rPr>
                                  <w:rFonts w:ascii="Arial" w:hAnsi="Arial" w:cs="Arial"/>
                                  <w:sz w:val="36"/>
                                  <w:szCs w:val="36"/>
                                </w:rPr>
                                <w:t>Câu hỏi 9</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12DBF1" id="Group 1409" o:spid="_x0000_s1348" style="position:absolute;left:0;text-align:left;margin-left:2pt;margin-top:-15.5pt;width:158.25pt;height:24.9pt;z-index:251773440;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">
                <v:oval id="Oval 1410" o:spid="_x0000_s1349"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" fillcolor="silver">
                  <v:textbox inset="5.85pt,.7pt,5.85pt,.7pt">
                    <w:txbxContent>
                      <w:p w14:paraId="78A4E1B2" w14:textId="77777777" w:rsidR="001C4C1C" w:rsidRDefault="001C4C1C" w:rsidP="007A5E4D"/>
                    </w:txbxContent>
                  </v:textbox>
                </v:oval>
                <v:rect id="Rectangle 1411" o:spid="_x0000_s1350" style="position:absolute;left:2262;top:2055;width:1541;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" filled="f" stroked="f">
                  <v:textbox inset="0,1mm,0,0">
                    <w:txbxContent>
                      <w:p w14:paraId="2FC52EFB" w14:textId="77777777" w:rsidR="001C4C1C" w:rsidRPr="005F69ED" w:rsidRDefault="001C4C1C" w:rsidP="007A5E4D">
                        <w:pPr>
                          <w:jc w:val="center"/>
                          <w:rPr>
                            <w:rFonts w:ascii="Arial" w:hAnsi="Arial" w:cs="Arial"/>
                            <w:sz w:val="36"/>
                            <w:szCs w:val="36"/>
                          </w:rPr>
                        </w:pPr>
                        <w:r w:rsidRPr="00931975">
                          <w:rPr>
                            <w:rFonts w:ascii="Arial" w:hAnsi="Arial" w:cs="Arial"/>
                            <w:sz w:val="36"/>
                            <w:szCs w:val="36"/>
                          </w:rPr>
                          <w:t>Câu hỏi 9</w:t>
                        </w:r>
                      </w:p>
                    </w:txbxContent>
                  </v:textbox>
                </v:rect>
              </v:group>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4B374F3C" w14:textId="77777777" w:rsidR="007A5E4D" w:rsidRPr="005F69ED" w:rsidRDefault="007A5E4D" w:rsidP="001C4C1C">
      <w:pPr>
        <w:pStyle w:val="Question"/>
        <w:spacing w:line="240" w:lineRule="auto"/>
        <w:ind w:left="640" w:hanging="640"/>
        <w:rPr>
          <w:rFonts w:eastAsia="MS Mincho"/>
          <w:b/>
          <w:sz w:val="22"/>
          <w:szCs w:val="22"/>
        </w:rPr>
      </w:pPr>
    </w:p>
    <w:p w14:paraId="23E7871E" w14:textId="77777777" w:rsidR="007A5E4D" w:rsidRPr="005F69ED" w:rsidRDefault="007A5E4D" w:rsidP="001C4C1C">
      <w:pPr>
        <w:pStyle w:val="Question"/>
        <w:spacing w:line="240" w:lineRule="auto"/>
        <w:ind w:left="640" w:hanging="640"/>
        <w:rPr>
          <w:sz w:val="22"/>
          <w:szCs w:val="22"/>
        </w:rPr>
      </w:pPr>
      <w:r w:rsidRPr="005F69ED">
        <w:rPr>
          <w:b/>
          <w:sz w:val="22"/>
          <w:szCs w:val="22"/>
        </w:rPr>
        <w:t>Q9.</w:t>
      </w:r>
      <w:r w:rsidRPr="005F69ED">
        <w:rPr>
          <w:sz w:val="22"/>
          <w:szCs w:val="22"/>
        </w:rPr>
        <w:tab/>
        <w:t>Lưu đồ dưới minh họa giải thuật Euclide tìm ước chung lớn nhất của A và B bằng các lặp lại phép trừ. Khi A là 876 và B là 204, có bao nhiêu phép so sánh được thực hiện trong quá trình này</w:t>
      </w:r>
    </w:p>
    <w:p w14:paraId="043746F8" w14:textId="77777777" w:rsidR="007A5E4D" w:rsidRPr="005F69ED" w:rsidRDefault="007A5E4D" w:rsidP="001C4C1C">
      <w:pPr>
        <w:pStyle w:val="Question"/>
        <w:spacing w:line="240" w:lineRule="auto"/>
        <w:ind w:left="372" w:hangingChars="169" w:hanging="372"/>
        <w:rPr>
          <w:sz w:val="22"/>
          <w:szCs w:val="22"/>
        </w:rPr>
      </w:pPr>
      <w:r w:rsidRPr="005F69ED">
        <w:rPr>
          <w:sz w:val="22"/>
          <w:szCs w:val="22"/>
        </w:rPr>
        <w:t xml:space="preserve"> </w:t>
      </w:r>
    </w:p>
    <w:p w14:paraId="57AA4CFE" w14:textId="77777777" w:rsidR="007A5E4D" w:rsidRPr="005F69ED" w:rsidRDefault="007A5E4D" w:rsidP="007A5E4D">
      <w:pPr>
        <w:rPr>
          <w:rFonts w:ascii="Times New Roman" w:hAnsi="Times New Roman"/>
          <w:sz w:val="22"/>
          <w:szCs w:val="22"/>
        </w:rPr>
      </w:pPr>
    </w:p>
    <w:p w14:paraId="3B588F41" w14:textId="7A34DFBE" w:rsidR="007A5E4D" w:rsidRPr="005F69ED" w:rsidRDefault="003812B7" w:rsidP="007A5E4D">
      <w:pPr>
        <w:jc w:val="cente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25312" behindDoc="0" locked="0" layoutInCell="1" allowOverlap="1" wp14:anchorId="028C717D" wp14:editId="1597C387">
                <wp:simplePos x="0" y="0"/>
                <wp:positionH relativeFrom="column">
                  <wp:posOffset>2588260</wp:posOffset>
                </wp:positionH>
                <wp:positionV relativeFrom="paragraph">
                  <wp:posOffset>2223770</wp:posOffset>
                </wp:positionV>
                <wp:extent cx="573405" cy="191770"/>
                <wp:effectExtent l="0" t="0" r="0" b="0"/>
                <wp:wrapNone/>
                <wp:docPr id="1012772112" name="Text Box 1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1917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023A4A" w14:textId="77777777" w:rsidR="001C4C1C" w:rsidRDefault="001C4C1C" w:rsidP="007A5E4D">
                            <w:pPr>
                              <w:spacing w:line="240" w:lineRule="exact"/>
                              <w:jc w:val="center"/>
                              <w:rPr>
                                <w:rFonts w:ascii="Times New Roman" w:hAnsi="Times New Roman"/>
                                <w:sz w:val="20"/>
                                <w:szCs w:val="20"/>
                              </w:rPr>
                            </w:pPr>
                            <w:r>
                              <w:rPr>
                                <w:rFonts w:ascii="Times New Roman" w:hAnsi="Times New Roman"/>
                                <w:sz w:val="20"/>
                                <w:szCs w:val="20"/>
                              </w:rPr>
                              <w:t>End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C717D" id="Text Box 1276" o:spid="_x0000_s1351" type="#_x0000_t202" style="position:absolute;left:0;text-align:left;margin-left:203.8pt;margin-top:175.1pt;width:45.15pt;height:15.1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" filled="f" stroked="f" strokeweight=".5pt">
                <v:textbox inset="0,0,0,0">
                  <w:txbxContent>
                    <w:p w14:paraId="60023A4A" w14:textId="77777777" w:rsidR="001C4C1C" w:rsidRDefault="001C4C1C" w:rsidP="007A5E4D">
                      <w:pPr>
                        <w:spacing w:line="240" w:lineRule="exact"/>
                        <w:jc w:val="center"/>
                        <w:rPr>
                          <w:rFonts w:ascii="Times New Roman" w:hAnsi="Times New Roman"/>
                          <w:sz w:val="20"/>
                          <w:szCs w:val="20"/>
                        </w:rPr>
                      </w:pPr>
                      <w:r>
                        <w:rPr>
                          <w:rFonts w:ascii="Times New Roman" w:hAnsi="Times New Roman"/>
                          <w:sz w:val="20"/>
                          <w:szCs w:val="20"/>
                        </w:rPr>
                        <w:t>End</w:t>
                      </w:r>
                    </w:p>
                  </w:txbxContent>
                </v:textbox>
              </v:shape>
            </w:pict>
          </mc:Fallback>
        </mc:AlternateContent>
      </w:r>
      <w:r w:rsidRPr="005F69ED">
        <w:rPr>
          <w:rFonts w:ascii="Times New Roman" w:hAnsi="Times New Roman"/>
          <w:noProof/>
        </w:rPr>
        <mc:AlternateContent>
          <mc:Choice Requires="wps">
            <w:drawing>
              <wp:anchor distT="0" distB="0" distL="114300" distR="114300" simplePos="0" relativeHeight="251723264" behindDoc="0" locked="0" layoutInCell="1" allowOverlap="1" wp14:anchorId="60EA8015" wp14:editId="4DD33D6B">
                <wp:simplePos x="0" y="0"/>
                <wp:positionH relativeFrom="column">
                  <wp:posOffset>2457450</wp:posOffset>
                </wp:positionH>
                <wp:positionV relativeFrom="paragraph">
                  <wp:posOffset>64770</wp:posOffset>
                </wp:positionV>
                <wp:extent cx="803275" cy="155575"/>
                <wp:effectExtent l="0" t="0" r="0" b="0"/>
                <wp:wrapNone/>
                <wp:docPr id="150019889" name="Text Box 1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275" cy="155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D1EDEA" w14:textId="77777777" w:rsidR="001C4C1C" w:rsidRDefault="001C4C1C" w:rsidP="007A5E4D">
                            <w:pPr>
                              <w:pStyle w:val="Figtext8pt"/>
                              <w:rPr>
                                <w:sz w:val="20"/>
                              </w:rPr>
                            </w:pPr>
                            <w:r>
                              <w:rPr>
                                <w:sz w:val="20"/>
                              </w:rPr>
                              <w:t>Start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A8015" id="Text Box 1274" o:spid="_x0000_s1352" type="#_x0000_t202" style="position:absolute;left:0;text-align:left;margin-left:193.5pt;margin-top:5.1pt;width:63.25pt;height:12.2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" filled="f" stroked="f" strokeweight=".5pt">
                <v:textbox inset="0,0,0,0">
                  <w:txbxContent>
                    <w:p w14:paraId="51D1EDEA" w14:textId="77777777" w:rsidR="001C4C1C" w:rsidRDefault="001C4C1C" w:rsidP="007A5E4D">
                      <w:pPr>
                        <w:pStyle w:val="Figtext8pt"/>
                        <w:rPr>
                          <w:sz w:val="20"/>
                        </w:rPr>
                      </w:pPr>
                      <w:r>
                        <w:rPr>
                          <w:sz w:val="20"/>
                        </w:rPr>
                        <w:t>Start</w:t>
                      </w:r>
                    </w:p>
                  </w:txbxContent>
                </v:textbox>
              </v:shape>
            </w:pict>
          </mc:Fallback>
        </mc:AlternateContent>
      </w:r>
      <w:r w:rsidRPr="005F69ED">
        <w:rPr>
          <w:rFonts w:ascii="Times New Roman" w:hAnsi="Times New Roman"/>
          <w:noProof/>
        </w:rPr>
        <mc:AlternateContent>
          <mc:Choice Requires="wps">
            <w:drawing>
              <wp:anchor distT="0" distB="0" distL="114300" distR="114300" simplePos="0" relativeHeight="251724288" behindDoc="0" locked="0" layoutInCell="1" allowOverlap="1" wp14:anchorId="1F407DE6" wp14:editId="111C02A3">
                <wp:simplePos x="0" y="0"/>
                <wp:positionH relativeFrom="column">
                  <wp:posOffset>2475865</wp:posOffset>
                </wp:positionH>
                <wp:positionV relativeFrom="paragraph">
                  <wp:posOffset>1805305</wp:posOffset>
                </wp:positionV>
                <wp:extent cx="800100" cy="243205"/>
                <wp:effectExtent l="0" t="0" r="0" b="0"/>
                <wp:wrapNone/>
                <wp:docPr id="258308256" name="Text 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32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08F764" w14:textId="77777777" w:rsidR="001C4C1C" w:rsidRDefault="001C4C1C" w:rsidP="007A5E4D">
                            <w:pPr>
                              <w:jc w:val="center"/>
                              <w:rPr>
                                <w:rFonts w:ascii="Times New Roman" w:hAnsi="Times New Roman"/>
                                <w:sz w:val="20"/>
                                <w:szCs w:val="20"/>
                              </w:rPr>
                            </w:pPr>
                            <w:r>
                              <w:rPr>
                                <w:rFonts w:ascii="Times New Roman" w:hAnsi="Times New Roman"/>
                                <w:sz w:val="20"/>
                                <w:szCs w:val="20"/>
                              </w:rPr>
                              <w:t>Output A, B, 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07DE6" id="Text Box 1275" o:spid="_x0000_s1353" type="#_x0000_t202" style="position:absolute;left:0;text-align:left;margin-left:194.95pt;margin-top:142.15pt;width:63pt;height:19.1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" filled="f" stroked="f" strokeweight=".5pt">
                <v:textbox inset="0,0,0,0">
                  <w:txbxContent>
                    <w:p w14:paraId="2708F764" w14:textId="77777777" w:rsidR="001C4C1C" w:rsidRDefault="001C4C1C" w:rsidP="007A5E4D">
                      <w:pPr>
                        <w:jc w:val="center"/>
                        <w:rPr>
                          <w:rFonts w:ascii="Times New Roman" w:hAnsi="Times New Roman"/>
                          <w:sz w:val="20"/>
                          <w:szCs w:val="20"/>
                        </w:rPr>
                      </w:pPr>
                      <w:r>
                        <w:rPr>
                          <w:rFonts w:ascii="Times New Roman" w:hAnsi="Times New Roman"/>
                          <w:sz w:val="20"/>
                          <w:szCs w:val="20"/>
                        </w:rPr>
                        <w:t>Output A, B, L</w:t>
                      </w:r>
                    </w:p>
                  </w:txbxContent>
                </v:textbox>
              </v:shape>
            </w:pict>
          </mc:Fallback>
        </mc:AlternateContent>
      </w:r>
      <w:r w:rsidRPr="005F69ED">
        <w:rPr>
          <w:rFonts w:ascii="Times New Roman" w:hAnsi="Times New Roman"/>
          <w:noProof/>
        </w:rPr>
        <w:drawing>
          <wp:inline distT="0" distB="0" distL="0" distR="0" wp14:anchorId="474960A9" wp14:editId="001DF31A">
            <wp:extent cx="3159760" cy="2429510"/>
            <wp:effectExtent l="0" t="0" r="0" b="0"/>
            <wp:docPr id="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3159760" cy="2429510"/>
                    </a:xfrm>
                    <a:prstGeom prst="rect">
                      <a:avLst/>
                    </a:prstGeom>
                    <a:noFill/>
                    <a:ln>
                      <a:noFill/>
                    </a:ln>
                  </pic:spPr>
                </pic:pic>
              </a:graphicData>
            </a:graphic>
          </wp:inline>
        </w:drawing>
      </w:r>
    </w:p>
    <w:p w14:paraId="4F7C886E" w14:textId="77777777" w:rsidR="007A5E4D" w:rsidRPr="005F69ED" w:rsidRDefault="007A5E4D" w:rsidP="007A5E4D">
      <w:pPr>
        <w:rPr>
          <w:rFonts w:ascii="Times New Roman" w:hAnsi="Times New Roman"/>
        </w:rPr>
      </w:pPr>
    </w:p>
    <w:p w14:paraId="778AB94D" w14:textId="77777777" w:rsidR="007A5E4D" w:rsidRPr="005F69ED" w:rsidRDefault="007A5E4D" w:rsidP="007A5E4D">
      <w:pPr>
        <w:pStyle w:val="Answer-group-4items"/>
      </w:pPr>
      <w:r w:rsidRPr="005F69ED">
        <w:t>a)</w:t>
      </w:r>
      <w:r w:rsidRPr="005F69ED">
        <w:rPr>
          <w:rFonts w:eastAsia="MS Mincho"/>
        </w:rPr>
        <w:tab/>
      </w:r>
      <w:r w:rsidRPr="005F69ED">
        <w:t>4</w:t>
      </w:r>
      <w:r w:rsidRPr="005F69ED">
        <w:tab/>
        <w:t>b)</w:t>
      </w:r>
      <w:r w:rsidRPr="005F69ED">
        <w:rPr>
          <w:rFonts w:eastAsia="MS Mincho"/>
        </w:rPr>
        <w:tab/>
      </w:r>
      <w:r w:rsidRPr="005F69ED">
        <w:t>9</w:t>
      </w:r>
      <w:r w:rsidRPr="005F69ED">
        <w:tab/>
        <w:t>c)</w:t>
      </w:r>
      <w:r w:rsidRPr="005F69ED">
        <w:rPr>
          <w:rFonts w:eastAsia="MS Mincho"/>
        </w:rPr>
        <w:tab/>
      </w:r>
      <w:r w:rsidRPr="005F69ED">
        <w:t>10</w:t>
      </w:r>
      <w:r w:rsidRPr="005F69ED">
        <w:rPr>
          <w:rFonts w:eastAsia="MS Mincho"/>
        </w:rPr>
        <w:tab/>
      </w:r>
      <w:r w:rsidRPr="005F69ED">
        <w:t>d)</w:t>
      </w:r>
      <w:r w:rsidRPr="005F69ED">
        <w:rPr>
          <w:rFonts w:eastAsia="MS Mincho"/>
        </w:rPr>
        <w:tab/>
      </w:r>
      <w:r w:rsidRPr="005F69ED">
        <w:t>11</w:t>
      </w:r>
    </w:p>
    <w:p w14:paraId="1FF3BAE8" w14:textId="77777777" w:rsidR="007A5E4D" w:rsidRPr="005F69ED" w:rsidRDefault="007A5E4D" w:rsidP="007A5E4D">
      <w:pPr>
        <w:rPr>
          <w:rFonts w:ascii="Times New Roman" w:hAnsi="Times New Roman"/>
        </w:rPr>
      </w:pPr>
    </w:p>
    <w:p w14:paraId="64561A8A" w14:textId="77777777" w:rsidR="00931975" w:rsidRPr="005F69ED" w:rsidRDefault="00931975" w:rsidP="007A5E4D">
      <w:pPr>
        <w:rPr>
          <w:rFonts w:ascii="Times New Roman" w:hAnsi="Times New Roman"/>
        </w:rPr>
      </w:pPr>
    </w:p>
    <w:p w14:paraId="56450C2E" w14:textId="3875586E" w:rsidR="007A5E4D" w:rsidRPr="005F69ED" w:rsidRDefault="003812B7" w:rsidP="007A5E4D">
      <w:pPr>
        <w:rPr>
          <w:rFonts w:ascii="Times New Roman" w:hAnsi="Times New Roman"/>
        </w:rPr>
      </w:pPr>
      <w:r w:rsidRPr="005F69ED">
        <w:rPr>
          <w:rFonts w:ascii="Times New Roman" w:hAnsi="Times New Roman"/>
          <w:noProof/>
        </w:rPr>
        <mc:AlternateContent>
          <mc:Choice Requires="wpg">
            <w:drawing>
              <wp:anchor distT="0" distB="0" distL="114300" distR="114300" simplePos="0" relativeHeight="251761152" behindDoc="0" locked="0" layoutInCell="1" allowOverlap="1" wp14:anchorId="082AA9FD" wp14:editId="7CAA9DD1">
                <wp:simplePos x="0" y="0"/>
                <wp:positionH relativeFrom="column">
                  <wp:posOffset>0</wp:posOffset>
                </wp:positionH>
                <wp:positionV relativeFrom="paragraph">
                  <wp:posOffset>139700</wp:posOffset>
                </wp:positionV>
                <wp:extent cx="2009775" cy="336550"/>
                <wp:effectExtent l="0" t="0" r="0" b="0"/>
                <wp:wrapNone/>
                <wp:docPr id="562046908"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36550"/>
                          <a:chOff x="1418" y="2055"/>
                          <a:chExt cx="3165" cy="498"/>
                        </a:xfrm>
                      </wpg:grpSpPr>
                      <wps:wsp>
                        <wps:cNvPr id="1289247349" name="Oval 1384"/>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212B4962" w14:textId="77777777" w:rsidR="001C4C1C" w:rsidRDefault="001C4C1C" w:rsidP="007A5E4D"/>
                          </w:txbxContent>
                        </wps:txbx>
                        <wps:bodyPr rot="0" vert="horz" wrap="square" lIns="74295" tIns="8890" rIns="74295" bIns="8890" anchor="t" anchorCtr="0" upright="1">
                          <a:noAutofit/>
                        </wps:bodyPr>
                      </wps:wsp>
                      <wps:wsp>
                        <wps:cNvPr id="1674210682" name="Rectangle 1385"/>
                        <wps:cNvSpPr>
                          <a:spLocks noChangeArrowheads="1"/>
                        </wps:cNvSpPr>
                        <wps:spPr bwMode="auto">
                          <a:xfrm>
                            <a:off x="2262" y="2055"/>
                            <a:ext cx="166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8E21C" w14:textId="77777777" w:rsidR="001C4C1C" w:rsidRPr="005F69ED" w:rsidRDefault="001C4C1C" w:rsidP="007A5E4D">
                              <w:pPr>
                                <w:jc w:val="center"/>
                                <w:rPr>
                                  <w:rFonts w:ascii="Impact" w:hAnsi="Impact" w:cs="Arial"/>
                                  <w:sz w:val="32"/>
                                  <w:szCs w:val="32"/>
                                </w:rPr>
                              </w:pPr>
                              <w:r w:rsidRPr="00931975">
                                <w:rPr>
                                  <w:rFonts w:ascii="Impact" w:hAnsi="Impact" w:cs="Arial"/>
                                  <w:sz w:val="32"/>
                                  <w:szCs w:val="32"/>
                                </w:rPr>
                                <w:t>Đáp án câu 9</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2AA9FD" id="Group 1383" o:spid="_x0000_s1354" style="position:absolute;left:0;text-align:left;margin-left:0;margin-top:11pt;width:158.25pt;height:26.5pt;z-index:251761152;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">
                <v:oval id="Oval 1384" o:spid="_x0000_s1355"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" fillcolor="silver">
                  <v:textbox inset="5.85pt,.7pt,5.85pt,.7pt">
                    <w:txbxContent>
                      <w:p w14:paraId="212B4962" w14:textId="77777777" w:rsidR="001C4C1C" w:rsidRDefault="001C4C1C" w:rsidP="007A5E4D"/>
                    </w:txbxContent>
                  </v:textbox>
                </v:oval>
                <v:rect id="Rectangle 1385" o:spid="_x0000_s1356" style="position:absolute;left:2262;top:2055;width:1664;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" filled="f" stroked="f">
                  <v:textbox inset="0,1mm,0,0">
                    <w:txbxContent>
                      <w:p w14:paraId="0058E21C" w14:textId="77777777" w:rsidR="001C4C1C" w:rsidRPr="005F69ED" w:rsidRDefault="001C4C1C" w:rsidP="007A5E4D">
                        <w:pPr>
                          <w:jc w:val="center"/>
                          <w:rPr>
                            <w:rFonts w:ascii="Impact" w:hAnsi="Impact" w:cs="Arial"/>
                            <w:sz w:val="32"/>
                            <w:szCs w:val="32"/>
                          </w:rPr>
                        </w:pPr>
                        <w:r w:rsidRPr="00931975">
                          <w:rPr>
                            <w:rFonts w:ascii="Impact" w:hAnsi="Impact" w:cs="Arial"/>
                            <w:sz w:val="32"/>
                            <w:szCs w:val="32"/>
                          </w:rPr>
                          <w:t>Đáp án câu 9</w:t>
                        </w:r>
                      </w:p>
                    </w:txbxContent>
                  </v:textbox>
                </v:rect>
              </v:group>
            </w:pict>
          </mc:Fallback>
        </mc:AlternateContent>
      </w:r>
    </w:p>
    <w:p w14:paraId="31F117B4" w14:textId="77777777" w:rsidR="007A5E4D" w:rsidRPr="005F69ED" w:rsidRDefault="007A5E4D" w:rsidP="007A5E4D">
      <w:pPr>
        <w:rPr>
          <w:rFonts w:ascii="Times New Roman" w:hAnsi="Times New Roman"/>
        </w:rPr>
      </w:pPr>
    </w:p>
    <w:p w14:paraId="092729D0" w14:textId="77777777" w:rsidR="007A5E4D" w:rsidRPr="005F69ED" w:rsidRDefault="007A5E4D" w:rsidP="007A5E4D">
      <w:pPr>
        <w:rPr>
          <w:rStyle w:val="TimesNewRoman11pt"/>
          <w:rFonts w:ascii="Times New Roman" w:hAnsi="Times New Roman"/>
        </w:rPr>
      </w:pPr>
    </w:p>
    <w:p w14:paraId="3E7BC6BC" w14:textId="77777777" w:rsidR="00931975" w:rsidRPr="005F69ED" w:rsidRDefault="00931975" w:rsidP="007A5E4D">
      <w:pPr>
        <w:tabs>
          <w:tab w:val="left" w:pos="1800"/>
        </w:tabs>
        <w:rPr>
          <w:rStyle w:val="CorrectAnswerChar"/>
          <w:rFonts w:ascii="Times New Roman" w:hAnsi="Times New Roman" w:cs="Times New Roman"/>
        </w:rPr>
      </w:pPr>
    </w:p>
    <w:p w14:paraId="2D8400A6" w14:textId="77777777" w:rsidR="007A5E4D" w:rsidRPr="005F69ED" w:rsidRDefault="007A5E4D" w:rsidP="007A5E4D">
      <w:pPr>
        <w:tabs>
          <w:tab w:val="left" w:pos="1800"/>
        </w:tabs>
        <w:rPr>
          <w:rStyle w:val="TimesNewRoman11pt"/>
          <w:rFonts w:ascii="Times New Roman" w:hAnsi="Times New Roman"/>
          <w:b/>
          <w:sz w:val="24"/>
        </w:rPr>
      </w:pPr>
      <w:r w:rsidRPr="005F69ED">
        <w:rPr>
          <w:rStyle w:val="CorrectAnswerChar"/>
          <w:rFonts w:ascii="Times New Roman" w:hAnsi="Times New Roman" w:cs="Times New Roman"/>
        </w:rPr>
        <w:t>Đáp án đúng:</w:t>
      </w:r>
      <w:r w:rsidRPr="005F69ED">
        <w:rPr>
          <w:rStyle w:val="TimesNewRoman11pt"/>
          <w:rFonts w:ascii="Times New Roman" w:hAnsi="Times New Roman"/>
          <w:b/>
          <w:sz w:val="24"/>
        </w:rPr>
        <w:tab/>
        <w:t>d</w:t>
      </w:r>
    </w:p>
    <w:p w14:paraId="3C19BECA" w14:textId="77777777" w:rsidR="007A5E4D" w:rsidRPr="005F69ED" w:rsidRDefault="007A5E4D" w:rsidP="007A5E4D">
      <w:pPr>
        <w:spacing w:line="200" w:lineRule="exact"/>
        <w:rPr>
          <w:rFonts w:ascii="Times New Roman" w:hAnsi="Times New Roman"/>
        </w:rPr>
      </w:pPr>
    </w:p>
    <w:p w14:paraId="42B92718" w14:textId="77777777" w:rsidR="007A5E4D" w:rsidRPr="005F69ED" w:rsidRDefault="007A5E4D" w:rsidP="001C4C1C">
      <w:pPr>
        <w:pStyle w:val="Body01"/>
        <w:spacing w:line="240" w:lineRule="exact"/>
        <w:ind w:leftChars="0" w:left="315" w:right="315"/>
      </w:pPr>
      <w:r w:rsidRPr="005F69ED">
        <w:t>Giải thuật Euclide là giải thuật tìm ước số chung lớn nhất của 2 số nguyên A và B. Tuy vậy bạn không cần hiểu giải thuật này, chỉ cần hiểu dữ liệu thay đổi như thế nào. Đầu tiên gán “A</w:t>
      </w:r>
      <w:r w:rsidRPr="005F69ED">
        <w:sym w:font="Wingdings" w:char="F0E0"/>
      </w:r>
      <w:r w:rsidRPr="005F69ED">
        <w:t>L” và “B</w:t>
      </w:r>
      <w:r w:rsidRPr="005F69ED">
        <w:sym w:font="Wingdings" w:char="F0E0"/>
      </w:r>
      <w:r w:rsidRPr="005F69ED">
        <w:t xml:space="preserve">S,” giá trị của ước chung lớn nhất đạt được là L và </w:t>
      </w:r>
      <w:smartTag w:uri="urn:schemas-microsoft-com:office:smarttags" w:element="place">
        <w:r w:rsidRPr="005F69ED">
          <w:t>S. Giải</w:t>
        </w:r>
      </w:smartTag>
      <w:r w:rsidRPr="005F69ED">
        <w:t xml:space="preserve"> thuật qu</w:t>
      </w:r>
      <w:r w:rsidR="008B402E" w:rsidRPr="005F69ED">
        <w:t>y</w:t>
      </w:r>
      <w:r w:rsidRPr="005F69ED">
        <w:t>ết định đâu là số lớn hơn và trừ nó cho số nhỏ hơn. Khi “L=S” giải thuật kết thúc</w:t>
      </w:r>
    </w:p>
    <w:p w14:paraId="541DAA25" w14:textId="77777777" w:rsidR="007A5E4D" w:rsidRPr="005F69ED" w:rsidRDefault="007A5E4D" w:rsidP="001C4C1C">
      <w:pPr>
        <w:pStyle w:val="Body01"/>
        <w:spacing w:line="240" w:lineRule="exact"/>
        <w:ind w:leftChars="0" w:left="315" w:right="315"/>
      </w:pPr>
    </w:p>
    <w:p w14:paraId="111532E6" w14:textId="77777777" w:rsidR="007A5E4D" w:rsidRPr="005F69ED" w:rsidRDefault="007A5E4D" w:rsidP="001C4C1C">
      <w:pPr>
        <w:pStyle w:val="Body01"/>
        <w:spacing w:line="240" w:lineRule="exact"/>
        <w:ind w:leftChars="0" w:left="315" w:right="315"/>
      </w:pPr>
    </w:p>
    <w:p w14:paraId="754E52C8" w14:textId="77777777" w:rsidR="007A5E4D" w:rsidRPr="005F69ED" w:rsidRDefault="007A5E4D" w:rsidP="001C4C1C">
      <w:pPr>
        <w:pStyle w:val="Body01"/>
        <w:spacing w:line="240" w:lineRule="exact"/>
        <w:ind w:leftChars="0" w:left="315" w:right="315"/>
      </w:pPr>
      <w:r w:rsidRPr="005F69ED">
        <w:t>Với khởi tạo A=876 và B=204, ta trừ B (=S) từ A (=L) nhiều lần. Chú ý rằng giá trị cần được so sánh trước khi trừ</w:t>
      </w:r>
    </w:p>
    <w:p w14:paraId="58CAA975" w14:textId="77777777" w:rsidR="007A5E4D" w:rsidRPr="005F69ED" w:rsidRDefault="007A5E4D" w:rsidP="001C4C1C">
      <w:pPr>
        <w:pStyle w:val="Body01"/>
        <w:spacing w:line="240" w:lineRule="exact"/>
        <w:ind w:leftChars="0" w:left="315" w:right="315"/>
      </w:pPr>
    </w:p>
    <w:p w14:paraId="71D3CF6F" w14:textId="77777777" w:rsidR="007A5E4D" w:rsidRPr="005F69ED" w:rsidRDefault="007A5E4D" w:rsidP="001C4C1C">
      <w:pPr>
        <w:pStyle w:val="Body01"/>
        <w:spacing w:line="240" w:lineRule="exact"/>
        <w:ind w:leftChars="0" w:left="315" w:right="315"/>
      </w:pPr>
    </w:p>
    <w:p w14:paraId="65C9BEAC" w14:textId="77777777" w:rsidR="007A5E4D" w:rsidRPr="005F69ED" w:rsidRDefault="007A5E4D" w:rsidP="001C4C1C">
      <w:pPr>
        <w:pStyle w:val="Body01"/>
        <w:spacing w:line="240" w:lineRule="exact"/>
        <w:ind w:leftChars="0" w:left="732" w:right="315" w:hanging="420"/>
      </w:pPr>
      <w:r w:rsidRPr="005F69ED">
        <w:t>(1)</w:t>
      </w:r>
      <w:r w:rsidRPr="005F69ED">
        <w:tab/>
        <w:t xml:space="preserve">Với điều kiện L=876 và S=204, lặp lại phép trừ đến khi L&lt;S. Do </w:t>
      </w:r>
      <w:r w:rsidRPr="005F69ED">
        <w:rPr>
          <w:position w:val="-6"/>
        </w:rPr>
        <w:object w:dxaOrig="1380" w:dyaOrig="279" w14:anchorId="650E1579">
          <v:shape id="_x0000_i1144" type="#_x0000_t75" style="width:68.8pt;height:13.95pt" o:ole="">
            <v:imagedata r:id="rId241" o:title=""/>
          </v:shape>
          <o:OLEObject Type="Embed" ProgID="Equation.3" ShapeID="_x0000_i1144" DrawAspect="Content" ObjectID="_1842870088" r:id="rId242"/>
        </w:object>
      </w:r>
      <w:r w:rsidRPr="005F69ED">
        <w:t xml:space="preserve">dư 60, phép trừ và thay thế “L – S </w:t>
      </w:r>
      <w:r w:rsidRPr="005F69ED">
        <w:sym w:font="Wingdings" w:char="F0E0"/>
      </w:r>
      <w:r w:rsidRPr="005F69ED">
        <w:t xml:space="preserve"> L” được thực hiện 4 lần trước khi “L &lt; S” thỏa mãn. Do đó so sánh (L, S) xảy ra 4 lần</w:t>
      </w:r>
    </w:p>
    <w:p w14:paraId="07A4B550" w14:textId="77777777" w:rsidR="007A5E4D" w:rsidRPr="005F69ED" w:rsidRDefault="007A5E4D" w:rsidP="001C4C1C">
      <w:pPr>
        <w:pStyle w:val="Body01"/>
        <w:spacing w:line="240" w:lineRule="exact"/>
        <w:ind w:leftChars="0" w:left="732" w:right="315" w:hanging="420"/>
      </w:pPr>
    </w:p>
    <w:p w14:paraId="54CC75F5" w14:textId="77777777" w:rsidR="007A5E4D" w:rsidRPr="005F69ED" w:rsidRDefault="007A5E4D" w:rsidP="001C4C1C">
      <w:pPr>
        <w:pStyle w:val="Body01"/>
        <w:spacing w:line="240" w:lineRule="exact"/>
        <w:ind w:leftChars="0" w:left="732" w:right="315" w:hanging="420"/>
      </w:pPr>
      <w:r w:rsidRPr="005F69ED">
        <w:t xml:space="preserve"> (2)</w:t>
      </w:r>
      <w:r w:rsidRPr="005F69ED">
        <w:tab/>
        <w:t xml:space="preserve">Với điều kiện L=60 và S=204, lặp lại phép trừ đến khi L&gt;S. Do </w:t>
      </w:r>
      <w:r w:rsidRPr="005F69ED">
        <w:rPr>
          <w:position w:val="-6"/>
        </w:rPr>
        <w:object w:dxaOrig="1260" w:dyaOrig="279" w14:anchorId="685ABA3E">
          <v:shape id="_x0000_i1145" type="#_x0000_t75" style="width:62.85pt;height:13.95pt" o:ole="">
            <v:imagedata r:id="rId243" o:title=""/>
          </v:shape>
          <o:OLEObject Type="Embed" ProgID="Equation.3" ShapeID="_x0000_i1145" DrawAspect="Content" ObjectID="_1842870089" r:id="rId244"/>
        </w:object>
      </w:r>
      <w:r w:rsidRPr="005F69ED">
        <w:t xml:space="preserve">dư 24, phép trừ và thay thế “S – L </w:t>
      </w:r>
      <w:r w:rsidRPr="005F69ED">
        <w:sym w:font="Wingdings" w:char="F0E0"/>
      </w:r>
      <w:r w:rsidRPr="005F69ED">
        <w:t xml:space="preserve"> S” được thực hiện 3 lần trước khi “L &gt; S” thỏa mãn. Do đó so sánh (L, S) xảy ra 3 lần</w:t>
      </w:r>
    </w:p>
    <w:p w14:paraId="42D6252D" w14:textId="77777777" w:rsidR="007A5E4D" w:rsidRPr="005F69ED" w:rsidRDefault="007A5E4D" w:rsidP="001C4C1C">
      <w:pPr>
        <w:pStyle w:val="Body01"/>
        <w:spacing w:line="240" w:lineRule="exact"/>
        <w:ind w:leftChars="0" w:left="732" w:right="315" w:hanging="420"/>
      </w:pPr>
    </w:p>
    <w:p w14:paraId="2C5CFBC7" w14:textId="77777777" w:rsidR="007A5E4D" w:rsidRPr="005F69ED" w:rsidRDefault="007A5E4D" w:rsidP="001C4C1C">
      <w:pPr>
        <w:pStyle w:val="Body01"/>
        <w:spacing w:line="240" w:lineRule="exact"/>
        <w:ind w:leftChars="0" w:left="732" w:right="315" w:hanging="420"/>
      </w:pPr>
      <w:r w:rsidRPr="005F69ED">
        <w:t xml:space="preserve"> (3)</w:t>
      </w:r>
      <w:r w:rsidRPr="005F69ED">
        <w:tab/>
        <w:t xml:space="preserve">Với điều kiện L=60 và S=24, lặp lại phép trừ đến khi L&lt;S. Do </w:t>
      </w:r>
      <w:r w:rsidRPr="005F69ED">
        <w:rPr>
          <w:position w:val="-6"/>
        </w:rPr>
        <w:object w:dxaOrig="1140" w:dyaOrig="279" w14:anchorId="7BA7BCF4">
          <v:shape id="_x0000_i1146" type="#_x0000_t75" style="width:56.95pt;height:13.95pt" o:ole="">
            <v:imagedata r:id="rId245" o:title=""/>
          </v:shape>
          <o:OLEObject Type="Embed" ProgID="Equation.3" ShapeID="_x0000_i1146" DrawAspect="Content" ObjectID="_1842870090" r:id="rId246"/>
        </w:object>
      </w:r>
      <w:r w:rsidRPr="005F69ED">
        <w:t xml:space="preserve">dư 12, phép trừ và thay thế “L – S </w:t>
      </w:r>
      <w:r w:rsidRPr="005F69ED">
        <w:sym w:font="Wingdings" w:char="F0E0"/>
      </w:r>
      <w:r w:rsidRPr="005F69ED">
        <w:t xml:space="preserve"> L” được thực hiện 2 lần trước khi “L &lt; S” thỏa mãn. Do đó so sánh (L, S) xảy ra 2 lần</w:t>
      </w:r>
    </w:p>
    <w:p w14:paraId="0633BF43" w14:textId="77777777" w:rsidR="007A5E4D" w:rsidRPr="005F69ED" w:rsidRDefault="007A5E4D" w:rsidP="001C4C1C">
      <w:pPr>
        <w:pStyle w:val="Body01"/>
        <w:spacing w:line="240" w:lineRule="exact"/>
        <w:ind w:leftChars="0" w:left="732" w:right="315" w:hanging="420"/>
      </w:pPr>
      <w:r w:rsidRPr="005F69ED">
        <w:t>(4)</w:t>
      </w:r>
      <w:r w:rsidRPr="005F69ED">
        <w:tab/>
        <w:t xml:space="preserve">Với điều kiện L=12 và S=24, lặp lại phép trừ đến khi L=S. Do </w:t>
      </w:r>
      <w:r w:rsidRPr="005F69ED">
        <w:rPr>
          <w:position w:val="-4"/>
        </w:rPr>
        <w:object w:dxaOrig="1120" w:dyaOrig="260" w14:anchorId="6D08D413">
          <v:shape id="_x0000_i1147" type="#_x0000_t75" style="width:55.9pt;height:12.9pt" o:ole="">
            <v:imagedata r:id="rId247" o:title=""/>
          </v:shape>
          <o:OLEObject Type="Embed" ProgID="Equation.3" ShapeID="_x0000_i1147" DrawAspect="Content" ObjectID="_1842870091" r:id="rId248"/>
        </w:object>
      </w:r>
      <w:r w:rsidRPr="005F69ED">
        <w:t xml:space="preserve">dư 0, phép trừ và thay thế “S – L </w:t>
      </w:r>
      <w:r w:rsidRPr="005F69ED">
        <w:sym w:font="Wingdings" w:char="F0E0"/>
      </w:r>
      <w:r w:rsidRPr="005F69ED">
        <w:t xml:space="preserve"> S” được thực hiện 2 lần trước khi “L = S” thỏa mãn. Do đó so sánh (L, </w:t>
      </w:r>
      <w:r w:rsidRPr="005F69ED">
        <w:lastRenderedPageBreak/>
        <w:t>S) xảy ra 2 lần</w:t>
      </w:r>
    </w:p>
    <w:p w14:paraId="0A3D2923" w14:textId="77777777" w:rsidR="007A5E4D" w:rsidRPr="005F69ED" w:rsidRDefault="007A5E4D" w:rsidP="001C4C1C">
      <w:pPr>
        <w:pStyle w:val="Body01"/>
        <w:spacing w:line="240" w:lineRule="exact"/>
        <w:ind w:leftChars="0" w:left="732" w:right="315" w:hanging="420"/>
      </w:pPr>
    </w:p>
    <w:p w14:paraId="675FD53E" w14:textId="77777777" w:rsidR="007A5E4D" w:rsidRPr="005F69ED" w:rsidRDefault="007A5E4D" w:rsidP="001C4C1C">
      <w:pPr>
        <w:pStyle w:val="Body01"/>
        <w:spacing w:line="240" w:lineRule="exact"/>
        <w:ind w:leftChars="0" w:left="732" w:right="315" w:hanging="420"/>
      </w:pPr>
      <w:r w:rsidRPr="005F69ED">
        <w:t xml:space="preserve"> (5)</w:t>
      </w:r>
      <w:r w:rsidRPr="005F69ED">
        <w:tab/>
        <w:t>Số lần phép so sánh “L:S” được tính như sau. Ta có thể cộng các số từ (1) đến (4). Tổng số phép so sánh = 4 + 3 + 2 + 2 = 11 lần</w:t>
      </w:r>
    </w:p>
    <w:p w14:paraId="628487D5" w14:textId="2EB66B10" w:rsidR="007A5E4D" w:rsidRPr="005F69ED" w:rsidRDefault="003812B7" w:rsidP="001C4C1C">
      <w:pPr>
        <w:pStyle w:val="Body01"/>
        <w:spacing w:line="240" w:lineRule="exact"/>
        <w:ind w:leftChars="0" w:left="732" w:right="315" w:hanging="420"/>
      </w:pPr>
      <w:r w:rsidRPr="005F69ED">
        <w:rPr>
          <w:noProof/>
          <w:sz w:val="24"/>
        </w:rPr>
        <mc:AlternateContent>
          <mc:Choice Requires="wpg">
            <w:drawing>
              <wp:anchor distT="0" distB="0" distL="114300" distR="114300" simplePos="0" relativeHeight="251775488" behindDoc="0" locked="0" layoutInCell="1" allowOverlap="1" wp14:anchorId="67C802AF" wp14:editId="6C986DBA">
                <wp:simplePos x="0" y="0"/>
                <wp:positionH relativeFrom="column">
                  <wp:posOffset>25400</wp:posOffset>
                </wp:positionH>
                <wp:positionV relativeFrom="paragraph">
                  <wp:posOffset>111760</wp:posOffset>
                </wp:positionV>
                <wp:extent cx="2108200" cy="354965"/>
                <wp:effectExtent l="0" t="0" r="0" b="0"/>
                <wp:wrapNone/>
                <wp:docPr id="1131598129" name="Group 1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8200" cy="354965"/>
                          <a:chOff x="1418" y="2055"/>
                          <a:chExt cx="3165" cy="498"/>
                        </a:xfrm>
                      </wpg:grpSpPr>
                      <wps:wsp>
                        <wps:cNvPr id="934682859" name="Oval 1414"/>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71B439F6" w14:textId="77777777" w:rsidR="001C4C1C" w:rsidRDefault="001C4C1C" w:rsidP="007A5E4D"/>
                          </w:txbxContent>
                        </wps:txbx>
                        <wps:bodyPr rot="0" vert="horz" wrap="square" lIns="74295" tIns="8890" rIns="74295" bIns="8890" anchor="t" anchorCtr="0" upright="1">
                          <a:noAutofit/>
                        </wps:bodyPr>
                      </wps:wsp>
                      <wps:wsp>
                        <wps:cNvPr id="523786133" name="Rectangle 1415"/>
                        <wps:cNvSpPr>
                          <a:spLocks noChangeArrowheads="1"/>
                        </wps:cNvSpPr>
                        <wps:spPr bwMode="auto">
                          <a:xfrm>
                            <a:off x="2262" y="2055"/>
                            <a:ext cx="1821"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23719" w14:textId="77777777" w:rsidR="001C4C1C" w:rsidRPr="005F69ED" w:rsidRDefault="001C4C1C" w:rsidP="007A5E4D">
                              <w:pPr>
                                <w:jc w:val="center"/>
                                <w:rPr>
                                  <w:rFonts w:ascii="Arial" w:hAnsi="Arial" w:cs="Arial"/>
                                  <w:b/>
                                  <w:bCs/>
                                  <w:sz w:val="36"/>
                                  <w:szCs w:val="36"/>
                                </w:rPr>
                              </w:pPr>
                              <w:r w:rsidRPr="00931975">
                                <w:rPr>
                                  <w:rFonts w:ascii="Arial" w:hAnsi="Arial" w:cs="Arial"/>
                                  <w:b/>
                                  <w:bCs/>
                                  <w:sz w:val="36"/>
                                  <w:szCs w:val="36"/>
                                </w:rPr>
                                <w:t>Câu hỏi 10</w:t>
                              </w:r>
                            </w:p>
                          </w:txbxContent>
                        </wps:txbx>
                        <wps:bodyPr rot="0" vert="horz" wrap="squar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C802AF" id="Group 1413" o:spid="_x0000_s1357" style="position:absolute;left:0;text-align:left;margin-left:2pt;margin-top:8.8pt;width:166pt;height:27.95pt;z-index:251775488;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">
                <v:oval id="Oval 1414" o:spid="_x0000_s1358"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" fillcolor="silver">
                  <v:textbox inset="5.85pt,.7pt,5.85pt,.7pt">
                    <w:txbxContent>
                      <w:p w14:paraId="71B439F6" w14:textId="77777777" w:rsidR="001C4C1C" w:rsidRDefault="001C4C1C" w:rsidP="007A5E4D"/>
                    </w:txbxContent>
                  </v:textbox>
                </v:oval>
                <v:rect id="Rectangle 1415" o:spid="_x0000_s1359" style="position:absolute;left:2262;top:2055;width:1821;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" filled="f" stroked="f">
                  <v:textbox inset="0,1mm,0,0">
                    <w:txbxContent>
                      <w:p w14:paraId="3F223719" w14:textId="77777777" w:rsidR="001C4C1C" w:rsidRPr="005F69ED" w:rsidRDefault="001C4C1C" w:rsidP="007A5E4D">
                        <w:pPr>
                          <w:jc w:val="center"/>
                          <w:rPr>
                            <w:rFonts w:ascii="Arial" w:hAnsi="Arial" w:cs="Arial"/>
                            <w:b/>
                            <w:bCs/>
                            <w:sz w:val="36"/>
                            <w:szCs w:val="36"/>
                          </w:rPr>
                        </w:pPr>
                        <w:r w:rsidRPr="00931975">
                          <w:rPr>
                            <w:rFonts w:ascii="Arial" w:hAnsi="Arial" w:cs="Arial"/>
                            <w:b/>
                            <w:bCs/>
                            <w:sz w:val="36"/>
                            <w:szCs w:val="36"/>
                          </w:rPr>
                          <w:t>Câu hỏi 10</w:t>
                        </w:r>
                      </w:p>
                    </w:txbxContent>
                  </v:textbox>
                </v:rect>
              </v:group>
            </w:pict>
          </mc:Fallback>
        </mc:AlternateContent>
      </w:r>
    </w:p>
    <w:p w14:paraId="115BEE31" w14:textId="77777777" w:rsidR="007A5E4D" w:rsidRPr="005F69ED" w:rsidRDefault="007A5E4D" w:rsidP="001C4C1C">
      <w:pPr>
        <w:pStyle w:val="Body01"/>
        <w:ind w:leftChars="0" w:left="0" w:right="315"/>
        <w:rPr>
          <w:sz w:val="24"/>
        </w:rPr>
      </w:pPr>
    </w:p>
    <w:p w14:paraId="0ECD924A" w14:textId="64F47BD8" w:rsidR="007A5E4D" w:rsidRPr="005F69ED" w:rsidRDefault="003812B7" w:rsidP="007A5E4D">
      <w:pPr>
        <w:tabs>
          <w:tab w:val="left" w:pos="4680"/>
          <w:tab w:val="left" w:pos="6660"/>
        </w:tabs>
        <w:jc w:val="right"/>
        <w:rPr>
          <w:rFonts w:ascii="Times New Roman" w:hAnsi="Times New Roman"/>
          <w:sz w:val="22"/>
          <w:szCs w:val="22"/>
        </w:rPr>
      </w:pPr>
      <w:r w:rsidRPr="005F69ED">
        <w:rPr>
          <w:rFonts w:ascii="Times New Roman" w:hAnsi="Times New Roman"/>
          <w:noProof/>
          <w:sz w:val="24"/>
        </w:rPr>
        <mc:AlternateContent>
          <mc:Choice Requires="wps">
            <w:drawing>
              <wp:anchor distT="0" distB="0" distL="114300" distR="114300" simplePos="0" relativeHeight="251774464" behindDoc="0" locked="0" layoutInCell="1" allowOverlap="1" wp14:anchorId="7F1BE11E" wp14:editId="315A0166">
                <wp:simplePos x="0" y="0"/>
                <wp:positionH relativeFrom="column">
                  <wp:posOffset>-196850</wp:posOffset>
                </wp:positionH>
                <wp:positionV relativeFrom="paragraph">
                  <wp:posOffset>-52070</wp:posOffset>
                </wp:positionV>
                <wp:extent cx="6145530" cy="4074160"/>
                <wp:effectExtent l="0" t="0" r="0" b="0"/>
                <wp:wrapNone/>
                <wp:docPr id="100428101" name="Rectangle 1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5530" cy="4074160"/>
                        </a:xfrm>
                        <a:prstGeom prst="rect">
                          <a:avLst/>
                        </a:prstGeom>
                        <a:noFill/>
                        <a:ln w="1905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BF002" id="Rectangle 1412" o:spid="_x0000_s1026" style="position:absolute;margin-left:-15.5pt;margin-top:-4.1pt;width:483.9pt;height:320.8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" filled="f" strokeweight="1.5pt">
                <v:textbox inset="5.85pt,.7pt,5.85pt,.7pt"/>
              </v:rect>
            </w:pict>
          </mc:Fallback>
        </mc:AlternateContent>
      </w:r>
      <w:r w:rsidR="007A5E4D" w:rsidRPr="005F69ED">
        <w:rPr>
          <w:rFonts w:ascii="Times New Roman" w:hAnsi="Times New Roman"/>
          <w:sz w:val="22"/>
          <w:szCs w:val="22"/>
        </w:rPr>
        <w:tab/>
        <w:t>Độ khó: ***</w:t>
      </w:r>
      <w:r w:rsidR="007A5E4D" w:rsidRPr="005F69ED">
        <w:rPr>
          <w:rFonts w:ascii="Times New Roman" w:hAnsi="Times New Roman"/>
          <w:sz w:val="22"/>
          <w:szCs w:val="22"/>
        </w:rPr>
        <w:tab/>
        <w:t>Tần suất: ***</w:t>
      </w:r>
    </w:p>
    <w:p w14:paraId="7F71D51B" w14:textId="77777777" w:rsidR="007A5E4D" w:rsidRPr="005F69ED" w:rsidRDefault="007A5E4D" w:rsidP="001C4C1C">
      <w:pPr>
        <w:pStyle w:val="Question"/>
        <w:spacing w:line="240" w:lineRule="auto"/>
        <w:ind w:left="640" w:hanging="640"/>
        <w:rPr>
          <w:rFonts w:eastAsia="MS Mincho"/>
          <w:b/>
          <w:sz w:val="22"/>
          <w:szCs w:val="22"/>
        </w:rPr>
      </w:pPr>
    </w:p>
    <w:p w14:paraId="4D095DCD" w14:textId="77777777" w:rsidR="007A5E4D" w:rsidRPr="005F69ED" w:rsidRDefault="007A5E4D" w:rsidP="001C4C1C">
      <w:pPr>
        <w:pStyle w:val="Question"/>
        <w:spacing w:line="240" w:lineRule="auto"/>
        <w:ind w:left="640" w:hanging="640"/>
        <w:rPr>
          <w:sz w:val="22"/>
          <w:szCs w:val="22"/>
        </w:rPr>
      </w:pPr>
      <w:r w:rsidRPr="005F69ED">
        <w:rPr>
          <w:b/>
          <w:sz w:val="22"/>
          <w:szCs w:val="22"/>
        </w:rPr>
        <w:t>Q10.</w:t>
      </w:r>
      <w:r w:rsidRPr="005F69ED">
        <w:rPr>
          <w:sz w:val="22"/>
          <w:szCs w:val="22"/>
        </w:rPr>
        <w:t xml:space="preserve">  Các giải thuật mô tả bằng 2 lưu đồ dưới đây được thực hiện trên 1 số nguyên dương M, điều kiện nào cần chèn thêm vào ô bên dưới sao cho nhận được cùng kết quả x?</w:t>
      </w:r>
    </w:p>
    <w:p w14:paraId="7B605803" w14:textId="73FCAEE0" w:rsidR="007A5E4D" w:rsidRPr="005F69ED" w:rsidRDefault="003812B7" w:rsidP="007A5E4D">
      <w:pPr>
        <w:rPr>
          <w:rFonts w:ascii="Times New Roman" w:hAnsi="Times New Roman"/>
          <w:sz w:val="22"/>
          <w:szCs w:val="22"/>
        </w:rPr>
      </w:pPr>
      <w:r w:rsidRPr="005F69ED">
        <w:rPr>
          <w:rFonts w:ascii="Times New Roman" w:hAnsi="Times New Roman"/>
          <w:noProof/>
          <w:sz w:val="22"/>
          <w:szCs w:val="22"/>
          <w:lang w:eastAsia="en-US"/>
        </w:rPr>
        <mc:AlternateContent>
          <mc:Choice Requires="wpg">
            <w:drawing>
              <wp:anchor distT="0" distB="0" distL="114300" distR="114300" simplePos="0" relativeHeight="251729408" behindDoc="0" locked="0" layoutInCell="1" allowOverlap="1" wp14:anchorId="6B982B2A" wp14:editId="5B5F5996">
                <wp:simplePos x="0" y="0"/>
                <wp:positionH relativeFrom="column">
                  <wp:posOffset>359410</wp:posOffset>
                </wp:positionH>
                <wp:positionV relativeFrom="paragraph">
                  <wp:posOffset>95250</wp:posOffset>
                </wp:positionV>
                <wp:extent cx="4419600" cy="2789555"/>
                <wp:effectExtent l="0" t="0" r="0" b="0"/>
                <wp:wrapNone/>
                <wp:docPr id="1623621339" name="Group 1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2789555"/>
                          <a:chOff x="1984" y="4832"/>
                          <a:chExt cx="6960" cy="4393"/>
                        </a:xfrm>
                      </wpg:grpSpPr>
                      <wps:wsp>
                        <wps:cNvPr id="873869268" name="Text Box 1277"/>
                        <wps:cNvSpPr txBox="1">
                          <a:spLocks noChangeArrowheads="1"/>
                        </wps:cNvSpPr>
                        <wps:spPr bwMode="auto">
                          <a:xfrm>
                            <a:off x="1984" y="4840"/>
                            <a:ext cx="6960" cy="4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0C5B44" w14:textId="0BDF2DD8" w:rsidR="001C4C1C" w:rsidRDefault="001C4C1C" w:rsidP="007A5E4D">
                              <w:r>
                                <w:object w:dxaOrig="6661" w:dyaOrig="4231" w14:anchorId="06BCCB6D">
                                  <v:shape id="_x0000_i1148" type="#_x0000_t75" style="width:333.15pt;height:209.55pt" o:ole="" fillcolor="window">
                                    <v:imagedata r:id="rId249" o:title=""/>
                                  </v:shape>
                                  <o:OLEObject Type="Embed" ProgID="Word.Picture.8" ShapeID="_x0000_i1148" DrawAspect="Content" ObjectID="_1842870116" r:id="rId250"/>
                                </w:object>
                              </w:r>
                              <w:r w:rsidR="003812B7">
                                <w:rPr>
                                  <w:noProof/>
                                </w:rPr>
                                <w:drawing>
                                  <wp:inline distT="0" distB="0" distL="0" distR="0" wp14:anchorId="13D4C514" wp14:editId="2E8A54AD">
                                    <wp:extent cx="4237355" cy="2695575"/>
                                    <wp:effectExtent l="0" t="0" r="0" b="0"/>
                                    <wp:docPr id="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237355" cy="2695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34924528" name="Text Box 1281"/>
                        <wps:cNvSpPr txBox="1">
                          <a:spLocks noChangeArrowheads="1"/>
                        </wps:cNvSpPr>
                        <wps:spPr bwMode="auto">
                          <a:xfrm>
                            <a:off x="4463" y="4832"/>
                            <a:ext cx="1400" cy="2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97356B" w14:textId="77777777" w:rsidR="001C4C1C" w:rsidRDefault="001C4C1C" w:rsidP="007A5E4D">
                              <w:pPr>
                                <w:pStyle w:val="Fig"/>
                                <w:tabs>
                                  <w:tab w:val="clear" w:pos="567"/>
                                </w:tabs>
                                <w:spacing w:line="240" w:lineRule="auto"/>
                                <w:rPr>
                                  <w:rFonts w:ascii="Times New Roman" w:hAnsi="Times New Roman"/>
                                  <w:sz w:val="20"/>
                                  <w:szCs w:val="20"/>
                                </w:rPr>
                              </w:pPr>
                              <w:r>
                                <w:rPr>
                                  <w:rFonts w:ascii="Times New Roman" w:hAnsi="Times New Roman"/>
                                  <w:sz w:val="20"/>
                                  <w:szCs w:val="20"/>
                                </w:rPr>
                                <w:t>Thao tác</w:t>
                              </w:r>
                            </w:p>
                          </w:txbxContent>
                        </wps:txbx>
                        <wps:bodyPr rot="0" vert="horz" wrap="square" lIns="36000" tIns="36000" rIns="36000" bIns="36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982B2A" id="Group 1458" o:spid="_x0000_s1360" style="position:absolute;left:0;text-align:left;margin-left:28.3pt;margin-top:7.5pt;width:348pt;height:219.65pt;z-index:251729408;mso-position-horizontal-relative:text;mso-position-vertical-relative:text" coordorigin="1984,4832" coordsize="6960,4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">
                <v:shape id="Text Box 1277" o:spid="_x0000_s1361" type="#_x0000_t202" style="position:absolute;left:1984;top:4840;width:696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" filled="f" stroked="f">
                  <v:textbox>
                    <w:txbxContent>
                      <w:p w14:paraId="410C5B44" w14:textId="0BDF2DD8" w:rsidR="001C4C1C" w:rsidRDefault="001C4C1C" w:rsidP="007A5E4D">
                        <w:r>
                          <w:object w:dxaOrig="6661" w:dyaOrig="4231" w14:anchorId="06BCCB6D">
                            <v:shape id="_x0000_i1148" type="#_x0000_t75" style="width:333.15pt;height:209.55pt" o:ole="" fillcolor="window">
                              <v:imagedata r:id="rId249" o:title=""/>
                            </v:shape>
                            <o:OLEObject Type="Embed" ProgID="Word.Picture.8" ShapeID="_x0000_i1148" DrawAspect="Content" ObjectID="_1842870116" r:id="rId252"/>
                          </w:object>
                        </w:r>
                        <w:r w:rsidR="003812B7">
                          <w:rPr>
                            <w:noProof/>
                          </w:rPr>
                          <w:drawing>
                            <wp:inline distT="0" distB="0" distL="0" distR="0" wp14:anchorId="13D4C514" wp14:editId="2E8A54AD">
                              <wp:extent cx="4237355" cy="2695575"/>
                              <wp:effectExtent l="0" t="0" r="0" b="0"/>
                              <wp:docPr id="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237355" cy="2695575"/>
                                      </a:xfrm>
                                      <a:prstGeom prst="rect">
                                        <a:avLst/>
                                      </a:prstGeom>
                                      <a:noFill/>
                                      <a:ln>
                                        <a:noFill/>
                                      </a:ln>
                                    </pic:spPr>
                                  </pic:pic>
                                </a:graphicData>
                              </a:graphic>
                            </wp:inline>
                          </w:drawing>
                        </w:r>
                      </w:p>
                    </w:txbxContent>
                  </v:textbox>
                </v:shape>
                <v:shape id="Text Box 1281" o:spid="_x0000_s1362" type="#_x0000_t202" style="position:absolute;left:4463;top:4832;width:1400;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" filled="f" stroked="f">
                  <v:textbox inset="1mm,1mm,1mm,1mm">
                    <w:txbxContent>
                      <w:p w14:paraId="7297356B" w14:textId="77777777" w:rsidR="001C4C1C" w:rsidRDefault="001C4C1C" w:rsidP="007A5E4D">
                        <w:pPr>
                          <w:pStyle w:val="Fig"/>
                          <w:tabs>
                            <w:tab w:val="clear" w:pos="567"/>
                          </w:tabs>
                          <w:spacing w:line="240" w:lineRule="auto"/>
                          <w:rPr>
                            <w:rFonts w:ascii="Times New Roman" w:hAnsi="Times New Roman"/>
                            <w:sz w:val="20"/>
                            <w:szCs w:val="20"/>
                          </w:rPr>
                        </w:pPr>
                        <w:r>
                          <w:rPr>
                            <w:rFonts w:ascii="Times New Roman" w:hAnsi="Times New Roman"/>
                            <w:sz w:val="20"/>
                            <w:szCs w:val="20"/>
                          </w:rPr>
                          <w:t>Thao tác</w:t>
                        </w:r>
                      </w:p>
                    </w:txbxContent>
                  </v:textbox>
                </v:shape>
              </v:group>
            </w:pict>
          </mc:Fallback>
        </mc:AlternateContent>
      </w:r>
    </w:p>
    <w:p w14:paraId="3A1D636D" w14:textId="153B1606" w:rsidR="007A5E4D" w:rsidRPr="005F69ED" w:rsidRDefault="003812B7" w:rsidP="007A5E4D">
      <w:pP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28384" behindDoc="0" locked="1" layoutInCell="1" allowOverlap="1" wp14:anchorId="47BCE06B" wp14:editId="57B6A740">
                <wp:simplePos x="0" y="0"/>
                <wp:positionH relativeFrom="column">
                  <wp:posOffset>499110</wp:posOffset>
                </wp:positionH>
                <wp:positionV relativeFrom="paragraph">
                  <wp:posOffset>132715</wp:posOffset>
                </wp:positionV>
                <wp:extent cx="889000" cy="241300"/>
                <wp:effectExtent l="0" t="0" r="0" b="0"/>
                <wp:wrapNone/>
                <wp:docPr id="1909700022" name="Text 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41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9DBA4D" w14:textId="77777777" w:rsidR="001C4C1C" w:rsidRDefault="001C4C1C" w:rsidP="007A5E4D">
                            <w:pPr>
                              <w:jc w:val="center"/>
                              <w:rPr>
                                <w:rFonts w:ascii="Times New Roman" w:hAnsi="Times New Roman"/>
                              </w:rPr>
                            </w:pPr>
                            <w:r>
                              <w:rPr>
                                <w:rFonts w:ascii="Times New Roman" w:hAnsi="Times New Roman"/>
                              </w:rPr>
                              <w:t>Start</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CE06B" id="Text Box 1280" o:spid="_x0000_s1363" type="#_x0000_t202" style="position:absolute;left:0;text-align:left;margin-left:39.3pt;margin-top:10.45pt;width:70pt;height:19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" filled="f" stroked="f">
                <v:textbox inset="1mm,1mm,1mm,1mm">
                  <w:txbxContent>
                    <w:p w14:paraId="689DBA4D" w14:textId="77777777" w:rsidR="001C4C1C" w:rsidRDefault="001C4C1C" w:rsidP="007A5E4D">
                      <w:pPr>
                        <w:jc w:val="center"/>
                        <w:rPr>
                          <w:rFonts w:ascii="Times New Roman" w:hAnsi="Times New Roman"/>
                        </w:rPr>
                      </w:pPr>
                      <w:r>
                        <w:rPr>
                          <w:rFonts w:ascii="Times New Roman" w:hAnsi="Times New Roman"/>
                        </w:rPr>
                        <w:t>Start</w:t>
                      </w:r>
                    </w:p>
                  </w:txbxContent>
                </v:textbox>
                <w10:anchorlock/>
              </v:shape>
            </w:pict>
          </mc:Fallback>
        </mc:AlternateContent>
      </w:r>
      <w:r w:rsidRPr="005F69ED">
        <w:rPr>
          <w:rFonts w:ascii="Times New Roman" w:hAnsi="Times New Roman"/>
          <w:noProof/>
        </w:rPr>
        <mc:AlternateContent>
          <mc:Choice Requires="wps">
            <w:drawing>
              <wp:anchor distT="0" distB="0" distL="114300" distR="114300" simplePos="0" relativeHeight="251727360" behindDoc="0" locked="1" layoutInCell="1" allowOverlap="1" wp14:anchorId="33FA53F2" wp14:editId="4799648C">
                <wp:simplePos x="0" y="0"/>
                <wp:positionH relativeFrom="column">
                  <wp:posOffset>3445510</wp:posOffset>
                </wp:positionH>
                <wp:positionV relativeFrom="paragraph">
                  <wp:posOffset>120015</wp:posOffset>
                </wp:positionV>
                <wp:extent cx="889000" cy="392430"/>
                <wp:effectExtent l="0" t="0" r="0" b="0"/>
                <wp:wrapNone/>
                <wp:docPr id="61330455" name="Text Box 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3924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837476" w14:textId="77777777" w:rsidR="001C4C1C" w:rsidRDefault="001C4C1C" w:rsidP="007A5E4D">
                            <w:pPr>
                              <w:jc w:val="center"/>
                              <w:rPr>
                                <w:rFonts w:ascii="Times New Roman" w:hAnsi="Times New Roman"/>
                              </w:rPr>
                            </w:pPr>
                            <w:r>
                              <w:rPr>
                                <w:rFonts w:ascii="Times New Roman" w:hAnsi="Times New Roman"/>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A53F2" id="Text Box 1279" o:spid="_x0000_s1364" type="#_x0000_t202" style="position:absolute;left:0;text-align:left;margin-left:271.3pt;margin-top:9.45pt;width:70pt;height:30.9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" filled="f" stroked="f">
                <v:textbox>
                  <w:txbxContent>
                    <w:p w14:paraId="71837476" w14:textId="77777777" w:rsidR="001C4C1C" w:rsidRDefault="001C4C1C" w:rsidP="007A5E4D">
                      <w:pPr>
                        <w:jc w:val="center"/>
                        <w:rPr>
                          <w:rFonts w:ascii="Times New Roman" w:hAnsi="Times New Roman"/>
                        </w:rPr>
                      </w:pPr>
                      <w:r>
                        <w:rPr>
                          <w:rFonts w:ascii="Times New Roman" w:hAnsi="Times New Roman"/>
                        </w:rPr>
                        <w:t>Start</w:t>
                      </w:r>
                    </w:p>
                  </w:txbxContent>
                </v:textbox>
                <w10:anchorlock/>
              </v:shape>
            </w:pict>
          </mc:Fallback>
        </mc:AlternateContent>
      </w:r>
    </w:p>
    <w:p w14:paraId="147C1BA6" w14:textId="77777777" w:rsidR="007A5E4D" w:rsidRPr="005F69ED" w:rsidRDefault="007A5E4D" w:rsidP="007A5E4D">
      <w:pPr>
        <w:rPr>
          <w:rFonts w:ascii="Times New Roman" w:hAnsi="Times New Roman"/>
        </w:rPr>
      </w:pPr>
    </w:p>
    <w:p w14:paraId="783D7AFB" w14:textId="77777777" w:rsidR="007A5E4D" w:rsidRPr="005F69ED" w:rsidRDefault="007A5E4D" w:rsidP="007A5E4D">
      <w:pPr>
        <w:rPr>
          <w:rFonts w:ascii="Times New Roman" w:hAnsi="Times New Roman"/>
        </w:rPr>
      </w:pPr>
    </w:p>
    <w:p w14:paraId="69A3DA8E" w14:textId="77777777" w:rsidR="007A5E4D" w:rsidRPr="005F69ED" w:rsidRDefault="007A5E4D" w:rsidP="007A5E4D">
      <w:pPr>
        <w:rPr>
          <w:rFonts w:ascii="Times New Roman" w:hAnsi="Times New Roman"/>
        </w:rPr>
      </w:pPr>
    </w:p>
    <w:p w14:paraId="4E045EAA" w14:textId="77777777" w:rsidR="007A5E4D" w:rsidRPr="005F69ED" w:rsidRDefault="007A5E4D" w:rsidP="007A5E4D">
      <w:pPr>
        <w:rPr>
          <w:rFonts w:ascii="Times New Roman" w:hAnsi="Times New Roman"/>
        </w:rPr>
      </w:pPr>
    </w:p>
    <w:p w14:paraId="18B07AE0" w14:textId="77777777" w:rsidR="007A5E4D" w:rsidRPr="005F69ED" w:rsidRDefault="007A5E4D" w:rsidP="007A5E4D">
      <w:pPr>
        <w:rPr>
          <w:rFonts w:ascii="Times New Roman" w:hAnsi="Times New Roman"/>
        </w:rPr>
      </w:pPr>
    </w:p>
    <w:p w14:paraId="4566920E" w14:textId="4811403C" w:rsidR="007A5E4D" w:rsidRPr="005F69ED" w:rsidRDefault="003812B7" w:rsidP="007A5E4D">
      <w:pP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26336" behindDoc="0" locked="1" layoutInCell="1" allowOverlap="1" wp14:anchorId="2573340C" wp14:editId="39DC00A3">
                <wp:simplePos x="0" y="0"/>
                <wp:positionH relativeFrom="column">
                  <wp:posOffset>1495425</wp:posOffset>
                </wp:positionH>
                <wp:positionV relativeFrom="paragraph">
                  <wp:posOffset>-56515</wp:posOffset>
                </wp:positionV>
                <wp:extent cx="1571625" cy="791210"/>
                <wp:effectExtent l="0" t="0" r="0" b="0"/>
                <wp:wrapNone/>
                <wp:docPr id="1073275840" name="Text 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7912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F5BA28" w14:textId="77777777" w:rsidR="001C4C1C" w:rsidRPr="00FD032C" w:rsidRDefault="001C4C1C" w:rsidP="007A5E4D">
                            <w:pPr>
                              <w:spacing w:line="220" w:lineRule="exact"/>
                              <w:jc w:val="left"/>
                              <w:rPr>
                                <w:rFonts w:ascii="Times New Roman" w:hAnsi="Times New Roman"/>
                                <w:sz w:val="18"/>
                                <w:szCs w:val="18"/>
                              </w:rPr>
                            </w:pPr>
                            <w:r>
                              <w:rPr>
                                <w:rFonts w:ascii="Times New Roman" w:hAnsi="Times New Roman"/>
                                <w:sz w:val="18"/>
                                <w:szCs w:val="18"/>
                              </w:rPr>
                              <w:t>Chú ý</w:t>
                            </w:r>
                            <w:r w:rsidRPr="00FD032C">
                              <w:rPr>
                                <w:rFonts w:ascii="Times New Roman" w:hAnsi="Times New Roman"/>
                                <w:sz w:val="18"/>
                                <w:szCs w:val="18"/>
                              </w:rPr>
                              <w:t xml:space="preserve">: </w:t>
                            </w:r>
                            <w:r>
                              <w:rPr>
                                <w:rFonts w:ascii="Times New Roman" w:hAnsi="Times New Roman"/>
                                <w:sz w:val="18"/>
                                <w:szCs w:val="18"/>
                              </w:rPr>
                              <w:t>Mô tả lặp trong vong lặp giới hạn được định nghĩa như sau</w:t>
                            </w:r>
                            <w:r w:rsidRPr="00FD032C">
                              <w:rPr>
                                <w:rFonts w:ascii="Times New Roman" w:hAnsi="Times New Roman"/>
                                <w:sz w:val="18"/>
                                <w:szCs w:val="18"/>
                              </w:rPr>
                              <w:br/>
                            </w:r>
                            <w:r>
                              <w:rPr>
                                <w:rFonts w:ascii="Times New Roman" w:hAnsi="Times New Roman"/>
                                <w:b/>
                                <w:sz w:val="18"/>
                                <w:szCs w:val="18"/>
                              </w:rPr>
                              <w:t>Tên biến: Giá trị ban đầu, bước nhảy, giá trị kết thúc.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3340C" id="Text Box 1278" o:spid="_x0000_s1365" type="#_x0000_t202" style="position:absolute;left:0;text-align:left;margin-left:117.75pt;margin-top:-4.45pt;width:123.75pt;height:62.3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" filled="f" stroked="f">
                <v:textbox inset="0,0,0,0">
                  <w:txbxContent>
                    <w:p w14:paraId="37F5BA28" w14:textId="77777777" w:rsidR="001C4C1C" w:rsidRPr="00FD032C" w:rsidRDefault="001C4C1C" w:rsidP="007A5E4D">
                      <w:pPr>
                        <w:spacing w:line="220" w:lineRule="exact"/>
                        <w:jc w:val="left"/>
                        <w:rPr>
                          <w:rFonts w:ascii="Times New Roman" w:hAnsi="Times New Roman"/>
                          <w:sz w:val="18"/>
                          <w:szCs w:val="18"/>
                        </w:rPr>
                      </w:pPr>
                      <w:r>
                        <w:rPr>
                          <w:rFonts w:ascii="Times New Roman" w:hAnsi="Times New Roman"/>
                          <w:sz w:val="18"/>
                          <w:szCs w:val="18"/>
                        </w:rPr>
                        <w:t>Chú ý</w:t>
                      </w:r>
                      <w:r w:rsidRPr="00FD032C">
                        <w:rPr>
                          <w:rFonts w:ascii="Times New Roman" w:hAnsi="Times New Roman"/>
                          <w:sz w:val="18"/>
                          <w:szCs w:val="18"/>
                        </w:rPr>
                        <w:t xml:space="preserve">: </w:t>
                      </w:r>
                      <w:r>
                        <w:rPr>
                          <w:rFonts w:ascii="Times New Roman" w:hAnsi="Times New Roman"/>
                          <w:sz w:val="18"/>
                          <w:szCs w:val="18"/>
                        </w:rPr>
                        <w:t>Mô tả lặp trong vong lặp giới hạn được định nghĩa như sau</w:t>
                      </w:r>
                      <w:r w:rsidRPr="00FD032C">
                        <w:rPr>
                          <w:rFonts w:ascii="Times New Roman" w:hAnsi="Times New Roman"/>
                          <w:sz w:val="18"/>
                          <w:szCs w:val="18"/>
                        </w:rPr>
                        <w:br/>
                      </w:r>
                      <w:r>
                        <w:rPr>
                          <w:rFonts w:ascii="Times New Roman" w:hAnsi="Times New Roman"/>
                          <w:b/>
                          <w:sz w:val="18"/>
                          <w:szCs w:val="18"/>
                        </w:rPr>
                        <w:t>Tên biến: Giá trị ban đầu, bước nhảy, giá trị kết thúc.</w:t>
                      </w:r>
                    </w:p>
                  </w:txbxContent>
                </v:textbox>
                <w10:anchorlock/>
              </v:shape>
            </w:pict>
          </mc:Fallback>
        </mc:AlternateContent>
      </w:r>
    </w:p>
    <w:p w14:paraId="0AFE0326" w14:textId="77777777" w:rsidR="007A5E4D" w:rsidRPr="005F69ED" w:rsidRDefault="007A5E4D" w:rsidP="007A5E4D">
      <w:pPr>
        <w:rPr>
          <w:rFonts w:ascii="Times New Roman" w:hAnsi="Times New Roman"/>
        </w:rPr>
      </w:pPr>
    </w:p>
    <w:p w14:paraId="4DCB7709" w14:textId="77777777" w:rsidR="007A5E4D" w:rsidRPr="005F69ED" w:rsidRDefault="007A5E4D" w:rsidP="007A5E4D">
      <w:pPr>
        <w:rPr>
          <w:rFonts w:ascii="Times New Roman" w:hAnsi="Times New Roman"/>
        </w:rPr>
      </w:pPr>
    </w:p>
    <w:p w14:paraId="11A270E2" w14:textId="77777777" w:rsidR="007A5E4D" w:rsidRPr="005F69ED" w:rsidRDefault="007A5E4D" w:rsidP="007A5E4D">
      <w:pPr>
        <w:rPr>
          <w:rFonts w:ascii="Times New Roman" w:hAnsi="Times New Roman"/>
        </w:rPr>
      </w:pPr>
    </w:p>
    <w:p w14:paraId="1FD15510" w14:textId="77777777" w:rsidR="007A5E4D" w:rsidRPr="005F69ED" w:rsidRDefault="007A5E4D" w:rsidP="007A5E4D">
      <w:pPr>
        <w:rPr>
          <w:rFonts w:ascii="Times New Roman" w:hAnsi="Times New Roman"/>
        </w:rPr>
      </w:pPr>
    </w:p>
    <w:p w14:paraId="3CB8FAD0" w14:textId="77777777" w:rsidR="007A5E4D" w:rsidRPr="005F69ED" w:rsidRDefault="007A5E4D" w:rsidP="007A5E4D">
      <w:pPr>
        <w:rPr>
          <w:rFonts w:ascii="Times New Roman" w:hAnsi="Times New Roman"/>
        </w:rPr>
      </w:pPr>
    </w:p>
    <w:p w14:paraId="1F7AD9A7" w14:textId="315779F6" w:rsidR="007A5E4D" w:rsidRPr="005F69ED" w:rsidRDefault="003812B7" w:rsidP="007A5E4D">
      <w:pP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31456" behindDoc="0" locked="1" layoutInCell="1" allowOverlap="1" wp14:anchorId="4FA06EA0" wp14:editId="77D13E7F">
                <wp:simplePos x="0" y="0"/>
                <wp:positionH relativeFrom="column">
                  <wp:posOffset>546100</wp:posOffset>
                </wp:positionH>
                <wp:positionV relativeFrom="paragraph">
                  <wp:posOffset>-594360</wp:posOffset>
                </wp:positionV>
                <wp:extent cx="866140" cy="201930"/>
                <wp:effectExtent l="0" t="0" r="0" b="0"/>
                <wp:wrapNone/>
                <wp:docPr id="1625607890" name="Text 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2019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2AB159" w14:textId="77777777" w:rsidR="001C4C1C" w:rsidRDefault="001C4C1C" w:rsidP="007A5E4D">
                            <w:pPr>
                              <w:pStyle w:val="Fig"/>
                              <w:tabs>
                                <w:tab w:val="clear" w:pos="567"/>
                              </w:tabs>
                              <w:spacing w:line="240" w:lineRule="exact"/>
                              <w:rPr>
                                <w:rFonts w:ascii="Times New Roman" w:hAnsi="Times New Roman"/>
                                <w:sz w:val="20"/>
                                <w:szCs w:val="20"/>
                              </w:rPr>
                            </w:pPr>
                            <w:r>
                              <w:rPr>
                                <w:rFonts w:ascii="Times New Roman" w:hAnsi="Times New Roman"/>
                                <w:sz w:val="20"/>
                                <w:szCs w:val="20"/>
                              </w:rPr>
                              <w:t>Operation</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06EA0" id="Text Box 1283" o:spid="_x0000_s1366" type="#_x0000_t202" style="position:absolute;left:0;text-align:left;margin-left:43pt;margin-top:-46.8pt;width:68.2pt;height:15.9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" filled="f" stroked="f">
                <v:textbox inset="0,0">
                  <w:txbxContent>
                    <w:p w14:paraId="5D2AB159" w14:textId="77777777" w:rsidR="001C4C1C" w:rsidRDefault="001C4C1C" w:rsidP="007A5E4D">
                      <w:pPr>
                        <w:pStyle w:val="Fig"/>
                        <w:tabs>
                          <w:tab w:val="clear" w:pos="567"/>
                        </w:tabs>
                        <w:spacing w:line="240" w:lineRule="exact"/>
                        <w:rPr>
                          <w:rFonts w:ascii="Times New Roman" w:hAnsi="Times New Roman"/>
                          <w:sz w:val="20"/>
                          <w:szCs w:val="20"/>
                        </w:rPr>
                      </w:pPr>
                      <w:r>
                        <w:rPr>
                          <w:rFonts w:ascii="Times New Roman" w:hAnsi="Times New Roman"/>
                          <w:sz w:val="20"/>
                          <w:szCs w:val="20"/>
                        </w:rPr>
                        <w:t>Operation</w:t>
                      </w:r>
                    </w:p>
                  </w:txbxContent>
                </v:textbox>
                <w10:anchorlock/>
              </v:shape>
            </w:pict>
          </mc:Fallback>
        </mc:AlternateContent>
      </w:r>
    </w:p>
    <w:p w14:paraId="46FC9836" w14:textId="77777777" w:rsidR="007A5E4D" w:rsidRPr="005F69ED" w:rsidRDefault="007A5E4D" w:rsidP="007A5E4D">
      <w:pPr>
        <w:rPr>
          <w:rFonts w:ascii="Times New Roman" w:hAnsi="Times New Roman"/>
        </w:rPr>
      </w:pPr>
    </w:p>
    <w:p w14:paraId="63682077" w14:textId="77777777" w:rsidR="00531DED" w:rsidRPr="005F69ED" w:rsidRDefault="00531DED" w:rsidP="007A5E4D">
      <w:pPr>
        <w:rPr>
          <w:rFonts w:ascii="Times New Roman" w:hAnsi="Times New Roman"/>
        </w:rPr>
      </w:pPr>
    </w:p>
    <w:p w14:paraId="2CB24EB2" w14:textId="77777777" w:rsidR="00531DED" w:rsidRPr="005F69ED" w:rsidRDefault="00531DED" w:rsidP="007A5E4D">
      <w:pPr>
        <w:rPr>
          <w:rFonts w:ascii="Times New Roman" w:hAnsi="Times New Roman"/>
        </w:rPr>
      </w:pPr>
    </w:p>
    <w:p w14:paraId="4F81D7DB" w14:textId="77777777" w:rsidR="00531DED" w:rsidRPr="005F69ED" w:rsidRDefault="00531DED" w:rsidP="007A5E4D">
      <w:pPr>
        <w:rPr>
          <w:rFonts w:ascii="Times New Roman" w:hAnsi="Times New Roman"/>
        </w:rPr>
      </w:pPr>
    </w:p>
    <w:p w14:paraId="4342DA8E" w14:textId="77777777" w:rsidR="00531DED" w:rsidRPr="005F69ED" w:rsidRDefault="00531DED" w:rsidP="007A5E4D">
      <w:pPr>
        <w:rPr>
          <w:rFonts w:ascii="Times New Roman" w:hAnsi="Times New Roman"/>
        </w:rPr>
      </w:pPr>
    </w:p>
    <w:p w14:paraId="76C745EF" w14:textId="40330BA2" w:rsidR="007A5E4D" w:rsidRPr="005F69ED" w:rsidRDefault="003812B7" w:rsidP="007A5E4D">
      <w:pPr>
        <w:rPr>
          <w:rFonts w:ascii="Times New Roman" w:hAnsi="Times New Roman"/>
        </w:rPr>
      </w:pPr>
      <w:r w:rsidRPr="005F69ED">
        <w:rPr>
          <w:rFonts w:ascii="Times New Roman" w:hAnsi="Times New Roman"/>
          <w:noProof/>
        </w:rPr>
        <mc:AlternateContent>
          <mc:Choice Requires="wps">
            <w:drawing>
              <wp:anchor distT="0" distB="0" distL="114300" distR="114300" simplePos="0" relativeHeight="251732480" behindDoc="0" locked="1" layoutInCell="1" allowOverlap="1" wp14:anchorId="58C0C7CA" wp14:editId="64738E9D">
                <wp:simplePos x="0" y="0"/>
                <wp:positionH relativeFrom="column">
                  <wp:posOffset>3667125</wp:posOffset>
                </wp:positionH>
                <wp:positionV relativeFrom="paragraph">
                  <wp:posOffset>-455930</wp:posOffset>
                </wp:positionV>
                <wp:extent cx="571500" cy="208280"/>
                <wp:effectExtent l="0" t="0" r="0" b="0"/>
                <wp:wrapNone/>
                <wp:docPr id="1861750828" name="Text 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08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A6B5A2" w14:textId="77777777" w:rsidR="001C4C1C" w:rsidRDefault="001C4C1C" w:rsidP="007A5E4D">
                            <w:pPr>
                              <w:spacing w:line="240" w:lineRule="exact"/>
                              <w:jc w:val="center"/>
                              <w:rPr>
                                <w:rFonts w:ascii="Times New Roman" w:hAnsi="Times New Roman"/>
                                <w:szCs w:val="21"/>
                              </w:rPr>
                            </w:pPr>
                            <w:r>
                              <w:rPr>
                                <w:rFonts w:ascii="Times New Roman" w:hAnsi="Times New Roman"/>
                                <w:szCs w:val="21"/>
                              </w:rPr>
                              <w:t>End</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0C7CA" id="Text Box 1284" o:spid="_x0000_s1367" type="#_x0000_t202" style="position:absolute;left:0;text-align:left;margin-left:288.75pt;margin-top:-35.9pt;width:45pt;height:16.4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" filled="f" stroked="f">
                <v:textbox inset="0,0">
                  <w:txbxContent>
                    <w:p w14:paraId="10A6B5A2" w14:textId="77777777" w:rsidR="001C4C1C" w:rsidRDefault="001C4C1C" w:rsidP="007A5E4D">
                      <w:pPr>
                        <w:spacing w:line="240" w:lineRule="exact"/>
                        <w:jc w:val="center"/>
                        <w:rPr>
                          <w:rFonts w:ascii="Times New Roman" w:hAnsi="Times New Roman"/>
                          <w:szCs w:val="21"/>
                        </w:rPr>
                      </w:pPr>
                      <w:r>
                        <w:rPr>
                          <w:rFonts w:ascii="Times New Roman" w:hAnsi="Times New Roman"/>
                          <w:szCs w:val="21"/>
                        </w:rPr>
                        <w:t>End</w:t>
                      </w:r>
                    </w:p>
                  </w:txbxContent>
                </v:textbox>
                <w10:anchorlock/>
              </v:shape>
            </w:pict>
          </mc:Fallback>
        </mc:AlternateContent>
      </w:r>
      <w:r w:rsidRPr="005F69ED">
        <w:rPr>
          <w:rFonts w:ascii="Times New Roman" w:hAnsi="Times New Roman"/>
          <w:noProof/>
        </w:rPr>
        <mc:AlternateContent>
          <mc:Choice Requires="wps">
            <w:drawing>
              <wp:anchor distT="0" distB="0" distL="114300" distR="114300" simplePos="0" relativeHeight="251730432" behindDoc="0" locked="1" layoutInCell="1" allowOverlap="1" wp14:anchorId="76BD7E26" wp14:editId="13ACCA5E">
                <wp:simplePos x="0" y="0"/>
                <wp:positionH relativeFrom="column">
                  <wp:posOffset>733425</wp:posOffset>
                </wp:positionH>
                <wp:positionV relativeFrom="paragraph">
                  <wp:posOffset>-455930</wp:posOffset>
                </wp:positionV>
                <wp:extent cx="571500" cy="208280"/>
                <wp:effectExtent l="0" t="0" r="0" b="0"/>
                <wp:wrapNone/>
                <wp:docPr id="2060936856" name="Text 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08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CCD8CC" w14:textId="77777777" w:rsidR="001C4C1C" w:rsidRDefault="001C4C1C" w:rsidP="007A5E4D">
                            <w:pPr>
                              <w:spacing w:line="240" w:lineRule="exact"/>
                              <w:jc w:val="center"/>
                              <w:rPr>
                                <w:rFonts w:ascii="Times New Roman" w:hAnsi="Times New Roman"/>
                                <w:szCs w:val="21"/>
                              </w:rPr>
                            </w:pPr>
                            <w:r>
                              <w:rPr>
                                <w:rFonts w:ascii="Times New Roman" w:hAnsi="Times New Roman"/>
                                <w:szCs w:val="21"/>
                              </w:rPr>
                              <w:t>End</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D7E26" id="Text Box 1282" o:spid="_x0000_s1368" type="#_x0000_t202" style="position:absolute;left:0;text-align:left;margin-left:57.75pt;margin-top:-35.9pt;width:45pt;height:16.4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" filled="f" stroked="f">
                <v:textbox inset="0,0">
                  <w:txbxContent>
                    <w:p w14:paraId="28CCD8CC" w14:textId="77777777" w:rsidR="001C4C1C" w:rsidRDefault="001C4C1C" w:rsidP="007A5E4D">
                      <w:pPr>
                        <w:spacing w:line="240" w:lineRule="exact"/>
                        <w:jc w:val="center"/>
                        <w:rPr>
                          <w:rFonts w:ascii="Times New Roman" w:hAnsi="Times New Roman"/>
                          <w:szCs w:val="21"/>
                        </w:rPr>
                      </w:pPr>
                      <w:r>
                        <w:rPr>
                          <w:rFonts w:ascii="Times New Roman" w:hAnsi="Times New Roman"/>
                          <w:szCs w:val="21"/>
                        </w:rPr>
                        <w:t>End</w:t>
                      </w:r>
                    </w:p>
                  </w:txbxContent>
                </v:textbox>
                <w10:anchorlock/>
              </v:shape>
            </w:pict>
          </mc:Fallback>
        </mc:AlternateContent>
      </w:r>
      <w:r w:rsidR="007A5E4D" w:rsidRPr="005F69ED">
        <w:rPr>
          <w:rFonts w:ascii="Times New Roman" w:hAnsi="Times New Roman"/>
        </w:rPr>
        <w:t>a)</w:t>
      </w:r>
      <w:r w:rsidR="007A5E4D" w:rsidRPr="005F69ED">
        <w:rPr>
          <w:rFonts w:ascii="Times New Roman" w:hAnsi="Times New Roman"/>
        </w:rPr>
        <w:tab/>
      </w:r>
      <w:r w:rsidR="007A5E4D" w:rsidRPr="005F69ED">
        <w:rPr>
          <w:rFonts w:ascii="Times New Roman" w:hAnsi="Times New Roman"/>
          <w:i/>
        </w:rPr>
        <w:t>n</w:t>
      </w:r>
      <w:r w:rsidR="007A5E4D" w:rsidRPr="005F69ED">
        <w:rPr>
          <w:rFonts w:ascii="Times New Roman" w:hAnsi="Times New Roman"/>
        </w:rPr>
        <w:t xml:space="preserve"> &gt; </w:t>
      </w:r>
      <w:r w:rsidR="007A5E4D" w:rsidRPr="005F69ED">
        <w:rPr>
          <w:rFonts w:ascii="Times New Roman" w:hAnsi="Times New Roman"/>
          <w:i/>
        </w:rPr>
        <w:t>M</w:t>
      </w:r>
      <w:r w:rsidR="007A5E4D" w:rsidRPr="005F69ED">
        <w:rPr>
          <w:rFonts w:ascii="Times New Roman" w:hAnsi="Times New Roman"/>
        </w:rPr>
        <w:tab/>
        <w:t>b)</w:t>
      </w:r>
      <w:r w:rsidR="007A5E4D" w:rsidRPr="005F69ED">
        <w:rPr>
          <w:rFonts w:ascii="Times New Roman" w:hAnsi="Times New Roman"/>
        </w:rPr>
        <w:tab/>
      </w:r>
      <w:r w:rsidR="007A5E4D" w:rsidRPr="005F69ED">
        <w:rPr>
          <w:rFonts w:ascii="Times New Roman" w:hAnsi="Times New Roman"/>
          <w:i/>
        </w:rPr>
        <w:t>n</w:t>
      </w:r>
      <w:r w:rsidR="007A5E4D" w:rsidRPr="005F69ED">
        <w:rPr>
          <w:rFonts w:ascii="Times New Roman" w:hAnsi="Times New Roman"/>
        </w:rPr>
        <w:t xml:space="preserve"> &gt; </w:t>
      </w:r>
      <w:r w:rsidR="007A5E4D" w:rsidRPr="005F69ED">
        <w:rPr>
          <w:rFonts w:ascii="Times New Roman" w:hAnsi="Times New Roman"/>
          <w:i/>
        </w:rPr>
        <w:t>M</w:t>
      </w:r>
      <w:r w:rsidR="007A5E4D" w:rsidRPr="005F69ED">
        <w:rPr>
          <w:rFonts w:ascii="Times New Roman" w:hAnsi="Times New Roman"/>
        </w:rPr>
        <w:t xml:space="preserve"> + 1</w:t>
      </w:r>
      <w:r w:rsidR="007A5E4D" w:rsidRPr="005F69ED">
        <w:rPr>
          <w:rFonts w:ascii="Times New Roman" w:hAnsi="Times New Roman"/>
        </w:rPr>
        <w:tab/>
        <w:t>c)</w:t>
      </w:r>
      <w:r w:rsidR="007A5E4D" w:rsidRPr="005F69ED">
        <w:rPr>
          <w:rFonts w:ascii="Times New Roman" w:hAnsi="Times New Roman"/>
        </w:rPr>
        <w:tab/>
      </w:r>
      <w:r w:rsidR="007A5E4D" w:rsidRPr="005F69ED">
        <w:rPr>
          <w:rFonts w:ascii="Times New Roman" w:hAnsi="Times New Roman"/>
          <w:i/>
        </w:rPr>
        <w:t>n</w:t>
      </w:r>
      <w:r w:rsidR="007A5E4D" w:rsidRPr="005F69ED">
        <w:rPr>
          <w:rFonts w:ascii="Times New Roman" w:hAnsi="Times New Roman"/>
        </w:rPr>
        <w:t xml:space="preserve"> &gt; </w:t>
      </w:r>
      <w:r w:rsidR="007A5E4D" w:rsidRPr="005F69ED">
        <w:rPr>
          <w:rFonts w:ascii="Times New Roman" w:hAnsi="Times New Roman"/>
          <w:i/>
        </w:rPr>
        <w:t>M</w:t>
      </w:r>
      <w:r w:rsidR="007A5E4D" w:rsidRPr="005F69ED">
        <w:rPr>
          <w:rFonts w:ascii="Times New Roman" w:hAnsi="Times New Roman"/>
        </w:rPr>
        <w:t xml:space="preserve"> -1</w:t>
      </w:r>
      <w:r w:rsidR="007A5E4D" w:rsidRPr="005F69ED">
        <w:rPr>
          <w:rFonts w:ascii="Times New Roman" w:hAnsi="Times New Roman"/>
        </w:rPr>
        <w:tab/>
        <w:t>d)</w:t>
      </w:r>
      <w:r w:rsidR="007A5E4D" w:rsidRPr="005F69ED">
        <w:rPr>
          <w:rFonts w:ascii="Times New Roman" w:hAnsi="Times New Roman"/>
        </w:rPr>
        <w:tab/>
      </w:r>
      <w:r w:rsidR="007A5E4D" w:rsidRPr="005F69ED">
        <w:rPr>
          <w:rFonts w:ascii="Times New Roman" w:hAnsi="Times New Roman"/>
          <w:i/>
        </w:rPr>
        <w:t>n</w:t>
      </w:r>
      <w:r w:rsidR="007A5E4D" w:rsidRPr="005F69ED">
        <w:rPr>
          <w:rFonts w:ascii="Times New Roman" w:hAnsi="Times New Roman"/>
        </w:rPr>
        <w:t xml:space="preserve"> &lt; </w:t>
      </w:r>
      <w:r w:rsidR="007A5E4D" w:rsidRPr="005F69ED">
        <w:rPr>
          <w:rFonts w:ascii="Times New Roman" w:hAnsi="Times New Roman"/>
          <w:i/>
        </w:rPr>
        <w:t>M</w:t>
      </w:r>
    </w:p>
    <w:p w14:paraId="55D2E58C" w14:textId="77777777" w:rsidR="007A5E4D" w:rsidRPr="005F69ED" w:rsidRDefault="007A5E4D" w:rsidP="007A5E4D">
      <w:pPr>
        <w:rPr>
          <w:rFonts w:ascii="Times New Roman" w:hAnsi="Times New Roman"/>
        </w:rPr>
      </w:pPr>
    </w:p>
    <w:p w14:paraId="16BD124A" w14:textId="77777777" w:rsidR="00E51DC9" w:rsidRPr="005F69ED" w:rsidRDefault="00E51DC9" w:rsidP="007A5E4D">
      <w:pPr>
        <w:rPr>
          <w:rFonts w:ascii="Times New Roman" w:hAnsi="Times New Roman"/>
        </w:rPr>
      </w:pPr>
    </w:p>
    <w:p w14:paraId="6E735FF8" w14:textId="77777777" w:rsidR="00E51DC9" w:rsidRPr="005F69ED" w:rsidRDefault="00E51DC9" w:rsidP="007A5E4D">
      <w:pPr>
        <w:rPr>
          <w:rFonts w:ascii="Times New Roman" w:hAnsi="Times New Roman"/>
        </w:rPr>
      </w:pPr>
    </w:p>
    <w:p w14:paraId="5B35AB0C" w14:textId="2CC4D4D4" w:rsidR="007A5E4D" w:rsidRPr="005F69ED" w:rsidRDefault="003812B7" w:rsidP="007A5E4D">
      <w:pPr>
        <w:rPr>
          <w:rFonts w:ascii="Times New Roman" w:hAnsi="Times New Roman"/>
        </w:rPr>
      </w:pPr>
      <w:r w:rsidRPr="005F69ED">
        <w:rPr>
          <w:rFonts w:ascii="Times New Roman" w:hAnsi="Times New Roman"/>
          <w:noProof/>
        </w:rPr>
        <mc:AlternateContent>
          <mc:Choice Requires="wpg">
            <w:drawing>
              <wp:anchor distT="0" distB="0" distL="114300" distR="114300" simplePos="0" relativeHeight="251762176" behindDoc="0" locked="0" layoutInCell="1" allowOverlap="1" wp14:anchorId="5E9D7BFA" wp14:editId="0324906A">
                <wp:simplePos x="0" y="0"/>
                <wp:positionH relativeFrom="column">
                  <wp:posOffset>10160</wp:posOffset>
                </wp:positionH>
                <wp:positionV relativeFrom="paragraph">
                  <wp:posOffset>113665</wp:posOffset>
                </wp:positionV>
                <wp:extent cx="2009775" cy="316230"/>
                <wp:effectExtent l="0" t="0" r="0" b="0"/>
                <wp:wrapNone/>
                <wp:docPr id="844723156" name="Group 1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9775" cy="316230"/>
                          <a:chOff x="1418" y="2055"/>
                          <a:chExt cx="3165" cy="498"/>
                        </a:xfrm>
                      </wpg:grpSpPr>
                      <wps:wsp>
                        <wps:cNvPr id="1391946454" name="Oval 1387"/>
                        <wps:cNvSpPr>
                          <a:spLocks noChangeArrowheads="1"/>
                        </wps:cNvSpPr>
                        <wps:spPr bwMode="auto">
                          <a:xfrm>
                            <a:off x="1418" y="2099"/>
                            <a:ext cx="3165" cy="361"/>
                          </a:xfrm>
                          <a:prstGeom prst="ellipse">
                            <a:avLst/>
                          </a:prstGeom>
                          <a:solidFill>
                            <a:srgbClr val="C0C0C0"/>
                          </a:solidFill>
                          <a:ln w="9525">
                            <a:solidFill>
                              <a:srgbClr val="000000"/>
                            </a:solidFill>
                            <a:round/>
                            <a:headEnd/>
                            <a:tailEnd/>
                          </a:ln>
                        </wps:spPr>
                        <wps:txbx>
                          <w:txbxContent>
                            <w:p w14:paraId="56AE23E4" w14:textId="77777777" w:rsidR="001C4C1C" w:rsidRDefault="001C4C1C" w:rsidP="007A5E4D"/>
                          </w:txbxContent>
                        </wps:txbx>
                        <wps:bodyPr rot="0" vert="horz" wrap="square" lIns="74295" tIns="8890" rIns="74295" bIns="8890" anchor="t" anchorCtr="0" upright="1">
                          <a:noAutofit/>
                        </wps:bodyPr>
                      </wps:wsp>
                      <wps:wsp>
                        <wps:cNvPr id="344531609" name="Rectangle 1388"/>
                        <wps:cNvSpPr>
                          <a:spLocks noChangeArrowheads="1"/>
                        </wps:cNvSpPr>
                        <wps:spPr bwMode="auto">
                          <a:xfrm>
                            <a:off x="2262" y="2055"/>
                            <a:ext cx="178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C7CC9" w14:textId="77777777" w:rsidR="001C4C1C" w:rsidRPr="005F69ED" w:rsidRDefault="001C4C1C" w:rsidP="007A5E4D">
                              <w:pPr>
                                <w:jc w:val="center"/>
                                <w:rPr>
                                  <w:rFonts w:ascii="Impact" w:hAnsi="Impact" w:cs="Arial"/>
                                  <w:sz w:val="32"/>
                                  <w:szCs w:val="32"/>
                                </w:rPr>
                              </w:pPr>
                              <w:r w:rsidRPr="005804BF">
                                <w:rPr>
                                  <w:rFonts w:ascii="Impact" w:hAnsi="Impact" w:cs="Arial"/>
                                  <w:sz w:val="32"/>
                                  <w:szCs w:val="32"/>
                                </w:rPr>
                                <w:t>Đáp án câu 10</w:t>
                              </w:r>
                            </w:p>
                          </w:txbxContent>
                        </wps:txbx>
                        <wps:bodyPr rot="0" vert="horz" wrap="none" lIns="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9D7BFA" id="Group 1386" o:spid="_x0000_s1369" style="position:absolute;left:0;text-align:left;margin-left:.8pt;margin-top:8.95pt;width:158.25pt;height:24.9pt;z-index:251762176;mso-position-horizontal-relative:text;mso-position-vertical-relative:text" coordorigin="1418,2055" coordsize="316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">
                <v:oval id="Oval 1387" o:spid="_x0000_s1370" style="position:absolute;left:1418;top:2099;width:3165;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" fillcolor="silver">
                  <v:textbox inset="5.85pt,.7pt,5.85pt,.7pt">
                    <w:txbxContent>
                      <w:p w14:paraId="56AE23E4" w14:textId="77777777" w:rsidR="001C4C1C" w:rsidRDefault="001C4C1C" w:rsidP="007A5E4D"/>
                    </w:txbxContent>
                  </v:textbox>
                </v:oval>
                <v:rect id="Rectangle 1388" o:spid="_x0000_s1371" style="position:absolute;left:2262;top:2055;width:1784;height:4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" filled="f" stroked="f">
                  <v:textbox inset="0,1mm,0,0">
                    <w:txbxContent>
                      <w:p w14:paraId="31BC7CC9" w14:textId="77777777" w:rsidR="001C4C1C" w:rsidRPr="005F69ED" w:rsidRDefault="001C4C1C" w:rsidP="007A5E4D">
                        <w:pPr>
                          <w:jc w:val="center"/>
                          <w:rPr>
                            <w:rFonts w:ascii="Impact" w:hAnsi="Impact" w:cs="Arial"/>
                            <w:sz w:val="32"/>
                            <w:szCs w:val="32"/>
                          </w:rPr>
                        </w:pPr>
                        <w:r w:rsidRPr="005804BF">
                          <w:rPr>
                            <w:rFonts w:ascii="Impact" w:hAnsi="Impact" w:cs="Arial"/>
                            <w:sz w:val="32"/>
                            <w:szCs w:val="32"/>
                          </w:rPr>
                          <w:t>Đáp án câu 10</w:t>
                        </w:r>
                      </w:p>
                    </w:txbxContent>
                  </v:textbox>
                </v:rect>
              </v:group>
            </w:pict>
          </mc:Fallback>
        </mc:AlternateContent>
      </w:r>
    </w:p>
    <w:p w14:paraId="34EFD23D" w14:textId="77777777" w:rsidR="007A5E4D" w:rsidRPr="005F69ED" w:rsidRDefault="007A5E4D" w:rsidP="007A5E4D">
      <w:pPr>
        <w:rPr>
          <w:rFonts w:ascii="Times New Roman" w:hAnsi="Times New Roman"/>
        </w:rPr>
      </w:pPr>
    </w:p>
    <w:p w14:paraId="6F6130B2" w14:textId="77777777" w:rsidR="00E51DC9" w:rsidRPr="005F69ED" w:rsidRDefault="00E51DC9" w:rsidP="007A5E4D">
      <w:pPr>
        <w:rPr>
          <w:rFonts w:ascii="Times New Roman" w:hAnsi="Times New Roman"/>
        </w:rPr>
      </w:pPr>
    </w:p>
    <w:p w14:paraId="7E9601E4" w14:textId="77777777" w:rsidR="007A5E4D" w:rsidRPr="005F69ED" w:rsidRDefault="007A5E4D" w:rsidP="007A5E4D">
      <w:pPr>
        <w:rPr>
          <w:rFonts w:ascii="Times New Roman" w:hAnsi="Times New Roman"/>
          <w:sz w:val="22"/>
          <w:szCs w:val="22"/>
        </w:rPr>
      </w:pPr>
    </w:p>
    <w:p w14:paraId="5BD370F3" w14:textId="77777777" w:rsidR="007A5E4D" w:rsidRPr="005F69ED" w:rsidRDefault="007A5E4D" w:rsidP="007A5E4D">
      <w:pPr>
        <w:tabs>
          <w:tab w:val="left" w:pos="1800"/>
        </w:tabs>
        <w:rPr>
          <w:rFonts w:ascii="Times New Roman" w:hAnsi="Times New Roman"/>
          <w:b/>
          <w:sz w:val="24"/>
        </w:rPr>
      </w:pPr>
      <w:r w:rsidRPr="005F69ED">
        <w:rPr>
          <w:rStyle w:val="CorrectAnswerChar"/>
          <w:rFonts w:ascii="Times New Roman" w:hAnsi="Times New Roman" w:cs="Times New Roman"/>
        </w:rPr>
        <w:t>Đáp án đúng:</w:t>
      </w:r>
      <w:r w:rsidRPr="005F69ED">
        <w:rPr>
          <w:rFonts w:ascii="Times New Roman" w:hAnsi="Times New Roman"/>
          <w:b/>
          <w:sz w:val="24"/>
        </w:rPr>
        <w:tab/>
        <w:t>a</w:t>
      </w:r>
    </w:p>
    <w:p w14:paraId="59A1147C" w14:textId="77777777" w:rsidR="007A5E4D" w:rsidRPr="005F69ED" w:rsidRDefault="007A5E4D" w:rsidP="007A5E4D">
      <w:pPr>
        <w:rPr>
          <w:rFonts w:ascii="Times New Roman" w:hAnsi="Times New Roman"/>
          <w:sz w:val="22"/>
          <w:szCs w:val="22"/>
        </w:rPr>
      </w:pPr>
    </w:p>
    <w:p w14:paraId="139BBCB4" w14:textId="77777777" w:rsidR="007A5E4D" w:rsidRPr="005F69ED" w:rsidRDefault="007A5E4D" w:rsidP="001C4C1C">
      <w:pPr>
        <w:pStyle w:val="Body01"/>
        <w:ind w:leftChars="0" w:left="315" w:right="315" w:hanging="3"/>
      </w:pPr>
      <w:r w:rsidRPr="005F69ED">
        <w:t>Kí pháp “n: M, -1, 1” ở vòng lặp có nghĩa, như giải thích trong câu hỏi, như sau: lấy giá trị khởi tạo của n là M và trừ 1 mỗi lần lặp và dừng khi đạt giá trị “1”. Điều này nghĩa là giá trị của n thay đổi từ M, M-1, …, 2, 1</w:t>
      </w:r>
    </w:p>
    <w:p w14:paraId="58A30F32" w14:textId="77777777" w:rsidR="007A5E4D" w:rsidRPr="005F69ED" w:rsidRDefault="007A5E4D" w:rsidP="001C4C1C">
      <w:pPr>
        <w:pStyle w:val="Body01"/>
        <w:ind w:leftChars="0" w:left="315" w:right="315" w:hanging="3"/>
      </w:pPr>
    </w:p>
    <w:p w14:paraId="028AC7C9" w14:textId="77777777" w:rsidR="007A5E4D" w:rsidRPr="005F69ED" w:rsidRDefault="007A5E4D" w:rsidP="001C4C1C">
      <w:pPr>
        <w:pStyle w:val="Body01"/>
        <w:ind w:leftChars="0" w:left="315" w:right="315" w:hanging="3"/>
      </w:pPr>
    </w:p>
    <w:p w14:paraId="211F1C99" w14:textId="77777777" w:rsidR="007A5E4D" w:rsidRPr="005F69ED" w:rsidRDefault="007A5E4D" w:rsidP="001C4C1C">
      <w:pPr>
        <w:pStyle w:val="Body01"/>
        <w:ind w:leftChars="0" w:left="315" w:right="315" w:hanging="3"/>
      </w:pPr>
      <w:r w:rsidRPr="005F69ED">
        <w:t>Hãy xem xét lưu đồ bên trái trước. Bắt đầu với n = M, và giảm giá trị đi 1 trong mỗi vòng lặp đến khi nhận giá trị là 1 ( n = M, M – 1, … , 2, 1), thao tác sau “</w:t>
      </w:r>
      <w:r w:rsidRPr="005F69ED">
        <w:rPr>
          <w:position w:val="-6"/>
        </w:rPr>
        <w:object w:dxaOrig="999" w:dyaOrig="240" w14:anchorId="649957BF">
          <v:shape id="_x0000_i1150" type="#_x0000_t75" style="width:49.95pt;height:11.8pt" o:ole="">
            <v:imagedata r:id="rId253" o:title=""/>
          </v:shape>
          <o:OLEObject Type="Embed" ProgID="Equation.3" ShapeID="_x0000_i1150" DrawAspect="Content" ObjectID="_1842870092" r:id="rId254"/>
        </w:object>
      </w:r>
      <w:r w:rsidRPr="005F69ED">
        <w:t>” được thực hiện bên trong vòng lặp. Khi “1</w:t>
      </w:r>
      <w:r w:rsidRPr="005F69ED">
        <w:sym w:font="Wingdings" w:char="F0E0"/>
      </w:r>
      <w:r w:rsidRPr="005F69ED">
        <w:t xml:space="preserve"> x”, giá trị khỏi tạo của x là 1. Ta hãy theo dõi giá trị của x thay đổi như thế nào khi n thay đổi</w:t>
      </w:r>
    </w:p>
    <w:p w14:paraId="4198E45D" w14:textId="77777777" w:rsidR="007A5E4D" w:rsidRPr="005F69ED" w:rsidRDefault="007A5E4D" w:rsidP="001C4C1C">
      <w:pPr>
        <w:pStyle w:val="Body01"/>
        <w:ind w:leftChars="0" w:left="315" w:right="315" w:hanging="3"/>
      </w:pPr>
    </w:p>
    <w:p w14:paraId="217D98E8" w14:textId="77777777" w:rsidR="007A5E4D" w:rsidRPr="005F69ED" w:rsidRDefault="006A4CBD" w:rsidP="001C4C1C">
      <w:pPr>
        <w:pStyle w:val="Body01"/>
        <w:tabs>
          <w:tab w:val="left" w:pos="1290"/>
        </w:tabs>
        <w:ind w:leftChars="0" w:left="464" w:right="315" w:firstLineChars="4" w:firstLine="9"/>
        <w:rPr>
          <w:sz w:val="21"/>
          <w:szCs w:val="21"/>
        </w:rPr>
      </w:pPr>
      <w:r w:rsidRPr="005F69ED">
        <w:rPr>
          <w:i/>
        </w:rPr>
        <w:br w:type="page"/>
      </w:r>
      <w:r w:rsidR="007A5E4D" w:rsidRPr="005F69ED">
        <w:rPr>
          <w:i/>
        </w:rPr>
        <w:lastRenderedPageBreak/>
        <w:t>n</w:t>
      </w:r>
      <w:r w:rsidR="007A5E4D" w:rsidRPr="005F69ED">
        <w:t>=</w:t>
      </w:r>
      <w:r w:rsidR="007A5E4D" w:rsidRPr="005F69ED">
        <w:rPr>
          <w:i/>
        </w:rPr>
        <w:t>M</w:t>
      </w:r>
      <w:r w:rsidR="007A5E4D" w:rsidRPr="005F69ED">
        <w:t>:</w:t>
      </w:r>
      <w:r w:rsidR="007A5E4D" w:rsidRPr="005F69ED">
        <w:tab/>
      </w:r>
      <w:r w:rsidR="007A5E4D" w:rsidRPr="005F69ED">
        <w:rPr>
          <w:position w:val="-6"/>
        </w:rPr>
        <w:object w:dxaOrig="2780" w:dyaOrig="279" w14:anchorId="42B45E69">
          <v:shape id="_x0000_i1151" type="#_x0000_t75" style="width:139.15pt;height:13.95pt" o:ole="">
            <v:imagedata r:id="rId255" o:title=""/>
          </v:shape>
          <o:OLEObject Type="Embed" ProgID="Equation.3" ShapeID="_x0000_i1151" DrawAspect="Content" ObjectID="_1842870093" r:id="rId256"/>
        </w:object>
      </w:r>
      <w:r w:rsidR="007A5E4D" w:rsidRPr="005F69ED">
        <w:t xml:space="preserve"> </w:t>
      </w:r>
      <w:r w:rsidR="007A5E4D" w:rsidRPr="005F69ED">
        <w:rPr>
          <w:sz w:val="20"/>
          <w:szCs w:val="20"/>
        </w:rPr>
        <w:t xml:space="preserve"> (Giá trị của </w:t>
      </w:r>
      <w:r w:rsidR="007A5E4D" w:rsidRPr="005F69ED">
        <w:rPr>
          <w:i/>
          <w:sz w:val="20"/>
          <w:szCs w:val="20"/>
        </w:rPr>
        <w:t>x</w:t>
      </w:r>
      <w:r w:rsidR="007A5E4D" w:rsidRPr="005F69ED">
        <w:rPr>
          <w:sz w:val="20"/>
          <w:szCs w:val="20"/>
        </w:rPr>
        <w:t xml:space="preserve"> đổi thành </w:t>
      </w:r>
      <w:r w:rsidR="007A5E4D" w:rsidRPr="005F69ED">
        <w:rPr>
          <w:i/>
          <w:sz w:val="20"/>
          <w:szCs w:val="20"/>
        </w:rPr>
        <w:t>M</w:t>
      </w:r>
      <w:r w:rsidR="007A5E4D" w:rsidRPr="005F69ED">
        <w:rPr>
          <w:sz w:val="20"/>
          <w:szCs w:val="20"/>
        </w:rPr>
        <w:t>.)</w:t>
      </w:r>
    </w:p>
    <w:p w14:paraId="6A5FBCF1" w14:textId="77777777" w:rsidR="007A5E4D" w:rsidRPr="005F69ED" w:rsidRDefault="007A5E4D" w:rsidP="001C4C1C">
      <w:pPr>
        <w:pStyle w:val="Body01"/>
        <w:tabs>
          <w:tab w:val="left" w:pos="1290"/>
        </w:tabs>
        <w:ind w:leftChars="0" w:left="464" w:right="315" w:firstLineChars="4" w:firstLine="9"/>
      </w:pPr>
      <w:r w:rsidRPr="005F69ED">
        <w:rPr>
          <w:i/>
        </w:rPr>
        <w:t>n</w:t>
      </w:r>
      <w:r w:rsidRPr="005F69ED">
        <w:t>=</w:t>
      </w:r>
      <w:r w:rsidRPr="005F69ED">
        <w:rPr>
          <w:i/>
        </w:rPr>
        <w:t>M</w:t>
      </w:r>
      <w:r w:rsidRPr="005F69ED">
        <w:t xml:space="preserve"> – 1 :</w:t>
      </w:r>
      <w:r w:rsidRPr="005F69ED">
        <w:tab/>
      </w:r>
      <w:r w:rsidRPr="005F69ED">
        <w:rPr>
          <w:position w:val="-10"/>
        </w:rPr>
        <w:object w:dxaOrig="4840" w:dyaOrig="320" w14:anchorId="1C96CD12">
          <v:shape id="_x0000_i1152" type="#_x0000_t75" style="width:241.8pt;height:16.1pt" o:ole="">
            <v:imagedata r:id="rId257" o:title=""/>
          </v:shape>
          <o:OLEObject Type="Embed" ProgID="Equation.3" ShapeID="_x0000_i1152" DrawAspect="Content" ObjectID="_1842870094" r:id="rId258"/>
        </w:object>
      </w:r>
    </w:p>
    <w:p w14:paraId="75E06062" w14:textId="77777777" w:rsidR="007A5E4D" w:rsidRPr="005F69ED" w:rsidRDefault="007A5E4D" w:rsidP="001C4C1C">
      <w:pPr>
        <w:pStyle w:val="Body01"/>
        <w:tabs>
          <w:tab w:val="left" w:pos="1290"/>
        </w:tabs>
        <w:ind w:leftChars="0" w:left="464" w:right="315" w:firstLineChars="4" w:firstLine="8"/>
        <w:jc w:val="right"/>
        <w:rPr>
          <w:sz w:val="20"/>
          <w:szCs w:val="20"/>
        </w:rPr>
      </w:pPr>
      <w:r w:rsidRPr="005F69ED">
        <w:rPr>
          <w:sz w:val="20"/>
          <w:szCs w:val="20"/>
        </w:rPr>
        <w:t xml:space="preserve">(Giá trị của </w:t>
      </w:r>
      <w:r w:rsidRPr="005F69ED">
        <w:rPr>
          <w:i/>
          <w:sz w:val="20"/>
          <w:szCs w:val="20"/>
        </w:rPr>
        <w:t>x</w:t>
      </w:r>
      <w:r w:rsidRPr="005F69ED">
        <w:rPr>
          <w:sz w:val="20"/>
          <w:szCs w:val="20"/>
        </w:rPr>
        <w:t xml:space="preserve"> đổi thành </w:t>
      </w:r>
      <w:r w:rsidRPr="005F69ED">
        <w:rPr>
          <w:i/>
          <w:sz w:val="20"/>
          <w:szCs w:val="20"/>
        </w:rPr>
        <w:t>M</w:t>
      </w:r>
      <w:r w:rsidRPr="005F69ED">
        <w:rPr>
          <w:sz w:val="20"/>
          <w:szCs w:val="20"/>
        </w:rPr>
        <w:t>(</w:t>
      </w:r>
      <w:r w:rsidRPr="005F69ED">
        <w:rPr>
          <w:i/>
          <w:sz w:val="20"/>
          <w:szCs w:val="20"/>
        </w:rPr>
        <w:t>M</w:t>
      </w:r>
      <w:r w:rsidRPr="005F69ED">
        <w:rPr>
          <w:sz w:val="20"/>
          <w:szCs w:val="20"/>
        </w:rPr>
        <w:t xml:space="preserve"> – 1).) </w:t>
      </w:r>
    </w:p>
    <w:p w14:paraId="3BDE92F4" w14:textId="77777777" w:rsidR="007A5E4D" w:rsidRPr="005F69ED" w:rsidRDefault="007A5E4D" w:rsidP="001C4C1C">
      <w:pPr>
        <w:tabs>
          <w:tab w:val="left" w:pos="1290"/>
        </w:tabs>
        <w:ind w:left="464" w:firstLineChars="4" w:firstLine="9"/>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w:t>
      </w:r>
      <w:r w:rsidRPr="005F69ED">
        <w:rPr>
          <w:rFonts w:ascii="Times New Roman" w:hAnsi="Times New Roman"/>
          <w:i/>
          <w:sz w:val="22"/>
          <w:szCs w:val="22"/>
        </w:rPr>
        <w:t>M</w:t>
      </w:r>
      <w:r w:rsidRPr="005F69ED">
        <w:rPr>
          <w:rFonts w:ascii="Times New Roman" w:hAnsi="Times New Roman"/>
          <w:sz w:val="22"/>
          <w:szCs w:val="22"/>
        </w:rPr>
        <w:t>–2:</w:t>
      </w:r>
      <w:r w:rsidRPr="005F69ED">
        <w:rPr>
          <w:rFonts w:ascii="Times New Roman" w:hAnsi="Times New Roman"/>
          <w:sz w:val="22"/>
          <w:szCs w:val="22"/>
        </w:rPr>
        <w:tab/>
      </w:r>
      <w:r w:rsidRPr="005F69ED">
        <w:rPr>
          <w:rFonts w:ascii="Times New Roman" w:hAnsi="Times New Roman"/>
          <w:position w:val="-10"/>
          <w:sz w:val="22"/>
          <w:szCs w:val="22"/>
        </w:rPr>
        <w:object w:dxaOrig="7100" w:dyaOrig="320" w14:anchorId="6045E6BB">
          <v:shape id="_x0000_i1153" type="#_x0000_t75" style="width:355.15pt;height:16.1pt" o:ole="">
            <v:imagedata r:id="rId259" o:title=""/>
          </v:shape>
          <o:OLEObject Type="Embed" ProgID="Equation.3" ShapeID="_x0000_i1153" DrawAspect="Content" ObjectID="_1842870095" r:id="rId260"/>
        </w:object>
      </w:r>
    </w:p>
    <w:p w14:paraId="64B85E26" w14:textId="77777777" w:rsidR="007A5E4D" w:rsidRPr="005F69ED" w:rsidRDefault="007A5E4D" w:rsidP="001C4C1C">
      <w:pPr>
        <w:ind w:left="464" w:firstLineChars="4" w:firstLine="8"/>
        <w:jc w:val="right"/>
        <w:rPr>
          <w:rFonts w:ascii="Times New Roman" w:hAnsi="Times New Roman"/>
          <w:sz w:val="20"/>
          <w:szCs w:val="20"/>
        </w:rPr>
      </w:pPr>
      <w:r w:rsidRPr="005F69ED">
        <w:rPr>
          <w:rFonts w:ascii="Times New Roman" w:hAnsi="Times New Roman"/>
          <w:sz w:val="20"/>
          <w:szCs w:val="20"/>
        </w:rPr>
        <w:t xml:space="preserve">(Giá trị của </w:t>
      </w:r>
      <w:r w:rsidRPr="005F69ED">
        <w:rPr>
          <w:rFonts w:ascii="Times New Roman" w:hAnsi="Times New Roman"/>
          <w:i/>
          <w:sz w:val="20"/>
          <w:szCs w:val="20"/>
        </w:rPr>
        <w:t>x</w:t>
      </w:r>
      <w:r w:rsidRPr="005F69ED">
        <w:rPr>
          <w:rFonts w:ascii="Times New Roman" w:hAnsi="Times New Roman"/>
          <w:sz w:val="20"/>
          <w:szCs w:val="20"/>
        </w:rPr>
        <w:t xml:space="preserve"> đổi thành </w:t>
      </w:r>
      <w:r w:rsidRPr="005F69ED">
        <w:rPr>
          <w:rFonts w:ascii="Times New Roman" w:hAnsi="Times New Roman"/>
          <w:i/>
          <w:sz w:val="20"/>
          <w:szCs w:val="20"/>
        </w:rPr>
        <w:t>M</w:t>
      </w:r>
      <w:r w:rsidRPr="005F69ED">
        <w:rPr>
          <w:rFonts w:ascii="Times New Roman" w:hAnsi="Times New Roman"/>
          <w:sz w:val="20"/>
          <w:szCs w:val="20"/>
        </w:rPr>
        <w:t>(</w:t>
      </w:r>
      <w:r w:rsidRPr="005F69ED">
        <w:rPr>
          <w:rFonts w:ascii="Times New Roman" w:hAnsi="Times New Roman"/>
          <w:i/>
          <w:sz w:val="20"/>
          <w:szCs w:val="20"/>
        </w:rPr>
        <w:t>M</w:t>
      </w:r>
      <w:r w:rsidRPr="005F69ED">
        <w:rPr>
          <w:rFonts w:ascii="Times New Roman" w:hAnsi="Times New Roman"/>
          <w:sz w:val="20"/>
          <w:szCs w:val="20"/>
        </w:rPr>
        <w:t xml:space="preserve"> – 1) (</w:t>
      </w:r>
      <w:r w:rsidRPr="005F69ED">
        <w:rPr>
          <w:rFonts w:ascii="Times New Roman" w:hAnsi="Times New Roman"/>
          <w:i/>
          <w:sz w:val="20"/>
          <w:szCs w:val="20"/>
        </w:rPr>
        <w:t>M</w:t>
      </w:r>
      <w:r w:rsidRPr="005F69ED">
        <w:rPr>
          <w:rFonts w:ascii="Times New Roman" w:hAnsi="Times New Roman"/>
          <w:sz w:val="20"/>
          <w:szCs w:val="20"/>
        </w:rPr>
        <w:t xml:space="preserve"> – 2).)</w:t>
      </w:r>
    </w:p>
    <w:p w14:paraId="1000CAE6" w14:textId="77777777" w:rsidR="007A5E4D" w:rsidRPr="005F69ED" w:rsidRDefault="007A5E4D" w:rsidP="001C4C1C">
      <w:pPr>
        <w:spacing w:line="240" w:lineRule="exact"/>
        <w:ind w:left="464" w:firstLineChars="4" w:firstLine="9"/>
        <w:rPr>
          <w:rFonts w:ascii="Times New Roman" w:hAnsi="Times New Roman"/>
          <w:sz w:val="22"/>
          <w:szCs w:val="22"/>
        </w:rPr>
      </w:pPr>
    </w:p>
    <w:p w14:paraId="09748D09" w14:textId="77777777" w:rsidR="007A5E4D" w:rsidRPr="005F69ED" w:rsidRDefault="007A5E4D" w:rsidP="001C4C1C">
      <w:pPr>
        <w:spacing w:line="240" w:lineRule="exact"/>
        <w:ind w:left="464" w:firstLineChars="4" w:firstLine="9"/>
        <w:rPr>
          <w:rFonts w:ascii="Times New Roman" w:hAnsi="Times New Roman"/>
          <w:sz w:val="22"/>
          <w:szCs w:val="22"/>
        </w:rPr>
      </w:pPr>
      <w:r w:rsidRPr="005F69ED">
        <w:rPr>
          <w:rFonts w:ascii="Times New Roman" w:hAnsi="Times New Roman"/>
          <w:sz w:val="22"/>
          <w:szCs w:val="22"/>
        </w:rPr>
        <w:t>Và tiếp tục…</w:t>
      </w:r>
    </w:p>
    <w:p w14:paraId="57533D94" w14:textId="77777777" w:rsidR="007A5E4D" w:rsidRPr="005F69ED" w:rsidRDefault="007A5E4D" w:rsidP="001C4C1C">
      <w:pPr>
        <w:spacing w:line="240" w:lineRule="exact"/>
        <w:ind w:left="464" w:firstLineChars="4" w:firstLine="9"/>
        <w:rPr>
          <w:rFonts w:ascii="Times New Roman" w:hAnsi="Times New Roman"/>
          <w:sz w:val="22"/>
          <w:szCs w:val="22"/>
        </w:rPr>
      </w:pPr>
    </w:p>
    <w:p w14:paraId="2F6E3028" w14:textId="77777777" w:rsidR="007A5E4D" w:rsidRPr="005F69ED" w:rsidRDefault="007A5E4D" w:rsidP="001C4C1C">
      <w:pPr>
        <w:tabs>
          <w:tab w:val="left" w:pos="1302"/>
        </w:tabs>
        <w:ind w:left="464" w:firstLineChars="4" w:firstLine="9"/>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 2:</w:t>
      </w:r>
      <w:r w:rsidRPr="005F69ED">
        <w:rPr>
          <w:rFonts w:ascii="Times New Roman" w:hAnsi="Times New Roman"/>
          <w:sz w:val="22"/>
          <w:szCs w:val="22"/>
        </w:rPr>
        <w:tab/>
      </w:r>
      <w:r w:rsidRPr="005F69ED">
        <w:rPr>
          <w:rFonts w:ascii="Times New Roman" w:hAnsi="Times New Roman"/>
          <w:position w:val="-10"/>
          <w:sz w:val="22"/>
          <w:szCs w:val="22"/>
        </w:rPr>
        <w:object w:dxaOrig="5520" w:dyaOrig="320" w14:anchorId="74B180CD">
          <v:shape id="_x0000_i1154" type="#_x0000_t75" style="width:276.2pt;height:16.1pt" o:ole="">
            <v:imagedata r:id="rId261" o:title=""/>
          </v:shape>
          <o:OLEObject Type="Embed" ProgID="Equation.3" ShapeID="_x0000_i1154" DrawAspect="Content" ObjectID="_1842870096" r:id="rId262"/>
        </w:object>
      </w:r>
    </w:p>
    <w:p w14:paraId="313A3CC2" w14:textId="77777777" w:rsidR="007A5E4D" w:rsidRPr="005F69ED" w:rsidRDefault="007A5E4D" w:rsidP="001C4C1C">
      <w:pPr>
        <w:tabs>
          <w:tab w:val="left" w:pos="1184"/>
        </w:tabs>
        <w:ind w:left="464" w:firstLineChars="4" w:firstLine="9"/>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=1:</w:t>
      </w:r>
      <w:r w:rsidRPr="005F69ED">
        <w:rPr>
          <w:rFonts w:ascii="Times New Roman" w:hAnsi="Times New Roman"/>
          <w:sz w:val="22"/>
          <w:szCs w:val="22"/>
        </w:rPr>
        <w:tab/>
      </w:r>
      <w:r w:rsidRPr="005F69ED">
        <w:rPr>
          <w:rFonts w:ascii="Times New Roman" w:hAnsi="Times New Roman"/>
          <w:position w:val="-10"/>
          <w:sz w:val="22"/>
          <w:szCs w:val="22"/>
        </w:rPr>
        <w:object w:dxaOrig="6480" w:dyaOrig="320" w14:anchorId="58A735C0">
          <v:shape id="_x0000_i1155" type="#_x0000_t75" style="width:324pt;height:16.1pt" o:ole="">
            <v:imagedata r:id="rId263" o:title=""/>
          </v:shape>
          <o:OLEObject Type="Embed" ProgID="Equation.3" ShapeID="_x0000_i1155" DrawAspect="Content" ObjectID="_1842870097" r:id="rId264"/>
        </w:object>
      </w:r>
      <w:r w:rsidRPr="005F69ED">
        <w:rPr>
          <w:rFonts w:ascii="Times New Roman" w:hAnsi="Times New Roman"/>
          <w:sz w:val="22"/>
          <w:szCs w:val="22"/>
        </w:rPr>
        <w:t xml:space="preserve"> </w:t>
      </w:r>
      <w:r w:rsidRPr="005F69ED">
        <w:rPr>
          <w:rFonts w:ascii="Times New Roman" w:hAnsi="Times New Roman"/>
          <w:sz w:val="20"/>
          <w:szCs w:val="20"/>
        </w:rPr>
        <w:t xml:space="preserve"> (</w:t>
      </w:r>
      <w:r w:rsidRPr="005F69ED">
        <w:rPr>
          <w:rFonts w:ascii="Times New Roman" w:hAnsi="Times New Roman"/>
          <w:i/>
          <w:sz w:val="20"/>
          <w:szCs w:val="20"/>
        </w:rPr>
        <w:t>M</w:t>
      </w:r>
      <w:r w:rsidRPr="005F69ED">
        <w:rPr>
          <w:rFonts w:ascii="Times New Roman" w:hAnsi="Times New Roman"/>
          <w:sz w:val="20"/>
          <w:szCs w:val="20"/>
        </w:rPr>
        <w:t xml:space="preserve"> giai thừa)</w:t>
      </w:r>
    </w:p>
    <w:p w14:paraId="2239AA3B" w14:textId="77777777" w:rsidR="006A4CBD" w:rsidRPr="005F69ED" w:rsidRDefault="006A4CBD" w:rsidP="007A5E4D">
      <w:pPr>
        <w:ind w:left="312"/>
        <w:rPr>
          <w:rFonts w:ascii="Times New Roman" w:hAnsi="Times New Roman"/>
          <w:sz w:val="22"/>
          <w:szCs w:val="22"/>
        </w:rPr>
      </w:pPr>
    </w:p>
    <w:p w14:paraId="1944656A" w14:textId="77777777" w:rsidR="006A4CBD" w:rsidRPr="005F69ED" w:rsidRDefault="007A5E4D" w:rsidP="007A5E4D">
      <w:pPr>
        <w:ind w:left="312"/>
        <w:rPr>
          <w:rFonts w:ascii="Times New Roman" w:hAnsi="Times New Roman"/>
          <w:sz w:val="22"/>
          <w:szCs w:val="22"/>
        </w:rPr>
      </w:pPr>
      <w:r w:rsidRPr="005F69ED">
        <w:rPr>
          <w:rFonts w:ascii="Times New Roman" w:hAnsi="Times New Roman"/>
          <w:sz w:val="22"/>
          <w:szCs w:val="22"/>
        </w:rPr>
        <w:t xml:space="preserve">Kết quả tính </w:t>
      </w:r>
      <w:r w:rsidRPr="005F69ED">
        <w:rPr>
          <w:rFonts w:ascii="Times New Roman" w:hAnsi="Times New Roman"/>
          <w:position w:val="-10"/>
          <w:sz w:val="22"/>
          <w:szCs w:val="22"/>
        </w:rPr>
        <w:object w:dxaOrig="2780" w:dyaOrig="320" w14:anchorId="21C5FB91">
          <v:shape id="_x0000_i1156" type="#_x0000_t75" style="width:139.15pt;height:16.1pt" o:ole="">
            <v:imagedata r:id="rId265" o:title=""/>
          </v:shape>
          <o:OLEObject Type="Embed" ProgID="Equation.3" ShapeID="_x0000_i1156" DrawAspect="Content" ObjectID="_1842870098" r:id="rId266"/>
        </w:object>
      </w:r>
      <w:r w:rsidRPr="005F69ED">
        <w:rPr>
          <w:rFonts w:ascii="Times New Roman" w:hAnsi="Times New Roman"/>
          <w:sz w:val="22"/>
          <w:szCs w:val="22"/>
        </w:rPr>
        <w:t>. Với 1 giá trị nguyên M, tích</w:t>
      </w:r>
    </w:p>
    <w:p w14:paraId="6FF34E06" w14:textId="77777777" w:rsidR="007A5E4D" w:rsidRPr="005F69ED" w:rsidRDefault="007A5E4D" w:rsidP="007A5E4D">
      <w:pPr>
        <w:ind w:left="312"/>
        <w:rPr>
          <w:rFonts w:ascii="Times New Roman" w:hAnsi="Times New Roman"/>
          <w:sz w:val="22"/>
          <w:szCs w:val="22"/>
        </w:rPr>
      </w:pPr>
      <w:r w:rsidRPr="005F69ED">
        <w:rPr>
          <w:rFonts w:ascii="Times New Roman" w:hAnsi="Times New Roman"/>
          <w:position w:val="-10"/>
          <w:sz w:val="22"/>
          <w:szCs w:val="22"/>
        </w:rPr>
        <w:object w:dxaOrig="2780" w:dyaOrig="320" w14:anchorId="4350A3F8">
          <v:shape id="_x0000_i1157" type="#_x0000_t75" style="width:139.15pt;height:16.1pt" o:ole="">
            <v:imagedata r:id="rId265" o:title=""/>
          </v:shape>
          <o:OLEObject Type="Embed" ProgID="Equation.3" ShapeID="_x0000_i1157" DrawAspect="Content" ObjectID="_1842870099" r:id="rId267"/>
        </w:object>
      </w:r>
      <w:r w:rsidRPr="005F69ED">
        <w:rPr>
          <w:rFonts w:ascii="Times New Roman" w:hAnsi="Times New Roman"/>
          <w:sz w:val="22"/>
          <w:szCs w:val="22"/>
        </w:rPr>
        <w:t xml:space="preserve"> được gọi là </w:t>
      </w:r>
      <w:r w:rsidRPr="005F69ED">
        <w:rPr>
          <w:rFonts w:ascii="Times New Roman" w:hAnsi="Times New Roman"/>
          <w:i/>
          <w:sz w:val="22"/>
          <w:szCs w:val="22"/>
        </w:rPr>
        <w:t>M</w:t>
      </w:r>
      <w:r w:rsidRPr="005F69ED">
        <w:rPr>
          <w:rFonts w:ascii="Times New Roman" w:hAnsi="Times New Roman"/>
          <w:sz w:val="22"/>
          <w:szCs w:val="22"/>
        </w:rPr>
        <w:t>! (M giai thừa)</w:t>
      </w:r>
    </w:p>
    <w:p w14:paraId="6405370F" w14:textId="77777777" w:rsidR="007A5E4D" w:rsidRPr="005F69ED" w:rsidRDefault="007A5E4D" w:rsidP="007A5E4D">
      <w:pPr>
        <w:ind w:left="312"/>
        <w:rPr>
          <w:rFonts w:ascii="Times New Roman" w:hAnsi="Times New Roman"/>
          <w:sz w:val="22"/>
          <w:szCs w:val="22"/>
        </w:rPr>
      </w:pPr>
    </w:p>
    <w:p w14:paraId="371E3675"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Xem xét lưu đồ bên phải. n thay đổi từ 1, 2, …, M và phá trình “</w:t>
      </w:r>
      <w:r w:rsidRPr="005F69ED">
        <w:rPr>
          <w:rFonts w:ascii="Times New Roman" w:hAnsi="Times New Roman"/>
          <w:position w:val="-6"/>
          <w:sz w:val="22"/>
          <w:szCs w:val="22"/>
        </w:rPr>
        <w:object w:dxaOrig="999" w:dyaOrig="240" w14:anchorId="07AF4713">
          <v:shape id="_x0000_i1158" type="#_x0000_t75" style="width:49.95pt;height:11.8pt" o:ole="">
            <v:imagedata r:id="rId268" o:title=""/>
          </v:shape>
          <o:OLEObject Type="Embed" ProgID="Equation.3" ShapeID="_x0000_i1158" DrawAspect="Content" ObjectID="_1842870100" r:id="rId269"/>
        </w:object>
      </w:r>
      <w:r w:rsidRPr="005F69ED">
        <w:rPr>
          <w:rFonts w:ascii="Times New Roman" w:hAnsi="Times New Roman"/>
          <w:sz w:val="22"/>
          <w:szCs w:val="22"/>
        </w:rPr>
        <w:t>” được lặp trong vòng lặp. Lưu đò tính giai thừa bắt đầu từ 1.</w:t>
      </w:r>
    </w:p>
    <w:p w14:paraId="1D1BF196" w14:textId="77777777" w:rsidR="007A5E4D" w:rsidRPr="005F69ED" w:rsidRDefault="007A5E4D" w:rsidP="007A5E4D">
      <w:pPr>
        <w:ind w:left="312"/>
        <w:rPr>
          <w:rFonts w:ascii="Times New Roman" w:hAnsi="Times New Roman"/>
          <w:sz w:val="22"/>
          <w:szCs w:val="22"/>
        </w:rPr>
      </w:pPr>
    </w:p>
    <w:p w14:paraId="540FBB1E"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Hãy theo dõi xem x thay đổi như thế nào với đối với giá trị n. Như trong lưu đồ bên trái, giá trị khởi tạo của x là 1. Hơn nữam mỗi lần vòng lặp được thực hiện, giá trị của n tăng thêm 1. Phần gạch chân trong mỗi dòng dưới là giá trị tiếp theo của x</w:t>
      </w:r>
    </w:p>
    <w:p w14:paraId="7A8A4D81" w14:textId="77777777" w:rsidR="007A5E4D" w:rsidRPr="005F69ED" w:rsidRDefault="007A5E4D" w:rsidP="007A5E4D">
      <w:pPr>
        <w:ind w:left="360" w:firstLine="180"/>
        <w:rPr>
          <w:rFonts w:ascii="Times New Roman" w:hAnsi="Times New Roman"/>
          <w:sz w:val="22"/>
          <w:szCs w:val="22"/>
        </w:rPr>
      </w:pPr>
    </w:p>
    <w:p w14:paraId="26CC4560" w14:textId="77777777" w:rsidR="007A5E4D" w:rsidRPr="005F69ED" w:rsidRDefault="007A5E4D" w:rsidP="007A5E4D">
      <w:pPr>
        <w:ind w:left="360" w:firstLine="180"/>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 xml:space="preserve">=1: </w:t>
      </w:r>
      <w:r w:rsidRPr="005F69ED">
        <w:rPr>
          <w:rFonts w:ascii="Times New Roman" w:hAnsi="Times New Roman"/>
          <w:position w:val="-10"/>
          <w:sz w:val="22"/>
          <w:szCs w:val="22"/>
        </w:rPr>
        <w:object w:dxaOrig="1860" w:dyaOrig="340" w14:anchorId="6A465F8B">
          <v:shape id="_x0000_i1159" type="#_x0000_t75" style="width:92.95pt;height:17.2pt" o:ole="">
            <v:imagedata r:id="rId270" o:title=""/>
          </v:shape>
          <o:OLEObject Type="Embed" ProgID="Equation.3" ShapeID="_x0000_i1159" DrawAspect="Content" ObjectID="_1842870101" r:id="rId271"/>
        </w:object>
      </w:r>
      <w:r w:rsidRPr="005F69ED">
        <w:rPr>
          <w:rFonts w:ascii="Times New Roman" w:hAnsi="Times New Roman"/>
          <w:sz w:val="22"/>
          <w:szCs w:val="22"/>
        </w:rPr>
        <w:t xml:space="preserve"> (</w:t>
      </w:r>
      <w:r w:rsidRPr="005F69ED">
        <w:rPr>
          <w:rFonts w:ascii="Times New Roman" w:hAnsi="Times New Roman"/>
          <w:i/>
          <w:sz w:val="22"/>
          <w:szCs w:val="22"/>
        </w:rPr>
        <w:t>x</w:t>
      </w:r>
      <w:r w:rsidRPr="005F69ED">
        <w:rPr>
          <w:rFonts w:ascii="Times New Roman" w:hAnsi="Times New Roman"/>
          <w:sz w:val="22"/>
          <w:szCs w:val="22"/>
        </w:rPr>
        <w:t xml:space="preserve"> = 1)</w:t>
      </w:r>
    </w:p>
    <w:p w14:paraId="058E42EE" w14:textId="77777777" w:rsidR="007A5E4D" w:rsidRPr="005F69ED" w:rsidRDefault="007A5E4D" w:rsidP="007A5E4D">
      <w:pPr>
        <w:ind w:left="360" w:firstLine="180"/>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 xml:space="preserve">=2: </w:t>
      </w:r>
      <w:r w:rsidRPr="005F69ED">
        <w:rPr>
          <w:rFonts w:ascii="Times New Roman" w:hAnsi="Times New Roman"/>
          <w:position w:val="-10"/>
          <w:sz w:val="22"/>
          <w:szCs w:val="22"/>
        </w:rPr>
        <w:object w:dxaOrig="1660" w:dyaOrig="340" w14:anchorId="28CC47D1">
          <v:shape id="_x0000_i1160" type="#_x0000_t75" style="width:82.75pt;height:17.2pt" o:ole="">
            <v:imagedata r:id="rId272" o:title=""/>
          </v:shape>
          <o:OLEObject Type="Embed" ProgID="Equation.3" ShapeID="_x0000_i1160" DrawAspect="Content" ObjectID="_1842870102" r:id="rId273"/>
        </w:object>
      </w:r>
      <w:r w:rsidRPr="005F69ED">
        <w:rPr>
          <w:rFonts w:ascii="Times New Roman" w:hAnsi="Times New Roman"/>
          <w:sz w:val="22"/>
          <w:szCs w:val="22"/>
        </w:rPr>
        <w:t xml:space="preserve"> (</w:t>
      </w:r>
      <w:r w:rsidRPr="005F69ED">
        <w:rPr>
          <w:rFonts w:ascii="Times New Roman" w:hAnsi="Times New Roman"/>
          <w:i/>
          <w:sz w:val="22"/>
          <w:szCs w:val="22"/>
        </w:rPr>
        <w:t>x</w:t>
      </w:r>
      <w:r w:rsidRPr="005F69ED">
        <w:rPr>
          <w:rFonts w:ascii="Times New Roman" w:hAnsi="Times New Roman"/>
          <w:sz w:val="22"/>
          <w:szCs w:val="22"/>
        </w:rPr>
        <w:t xml:space="preserve"> =</w:t>
      </w:r>
      <w:r w:rsidRPr="005F69ED">
        <w:rPr>
          <w:rFonts w:ascii="Times New Roman" w:hAnsi="Times New Roman"/>
          <w:position w:val="-4"/>
          <w:sz w:val="22"/>
          <w:szCs w:val="22"/>
        </w:rPr>
        <w:object w:dxaOrig="460" w:dyaOrig="260" w14:anchorId="3FEBDB1E">
          <v:shape id="_x0000_i1161" type="#_x0000_t75" style="width:23.1pt;height:12.9pt" o:ole="">
            <v:imagedata r:id="rId274" o:title=""/>
          </v:shape>
          <o:OLEObject Type="Embed" ProgID="Equation.3" ShapeID="_x0000_i1161" DrawAspect="Content" ObjectID="_1842870103" r:id="rId275"/>
        </w:object>
      </w:r>
      <w:r w:rsidRPr="005F69ED">
        <w:rPr>
          <w:rFonts w:ascii="Times New Roman" w:hAnsi="Times New Roman"/>
          <w:sz w:val="22"/>
          <w:szCs w:val="22"/>
        </w:rPr>
        <w:t>)</w:t>
      </w:r>
    </w:p>
    <w:p w14:paraId="3DAA49C7" w14:textId="77777777" w:rsidR="007A5E4D" w:rsidRPr="005F69ED" w:rsidRDefault="007A5E4D" w:rsidP="007A5E4D">
      <w:pPr>
        <w:ind w:left="360" w:firstLine="180"/>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 xml:space="preserve">=3: </w:t>
      </w:r>
      <w:r w:rsidRPr="005F69ED">
        <w:rPr>
          <w:rFonts w:ascii="Times New Roman" w:hAnsi="Times New Roman"/>
          <w:position w:val="-10"/>
          <w:sz w:val="22"/>
          <w:szCs w:val="22"/>
        </w:rPr>
        <w:object w:dxaOrig="1960" w:dyaOrig="340" w14:anchorId="5641DE98">
          <v:shape id="_x0000_i1162" type="#_x0000_t75" style="width:97.8pt;height:17.2pt" o:ole="">
            <v:imagedata r:id="rId276" o:title=""/>
          </v:shape>
          <o:OLEObject Type="Embed" ProgID="Equation.3" ShapeID="_x0000_i1162" DrawAspect="Content" ObjectID="_1842870104" r:id="rId277"/>
        </w:object>
      </w:r>
      <w:r w:rsidRPr="005F69ED">
        <w:rPr>
          <w:rFonts w:ascii="Times New Roman" w:hAnsi="Times New Roman"/>
          <w:sz w:val="22"/>
          <w:szCs w:val="22"/>
        </w:rPr>
        <w:t xml:space="preserve"> (</w:t>
      </w:r>
      <w:r w:rsidRPr="005F69ED">
        <w:rPr>
          <w:rFonts w:ascii="Times New Roman" w:hAnsi="Times New Roman"/>
          <w:i/>
          <w:sz w:val="22"/>
          <w:szCs w:val="22"/>
        </w:rPr>
        <w:t>x</w:t>
      </w:r>
      <w:r w:rsidRPr="005F69ED">
        <w:rPr>
          <w:rFonts w:ascii="Times New Roman" w:hAnsi="Times New Roman"/>
          <w:sz w:val="22"/>
          <w:szCs w:val="22"/>
        </w:rPr>
        <w:t xml:space="preserve"> = </w:t>
      </w:r>
      <w:r w:rsidRPr="005F69ED">
        <w:rPr>
          <w:rFonts w:ascii="Times New Roman" w:hAnsi="Times New Roman"/>
          <w:position w:val="-6"/>
          <w:sz w:val="22"/>
          <w:szCs w:val="22"/>
        </w:rPr>
        <w:object w:dxaOrig="780" w:dyaOrig="279" w14:anchorId="38055F1C">
          <v:shape id="_x0000_i1163" type="#_x0000_t75" style="width:39.2pt;height:13.95pt" o:ole="">
            <v:imagedata r:id="rId278" o:title=""/>
          </v:shape>
          <o:OLEObject Type="Embed" ProgID="Equation.3" ShapeID="_x0000_i1163" DrawAspect="Content" ObjectID="_1842870105" r:id="rId279"/>
        </w:object>
      </w:r>
      <w:r w:rsidRPr="005F69ED">
        <w:rPr>
          <w:rFonts w:ascii="Times New Roman" w:hAnsi="Times New Roman"/>
          <w:sz w:val="22"/>
          <w:szCs w:val="22"/>
        </w:rPr>
        <w:t>)</w:t>
      </w:r>
    </w:p>
    <w:p w14:paraId="48DD1C4D" w14:textId="77777777" w:rsidR="007A5E4D" w:rsidRPr="005F69ED" w:rsidRDefault="007A5E4D" w:rsidP="007A5E4D">
      <w:pPr>
        <w:ind w:left="360" w:firstLine="180"/>
        <w:rPr>
          <w:rFonts w:ascii="Times New Roman" w:hAnsi="Times New Roman"/>
          <w:sz w:val="22"/>
          <w:szCs w:val="22"/>
        </w:rPr>
      </w:pPr>
      <w:r w:rsidRPr="005F69ED">
        <w:rPr>
          <w:rFonts w:ascii="Times New Roman" w:hAnsi="Times New Roman"/>
          <w:i/>
          <w:sz w:val="22"/>
          <w:szCs w:val="22"/>
        </w:rPr>
        <w:t>n</w:t>
      </w:r>
      <w:r w:rsidRPr="005F69ED">
        <w:rPr>
          <w:rFonts w:ascii="Times New Roman" w:hAnsi="Times New Roman"/>
          <w:sz w:val="22"/>
          <w:szCs w:val="22"/>
        </w:rPr>
        <w:t xml:space="preserve">=4: </w:t>
      </w:r>
      <w:r w:rsidRPr="005F69ED">
        <w:rPr>
          <w:rFonts w:ascii="Times New Roman" w:hAnsi="Times New Roman"/>
          <w:position w:val="-10"/>
          <w:sz w:val="22"/>
          <w:szCs w:val="22"/>
        </w:rPr>
        <w:object w:dxaOrig="2280" w:dyaOrig="340" w14:anchorId="411E929C">
          <v:shape id="_x0000_i1164" type="#_x0000_t75" style="width:113.9pt;height:17.2pt" o:ole="">
            <v:imagedata r:id="rId280" o:title=""/>
          </v:shape>
          <o:OLEObject Type="Embed" ProgID="Equation.3" ShapeID="_x0000_i1164" DrawAspect="Content" ObjectID="_1842870106" r:id="rId281"/>
        </w:object>
      </w:r>
      <w:r w:rsidRPr="005F69ED">
        <w:rPr>
          <w:rFonts w:ascii="Times New Roman" w:hAnsi="Times New Roman"/>
          <w:sz w:val="22"/>
          <w:szCs w:val="22"/>
        </w:rPr>
        <w:t xml:space="preserve"> (</w:t>
      </w:r>
      <w:r w:rsidRPr="005F69ED">
        <w:rPr>
          <w:rFonts w:ascii="Times New Roman" w:hAnsi="Times New Roman"/>
          <w:i/>
          <w:sz w:val="22"/>
          <w:szCs w:val="22"/>
        </w:rPr>
        <w:t>x</w:t>
      </w:r>
      <w:r w:rsidRPr="005F69ED">
        <w:rPr>
          <w:rFonts w:ascii="Times New Roman" w:hAnsi="Times New Roman"/>
          <w:sz w:val="22"/>
          <w:szCs w:val="22"/>
        </w:rPr>
        <w:t xml:space="preserve"> = </w:t>
      </w:r>
      <w:r w:rsidRPr="005F69ED">
        <w:rPr>
          <w:rFonts w:ascii="Times New Roman" w:hAnsi="Times New Roman"/>
          <w:position w:val="-6"/>
          <w:sz w:val="22"/>
          <w:szCs w:val="22"/>
        </w:rPr>
        <w:object w:dxaOrig="1100" w:dyaOrig="279" w14:anchorId="4CEB318E">
          <v:shape id="_x0000_i1165" type="#_x0000_t75" style="width:54.8pt;height:13.95pt" o:ole="">
            <v:imagedata r:id="rId282" o:title=""/>
          </v:shape>
          <o:OLEObject Type="Embed" ProgID="Equation.3" ShapeID="_x0000_i1165" DrawAspect="Content" ObjectID="_1842870107" r:id="rId283"/>
        </w:object>
      </w:r>
      <w:r w:rsidRPr="005F69ED">
        <w:rPr>
          <w:rFonts w:ascii="Times New Roman" w:hAnsi="Times New Roman"/>
          <w:sz w:val="22"/>
          <w:szCs w:val="22"/>
        </w:rPr>
        <w:t>)</w:t>
      </w:r>
    </w:p>
    <w:p w14:paraId="65939AF9" w14:textId="77777777" w:rsidR="007A5E4D" w:rsidRPr="005F69ED" w:rsidRDefault="007A5E4D" w:rsidP="007A5E4D">
      <w:pPr>
        <w:ind w:left="360" w:firstLine="180"/>
        <w:rPr>
          <w:rFonts w:ascii="Times New Roman" w:hAnsi="Times New Roman"/>
          <w:sz w:val="22"/>
          <w:szCs w:val="22"/>
        </w:rPr>
      </w:pPr>
    </w:p>
    <w:p w14:paraId="6AAD3CF6"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Hãy xem n lớn bao nhiêu để tạo kết quả giống như kết quả của lưu đồ bên trái. Lưu đồ bên trái lặp “</w:t>
      </w:r>
      <w:r w:rsidRPr="005F69ED">
        <w:rPr>
          <w:rFonts w:ascii="Times New Roman" w:hAnsi="Times New Roman"/>
          <w:position w:val="-6"/>
          <w:sz w:val="22"/>
          <w:szCs w:val="22"/>
        </w:rPr>
        <w:object w:dxaOrig="999" w:dyaOrig="240" w14:anchorId="75D8E7FA">
          <v:shape id="_x0000_i1166" type="#_x0000_t75" style="width:49.95pt;height:11.8pt" o:ole="">
            <v:imagedata r:id="rId284" o:title=""/>
          </v:shape>
          <o:OLEObject Type="Embed" ProgID="Equation.3" ShapeID="_x0000_i1166" DrawAspect="Content" ObjectID="_1842870108" r:id="rId285"/>
        </w:object>
      </w:r>
      <w:r w:rsidRPr="005F69ED">
        <w:rPr>
          <w:rFonts w:ascii="Times New Roman" w:hAnsi="Times New Roman"/>
          <w:sz w:val="22"/>
          <w:szCs w:val="22"/>
        </w:rPr>
        <w:t xml:space="preserve">” để thực hiện tính toán dưới </w:t>
      </w:r>
    </w:p>
    <w:p w14:paraId="1308A8E6"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 xml:space="preserve">Lưu đồ bên trái = </w:t>
      </w:r>
      <w:r w:rsidRPr="005F69ED">
        <w:rPr>
          <w:rFonts w:ascii="Times New Roman" w:hAnsi="Times New Roman"/>
          <w:position w:val="-10"/>
          <w:sz w:val="22"/>
          <w:szCs w:val="22"/>
        </w:rPr>
        <w:object w:dxaOrig="2780" w:dyaOrig="320" w14:anchorId="1D486865">
          <v:shape id="_x0000_i1167" type="#_x0000_t75" style="width:139.15pt;height:16.1pt" o:ole="">
            <v:imagedata r:id="rId286" o:title=""/>
          </v:shape>
          <o:OLEObject Type="Embed" ProgID="Equation.3" ShapeID="_x0000_i1167" DrawAspect="Content" ObjectID="_1842870109" r:id="rId287"/>
        </w:object>
      </w:r>
    </w:p>
    <w:p w14:paraId="4E4438E0" w14:textId="77777777" w:rsidR="007A5E4D" w:rsidRPr="005F69ED" w:rsidRDefault="007A5E4D" w:rsidP="007A5E4D">
      <w:pPr>
        <w:ind w:left="312"/>
        <w:rPr>
          <w:rFonts w:ascii="Times New Roman" w:hAnsi="Times New Roman"/>
          <w:sz w:val="22"/>
          <w:szCs w:val="22"/>
        </w:rPr>
      </w:pPr>
    </w:p>
    <w:p w14:paraId="2A46C17E"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Ở đây phép nhân bắt đầu với M; ở bên phải, phép nhân bắt đầu với 1. Do đó, nếu phép nhân tiếp tục đến M, kết quả của 2 lưu đồ sẽ bằng nhau</w:t>
      </w:r>
    </w:p>
    <w:p w14:paraId="7779C9A0"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 xml:space="preserve">Lưu đồ bên phải = </w:t>
      </w:r>
      <w:r w:rsidRPr="005F69ED">
        <w:rPr>
          <w:rFonts w:ascii="Times New Roman" w:hAnsi="Times New Roman"/>
          <w:position w:val="-6"/>
          <w:sz w:val="22"/>
          <w:szCs w:val="22"/>
        </w:rPr>
        <w:object w:dxaOrig="1579" w:dyaOrig="279" w14:anchorId="7DD9A6DB">
          <v:shape id="_x0000_i1168" type="#_x0000_t75" style="width:79pt;height:13.95pt" o:ole="">
            <v:imagedata r:id="rId288" o:title=""/>
          </v:shape>
          <o:OLEObject Type="Embed" ProgID="Equation.3" ShapeID="_x0000_i1168" DrawAspect="Content" ObjectID="_1842870110" r:id="rId289"/>
        </w:object>
      </w:r>
    </w:p>
    <w:p w14:paraId="1638EA93" w14:textId="77777777" w:rsidR="007A5E4D" w:rsidRPr="005F69ED" w:rsidRDefault="007A5E4D" w:rsidP="007A5E4D">
      <w:pPr>
        <w:ind w:left="312"/>
        <w:rPr>
          <w:rFonts w:ascii="Times New Roman" w:hAnsi="Times New Roman"/>
          <w:sz w:val="22"/>
          <w:szCs w:val="22"/>
        </w:rPr>
      </w:pPr>
    </w:p>
    <w:p w14:paraId="208BCF2A" w14:textId="77777777" w:rsidR="007A5E4D" w:rsidRPr="005F69ED" w:rsidRDefault="007A5E4D" w:rsidP="007A5E4D">
      <w:pPr>
        <w:ind w:left="312"/>
        <w:rPr>
          <w:rFonts w:ascii="Times New Roman" w:hAnsi="Times New Roman"/>
          <w:sz w:val="22"/>
          <w:szCs w:val="22"/>
        </w:rPr>
      </w:pPr>
      <w:r w:rsidRPr="005F69ED">
        <w:rPr>
          <w:rFonts w:ascii="Times New Roman" w:hAnsi="Times New Roman"/>
          <w:sz w:val="22"/>
          <w:szCs w:val="22"/>
        </w:rPr>
        <w:t>Thế nên ta phải lặp “</w:t>
      </w:r>
      <w:r w:rsidRPr="005F69ED">
        <w:rPr>
          <w:rFonts w:ascii="Times New Roman" w:hAnsi="Times New Roman"/>
          <w:position w:val="-6"/>
          <w:sz w:val="22"/>
          <w:szCs w:val="22"/>
        </w:rPr>
        <w:object w:dxaOrig="999" w:dyaOrig="240" w14:anchorId="21E31A4B">
          <v:shape id="_x0000_i1169" type="#_x0000_t75" style="width:49.95pt;height:11.8pt" o:ole="">
            <v:imagedata r:id="rId290" o:title=""/>
          </v:shape>
          <o:OLEObject Type="Embed" ProgID="Equation.3" ShapeID="_x0000_i1169" DrawAspect="Content" ObjectID="_1842870111" r:id="rId291"/>
        </w:object>
      </w:r>
      <w:r w:rsidRPr="005F69ED">
        <w:rPr>
          <w:rFonts w:ascii="Times New Roman" w:hAnsi="Times New Roman"/>
          <w:sz w:val="22"/>
          <w:szCs w:val="22"/>
        </w:rPr>
        <w:t>” đến khi n = M. Theo lưu đồ, sau lệnh “</w:t>
      </w:r>
      <w:r w:rsidRPr="005F69ED">
        <w:rPr>
          <w:rFonts w:ascii="Times New Roman" w:hAnsi="Times New Roman"/>
          <w:position w:val="-6"/>
          <w:sz w:val="22"/>
          <w:szCs w:val="22"/>
        </w:rPr>
        <w:object w:dxaOrig="999" w:dyaOrig="240" w14:anchorId="2074771B">
          <v:shape id="_x0000_i1170" type="#_x0000_t75" style="width:49.95pt;height:11.8pt" o:ole="">
            <v:imagedata r:id="rId292" o:title=""/>
          </v:shape>
          <o:OLEObject Type="Embed" ProgID="Equation.3" ShapeID="_x0000_i1170" DrawAspect="Content" ObjectID="_1842870112" r:id="rId293"/>
        </w:object>
      </w:r>
      <w:r w:rsidRPr="005F69ED">
        <w:rPr>
          <w:rFonts w:ascii="Times New Roman" w:hAnsi="Times New Roman"/>
          <w:sz w:val="22"/>
          <w:szCs w:val="22"/>
        </w:rPr>
        <w:t>”, chương trình thực hiện “</w:t>
      </w:r>
      <w:r w:rsidRPr="005F69ED">
        <w:rPr>
          <w:rFonts w:ascii="Times New Roman" w:hAnsi="Times New Roman"/>
          <w:position w:val="-6"/>
          <w:sz w:val="22"/>
          <w:szCs w:val="22"/>
        </w:rPr>
        <w:object w:dxaOrig="980" w:dyaOrig="279" w14:anchorId="2F0A01B4">
          <v:shape id="_x0000_i1171" type="#_x0000_t75" style="width:48.9pt;height:13.95pt" o:ole="">
            <v:imagedata r:id="rId294" o:title=""/>
          </v:shape>
          <o:OLEObject Type="Embed" ProgID="Equation.3" ShapeID="_x0000_i1171" DrawAspect="Content" ObjectID="_1842870113" r:id="rId295"/>
        </w:object>
      </w:r>
      <w:r w:rsidRPr="005F69ED">
        <w:rPr>
          <w:rFonts w:ascii="Times New Roman" w:hAnsi="Times New Roman"/>
          <w:sz w:val="22"/>
          <w:szCs w:val="22"/>
        </w:rPr>
        <w:t>”, nên sau n = M được nhân, ta sẽ có n = (M+1). Điều này nghĩa là chương trình cần kết thúc khi “</w:t>
      </w:r>
      <w:r w:rsidRPr="005F69ED">
        <w:rPr>
          <w:rFonts w:ascii="Times New Roman" w:hAnsi="Times New Roman"/>
          <w:i/>
          <w:sz w:val="22"/>
          <w:szCs w:val="22"/>
        </w:rPr>
        <w:t xml:space="preserve">n=M+1” </w:t>
      </w:r>
      <w:r w:rsidRPr="005F69ED">
        <w:rPr>
          <w:rFonts w:ascii="Times New Roman" w:hAnsi="Times New Roman"/>
          <w:sz w:val="22"/>
          <w:szCs w:val="22"/>
        </w:rPr>
        <w:t>xảy ra. Các lựa chọn trong nhóm đáp án, điều kiện này là “</w:t>
      </w:r>
      <w:r w:rsidRPr="005F69ED">
        <w:rPr>
          <w:rFonts w:ascii="Times New Roman" w:hAnsi="Times New Roman"/>
          <w:i/>
          <w:sz w:val="22"/>
          <w:szCs w:val="22"/>
        </w:rPr>
        <w:t>n&gt;M</w:t>
      </w:r>
      <w:r w:rsidRPr="005F69ED">
        <w:rPr>
          <w:rFonts w:ascii="Times New Roman" w:hAnsi="Times New Roman"/>
          <w:sz w:val="22"/>
          <w:szCs w:val="22"/>
        </w:rPr>
        <w:t>.”</w:t>
      </w:r>
    </w:p>
    <w:sectPr w:rsidR="007A5E4D" w:rsidRPr="005F69ED" w:rsidSect="00B86758">
      <w:headerReference w:type="default" r:id="rId296"/>
      <w:headerReference w:type="first" r:id="rId297"/>
      <w:footerReference w:type="first" r:id="rId298"/>
      <w:pgSz w:w="11906" w:h="16838" w:code="9"/>
      <w:pgMar w:top="1701" w:right="1418" w:bottom="1418" w:left="1418"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D5A5" w14:textId="77777777" w:rsidR="00572C04" w:rsidRDefault="00572C04">
      <w:r>
        <w:separator/>
      </w:r>
    </w:p>
  </w:endnote>
  <w:endnote w:type="continuationSeparator" w:id="0">
    <w:p w14:paraId="2882C561" w14:textId="77777777" w:rsidR="00572C04" w:rsidRDefault="00572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Sans Serif">
    <w:altName w:val="Arial"/>
    <w:panose1 w:val="00000000000000000000"/>
    <w:charset w:val="00"/>
    <w:family w:val="swiss"/>
    <w:notTrueType/>
    <w:pitch w:val="variable"/>
    <w:sig w:usb0="00000003" w:usb1="00000000" w:usb2="00000000" w:usb3="00000000" w:csb0="00000001" w:csb1="00000000"/>
  </w:font>
  <w:font w:name="平成明朝体W3(GT)">
    <w:altName w:val="Arial Unicode MS"/>
    <w:charset w:val="80"/>
    <w:family w:val="roman"/>
    <w:pitch w:val="fixed"/>
    <w:sig w:usb0="00000001" w:usb1="08070000" w:usb2="00000010" w:usb3="00000000" w:csb0="00020000" w:csb1="00000000"/>
  </w:font>
  <w:font w:name="Mincho">
    <w:altName w:val="MS Mincho"/>
    <w:panose1 w:val="02020609040305080305"/>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4774" w14:textId="77777777" w:rsidR="001C4C1C" w:rsidRDefault="001C4C1C" w:rsidP="007B0F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90A191D" w14:textId="77777777" w:rsidR="001C4C1C" w:rsidRDefault="001C4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505C" w14:textId="77777777" w:rsidR="001C4C1C" w:rsidRDefault="001C4C1C" w:rsidP="007B0F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56301">
      <w:rPr>
        <w:rStyle w:val="PageNumber"/>
        <w:noProof/>
      </w:rPr>
      <w:t>18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8F0C" w14:textId="77777777" w:rsidR="001C4C1C" w:rsidRPr="005E5991" w:rsidRDefault="001C4C1C" w:rsidP="00032AB5">
    <w:pPr>
      <w:pStyle w:val="Footer"/>
      <w:jc w:val="both"/>
      <w:rPr>
        <w:rFonts w:ascii="Arial" w:hAnsi="Arial" w:cs="Arial" w:hint="eastAsia"/>
        <w:sz w:val="18"/>
        <w:szCs w:val="18"/>
        <w:shd w:val="pct15" w:color="auto" w:fill="FFFFFF"/>
      </w:rPr>
    </w:pPr>
    <w:r w:rsidRPr="005E5991">
      <w:rPr>
        <w:rFonts w:ascii="Verdana" w:hAnsi="Verdana" w:cs="Arial"/>
        <w:sz w:val="18"/>
        <w:szCs w:val="18"/>
        <w:shd w:val="pct15" w:color="auto" w:fill="FFFFFF"/>
      </w:rPr>
      <w:t>FE Exam Preparation Book</w:t>
    </w:r>
    <w:r w:rsidRPr="005E5991">
      <w:rPr>
        <w:rFonts w:ascii="Arial" w:hAnsi="Arial" w:cs="Arial"/>
        <w:sz w:val="18"/>
        <w:szCs w:val="18"/>
        <w:shd w:val="pct15" w:color="auto" w:fill="FFFFFF"/>
      </w:rPr>
      <w:t xml:space="preserve"> </w:t>
    </w:r>
    <w:r>
      <w:rPr>
        <w:rFonts w:ascii="Arial Black" w:hAnsi="Arial Black" w:cs="Arial"/>
        <w:sz w:val="18"/>
        <w:szCs w:val="18"/>
        <w:shd w:val="pct15" w:color="auto" w:fill="FFFFFF"/>
      </w:rPr>
      <w:t>Vol.</w:t>
    </w:r>
    <w:r>
      <w:rPr>
        <w:rFonts w:ascii="Arial Black" w:hAnsi="Arial Black" w:cs="Arial" w:hint="eastAsia"/>
        <w:sz w:val="18"/>
        <w:szCs w:val="18"/>
        <w:shd w:val="pct15" w:color="auto" w:fill="FFFFFF"/>
      </w:rPr>
      <w:t>1</w:t>
    </w:r>
  </w:p>
  <w:p w14:paraId="20506C8B" w14:textId="77777777" w:rsidR="001C4C1C" w:rsidRDefault="001C4C1C" w:rsidP="00032AB5">
    <w:pPr>
      <w:pStyle w:val="Footer"/>
      <w:jc w:val="both"/>
      <w:rPr>
        <w:rFonts w:hint="eastAsia"/>
      </w:rPr>
    </w:pPr>
    <w:r w:rsidRPr="004E049A">
      <w:rPr>
        <w:rFonts w:ascii="Verdana" w:hAnsi="Verdana" w:cs="Arial"/>
        <w:sz w:val="16"/>
        <w:szCs w:val="16"/>
      </w:rPr>
      <w:t xml:space="preserve">-- </w:t>
    </w:r>
    <w:r>
      <w:rPr>
        <w:rFonts w:ascii="Verdana" w:hAnsi="Verdana" w:cs="Arial" w:hint="eastAsia"/>
        <w:sz w:val="16"/>
        <w:szCs w:val="16"/>
      </w:rPr>
      <w:t xml:space="preserve">Part1. </w:t>
    </w:r>
    <w:r w:rsidRPr="004E049A">
      <w:rPr>
        <w:rFonts w:ascii="Verdana" w:hAnsi="Verdana" w:cs="Arial"/>
        <w:sz w:val="16"/>
        <w:szCs w:val="16"/>
      </w:rPr>
      <w:t xml:space="preserve">Expatiation For </w:t>
    </w:r>
    <w:r>
      <w:rPr>
        <w:rFonts w:ascii="Verdana" w:hAnsi="Verdana" w:cs="Arial" w:hint="eastAsia"/>
        <w:sz w:val="16"/>
        <w:szCs w:val="16"/>
      </w:rPr>
      <w:t>Morning</w:t>
    </w:r>
    <w:r w:rsidRPr="004E049A">
      <w:rPr>
        <w:rFonts w:ascii="Verdana" w:hAnsi="Verdana" w:cs="Arial"/>
        <w:sz w:val="16"/>
        <w:szCs w:val="16"/>
      </w:rPr>
      <w:t xml:space="preserve"> Exam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F209" w14:textId="77777777" w:rsidR="001C4C1C" w:rsidRDefault="001C4C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521B4F76" w14:textId="77777777" w:rsidR="001C4C1C" w:rsidRDefault="001C4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C7B4" w14:textId="77777777" w:rsidR="00572C04" w:rsidRDefault="00572C04">
      <w:r>
        <w:separator/>
      </w:r>
    </w:p>
  </w:footnote>
  <w:footnote w:type="continuationSeparator" w:id="0">
    <w:p w14:paraId="00BDB7A3" w14:textId="77777777" w:rsidR="00572C04" w:rsidRDefault="00572C04">
      <w:r>
        <w:continuationSeparator/>
      </w:r>
    </w:p>
  </w:footnote>
  <w:footnote w:id="1">
    <w:p w14:paraId="041F9F73" w14:textId="77777777" w:rsidR="001C4C1C" w:rsidRDefault="001C4C1C" w:rsidP="00866F97">
      <w:pPr>
        <w:pStyle w:val="FootnoteText"/>
        <w:snapToGrid w:val="0"/>
        <w:spacing w:line="240" w:lineRule="auto"/>
        <w:jc w:val="both"/>
      </w:pPr>
      <w:r>
        <w:rPr>
          <w:rStyle w:val="FootnoteReference"/>
        </w:rPr>
        <w:footnoteRef/>
      </w:r>
      <w:r>
        <w:t xml:space="preserve"> </w:t>
      </w:r>
      <w:r>
        <w:rPr>
          <w:b/>
          <w:bCs/>
        </w:rPr>
        <w:t>Cơ số</w:t>
      </w:r>
      <w:r>
        <w:t>: là số tạo ra trọng số của mỗi chữ số trong hệ số như nhị phân, hệ 8, hệ thập phân, hệ 16. Cơ số tương ứng của các hệ số là 2, 8, 10, 16.</w:t>
      </w:r>
    </w:p>
    <w:p w14:paraId="4C34BE77" w14:textId="77777777" w:rsidR="001C4C1C" w:rsidRDefault="001C4C1C" w:rsidP="00866F97">
      <w:pPr>
        <w:pStyle w:val="FootnoteText"/>
        <w:snapToGrid w:val="0"/>
        <w:spacing w:line="240" w:lineRule="auto"/>
        <w:jc w:val="both"/>
      </w:pPr>
      <w:r>
        <w:t>Hệ nhị phân: sử dụng 0 và 1</w:t>
      </w:r>
    </w:p>
    <w:p w14:paraId="1E7BC435" w14:textId="77777777" w:rsidR="001C4C1C" w:rsidRDefault="001C4C1C" w:rsidP="00866F97">
      <w:pPr>
        <w:pStyle w:val="FootnoteText"/>
        <w:snapToGrid w:val="0"/>
        <w:spacing w:line="240" w:lineRule="auto"/>
        <w:jc w:val="both"/>
      </w:pPr>
      <w:r>
        <w:t>Hệ cơ số 8: sử dụng từ 0 đến 7</w:t>
      </w:r>
    </w:p>
    <w:p w14:paraId="0D22EB17" w14:textId="77777777" w:rsidR="001C4C1C" w:rsidRDefault="001C4C1C" w:rsidP="00866F97">
      <w:pPr>
        <w:pStyle w:val="FootnoteText"/>
        <w:snapToGrid w:val="0"/>
        <w:spacing w:line="240" w:lineRule="auto"/>
        <w:jc w:val="both"/>
      </w:pPr>
      <w:r>
        <w:t>Hệ thập phân: sử dụng từ 0 đến 9</w:t>
      </w:r>
    </w:p>
    <w:p w14:paraId="0FA18FED" w14:textId="77777777" w:rsidR="001C4C1C" w:rsidRDefault="001C4C1C" w:rsidP="00866F97">
      <w:pPr>
        <w:pStyle w:val="FootnoteText"/>
        <w:snapToGrid w:val="0"/>
        <w:spacing w:line="240" w:lineRule="auto"/>
        <w:jc w:val="both"/>
      </w:pPr>
      <w:r>
        <w:t>Hệ cơ số 16: sử dụng từ 0 đến F</w:t>
      </w:r>
    </w:p>
  </w:footnote>
  <w:footnote w:id="2">
    <w:p w14:paraId="441B1DE9" w14:textId="77777777" w:rsidR="001C4C1C" w:rsidRDefault="001C4C1C" w:rsidP="00866F97">
      <w:pPr>
        <w:pStyle w:val="FootnoteText"/>
        <w:snapToGrid w:val="0"/>
        <w:spacing w:line="240" w:lineRule="auto"/>
        <w:jc w:val="both"/>
      </w:pPr>
      <w:r>
        <w:rPr>
          <w:rStyle w:val="FootnoteReference"/>
        </w:rPr>
        <w:footnoteRef/>
      </w:r>
      <w:r>
        <w:t xml:space="preserve"> </w:t>
      </w:r>
      <w:r w:rsidRPr="00B51CEC">
        <w:rPr>
          <w:b/>
          <w:bCs/>
        </w:rPr>
        <w:t>Bit</w:t>
      </w:r>
      <w:r>
        <w:t>: đơn vị thông tin nhỏ nhất trong 1 máy tính, biểu diễn bởi “0” hoặc “1”. Dữ liệu trong máy tính biểu diễn trong dạng nhị phân, 1 bit biểu diễn 1 chữ số trong hệ nhị phân. Để thuận tiện, số hệ 16 và hệ 8 được biểu diễn bởi phân chia số nhị phân như sau:</w:t>
      </w:r>
    </w:p>
    <w:p w14:paraId="5F5750EE" w14:textId="77777777" w:rsidR="001C4C1C" w:rsidRDefault="001C4C1C" w:rsidP="00866F97">
      <w:pPr>
        <w:pStyle w:val="FootnoteText"/>
        <w:snapToGrid w:val="0"/>
        <w:spacing w:line="240" w:lineRule="auto"/>
        <w:jc w:val="both"/>
      </w:pPr>
      <w:r>
        <w:t>Hệ 4: nhóm 2 bit (biểu diễn bởi các chữ số từ 0 đến 3)</w:t>
      </w:r>
    </w:p>
    <w:p w14:paraId="33C899C5" w14:textId="77777777" w:rsidR="001C4C1C" w:rsidRDefault="001C4C1C" w:rsidP="00866F97">
      <w:pPr>
        <w:pStyle w:val="FootnoteText"/>
        <w:snapToGrid w:val="0"/>
        <w:spacing w:line="240" w:lineRule="auto"/>
        <w:jc w:val="both"/>
      </w:pPr>
      <w:r>
        <w:t>Hệ 8: nhóm 3 bit (biểu diễn bởi các chữ số từ 0 đến 7)</w:t>
      </w:r>
    </w:p>
    <w:p w14:paraId="31BFF634" w14:textId="77777777" w:rsidR="001C4C1C" w:rsidRDefault="001C4C1C" w:rsidP="00866F97">
      <w:pPr>
        <w:pStyle w:val="FootnoteText"/>
        <w:snapToGrid w:val="0"/>
        <w:spacing w:line="240" w:lineRule="auto"/>
        <w:jc w:val="both"/>
      </w:pPr>
      <w:r>
        <w:t>Hệ 16: nhóm 4 bit (biểu diễn bởi các chữ số từ 0 đến F)</w:t>
      </w:r>
    </w:p>
  </w:footnote>
  <w:footnote w:id="3">
    <w:p w14:paraId="2C55085A" w14:textId="77777777" w:rsidR="001C4C1C" w:rsidRDefault="001C4C1C" w:rsidP="008C4306">
      <w:pPr>
        <w:pStyle w:val="FootnoteText"/>
        <w:snapToGrid w:val="0"/>
        <w:spacing w:line="240" w:lineRule="auto"/>
        <w:jc w:val="both"/>
      </w:pPr>
      <w:r>
        <w:rPr>
          <w:rStyle w:val="FootnoteReference"/>
        </w:rPr>
        <w:footnoteRef/>
      </w:r>
      <w:r>
        <w:t xml:space="preserve"> </w:t>
      </w:r>
      <w:r>
        <w:rPr>
          <w:b/>
          <w:bCs/>
        </w:rPr>
        <w:t>Trọng số</w:t>
      </w:r>
      <w:r>
        <w:t>: trọng số, giá trị xác định tỉ lệ theo vị trí trong các biểu diễn số, như nhị phân, 8, 10 và 16</w:t>
      </w:r>
    </w:p>
  </w:footnote>
  <w:footnote w:id="4">
    <w:p w14:paraId="552E27E8" w14:textId="77777777" w:rsidR="001C4C1C" w:rsidRDefault="001C4C1C">
      <w:pPr>
        <w:pStyle w:val="FootnoteText"/>
        <w:snapToGrid w:val="0"/>
        <w:spacing w:line="240" w:lineRule="auto"/>
        <w:jc w:val="both"/>
      </w:pPr>
      <w:r>
        <w:rPr>
          <w:rStyle w:val="FootnoteReference"/>
        </w:rPr>
        <w:footnoteRef/>
      </w:r>
      <w:r>
        <w:t xml:space="preserve"> </w:t>
      </w:r>
      <w:r w:rsidR="00322AF0">
        <w:t>(Chú ý)</w:t>
      </w:r>
      <w:r>
        <w:t xml:space="preserve"> Không có gì bảo đảm rằng nhân phần thập phân với 2 sẽ cho ra 0. Ta có thể kiểm tra đặc điểm này bằng ví dụ chuyển 0.110 thành số nhị phân, nó trở thành phân số nhị phân tuần hoàn. Luôn luôn có thể chuyển 1 phân số nhị phân thành 1 phân số thập phân, nhưng không có chiều ngược lại. Trong trường hợp đó, ta có thể dừng quá trình chuyển đổi ở một vị trí thích hợp.</w:t>
      </w:r>
    </w:p>
  </w:footnote>
  <w:footnote w:id="5">
    <w:p w14:paraId="66BDC67F" w14:textId="77777777" w:rsidR="001C4C1C" w:rsidRDefault="001C4C1C" w:rsidP="00D757BB">
      <w:pPr>
        <w:pStyle w:val="FootnoteText"/>
        <w:snapToGrid w:val="0"/>
        <w:spacing w:line="240" w:lineRule="auto"/>
        <w:jc w:val="both"/>
      </w:pPr>
      <w:r>
        <w:rPr>
          <w:rStyle w:val="FootnoteReference"/>
        </w:rPr>
        <w:footnoteRef/>
      </w:r>
      <w:r>
        <w:t xml:space="preserve"> </w:t>
      </w:r>
      <w:r>
        <w:rPr>
          <w:b/>
        </w:rPr>
        <w:t>Thập phân tuần hoàn</w:t>
      </w:r>
      <w:r>
        <w:t>: một số thập phân có phần thập phân bị lặp vô hạn. Ví dụ 1/3 = 0.333…, và 1/7 = 0.142857142857…, có phần “3” và “142857” tương ứng lặp vô hạn.</w:t>
      </w:r>
    </w:p>
  </w:footnote>
  <w:footnote w:id="6">
    <w:p w14:paraId="1974E076" w14:textId="77777777" w:rsidR="001C4C1C" w:rsidRDefault="001C4C1C">
      <w:pPr>
        <w:pStyle w:val="FootnoteText"/>
        <w:snapToGrid w:val="0"/>
        <w:spacing w:line="240" w:lineRule="auto"/>
        <w:jc w:val="both"/>
      </w:pPr>
      <w:r>
        <w:rPr>
          <w:rStyle w:val="FootnoteReference"/>
        </w:rPr>
        <w:footnoteRef/>
      </w:r>
      <w:r>
        <w:t xml:space="preserve"> (FAQ)</w:t>
      </w:r>
      <w:r>
        <w:rPr>
          <w:rFonts w:hint="eastAsia"/>
        </w:rPr>
        <w:t xml:space="preserve"> </w:t>
      </w:r>
      <w:r>
        <w:t xml:space="preserve">Có nhiều câu hỏi trộn nhiều cơ số như “Đâu là đáp án đúng (trong dạng thập phân) của phép cộng các số hệ 16 và số nhị phân?” Nếu kết quả cuối cùng được biểu diễn trong dạng thập phân, tốt nhất chuyển các số nguyên bản thành số thập phân trước rồi tính. Nếu kết quả cuối cùng được biểu diễn trong cơ số khác 10 (nhị phân, hệ 8, hệ 16..), tốt hơn là chuyển số nguyên bản thành số nhị phân trước rồi tính. </w:t>
      </w:r>
    </w:p>
  </w:footnote>
  <w:footnote w:id="7">
    <w:p w14:paraId="33D3DF0B" w14:textId="77777777" w:rsidR="001C4C1C" w:rsidRDefault="001C4C1C" w:rsidP="00B27BE8">
      <w:pPr>
        <w:pStyle w:val="FootnoteText"/>
        <w:snapToGrid w:val="0"/>
        <w:spacing w:line="240" w:lineRule="auto"/>
        <w:jc w:val="both"/>
      </w:pPr>
      <w:r>
        <w:rPr>
          <w:rStyle w:val="FootnoteReference"/>
        </w:rPr>
        <w:footnoteRef/>
      </w:r>
      <w:r>
        <w:t xml:space="preserve"> </w:t>
      </w:r>
      <w:r w:rsidR="00322AF0">
        <w:t>(Gợi ý)</w:t>
      </w:r>
      <w:r>
        <w:rPr>
          <w:rFonts w:hint="eastAsia"/>
        </w:rPr>
        <w:t xml:space="preserve"> </w:t>
      </w:r>
      <w:r>
        <w:t>Nếu dấu (dương hoặc âm) không được sử dụng trong định dạng thập phân dạng vùng, bit dấu được đặt giống với các bit phân vùng.</w:t>
      </w:r>
    </w:p>
  </w:footnote>
  <w:footnote w:id="8">
    <w:p w14:paraId="62206A1B" w14:textId="77777777" w:rsidR="001C4C1C" w:rsidRDefault="001C4C1C">
      <w:pPr>
        <w:pStyle w:val="FootnoteText"/>
        <w:snapToGrid w:val="0"/>
        <w:spacing w:line="240" w:lineRule="auto"/>
        <w:jc w:val="both"/>
      </w:pPr>
      <w:r>
        <w:rPr>
          <w:rStyle w:val="FootnoteReference"/>
        </w:rPr>
        <w:footnoteRef/>
      </w:r>
      <w:r>
        <w:t xml:space="preserve"> </w:t>
      </w:r>
      <w:r w:rsidR="00322AF0">
        <w:t>(Chú ý)</w:t>
      </w:r>
      <w:r>
        <w:rPr>
          <w:rFonts w:hint="eastAsia"/>
        </w:rPr>
        <w:t xml:space="preserve"> </w:t>
      </w:r>
      <w:r>
        <w:t>Mẫu bit trong các bit phân vùng là khác nhau tùy thuộc máy tính. Ví dụ dưới sử dụng “0011” nhưng một số máy sử dụng “1111”. Các bit số là giống nhau.</w:t>
      </w:r>
    </w:p>
  </w:footnote>
  <w:footnote w:id="9">
    <w:p w14:paraId="10938818" w14:textId="77777777" w:rsidR="001C4C1C" w:rsidRPr="00844CEA" w:rsidRDefault="001C4C1C" w:rsidP="00B27BE8">
      <w:pPr>
        <w:pStyle w:val="FootnoteText"/>
        <w:snapToGrid w:val="0"/>
        <w:spacing w:line="240" w:lineRule="auto"/>
        <w:jc w:val="both"/>
        <w:rPr>
          <w:lang w:val="nb-NO"/>
        </w:rPr>
      </w:pPr>
      <w:r>
        <w:rPr>
          <w:rStyle w:val="FootnoteReference"/>
        </w:rPr>
        <w:footnoteRef/>
      </w:r>
      <w:r w:rsidRPr="008B554F">
        <w:rPr>
          <w:lang w:val="nb-NO"/>
        </w:rPr>
        <w:t xml:space="preserve"> </w:t>
      </w:r>
      <w:r w:rsidRPr="008B554F">
        <w:rPr>
          <w:b/>
          <w:bCs/>
          <w:lang w:val="nb-NO"/>
        </w:rPr>
        <w:t>Byte</w:t>
      </w:r>
      <w:r w:rsidRPr="008B554F">
        <w:rPr>
          <w:lang w:val="nb-NO"/>
        </w:rPr>
        <w:t xml:space="preserve">: </w:t>
      </w:r>
      <w:r w:rsidRPr="008B554F">
        <w:rPr>
          <w:rFonts w:hint="eastAsia"/>
          <w:lang w:val="nb-NO"/>
        </w:rPr>
        <w:t xml:space="preserve"> </w:t>
      </w:r>
      <w:r w:rsidRPr="008B554F">
        <w:rPr>
          <w:lang w:val="nb-NO"/>
        </w:rPr>
        <w:t>1 byte là 1 đơn vị gồm 8 bit. Nó là đơn vị để biểu diễn các kí tự</w:t>
      </w:r>
    </w:p>
  </w:footnote>
  <w:footnote w:id="10">
    <w:p w14:paraId="06D8C4FB" w14:textId="77777777" w:rsidR="001C4C1C" w:rsidRDefault="001C4C1C">
      <w:pPr>
        <w:pStyle w:val="FootnoteText"/>
        <w:snapToGrid w:val="0"/>
        <w:spacing w:line="240" w:lineRule="auto"/>
        <w:jc w:val="both"/>
        <w:rPr>
          <w:rFonts w:hint="eastAsia"/>
        </w:rPr>
      </w:pPr>
      <w:r>
        <w:rPr>
          <w:rStyle w:val="FootnoteReference"/>
        </w:rPr>
        <w:footnoteRef/>
      </w:r>
      <w:r w:rsidRPr="00844CEA">
        <w:rPr>
          <w:lang w:val="nb-NO"/>
        </w:rPr>
        <w:t xml:space="preserve"> </w:t>
      </w:r>
      <w:r w:rsidRPr="00844CEA">
        <w:rPr>
          <w:b/>
          <w:bCs/>
          <w:lang w:val="nb-NO"/>
        </w:rPr>
        <w:t xml:space="preserve">Phần bù </w:t>
      </w:r>
      <w:r w:rsidR="00FD5452">
        <w:rPr>
          <w:b/>
          <w:bCs/>
          <w:lang w:val="nb-NO"/>
        </w:rPr>
        <w:t>(</w:t>
      </w:r>
      <w:r w:rsidRPr="00844CEA">
        <w:rPr>
          <w:b/>
          <w:bCs/>
          <w:lang w:val="nb-NO"/>
        </w:rPr>
        <w:t>Complement</w:t>
      </w:r>
      <w:r w:rsidR="00FD5452">
        <w:rPr>
          <w:b/>
          <w:bCs/>
          <w:lang w:val="nb-NO"/>
        </w:rPr>
        <w:t>)</w:t>
      </w:r>
      <w:r w:rsidRPr="00844CEA">
        <w:rPr>
          <w:lang w:val="nb-NO"/>
        </w:rPr>
        <w:t xml:space="preserve">: Phần bù của 1 số là giá trị nhận được bằng cách lấy 1 số cố định, là lũy thừa của cơ số hoặc lũy thừa của cơ số trừ 1, trừ đi số đó. </w:t>
      </w:r>
      <w:r>
        <w:t>Ví dụ, trong dạng thập phân, có phần bù 10 và phần bù 9. Trong hệ nhị phận có phần bù 2 và phần bù 1. Tổng quát trong hệ r bất kì, có phần bù r và phần bù (r – 1). Nếu x là 1 số n chữ số trong hệ cơ số r. Phần bù r của x là (</w:t>
      </w:r>
      <w:r w:rsidRPr="00C81EC1">
        <w:rPr>
          <w:i/>
        </w:rPr>
        <w:t>r</w:t>
      </w:r>
      <w:r w:rsidRPr="00C81EC1">
        <w:rPr>
          <w:i/>
          <w:vertAlign w:val="superscript"/>
        </w:rPr>
        <w:t>n</w:t>
      </w:r>
      <w:r>
        <w:t>-</w:t>
      </w:r>
      <w:r w:rsidRPr="00C81EC1">
        <w:rPr>
          <w:i/>
        </w:rPr>
        <w:t>x</w:t>
      </w:r>
      <w:r>
        <w:t>), và phần bù (r-1) của x là ((</w:t>
      </w:r>
      <w:r w:rsidRPr="00C81EC1">
        <w:rPr>
          <w:i/>
        </w:rPr>
        <w:t>r</w:t>
      </w:r>
      <w:r w:rsidRPr="00C81EC1">
        <w:rPr>
          <w:i/>
          <w:vertAlign w:val="superscript"/>
        </w:rPr>
        <w:t>n</w:t>
      </w:r>
      <w:r>
        <w:t>-1)-</w:t>
      </w:r>
      <w:r w:rsidRPr="00C81EC1">
        <w:rPr>
          <w:i/>
        </w:rPr>
        <w:t>x</w:t>
      </w:r>
      <w:r>
        <w:t xml:space="preserve">). Ví dụ, số 3 chữ số “123” trong hệ thập phân có phần bù sau: phần bù 10 là “1000 – 123 = 877,” và phần bù 9 là “999 – 123 = 876.” Số 4 bit “0101” trong hệ nhị phân có các phần bù sau: phần bù 2 là “10000 – 0101 = 1011 và phần bù 1 là “1111 – 0101 = 1010.” </w:t>
      </w:r>
    </w:p>
    <w:p w14:paraId="450996DE" w14:textId="749A0233" w:rsidR="001C4C1C" w:rsidRPr="00D8595C" w:rsidRDefault="003812B7">
      <w:pPr>
        <w:pStyle w:val="FootnoteText"/>
        <w:snapToGrid w:val="0"/>
        <w:spacing w:line="240" w:lineRule="auto"/>
        <w:jc w:val="both"/>
        <w:rPr>
          <w:rFonts w:hint="eastAsia"/>
        </w:rPr>
      </w:pPr>
      <w:r w:rsidRPr="00D8595C">
        <w:rPr>
          <w:noProof/>
        </w:rPr>
        <w:drawing>
          <wp:inline distT="0" distB="0" distL="0" distR="0" wp14:anchorId="393DF659" wp14:editId="4FAE810F">
            <wp:extent cx="1344295" cy="124904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4295" cy="1249045"/>
                    </a:xfrm>
                    <a:prstGeom prst="rect">
                      <a:avLst/>
                    </a:prstGeom>
                    <a:noFill/>
                    <a:ln>
                      <a:noFill/>
                    </a:ln>
                  </pic:spPr>
                </pic:pic>
              </a:graphicData>
            </a:graphic>
          </wp:inline>
        </w:drawing>
      </w:r>
    </w:p>
    <w:p w14:paraId="1BED99A5" w14:textId="77777777" w:rsidR="001C4C1C" w:rsidRDefault="001C4C1C">
      <w:pPr>
        <w:pStyle w:val="FootnoteText"/>
        <w:snapToGrid w:val="0"/>
        <w:spacing w:line="240" w:lineRule="auto"/>
        <w:jc w:val="both"/>
      </w:pPr>
      <w:r>
        <w:t>Chú ý phần bù 1 trong hệ nhị phân chỉ là đảo của các bit ( 0 thành 1 và ngược lại). Phần bù 2 bằng phần bù 1 cộng 1.</w:t>
      </w:r>
    </w:p>
  </w:footnote>
  <w:footnote w:id="11">
    <w:p w14:paraId="052BFE00" w14:textId="77777777" w:rsidR="001C4C1C" w:rsidRDefault="001C4C1C">
      <w:pPr>
        <w:pStyle w:val="FootnoteText"/>
        <w:snapToGrid w:val="0"/>
        <w:spacing w:line="240" w:lineRule="auto"/>
        <w:jc w:val="both"/>
      </w:pPr>
      <w:r>
        <w:rPr>
          <w:rStyle w:val="FootnoteReference"/>
        </w:rPr>
        <w:footnoteRef/>
      </w:r>
      <w:r>
        <w:t xml:space="preserve"> </w:t>
      </w:r>
      <w:r>
        <w:rPr>
          <w:rFonts w:hint="eastAsia"/>
        </w:rPr>
        <w:t>（</w:t>
      </w:r>
      <w:r>
        <w:t>FAQ</w:t>
      </w:r>
      <w:r>
        <w:rPr>
          <w:rFonts w:hint="eastAsia"/>
        </w:rPr>
        <w:t>）</w:t>
      </w:r>
      <w:r>
        <w:t xml:space="preserve">Có nhiều câu hỏi chuyển 1 số nhị phân cho trước thành số âm tương ứng và chuyển 1 số âm cho trước thành số dương tương ứng. </w:t>
      </w:r>
    </w:p>
  </w:footnote>
  <w:footnote w:id="12">
    <w:p w14:paraId="03BBFC2D" w14:textId="77777777" w:rsidR="001C4C1C" w:rsidRDefault="001C4C1C" w:rsidP="003D4667">
      <w:pPr>
        <w:pStyle w:val="FootnoteText"/>
        <w:snapToGrid w:val="0"/>
        <w:spacing w:line="240" w:lineRule="auto"/>
        <w:jc w:val="both"/>
      </w:pPr>
      <w:r>
        <w:rPr>
          <w:rStyle w:val="FootnoteReference"/>
        </w:rPr>
        <w:footnoteRef/>
      </w:r>
      <w:r>
        <w:t xml:space="preserve"> (FAQ)</w:t>
      </w:r>
      <w:r>
        <w:rPr>
          <w:rFonts w:hint="eastAsia"/>
        </w:rPr>
        <w:t xml:space="preserve"> </w:t>
      </w:r>
      <w:r>
        <w:t>Có nhiều câu hỏi kiểm tra yêu cầu hiểu biết về tổ chức đã thiết lập các hàm và chuẩn về JPEG và MPEG. Một vài từ khóa như JPEG, ISO và ITU-T cho ảnh tĩnh, MPEG, ISO, IEC cho ảnh động cần được ưu tiên chọn trong bài làm.</w:t>
      </w:r>
    </w:p>
  </w:footnote>
  <w:footnote w:id="13">
    <w:p w14:paraId="5DC60A56" w14:textId="77777777" w:rsidR="001C4C1C" w:rsidRDefault="001C4C1C" w:rsidP="003D4667">
      <w:pPr>
        <w:pStyle w:val="FootnoteText"/>
        <w:snapToGrid w:val="0"/>
        <w:spacing w:line="240" w:lineRule="auto"/>
        <w:jc w:val="both"/>
      </w:pPr>
      <w:r>
        <w:rPr>
          <w:rStyle w:val="FootnoteReference"/>
        </w:rPr>
        <w:footnoteRef/>
      </w:r>
      <w:r>
        <w:t xml:space="preserve"> </w:t>
      </w:r>
      <w:r>
        <w:rPr>
          <w:b/>
        </w:rPr>
        <w:t>Thanh ghi</w:t>
      </w:r>
      <w:r>
        <w:t>: là bộ nhớ dung lượng thấp và tốc độ cao nằm trong CPU để chứa dữ liệu tạm thời, nó chứa các thanh ghi đa năng được sử dụng bởi CPU để thực hiện các thao tác.</w:t>
      </w:r>
    </w:p>
  </w:footnote>
  <w:footnote w:id="14">
    <w:p w14:paraId="118763BB" w14:textId="77777777" w:rsidR="001C4C1C" w:rsidRDefault="001C4C1C" w:rsidP="0018626C">
      <w:pPr>
        <w:pStyle w:val="FootnoteText"/>
        <w:snapToGrid w:val="0"/>
        <w:spacing w:line="240" w:lineRule="auto"/>
        <w:jc w:val="both"/>
      </w:pPr>
      <w:r>
        <w:rPr>
          <w:rStyle w:val="FootnoteReference"/>
        </w:rPr>
        <w:footnoteRef/>
      </w:r>
      <w:r>
        <w:t xml:space="preserve"> </w:t>
      </w:r>
      <w:r w:rsidR="00322AF0">
        <w:t>(Chú ý)</w:t>
      </w:r>
      <w:r>
        <w:rPr>
          <w:rFonts w:hint="eastAsia"/>
        </w:rPr>
        <w:t xml:space="preserve"> </w:t>
      </w:r>
      <w:r>
        <w:t>Trong 1 phép dịch logic, hình minh họa xác định rằng bit dấu 0 có thể trở thành 1 sau khi dịch. Nếu dữ liệu là số, nó nghĩa là 1 số dương chuyển thành 1 số âm bởi thao tác dịch.</w:t>
      </w:r>
    </w:p>
  </w:footnote>
  <w:footnote w:id="15">
    <w:p w14:paraId="1209B249" w14:textId="77777777" w:rsidR="001C4C1C" w:rsidRDefault="001C4C1C" w:rsidP="00761CCA">
      <w:pPr>
        <w:pStyle w:val="FootnoteText"/>
        <w:snapToGrid w:val="0"/>
        <w:spacing w:line="240" w:lineRule="auto"/>
        <w:jc w:val="both"/>
      </w:pPr>
      <w:r>
        <w:rPr>
          <w:rStyle w:val="FootnoteReference"/>
        </w:rPr>
        <w:footnoteRef/>
      </w:r>
      <w:r>
        <w:t xml:space="preserve"> </w:t>
      </w:r>
      <w:r>
        <w:rPr>
          <w:b/>
          <w:bCs/>
        </w:rPr>
        <w:t>Làm tròn</w:t>
      </w:r>
      <w:r>
        <w:t xml:space="preserve">: Là cách xấp xỉ 1 số bằng cách làm tròn, làm tròn lên hoặc làm tròn xuống, hoặc làm tròn cho dễ hiểu với con người. Vì dụ nế 2.15 được làm tròn tới số nguyên gần nhất, nó được làm tròn thành 2 với sai số là 0.15. </w:t>
      </w:r>
    </w:p>
  </w:footnote>
  <w:footnote w:id="16">
    <w:p w14:paraId="19095A96" w14:textId="77777777" w:rsidR="001C4C1C" w:rsidRDefault="001C4C1C" w:rsidP="00192429">
      <w:pPr>
        <w:pStyle w:val="FootnoteText"/>
        <w:snapToGrid w:val="0"/>
        <w:spacing w:line="240" w:lineRule="auto"/>
        <w:jc w:val="both"/>
      </w:pPr>
      <w:r>
        <w:rPr>
          <w:rStyle w:val="FootnoteReference"/>
        </w:rPr>
        <w:footnoteRef/>
      </w:r>
      <w:r>
        <w:t xml:space="preserve"> </w:t>
      </w:r>
      <w:r w:rsidR="00322AF0">
        <w:t>(Chú ý)</w:t>
      </w:r>
      <w:r>
        <w:t xml:space="preserve"> Trong máy tính được trang bị các mạch tương ứng với phép toán logic tích logic, tổng logic, phủ định logic. Tất cả các phép toán được thực hiện bằng các kết hợp các mạch này. </w:t>
      </w:r>
    </w:p>
  </w:footnote>
  <w:footnote w:id="17">
    <w:p w14:paraId="16E4EB96" w14:textId="77777777" w:rsidR="001C4C1C" w:rsidRDefault="001C4C1C">
      <w:pPr>
        <w:pStyle w:val="FootnoteText"/>
        <w:snapToGrid w:val="0"/>
        <w:spacing w:line="240" w:lineRule="auto"/>
        <w:jc w:val="both"/>
      </w:pPr>
      <w:r>
        <w:rPr>
          <w:rStyle w:val="FootnoteReference"/>
        </w:rPr>
        <w:footnoteRef/>
      </w:r>
      <w:r>
        <w:t xml:space="preserve"> </w:t>
      </w:r>
      <w:r>
        <w:rPr>
          <w:b/>
        </w:rPr>
        <w:t xml:space="preserve">Phủ định của tổng logic: </w:t>
      </w:r>
      <w:r>
        <w:rPr>
          <w:position w:val="-10"/>
        </w:rPr>
        <w:object w:dxaOrig="1500" w:dyaOrig="380" w14:anchorId="10238C6B">
          <v:shape id="_x0000_i1052" type="#_x0000_t75" style="width:75.2pt;height:18.8pt" o:ole="">
            <v:imagedata r:id="rId2" o:title=""/>
          </v:shape>
          <o:OLEObject Type="Embed" ProgID="Equation.3" ShapeID="_x0000_i1052" DrawAspect="Content" ObjectID="_1842870114" r:id="rId3"/>
        </w:object>
      </w:r>
      <w:r>
        <w:rPr>
          <w:b/>
        </w:rPr>
        <w:t xml:space="preserve">. Phủ định của tích logic: </w:t>
      </w:r>
      <w:r>
        <w:rPr>
          <w:position w:val="-10"/>
        </w:rPr>
        <w:object w:dxaOrig="1500" w:dyaOrig="380" w14:anchorId="3ECE9892">
          <v:shape id="_x0000_i1053" type="#_x0000_t75" style="width:75.2pt;height:18.8pt" o:ole="">
            <v:imagedata r:id="rId4" o:title=""/>
          </v:shape>
          <o:OLEObject Type="Embed" ProgID="Equation.3" ShapeID="_x0000_i1053" DrawAspect="Content" ObjectID="_1842870115" r:id="rId5"/>
        </w:object>
      </w:r>
    </w:p>
  </w:footnote>
  <w:footnote w:id="18">
    <w:p w14:paraId="672E8AB8" w14:textId="77777777" w:rsidR="001C4C1C" w:rsidRDefault="001C4C1C" w:rsidP="00192429">
      <w:pPr>
        <w:pStyle w:val="FootnoteText"/>
        <w:snapToGrid w:val="0"/>
        <w:spacing w:line="240" w:lineRule="auto"/>
        <w:jc w:val="both"/>
      </w:pPr>
      <w:r>
        <w:rPr>
          <w:rStyle w:val="FootnoteReference"/>
        </w:rPr>
        <w:footnoteRef/>
      </w:r>
      <w:r>
        <w:t xml:space="preserve"> </w:t>
      </w:r>
      <w:r w:rsidR="00322AF0">
        <w:t>(Chú ý)</w:t>
      </w:r>
      <w:r>
        <w:t xml:space="preserve"> Một số bảng chân lý biểu diễn 1 bằng “T” (đúng) và 0 bằng “F” (sai)</w:t>
      </w:r>
    </w:p>
  </w:footnote>
  <w:footnote w:id="19">
    <w:p w14:paraId="7F8C9BA4" w14:textId="77777777" w:rsidR="001C4C1C" w:rsidRDefault="001C4C1C" w:rsidP="00DF2A4F">
      <w:pPr>
        <w:pStyle w:val="FootnoteText"/>
        <w:snapToGrid w:val="0"/>
        <w:spacing w:line="240" w:lineRule="auto"/>
        <w:jc w:val="both"/>
      </w:pPr>
      <w:r>
        <w:rPr>
          <w:rStyle w:val="FootnoteReference"/>
        </w:rPr>
        <w:footnoteRef/>
      </w:r>
      <w:r>
        <w:t xml:space="preserve"> (FAQ)</w:t>
      </w:r>
      <w:r>
        <w:rPr>
          <w:rFonts w:hint="eastAsia"/>
        </w:rPr>
        <w:t xml:space="preserve"> </w:t>
      </w:r>
      <w:r>
        <w:t xml:space="preserve">Nhiều câu hỏi có thể dễ dàng trả lời nếu biết định lý De Morgan. Có nhiều câu hỏi có thể dễ dàng trả lời nếu biết dạng khai triển của tổng loại trừ logic. </w:t>
      </w:r>
    </w:p>
  </w:footnote>
  <w:footnote w:id="20">
    <w:p w14:paraId="503BEADF" w14:textId="77777777" w:rsidR="001C4C1C" w:rsidRDefault="001C4C1C">
      <w:pPr>
        <w:pStyle w:val="FootnoteText"/>
        <w:snapToGrid w:val="0"/>
        <w:spacing w:line="240" w:lineRule="auto"/>
        <w:jc w:val="both"/>
        <w:rPr>
          <w:rFonts w:hint="eastAsia"/>
        </w:rPr>
      </w:pPr>
      <w:r>
        <w:rPr>
          <w:rStyle w:val="FootnoteReference"/>
        </w:rPr>
        <w:footnoteRef/>
      </w:r>
      <w:r>
        <w:t xml:space="preserve"> </w:t>
      </w:r>
      <w:r w:rsidR="00322AF0">
        <w:t>(Gợi ý)</w:t>
      </w:r>
      <w:r>
        <w:t xml:space="preserve"> Chắc chắn ràng bạn đã hiểu chính xác các phép toán nhị phân 1 bit. Thật cẩn thận vì rất dễ mắc phải lỗi. 4 phép cộng số 1 bit cho dưới đây</w:t>
      </w:r>
      <w:r>
        <w:rPr>
          <w:rFonts w:hint="eastAsia"/>
        </w:rPr>
        <w:t>.</w:t>
      </w:r>
      <w:r>
        <w:t xml:space="preserve"> </w:t>
      </w:r>
    </w:p>
    <w:p w14:paraId="25AE5670" w14:textId="59F4FA28" w:rsidR="001C4C1C" w:rsidRDefault="003812B7">
      <w:pPr>
        <w:pStyle w:val="FootnoteText"/>
        <w:snapToGrid w:val="0"/>
        <w:spacing w:line="240" w:lineRule="auto"/>
        <w:jc w:val="both"/>
        <w:rPr>
          <w:rFonts w:hint="eastAsia"/>
        </w:rPr>
      </w:pPr>
      <w:r>
        <w:rPr>
          <w:noProof/>
        </w:rPr>
        <w:drawing>
          <wp:inline distT="0" distB="0" distL="0" distR="0" wp14:anchorId="5EBE1D6C" wp14:editId="17921324">
            <wp:extent cx="1330960" cy="34099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0960" cy="340995"/>
                    </a:xfrm>
                    <a:prstGeom prst="rect">
                      <a:avLst/>
                    </a:prstGeom>
                    <a:noFill/>
                    <a:ln>
                      <a:noFill/>
                    </a:ln>
                  </pic:spPr>
                </pic:pic>
              </a:graphicData>
            </a:graphic>
          </wp:inline>
        </w:drawing>
      </w:r>
    </w:p>
    <w:p w14:paraId="2C36CFF8" w14:textId="77777777" w:rsidR="001C4C1C" w:rsidRDefault="001C4C1C" w:rsidP="005A361D">
      <w:pPr>
        <w:pStyle w:val="FootnoteText"/>
        <w:snapToGrid w:val="0"/>
        <w:spacing w:line="240" w:lineRule="auto"/>
        <w:jc w:val="both"/>
      </w:pPr>
      <w:r>
        <w:t xml:space="preserve">Nếu A và B đều là 1, phép cộng cho tổng là 2, nhưng trong hệ nhị phân, chỉ sử dụng 0 và 1, một cờ tràn được đặt, kết quả tổng là “10”. Nếu mạch cộng không nhớ, đầu ra là “0”.  </w:t>
      </w:r>
    </w:p>
  </w:footnote>
  <w:footnote w:id="21">
    <w:p w14:paraId="4DD5294C" w14:textId="77777777" w:rsidR="001C4C1C" w:rsidRDefault="001C4C1C" w:rsidP="005A361D">
      <w:pPr>
        <w:pStyle w:val="FootnoteText"/>
        <w:snapToGrid w:val="0"/>
        <w:spacing w:line="240" w:lineRule="auto"/>
        <w:jc w:val="both"/>
        <w:rPr>
          <w:rFonts w:hint="eastAsia"/>
        </w:rPr>
      </w:pPr>
      <w:r>
        <w:rPr>
          <w:rStyle w:val="FootnoteReference"/>
        </w:rPr>
        <w:footnoteRef/>
      </w:r>
      <w:r>
        <w:t xml:space="preserve"> Bạn cần ghi nhớ kí hiệu mạch. Cẩn thận không lẫn lộn mạch AND, OR.</w:t>
      </w:r>
    </w:p>
    <w:p w14:paraId="059E180A" w14:textId="679FB764" w:rsidR="001C4C1C" w:rsidRDefault="003812B7">
      <w:pPr>
        <w:pStyle w:val="FootnoteText"/>
        <w:snapToGrid w:val="0"/>
        <w:spacing w:line="240" w:lineRule="auto"/>
        <w:jc w:val="both"/>
        <w:rPr>
          <w:color w:val="FF0000"/>
        </w:rPr>
      </w:pPr>
      <w:r w:rsidRPr="004E691E">
        <w:rPr>
          <w:noProof/>
        </w:rPr>
        <w:drawing>
          <wp:inline distT="0" distB="0" distL="0" distR="0" wp14:anchorId="3E7BADF2" wp14:editId="542D443D">
            <wp:extent cx="1419225" cy="1180465"/>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1180465"/>
                    </a:xfrm>
                    <a:prstGeom prst="rect">
                      <a:avLst/>
                    </a:prstGeom>
                    <a:noFill/>
                    <a:ln>
                      <a:noFill/>
                    </a:ln>
                  </pic:spPr>
                </pic:pic>
              </a:graphicData>
            </a:graphic>
          </wp:inline>
        </w:drawing>
      </w:r>
    </w:p>
  </w:footnote>
  <w:footnote w:id="22">
    <w:p w14:paraId="1D0CD96E" w14:textId="77777777" w:rsidR="001C4C1C" w:rsidRDefault="001C4C1C" w:rsidP="00082C95">
      <w:pPr>
        <w:pStyle w:val="FootnoteText"/>
        <w:snapToGrid w:val="0"/>
        <w:spacing w:line="240" w:lineRule="auto"/>
        <w:jc w:val="both"/>
      </w:pPr>
      <w:r>
        <w:rPr>
          <w:rStyle w:val="FootnoteReference"/>
        </w:rPr>
        <w:footnoteRef/>
      </w:r>
      <w:r>
        <w:t xml:space="preserve"> </w:t>
      </w:r>
      <w:r w:rsidR="00322AF0">
        <w:t>(Chú ý)</w:t>
      </w:r>
      <w:r>
        <w:t xml:space="preserve"> BNF được sử dụng lần đầu để định nghĩa ALGOL60, 1 ngôn ngữ lập trình cho tính toán kĩ thuật. BNF là 1 ngôn ngữ định nghĩa cú pháp chính thức, không quy định ngữ nghĩa. Do đó, nó không thể định nghĩa tất cả các luật của 1 ngôn ngữ, ngày nay nhiều phiên bản mở rộng của BNF được sử dụng. </w:t>
      </w:r>
    </w:p>
  </w:footnote>
  <w:footnote w:id="23">
    <w:p w14:paraId="10FE015E" w14:textId="77777777" w:rsidR="001C4C1C" w:rsidRDefault="001C4C1C" w:rsidP="00124315">
      <w:pPr>
        <w:pStyle w:val="FootnoteText"/>
        <w:snapToGrid w:val="0"/>
        <w:spacing w:line="240" w:lineRule="auto"/>
        <w:jc w:val="both"/>
      </w:pPr>
      <w:r>
        <w:rPr>
          <w:rStyle w:val="FootnoteReference"/>
        </w:rPr>
        <w:footnoteRef/>
      </w:r>
      <w:r>
        <w:t xml:space="preserve"> </w:t>
      </w:r>
      <w:r w:rsidR="00322AF0">
        <w:t>(Chú ý)</w:t>
      </w:r>
      <w:r w:rsidRPr="00803261">
        <w:rPr>
          <w:b/>
        </w:rPr>
        <w:t xml:space="preserve"> &lt; &gt;</w:t>
      </w:r>
      <w:r>
        <w:t>: Ngoặc nhọn được sử dụng khi các kí tự được đặt liên tiếp hoặc khi đường biên không rõ ràng.</w:t>
      </w:r>
    </w:p>
  </w:footnote>
  <w:footnote w:id="24">
    <w:p w14:paraId="7B8733A9" w14:textId="77777777" w:rsidR="001C4C1C" w:rsidRDefault="001C4C1C" w:rsidP="00335EEE">
      <w:pPr>
        <w:pStyle w:val="FootnoteText"/>
        <w:snapToGrid w:val="0"/>
        <w:spacing w:line="240" w:lineRule="auto"/>
        <w:jc w:val="both"/>
      </w:pPr>
      <w:r>
        <w:rPr>
          <w:rStyle w:val="FootnoteReference"/>
        </w:rPr>
        <w:footnoteRef/>
      </w:r>
      <w:r>
        <w:t xml:space="preserve"> </w:t>
      </w:r>
      <w:r w:rsidR="00322AF0">
        <w:t>(Chú ý)</w:t>
      </w:r>
      <w:r>
        <w:t xml:space="preserve"> </w:t>
      </w:r>
      <w:r>
        <w:rPr>
          <w:b/>
          <w:bCs/>
        </w:rPr>
        <w:t>Các kí hiệu không kết thúc</w:t>
      </w:r>
      <w:r>
        <w:rPr>
          <w:rFonts w:hint="eastAsia"/>
        </w:rPr>
        <w:t>:</w:t>
      </w:r>
      <w:r>
        <w:t xml:space="preserve"> được sử dụng làm cho định nghĩa cú pháp dễ hiểu.</w:t>
      </w:r>
    </w:p>
  </w:footnote>
  <w:footnote w:id="25">
    <w:p w14:paraId="0CD5C34C" w14:textId="77777777" w:rsidR="001C4C1C" w:rsidRDefault="001C4C1C" w:rsidP="004F7D6F">
      <w:pPr>
        <w:pStyle w:val="FootnoteText"/>
        <w:snapToGrid w:val="0"/>
        <w:spacing w:line="240" w:lineRule="auto"/>
        <w:jc w:val="both"/>
      </w:pPr>
      <w:r>
        <w:rPr>
          <w:rStyle w:val="FootnoteReference"/>
        </w:rPr>
        <w:footnoteRef/>
      </w:r>
      <w:r>
        <w:t xml:space="preserve"> (FAQ) Một ví dụ về quy tắc cú pháp: thường, các câu hỏi lựa chọn các câu thỏa mãn các quy tắc cú pháp được đưa ra</w:t>
      </w:r>
    </w:p>
  </w:footnote>
  <w:footnote w:id="26">
    <w:p w14:paraId="7FB1F978" w14:textId="77777777" w:rsidR="001C4C1C" w:rsidRDefault="001C4C1C" w:rsidP="004F7D6F">
      <w:pPr>
        <w:pStyle w:val="FootnoteText"/>
        <w:snapToGrid w:val="0"/>
        <w:spacing w:line="240" w:lineRule="auto"/>
        <w:jc w:val="both"/>
      </w:pPr>
      <w:r>
        <w:rPr>
          <w:rStyle w:val="FootnoteReference"/>
        </w:rPr>
        <w:footnoteRef/>
      </w:r>
      <w:r>
        <w:t xml:space="preserve"> </w:t>
      </w:r>
      <w:r w:rsidR="00322AF0">
        <w:t>(Chú ý)</w:t>
      </w:r>
      <w:r>
        <w:t xml:space="preserve"> Một biểu diễn với 1 chuỗi kí tự kết hợp với các kí hiệu đặc biệt (như $, *) được gọi là biểu thức chính quy. Các kí tự xác định được gọi là các siêu kí tự. Các siêu kí tự có ý nghĩa đặc biệt. Trong UNIX, Windows…nếu tìm kiếm 1 file bằng cách nhập “*.jpg” thì hệ thống sẽ tìm tất cả các file có mở rộng là “jpg”. Ở đây, kí hiệu “*” là 1 siêu kí tự. </w:t>
      </w:r>
    </w:p>
  </w:footnote>
  <w:footnote w:id="27">
    <w:p w14:paraId="69BC8001" w14:textId="77777777" w:rsidR="001C4C1C" w:rsidRDefault="001C4C1C" w:rsidP="001E4062">
      <w:pPr>
        <w:pStyle w:val="FootnoteText"/>
        <w:snapToGrid w:val="0"/>
        <w:spacing w:line="240" w:lineRule="auto"/>
        <w:jc w:val="both"/>
      </w:pPr>
      <w:r>
        <w:rPr>
          <w:rStyle w:val="FootnoteReference"/>
        </w:rPr>
        <w:footnoteRef/>
      </w:r>
      <w:r>
        <w:t xml:space="preserve"> (FAQ) Chuyển sang kí pháp Ba Lan ngược hoặc chuyển sang công thức toán học là các chủ đề hay gặp trong bài thi. Tốt nhất là học cách trả lời các câu hỏi này bằng trực quan. </w:t>
      </w:r>
    </w:p>
  </w:footnote>
  <w:footnote w:id="28">
    <w:p w14:paraId="7F8799AD" w14:textId="77777777" w:rsidR="001C4C1C" w:rsidRDefault="001C4C1C">
      <w:pPr>
        <w:pStyle w:val="FootnoteText"/>
        <w:snapToGrid w:val="0"/>
        <w:spacing w:line="240" w:lineRule="auto"/>
        <w:jc w:val="both"/>
        <w:rPr>
          <w:rFonts w:hint="eastAsia"/>
        </w:rPr>
      </w:pPr>
      <w:r>
        <w:rPr>
          <w:rStyle w:val="FootnoteReference"/>
        </w:rPr>
        <w:footnoteRef/>
      </w:r>
      <w:r>
        <w:t xml:space="preserve"> </w:t>
      </w:r>
      <w:r w:rsidR="00322AF0">
        <w:t>(Chú ý)</w:t>
      </w:r>
      <w:r>
        <w:t xml:space="preserve"> Bằng trực quan, kí pháp Ba Lan ngược có thứ tự các phép toán trong công thức khi chuyển đổi như sau. </w:t>
      </w:r>
    </w:p>
    <w:p w14:paraId="101F7098" w14:textId="51744634" w:rsidR="001C4C1C" w:rsidRDefault="003812B7">
      <w:pPr>
        <w:pStyle w:val="FootnoteText"/>
        <w:snapToGrid w:val="0"/>
        <w:spacing w:line="240" w:lineRule="auto"/>
        <w:jc w:val="both"/>
        <w:rPr>
          <w:color w:val="FF0000"/>
        </w:rPr>
      </w:pPr>
      <w:r>
        <w:rPr>
          <w:noProof/>
        </w:rPr>
        <w:drawing>
          <wp:inline distT="0" distB="0" distL="0" distR="0" wp14:anchorId="7478533E" wp14:editId="2E5A18C0">
            <wp:extent cx="566420" cy="112585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420" cy="1125855"/>
                    </a:xfrm>
                    <a:prstGeom prst="rect">
                      <a:avLst/>
                    </a:prstGeom>
                    <a:noFill/>
                    <a:ln>
                      <a:noFill/>
                    </a:ln>
                  </pic:spPr>
                </pic:pic>
              </a:graphicData>
            </a:graphic>
          </wp:inline>
        </w:drawing>
      </w:r>
    </w:p>
  </w:footnote>
  <w:footnote w:id="29">
    <w:p w14:paraId="212F3CAE" w14:textId="77777777" w:rsidR="001C4C1C" w:rsidRDefault="001C4C1C">
      <w:pPr>
        <w:pStyle w:val="FootnoteText"/>
        <w:snapToGrid w:val="0"/>
        <w:spacing w:line="240" w:lineRule="auto"/>
        <w:jc w:val="both"/>
      </w:pPr>
      <w:r>
        <w:rPr>
          <w:rStyle w:val="FootnoteReference"/>
        </w:rPr>
        <w:footnoteRef/>
      </w:r>
      <w:r>
        <w:t xml:space="preserve"> </w:t>
      </w:r>
      <w:r w:rsidR="00322AF0">
        <w:t>(Gợi ý)</w:t>
      </w:r>
      <w:r>
        <w:t xml:space="preserve"> trong kí pháp Ba Lan ngược, khi tìm kiếm 1 toán tử, ta sẽ luôn có 2 biến nằm ngay trước nó. </w:t>
      </w:r>
    </w:p>
  </w:footnote>
  <w:footnote w:id="30">
    <w:p w14:paraId="2C37A14D" w14:textId="77777777" w:rsidR="001C4C1C" w:rsidRDefault="001C4C1C" w:rsidP="001E4062">
      <w:pPr>
        <w:pStyle w:val="FootnoteText"/>
        <w:snapToGrid w:val="0"/>
        <w:spacing w:line="240" w:lineRule="auto"/>
        <w:jc w:val="both"/>
      </w:pPr>
      <w:r>
        <w:rPr>
          <w:rStyle w:val="FootnoteReference"/>
        </w:rPr>
        <w:footnoteRef/>
      </w:r>
      <w:r>
        <w:t xml:space="preserve"> Trong kí pháp Ba Lan, mọi toán tử nằm trước 2 biến. Nếu không có 2 biến, hãy tìm kiếm biến tiếp theo.  </w:t>
      </w:r>
    </w:p>
  </w:footnote>
  <w:footnote w:id="31">
    <w:p w14:paraId="6D33C263" w14:textId="77777777" w:rsidR="001C4C1C" w:rsidRDefault="001C4C1C">
      <w:pPr>
        <w:pStyle w:val="FootnoteText"/>
        <w:snapToGrid w:val="0"/>
        <w:spacing w:line="240" w:lineRule="auto"/>
        <w:jc w:val="both"/>
      </w:pPr>
      <w:r>
        <w:rPr>
          <w:rStyle w:val="FootnoteReference"/>
        </w:rPr>
        <w:footnoteRef/>
      </w:r>
      <w:r>
        <w:t xml:space="preserve"> (FAQ) Có những câu hỏi khó về chính các mảng. Vì, các câu hỏi về cấu trúc dữ liệu hoặc giải thuật luôn sử dụng mảng. Do đó cần hiểu rõ tính chất của mảng. Đặc biệt, cần phẩi hiểu rõ cách sử dụng chỉ số.</w:t>
      </w:r>
    </w:p>
  </w:footnote>
  <w:footnote w:id="32">
    <w:p w14:paraId="75B551BD" w14:textId="77777777" w:rsidR="001C4C1C" w:rsidRDefault="001C4C1C" w:rsidP="001E4062">
      <w:pPr>
        <w:pStyle w:val="FootnoteText"/>
        <w:snapToGrid w:val="0"/>
        <w:spacing w:line="240" w:lineRule="auto"/>
        <w:jc w:val="both"/>
      </w:pPr>
      <w:r>
        <w:rPr>
          <w:rStyle w:val="FootnoteReference"/>
        </w:rPr>
        <w:footnoteRef/>
      </w:r>
      <w:r>
        <w:t xml:space="preserve"> </w:t>
      </w:r>
      <w:r w:rsidR="00322AF0">
        <w:t>(Gợi ý)</w:t>
      </w:r>
      <w:r>
        <w:t xml:space="preserve"> Chỉ số bắt đầu từ 0 trong một số ngôn ngữ lập trình. Các câu hỏi về giải thuật trong bài thi có thể đánh chỉ số bắt đầu từ 0 hoặc 1, hãy cẩn thận. </w:t>
      </w:r>
    </w:p>
  </w:footnote>
  <w:footnote w:id="33">
    <w:p w14:paraId="480DB094" w14:textId="77777777" w:rsidR="001C4C1C" w:rsidRDefault="001C4C1C">
      <w:pPr>
        <w:pStyle w:val="FootnoteText"/>
        <w:snapToGrid w:val="0"/>
        <w:spacing w:line="240" w:lineRule="auto"/>
        <w:jc w:val="both"/>
      </w:pPr>
      <w:r>
        <w:rPr>
          <w:rStyle w:val="FootnoteReference"/>
        </w:rPr>
        <w:footnoteRef/>
      </w:r>
      <w:r>
        <w:t xml:space="preserve"> </w:t>
      </w:r>
      <w:r w:rsidR="00322AF0">
        <w:t>(Gợi ý)</w:t>
      </w:r>
      <w:r>
        <w:t xml:space="preserve"> Mảng 1 chiều được sử dụng khi dữ liệu được lưu trữ đơn giản. Một mảng 2 chiều được sử dụng khi các đối tượng lưu trữ giống các ma trận toán học. </w:t>
      </w:r>
    </w:p>
  </w:footnote>
  <w:footnote w:id="34">
    <w:p w14:paraId="503BED6A" w14:textId="77777777" w:rsidR="001C4C1C" w:rsidRDefault="001C4C1C">
      <w:pPr>
        <w:pStyle w:val="FootnoteText"/>
        <w:snapToGrid w:val="0"/>
        <w:spacing w:line="240" w:lineRule="auto"/>
        <w:jc w:val="both"/>
      </w:pPr>
      <w:r>
        <w:rPr>
          <w:rStyle w:val="FootnoteReference"/>
        </w:rPr>
        <w:footnoteRef/>
      </w:r>
      <w:r>
        <w:t xml:space="preserve"> Giữa các ngôn ngữ lập trình, Fortran sử dụng lưu trữ theo cột trong khi COBOL, PL/I và C sử dụng lưu trữ theo dòng. </w:t>
      </w:r>
    </w:p>
  </w:footnote>
  <w:footnote w:id="35">
    <w:p w14:paraId="260FD892" w14:textId="77777777" w:rsidR="001C4C1C" w:rsidRDefault="001C4C1C" w:rsidP="001E4062">
      <w:pPr>
        <w:pStyle w:val="FootnoteText"/>
        <w:snapToGrid w:val="0"/>
        <w:spacing w:line="240" w:lineRule="auto"/>
        <w:jc w:val="both"/>
      </w:pPr>
      <w:r>
        <w:rPr>
          <w:rStyle w:val="FootnoteReference"/>
        </w:rPr>
        <w:footnoteRef/>
      </w:r>
      <w:r>
        <w:t xml:space="preserve"> </w:t>
      </w:r>
      <w:r w:rsidR="00322AF0">
        <w:t>(Gợi ý)</w:t>
      </w:r>
      <w:r>
        <w:t xml:space="preserve"> Thuật ngữ “tuyến tính” chỉ tới 1 tập dữ liệu nằm liền kề nhau. 1 mảng là tuyến tính khi các phần tử được đặt trong vùng liên tục. Nói cách khác, một danh sách là 1 cấu trúc mà các phần tử được liên kết bởi con trỏ, chúng có thể không nằm trong vùng liên tục</w:t>
      </w:r>
      <w:r>
        <w:rPr>
          <w:rFonts w:hint="eastAsia"/>
        </w:rPr>
        <w:t>.</w:t>
      </w:r>
      <w:r>
        <w:t xml:space="preserve"> </w:t>
      </w:r>
    </w:p>
  </w:footnote>
  <w:footnote w:id="36">
    <w:p w14:paraId="48F42371" w14:textId="77777777" w:rsidR="001C4C1C" w:rsidRDefault="001C4C1C" w:rsidP="00C87F7B">
      <w:pPr>
        <w:pStyle w:val="FootnoteText"/>
        <w:snapToGrid w:val="0"/>
        <w:spacing w:line="240" w:lineRule="auto"/>
        <w:jc w:val="both"/>
      </w:pPr>
      <w:r>
        <w:rPr>
          <w:rStyle w:val="FootnoteReference"/>
        </w:rPr>
        <w:footnoteRef/>
      </w:r>
      <w:r>
        <w:t xml:space="preserve"> Bên cạch danh sách 1 chiều còn có danh sách 2 chiều và danh sách vòng. 1 danh sách 2 chiều là danh sách trong đó mỗi phần tử có 1 con trỏ xác định phần tử liền trước và 1 con trỏ xác định phần tử liền sau. Một danh sách vòng là một danh sách mà phần tử cuối cùng có con trỏ xác định vị trí của phần tử đầu tiên</w:t>
      </w:r>
      <w:r>
        <w:rPr>
          <w:rFonts w:hint="eastAsia"/>
        </w:rPr>
        <w:t>.</w:t>
      </w:r>
      <w:r>
        <w:t xml:space="preserve"> </w:t>
      </w:r>
    </w:p>
  </w:footnote>
  <w:footnote w:id="37">
    <w:p w14:paraId="59008E0D" w14:textId="77777777" w:rsidR="001C4C1C" w:rsidRDefault="001C4C1C">
      <w:pPr>
        <w:pStyle w:val="FootnoteText"/>
        <w:snapToGrid w:val="0"/>
        <w:spacing w:line="240" w:lineRule="auto"/>
        <w:jc w:val="both"/>
      </w:pPr>
      <w:r>
        <w:rPr>
          <w:rStyle w:val="FootnoteReference"/>
        </w:rPr>
        <w:footnoteRef/>
      </w:r>
      <w:r>
        <w:t xml:space="preserve"> (FAQ) Nhiều câu hỏi liên quan tới thao tác chèn vào và xóa khỏi danh sách. Cần phải xem xét cẩn thận phần tử mà con trỏ của nó được lưu trữ. </w:t>
      </w:r>
    </w:p>
  </w:footnote>
  <w:footnote w:id="38">
    <w:p w14:paraId="05566710" w14:textId="77777777" w:rsidR="001C4C1C" w:rsidRDefault="001C4C1C" w:rsidP="001E4062">
      <w:pPr>
        <w:pStyle w:val="FootnoteText"/>
        <w:snapToGrid w:val="0"/>
        <w:spacing w:line="240" w:lineRule="auto"/>
        <w:jc w:val="both"/>
      </w:pPr>
      <w:r>
        <w:rPr>
          <w:rStyle w:val="FootnoteReference"/>
        </w:rPr>
        <w:footnoteRef/>
      </w:r>
      <w:r>
        <w:t xml:space="preserve"> </w:t>
      </w:r>
      <w:r>
        <w:rPr>
          <w:b/>
          <w:bCs/>
        </w:rPr>
        <w:t>Dọn rác</w:t>
      </w:r>
      <w:r>
        <w:t xml:space="preserve">: Là một thủ tục nhờ đó bộ nhớ nhỏ, phân mảnh, không sử dụng và các vùng không sử dụng khác do rò rỉ bộ nhớ được kết hợp với nhau để tăng vùng nhớ có thể sử dụng. Nếu rác không được dọn, vùng nhớ có thể sử dụng sẽ tiếp tục giảm và cuối cùng chức năng khởi động lại hệ thống sẽ được gọi. </w:t>
      </w:r>
    </w:p>
  </w:footnote>
  <w:footnote w:id="39">
    <w:p w14:paraId="5EBC7839" w14:textId="77777777" w:rsidR="001C4C1C" w:rsidRDefault="001C4C1C" w:rsidP="001E4062">
      <w:pPr>
        <w:pStyle w:val="FootnoteText"/>
        <w:snapToGrid w:val="0"/>
        <w:spacing w:line="240" w:lineRule="auto"/>
        <w:jc w:val="both"/>
      </w:pPr>
      <w:r>
        <w:rPr>
          <w:rStyle w:val="FootnoteReference"/>
        </w:rPr>
        <w:footnoteRef/>
      </w:r>
      <w:r>
        <w:t xml:space="preserve"> </w:t>
      </w:r>
      <w:r>
        <w:rPr>
          <w:b/>
          <w:bCs/>
        </w:rPr>
        <w:t>Rò rỉ bộ nhớ</w:t>
      </w:r>
      <w:r>
        <w:t>: Nó chỉ tình huống mà bộ nhớ chính được tìm tự động bởi 1 ứng dụng không được giải phóng vì vài lí do và nằm lại trong bộ nhớ chính. Để khử rò rỉ bộ nhớ, dọn rác là cần thiết.</w:t>
      </w:r>
    </w:p>
  </w:footnote>
  <w:footnote w:id="40">
    <w:p w14:paraId="7F5D115F" w14:textId="77777777" w:rsidR="001C4C1C" w:rsidRDefault="001C4C1C" w:rsidP="007C685C">
      <w:pPr>
        <w:pStyle w:val="FootnoteText"/>
        <w:snapToGrid w:val="0"/>
        <w:spacing w:line="240" w:lineRule="auto"/>
        <w:jc w:val="both"/>
      </w:pPr>
      <w:r>
        <w:rPr>
          <w:rStyle w:val="FootnoteReference"/>
        </w:rPr>
        <w:footnoteRef/>
      </w:r>
      <w:r>
        <w:t xml:space="preserve"> (FAQ) Có nhiều câu hỏi liên quan tới ngăn xếp. Mẫu câu được sử dụng thường xuyên là các câu hỏi về điều gì sẽ xảy ra với ngăn xếp đã cho khi lặp lại thao tác đẩy vào, lấy ra.  </w:t>
      </w:r>
    </w:p>
  </w:footnote>
  <w:footnote w:id="41">
    <w:p w14:paraId="30707494" w14:textId="77777777" w:rsidR="001C4C1C" w:rsidRPr="00646FA7" w:rsidRDefault="001C4C1C" w:rsidP="00867E9E">
      <w:pPr>
        <w:pStyle w:val="FootnoteText"/>
        <w:snapToGrid w:val="0"/>
        <w:spacing w:line="240" w:lineRule="auto"/>
        <w:jc w:val="both"/>
        <w:rPr>
          <w:rFonts w:hint="eastAsia"/>
        </w:rPr>
      </w:pPr>
      <w:r>
        <w:rPr>
          <w:rStyle w:val="FootnoteReference"/>
        </w:rPr>
        <w:footnoteRef/>
      </w:r>
      <w:r>
        <w:t xml:space="preserve"> Sử dụng 1 ngăn xếp, 1 chương trình con có thể được gọi từ 1 chương trình con khác. Mỗi lần 1 chương trình con được gọi liên tiếp, địa chỉ trở về được lưu trữ trong ngăn xếp. Khi lấy ra theo thứ tự ngược với thứ thự lưu trữ, chương trình con được trở về theo thứ tự ngược lại. 1 cấu trúc mà 1 chương trình con được gọi từ một chương trình con khác là cấu trúc lồng. </w:t>
      </w:r>
    </w:p>
  </w:footnote>
  <w:footnote w:id="42">
    <w:p w14:paraId="65353066" w14:textId="77777777" w:rsidR="001C4C1C" w:rsidRDefault="001C4C1C" w:rsidP="00867E9E">
      <w:pPr>
        <w:pStyle w:val="FootnoteText"/>
        <w:snapToGrid w:val="0"/>
        <w:spacing w:line="240" w:lineRule="auto"/>
        <w:jc w:val="both"/>
      </w:pPr>
      <w:r>
        <w:rPr>
          <w:rStyle w:val="FootnoteReference"/>
        </w:rPr>
        <w:footnoteRef/>
      </w:r>
      <w:r>
        <w:t xml:space="preserve"> </w:t>
      </w:r>
      <w:r w:rsidR="00322AF0">
        <w:t>(Chú ý)</w:t>
      </w:r>
      <w:r>
        <w:t xml:space="preserve"> Các ví dụ về hàng đợi được thấy quanh ta hàng ngày. Ví dụ, 1 hàng người đợi mua vé tàu từ 1 máy bán vé là 1 hàng đợi, họ xếp hàng trả tiền trước lấy vé trước. Với ẩn dụ về hàng người đợi, thỉnh thoảng hàng đợi được gọi là danh sách chờ. </w:t>
      </w:r>
    </w:p>
  </w:footnote>
  <w:footnote w:id="43">
    <w:p w14:paraId="448EA2B4" w14:textId="77777777" w:rsidR="001C4C1C" w:rsidRDefault="001C4C1C" w:rsidP="007B2E3F">
      <w:pPr>
        <w:pStyle w:val="FootnoteText"/>
        <w:snapToGrid w:val="0"/>
        <w:spacing w:line="240" w:lineRule="auto"/>
        <w:jc w:val="both"/>
      </w:pPr>
      <w:r>
        <w:rPr>
          <w:rStyle w:val="FootnoteReference"/>
        </w:rPr>
        <w:footnoteRef/>
      </w:r>
      <w:r>
        <w:t xml:space="preserve"> </w:t>
      </w:r>
      <w:r>
        <w:rPr>
          <w:b/>
        </w:rPr>
        <w:t xml:space="preserve">Xử lí giao dịch trực tuyến: </w:t>
      </w:r>
      <w:r>
        <w:t xml:space="preserve">là chế độ xử lý mà 1 yêu cầu xử lý được thực hiện ngay lập tức và trả về kết quả, như hệ thống đặt chỗ của tàu hỏa và máy bay. Ví dụ, khi vé được yêu cầu, nó được in ra ngay lập tức. Một yêu cầu để xử lý gọi là 1 giao dịch . </w:t>
      </w:r>
    </w:p>
  </w:footnote>
  <w:footnote w:id="44">
    <w:p w14:paraId="2F04B194" w14:textId="77777777" w:rsidR="001C4C1C" w:rsidRDefault="001C4C1C">
      <w:pPr>
        <w:pStyle w:val="FootnoteText"/>
        <w:snapToGrid w:val="0"/>
        <w:spacing w:line="240" w:lineRule="auto"/>
        <w:jc w:val="both"/>
      </w:pPr>
      <w:r>
        <w:rPr>
          <w:rStyle w:val="FootnoteReference"/>
        </w:rPr>
        <w:footnoteRef/>
      </w:r>
      <w:r>
        <w:t xml:space="preserve"> </w:t>
      </w:r>
      <w:r w:rsidR="00322AF0">
        <w:t>(Gợi ý)</w:t>
      </w:r>
      <w:r>
        <w:t xml:space="preserve"> Một hệ thống chia xẻ thời gian (TSS) có bề ngoại giống như một quá trình xử lí giao dịch trực tuyến, nhưng phương pháp xử lí hoàn toàn khác. 1 hàng đợi các công việc cần xử lý theo thứ tự đến của chúng, một TSS chia thời gian xử lý giữa các công việc. Thậm chí nếu 1 chương trình không kết thúc quá trình xử lý của nó, sau 1 thời gian, 1 chương trình khác sẽ bắt đầu quá trình xử lý. 1 TSS đã được hoàn thành bởi đa chương trình. </w:t>
      </w:r>
    </w:p>
  </w:footnote>
  <w:footnote w:id="45">
    <w:p w14:paraId="621D3A9A" w14:textId="77777777" w:rsidR="001C4C1C" w:rsidRPr="00867E9E" w:rsidRDefault="001C4C1C" w:rsidP="00867E9E">
      <w:pPr>
        <w:pStyle w:val="FootnoteText"/>
        <w:snapToGrid w:val="0"/>
        <w:spacing w:line="240" w:lineRule="auto"/>
        <w:jc w:val="both"/>
        <w:rPr>
          <w:bCs/>
        </w:rPr>
      </w:pPr>
      <w:r>
        <w:rPr>
          <w:rStyle w:val="FootnoteReference"/>
        </w:rPr>
        <w:footnoteRef/>
      </w:r>
      <w:r>
        <w:t xml:space="preserve"> </w:t>
      </w:r>
      <w:r>
        <w:rPr>
          <w:b/>
          <w:bCs/>
        </w:rPr>
        <w:t xml:space="preserve">Đa chương trình: </w:t>
      </w:r>
      <w:r>
        <w:rPr>
          <w:bCs/>
        </w:rPr>
        <w:t>là 1 phương pháp mà nhiều chương trình xuất hiện để chạy cùng 1 lúc. Không máy tính nào có thể thực sự chạy nhiều chương trình cùng 1 lúc. Tuy nhiên, máy tính xử dụng phương pháp chia xẻ thời gian để chuyển, với khoảng thời gian chuyển ngắn, chương trình được thực hiện như thể có nhiều chương trình được thực hiện cùng lúc</w:t>
      </w:r>
      <w:r>
        <w:rPr>
          <w:rFonts w:hint="eastAsia"/>
        </w:rPr>
        <w:t>.</w:t>
      </w:r>
      <w:r>
        <w:t xml:space="preserve"> </w:t>
      </w:r>
    </w:p>
  </w:footnote>
  <w:footnote w:id="46">
    <w:p w14:paraId="165E1CDC" w14:textId="77777777" w:rsidR="001C4C1C" w:rsidRDefault="001C4C1C" w:rsidP="007B2E3F">
      <w:pPr>
        <w:pStyle w:val="FootnoteText"/>
        <w:snapToGrid w:val="0"/>
        <w:spacing w:line="240" w:lineRule="auto"/>
        <w:jc w:val="both"/>
      </w:pPr>
      <w:r>
        <w:rPr>
          <w:rStyle w:val="FootnoteReference"/>
        </w:rPr>
        <w:footnoteRef/>
      </w:r>
      <w:r>
        <w:t xml:space="preserve"> </w:t>
      </w:r>
      <w:r w:rsidR="00322AF0">
        <w:t>(Gợi ý)</w:t>
      </w:r>
      <w:r>
        <w:t xml:space="preserve"> Một con trỏ được sử dụng để 1 nút cha xác định con của nó. Mỗi cha có nhiều con trỏ tới các con của nó. </w:t>
      </w:r>
    </w:p>
  </w:footnote>
  <w:footnote w:id="47">
    <w:p w14:paraId="3385E184" w14:textId="77777777" w:rsidR="001C4C1C" w:rsidRDefault="001C4C1C">
      <w:pPr>
        <w:pStyle w:val="FootnoteText"/>
        <w:snapToGrid w:val="0"/>
        <w:spacing w:line="240" w:lineRule="auto"/>
        <w:jc w:val="both"/>
      </w:pPr>
      <w:r>
        <w:rPr>
          <w:rStyle w:val="FootnoteReference"/>
        </w:rPr>
        <w:footnoteRef/>
      </w:r>
      <w:r>
        <w:t xml:space="preserve"> (FAQ) Trong bài kiểm tra FE cơ bản, các câu hỏi chỉ liên quan tới cây nhị phân, hãy ghi nhớ chính xác đặc điểm của các loại cây nhị phân, như cây nhị phân đầy đủ, cây nhị phân tìm kiếm, đống. </w:t>
      </w:r>
    </w:p>
  </w:footnote>
  <w:footnote w:id="48">
    <w:p w14:paraId="32294445" w14:textId="77777777" w:rsidR="001C4C1C" w:rsidRDefault="001C4C1C" w:rsidP="007B2E3F">
      <w:pPr>
        <w:pStyle w:val="FootnoteText"/>
        <w:snapToGrid w:val="0"/>
        <w:spacing w:line="240" w:lineRule="auto"/>
        <w:jc w:val="both"/>
      </w:pPr>
      <w:r>
        <w:rPr>
          <w:rStyle w:val="FootnoteReference"/>
        </w:rPr>
        <w:footnoteRef/>
      </w:r>
      <w:r>
        <w:t xml:space="preserve"> </w:t>
      </w:r>
      <w:r w:rsidR="00322AF0">
        <w:t>(Gợi ý)</w:t>
      </w:r>
      <w:r>
        <w:t xml:space="preserve"> Trong 1 cây nhị phân tìm kiếm, chú ý rằng phần tử với giá trị nhỏ nhất là lá ngoài cùng bên trái trong khi phần tử có giá trị lớn nhất là lá ngoài cùng bên phải. Đây là một đặc điểm của cây nhị phân tìm kiếm.</w:t>
      </w:r>
    </w:p>
  </w:footnote>
  <w:footnote w:id="49">
    <w:p w14:paraId="742CD132" w14:textId="77777777" w:rsidR="001C4C1C" w:rsidRDefault="001C4C1C" w:rsidP="007B2E3F">
      <w:pPr>
        <w:pStyle w:val="FootnoteText"/>
        <w:snapToGrid w:val="0"/>
        <w:spacing w:line="240" w:lineRule="auto"/>
        <w:jc w:val="both"/>
      </w:pPr>
      <w:r>
        <w:rPr>
          <w:rStyle w:val="FootnoteReference"/>
        </w:rPr>
        <w:footnoteRef/>
      </w:r>
      <w:r>
        <w:t xml:space="preserve"> </w:t>
      </w:r>
      <w:r w:rsidR="00322AF0">
        <w:t>(Gợi ý)</w:t>
      </w:r>
      <w:r>
        <w:t xml:space="preserve"> Chú ý rằng đống ở đây có giá trị lớn nhất nằm ở gốc. Lấy phần tử gốc, tái cấu trúc đống, và lặp lại quá trình xử lý này, với cách này, có thể lấy các phần tử theo thứ tự giá trị của chúng từ phần tử lớn nhất tớn phần tử nhỏ nhất. </w:t>
      </w:r>
    </w:p>
  </w:footnote>
  <w:footnote w:id="50">
    <w:p w14:paraId="76626BF6" w14:textId="77777777" w:rsidR="001C4C1C" w:rsidRDefault="001C4C1C" w:rsidP="00134576">
      <w:pPr>
        <w:pStyle w:val="FootnoteText"/>
        <w:snapToGrid w:val="0"/>
        <w:spacing w:line="240" w:lineRule="auto"/>
        <w:jc w:val="both"/>
      </w:pPr>
      <w:r>
        <w:rPr>
          <w:rStyle w:val="FootnoteReference"/>
        </w:rPr>
        <w:footnoteRef/>
      </w:r>
      <w:r>
        <w:t xml:space="preserve"> </w:t>
      </w:r>
      <w:r>
        <w:rPr>
          <w:b/>
          <w:bCs/>
        </w:rPr>
        <w:t>Hàm băm</w:t>
      </w:r>
      <w:r>
        <w:t>: 1 hàm tính địa chỉ dữ liệu (ví dụ: chỉ số) từ giá trị khóa.</w:t>
      </w:r>
    </w:p>
  </w:footnote>
  <w:footnote w:id="51">
    <w:p w14:paraId="38D4C5DD" w14:textId="77777777" w:rsidR="001C4C1C" w:rsidRDefault="001C4C1C">
      <w:pPr>
        <w:pStyle w:val="FootnoteText"/>
        <w:snapToGrid w:val="0"/>
        <w:spacing w:line="240" w:lineRule="auto"/>
        <w:jc w:val="both"/>
        <w:rPr>
          <w:rFonts w:hint="eastAsia"/>
        </w:rPr>
      </w:pPr>
      <w:r>
        <w:rPr>
          <w:rStyle w:val="FootnoteReference"/>
        </w:rPr>
        <w:footnoteRef/>
      </w:r>
      <w:r>
        <w:t xml:space="preserve"> (FAQ) Nhiều câu hỏi liên quan tới băm sẽ hỏi bạn tính vị trí lưu trữ và 1 hàm “mod” thường được sử dụng làm hàm băm. Trong đó “mod (</w:t>
      </w:r>
      <w:r w:rsidRPr="00325070">
        <w:rPr>
          <w:i/>
        </w:rPr>
        <w:t>a,b</w:t>
      </w:r>
      <w:r>
        <w:t>)” là lấy số dư trong phép chia “</w:t>
      </w:r>
      <w:r w:rsidRPr="00325070">
        <w:rPr>
          <w:i/>
        </w:rPr>
        <w:t>a</w:t>
      </w:r>
      <w:r>
        <w:t>” cho “</w:t>
      </w:r>
      <w:r w:rsidRPr="00325070">
        <w:rPr>
          <w:i/>
        </w:rPr>
        <w:t>b</w:t>
      </w:r>
      <w:r>
        <w:t>”.</w:t>
      </w:r>
    </w:p>
  </w:footnote>
  <w:footnote w:id="52">
    <w:p w14:paraId="55B76EC0" w14:textId="77777777" w:rsidR="001C4C1C" w:rsidRDefault="001C4C1C" w:rsidP="00270B58">
      <w:pPr>
        <w:pStyle w:val="FootnoteText"/>
        <w:snapToGrid w:val="0"/>
        <w:spacing w:line="240" w:lineRule="auto"/>
        <w:jc w:val="both"/>
      </w:pPr>
      <w:r>
        <w:rPr>
          <w:rStyle w:val="FootnoteReference"/>
        </w:rPr>
        <w:footnoteRef/>
      </w:r>
      <w:r>
        <w:t xml:space="preserve"> </w:t>
      </w:r>
      <w:r>
        <w:rPr>
          <w:b/>
        </w:rPr>
        <w:t>Xung đột</w:t>
      </w:r>
      <w:r>
        <w:t xml:space="preserve">: Khi một hàm băm được sử dụng để tính địa chỉ lưu trữ, các khóa khác nhau có thể cho cùng 1 giá trị băm. Hiện tượng đó được gọi là xung đột. </w:t>
      </w:r>
    </w:p>
  </w:footnote>
  <w:footnote w:id="53">
    <w:p w14:paraId="79208FD1" w14:textId="77777777" w:rsidR="001C4C1C" w:rsidRDefault="001C4C1C">
      <w:pPr>
        <w:pStyle w:val="FootnoteText"/>
        <w:snapToGrid w:val="0"/>
        <w:spacing w:line="240" w:lineRule="auto"/>
        <w:jc w:val="both"/>
      </w:pPr>
      <w:r>
        <w:rPr>
          <w:rStyle w:val="FootnoteReference"/>
        </w:rPr>
        <w:footnoteRef/>
      </w:r>
      <w:r>
        <w:t xml:space="preserve"> </w:t>
      </w:r>
      <w:r>
        <w:rPr>
          <w:b/>
          <w:bCs/>
        </w:rPr>
        <w:t>Phần tử đầu (Home)</w:t>
      </w:r>
      <w:r>
        <w:rPr>
          <w:rFonts w:hint="eastAsia"/>
        </w:rPr>
        <w:t>:</w:t>
      </w:r>
      <w:r>
        <w:t xml:space="preserve"> Dữ liệu được lưu trữ đầu tiên khi xảy ra xung đột </w:t>
      </w:r>
    </w:p>
  </w:footnote>
  <w:footnote w:id="54">
    <w:p w14:paraId="713A3D7C" w14:textId="77777777" w:rsidR="001C4C1C" w:rsidRDefault="001C4C1C">
      <w:pPr>
        <w:pStyle w:val="FootnoteText"/>
        <w:snapToGrid w:val="0"/>
        <w:spacing w:line="240" w:lineRule="auto"/>
        <w:jc w:val="both"/>
      </w:pPr>
      <w:r>
        <w:rPr>
          <w:rStyle w:val="FootnoteReference"/>
        </w:rPr>
        <w:footnoteRef/>
      </w:r>
      <w:r>
        <w:t xml:space="preserve"> </w:t>
      </w:r>
      <w:r>
        <w:rPr>
          <w:b/>
          <w:bCs/>
        </w:rPr>
        <w:t>Phần tử cùng khóa (S</w:t>
      </w:r>
      <w:r w:rsidRPr="00AC7FA1">
        <w:rPr>
          <w:b/>
          <w:bCs/>
        </w:rPr>
        <w:t>ynonym</w:t>
      </w:r>
      <w:r>
        <w:rPr>
          <w:b/>
          <w:bCs/>
        </w:rPr>
        <w:t>)</w:t>
      </w:r>
      <w:r>
        <w:t xml:space="preserve">: Dữ liệu đến sau khi xảy ra xung đột </w:t>
      </w:r>
    </w:p>
  </w:footnote>
  <w:footnote w:id="55">
    <w:p w14:paraId="6255A1ED" w14:textId="77777777" w:rsidR="001C4C1C" w:rsidRDefault="001C4C1C" w:rsidP="001C4C1C">
      <w:pPr>
        <w:pStyle w:val="FootnoteText"/>
        <w:snapToGrid w:val="0"/>
        <w:spacing w:line="240" w:lineRule="auto"/>
        <w:ind w:leftChars="100" w:left="210" w:rightChars="100" w:right="210"/>
        <w:jc w:val="both"/>
      </w:pPr>
      <w:r>
        <w:rPr>
          <w:rStyle w:val="FootnoteReference"/>
        </w:rPr>
        <w:footnoteRef/>
      </w:r>
      <w:r>
        <w:t xml:space="preserve"> (FAQ) Để biểu diễn các giải thuật, các câu hỏi trong phần thi buổi sáng sử dụng các lưu đồ, trong khi các câu hỏi trong phần thi buổi chiều sử dụng giả ngôn ngữ. Các luật trong giả ngôn ngữ không được trình bày, hãy là đọc lướt nó </w:t>
      </w:r>
    </w:p>
  </w:footnote>
  <w:footnote w:id="56">
    <w:p w14:paraId="0A31DFE3" w14:textId="77777777" w:rsidR="001C4C1C" w:rsidRDefault="001C4C1C" w:rsidP="00E900C9">
      <w:pPr>
        <w:pStyle w:val="FootnoteText"/>
        <w:snapToGrid w:val="0"/>
        <w:spacing w:line="240" w:lineRule="auto"/>
        <w:jc w:val="both"/>
      </w:pPr>
      <w:r>
        <w:rPr>
          <w:rStyle w:val="FootnoteReference"/>
        </w:rPr>
        <w:footnoteRef/>
      </w:r>
      <w:r>
        <w:t xml:space="preserve"> </w:t>
      </w:r>
      <w:r w:rsidR="00322AF0">
        <w:t>(Gợi ý)</w:t>
      </w:r>
      <w:r>
        <w:t xml:space="preserve"> Khi xóa nửa bên trái của bảng, chỉ số dưới mới bằng trung vị cộng 1; khi xóa nửa bên phải, chỉ số trên mới bằng trung vị trừ 1</w:t>
      </w:r>
    </w:p>
  </w:footnote>
  <w:footnote w:id="57">
    <w:p w14:paraId="3666B253" w14:textId="77777777" w:rsidR="001C4C1C" w:rsidRDefault="001C4C1C" w:rsidP="00E900C9">
      <w:pPr>
        <w:pStyle w:val="FootnoteText"/>
        <w:snapToGrid w:val="0"/>
        <w:spacing w:line="240" w:lineRule="auto"/>
        <w:jc w:val="both"/>
      </w:pPr>
      <w:r>
        <w:rPr>
          <w:rStyle w:val="FootnoteReference"/>
        </w:rPr>
        <w:footnoteRef/>
      </w:r>
      <w:r>
        <w:t xml:space="preserve"> </w:t>
      </w:r>
      <w:r w:rsidR="00322AF0">
        <w:t>(Gợi ý)</w:t>
      </w:r>
      <w:r>
        <w:t xml:space="preserve"> Phần tử “11” là T(7) trong mảng T, được tìm thấy sau 4 phép so sánh trong tìm kiếm nhị phân. Tìm kiếm tuyến tính cần 7 phép so sánh để tìm thấy giá trị này</w:t>
      </w:r>
    </w:p>
  </w:footnote>
  <w:footnote w:id="58">
    <w:p w14:paraId="1CD3F019" w14:textId="77777777" w:rsidR="001C4C1C" w:rsidRDefault="001C4C1C" w:rsidP="00E900C9">
      <w:pPr>
        <w:pStyle w:val="FootnoteText"/>
        <w:snapToGrid w:val="0"/>
        <w:spacing w:line="240" w:lineRule="auto"/>
        <w:jc w:val="both"/>
      </w:pPr>
      <w:r>
        <w:rPr>
          <w:rStyle w:val="FootnoteReference"/>
        </w:rPr>
        <w:footnoteRef/>
      </w:r>
      <w:r>
        <w:t xml:space="preserve"> (FAQ) Sắp xếp nổi bọt và sắp xếp chọn thường xuyên xuất hiện trong bài thi. Các câu hỏi được đưa ra theo nhiều cách, ví dụ như nội dung của mảng ở trạng trạng thái trung gian và điền vào chỗ trống trong lưu đồ. Hãy chắc rằng bạn đã hiểu rõ giải thuật</w:t>
      </w:r>
    </w:p>
  </w:footnote>
  <w:footnote w:id="59">
    <w:p w14:paraId="09AEAFAD" w14:textId="77777777" w:rsidR="001C4C1C" w:rsidRDefault="001C4C1C" w:rsidP="00E900C9">
      <w:pPr>
        <w:pStyle w:val="FootnoteText"/>
        <w:snapToGrid w:val="0"/>
        <w:spacing w:line="240" w:lineRule="auto"/>
        <w:jc w:val="both"/>
      </w:pPr>
      <w:r>
        <w:rPr>
          <w:rStyle w:val="FootnoteReference"/>
        </w:rPr>
        <w:footnoteRef/>
      </w:r>
      <w:r>
        <w:t xml:space="preserve"> </w:t>
      </w:r>
      <w:r w:rsidR="00322AF0">
        <w:t>(Gợi ý)</w:t>
      </w:r>
      <w:r>
        <w:t xml:space="preserve"> Khi tìm kiếm 1 vị trí để chèn trong sắp xếp chèn, phần tử được chèn được so sánh từ cuối của mảng đã được sắp xếp. Ví dụ, trong lần chạy thứ 3, thứ tự so sánh sẽ là “2 và 5</w:t>
      </w:r>
      <w:r>
        <w:rPr>
          <w:rFonts w:hint="eastAsia"/>
        </w:rPr>
        <w:t>,</w:t>
      </w:r>
      <w:r>
        <w:t>” “2 và 4</w:t>
      </w:r>
      <w:r>
        <w:rPr>
          <w:rFonts w:hint="eastAsia"/>
        </w:rPr>
        <w:t>,</w:t>
      </w:r>
      <w:r>
        <w:t>” “2 và 3”</w:t>
      </w:r>
    </w:p>
  </w:footnote>
  <w:footnote w:id="60">
    <w:p w14:paraId="0D9622FE" w14:textId="77777777" w:rsidR="001C4C1C" w:rsidRDefault="001C4C1C" w:rsidP="00E900C9">
      <w:pPr>
        <w:pStyle w:val="FootnoteText"/>
        <w:snapToGrid w:val="0"/>
        <w:spacing w:line="240" w:lineRule="auto"/>
        <w:jc w:val="both"/>
      </w:pPr>
      <w:r>
        <w:rPr>
          <w:rStyle w:val="FootnoteReference"/>
        </w:rPr>
        <w:footnoteRef/>
      </w:r>
      <w:r>
        <w:t xml:space="preserve"> </w:t>
      </w:r>
      <w:r w:rsidR="00322AF0">
        <w:t>(Chú ý)</w:t>
      </w:r>
      <w:r>
        <w:t xml:space="preserve"> Sắp xếp nhanh và sắp xếp trộn khác nhau ở số phần tử liên quan trong quá trình chia, nhưng chúng sử dụng cùng 1 phương pháp. Trong trường hợp này, phương pháp “gọi đệ quy” được sử dụng</w:t>
      </w:r>
    </w:p>
  </w:footnote>
  <w:footnote w:id="61">
    <w:p w14:paraId="53C92504" w14:textId="77777777" w:rsidR="001C4C1C" w:rsidRDefault="001C4C1C" w:rsidP="00802329">
      <w:pPr>
        <w:pStyle w:val="FootnoteText"/>
        <w:snapToGrid w:val="0"/>
        <w:spacing w:line="240" w:lineRule="auto"/>
        <w:jc w:val="both"/>
      </w:pPr>
      <w:r>
        <w:rPr>
          <w:rStyle w:val="FootnoteReference"/>
        </w:rPr>
        <w:footnoteRef/>
      </w:r>
      <w:r>
        <w:t xml:space="preserve"> </w:t>
      </w:r>
      <w:r>
        <w:rPr>
          <w:b/>
          <w:bCs/>
        </w:rPr>
        <w:t>Đệ quy</w:t>
      </w:r>
      <w:r>
        <w:t>: Là quá trình mà 1 hàm gọi chính nó trong bản thân nó. Trong Pascal và C “gọi đệ quy” được phép nhưng COBOL và Fortran không cho phép điều này.</w:t>
      </w:r>
    </w:p>
  </w:footnote>
  <w:footnote w:id="62">
    <w:p w14:paraId="669DF3E0" w14:textId="77777777" w:rsidR="001C4C1C" w:rsidRDefault="001C4C1C" w:rsidP="00802329">
      <w:pPr>
        <w:pStyle w:val="FootnoteText"/>
        <w:snapToGrid w:val="0"/>
        <w:spacing w:line="240" w:lineRule="auto"/>
        <w:jc w:val="both"/>
      </w:pPr>
      <w:r>
        <w:rPr>
          <w:rStyle w:val="FootnoteReference"/>
        </w:rPr>
        <w:footnoteRef/>
      </w:r>
      <w:r>
        <w:t xml:space="preserve"> (FAQ) Với sắp xếp nhanh, sắp xếp trộn, sắp xếp chèn, sắp xếp đống, sắp xếp bóc vỏ, các câu hỏi thường liên quan tới khái niêm của chúng, bạn cần hiểu quá trình sắp xếp dữ liệu như thế nào</w:t>
      </w:r>
    </w:p>
  </w:footnote>
  <w:footnote w:id="63">
    <w:p w14:paraId="54A1C804" w14:textId="77777777" w:rsidR="001C4C1C" w:rsidRDefault="001C4C1C" w:rsidP="00802329">
      <w:pPr>
        <w:pStyle w:val="FootnoteText"/>
        <w:snapToGrid w:val="0"/>
        <w:spacing w:line="240" w:lineRule="auto"/>
        <w:jc w:val="both"/>
      </w:pPr>
      <w:r>
        <w:rPr>
          <w:rStyle w:val="FootnoteReference"/>
        </w:rPr>
        <w:footnoteRef/>
      </w:r>
      <w:r>
        <w:t xml:space="preserve"> </w:t>
      </w:r>
      <w:r w:rsidR="00322AF0">
        <w:t>(Gợi ý)</w:t>
      </w:r>
      <w:r>
        <w:t xml:space="preserve"> Trong tìm kiếm xâu, cần 1 chỉ số cho xâu S và 1 chỉ số khác cho xâu R. Khi trả lời câu hỏi, điểm cốt yếu là nắm vững cách làm thế nào sử dụng các chỉ số</w:t>
      </w:r>
    </w:p>
  </w:footnote>
  <w:footnote w:id="64">
    <w:p w14:paraId="5D833404" w14:textId="77777777" w:rsidR="001C4C1C" w:rsidRDefault="001C4C1C" w:rsidP="009F75E9">
      <w:pPr>
        <w:pStyle w:val="FootnoteText"/>
        <w:snapToGrid w:val="0"/>
        <w:spacing w:line="240" w:lineRule="auto"/>
        <w:jc w:val="both"/>
      </w:pPr>
      <w:r>
        <w:rPr>
          <w:rStyle w:val="FootnoteReference"/>
        </w:rPr>
        <w:footnoteRef/>
      </w:r>
      <w:r>
        <w:t xml:space="preserve"> </w:t>
      </w:r>
      <w:r w:rsidR="00322AF0">
        <w:t>(Chú ý)</w:t>
      </w:r>
      <w:r>
        <w:t xml:space="preserve"> Trong phương pháp BM, cần tăng tính toán số kí tự được nhảy qua. Ví dụ đã thảo luận ở đây có mẫu 3 kí tự, nên số là 2 cho X, 1 cho Y và 3 cho Z hoặc bất kì kí tự nào khác. Những điều này cần được tính toán trước khi bắt đầu tìm kiếm xâu</w:t>
      </w:r>
    </w:p>
  </w:footnote>
  <w:footnote w:id="65">
    <w:p w14:paraId="0D6F733E" w14:textId="77777777" w:rsidR="001C4C1C" w:rsidRDefault="001C4C1C" w:rsidP="007A5E4D">
      <w:pPr>
        <w:pStyle w:val="FootnoteText"/>
        <w:snapToGrid w:val="0"/>
        <w:spacing w:line="240" w:lineRule="auto"/>
        <w:jc w:val="both"/>
      </w:pPr>
      <w:r>
        <w:rPr>
          <w:rStyle w:val="FootnoteReference"/>
        </w:rPr>
        <w:footnoteRef/>
      </w:r>
      <w:r>
        <w:t xml:space="preserve"> </w:t>
      </w:r>
      <w:r w:rsidR="00322AF0">
        <w:t>(Gợi ý)</w:t>
      </w:r>
      <w:r>
        <w:t xml:space="preserve"> Khi nghe thuật ngữ đồ thị, bạn nghĩ tới 1 biểu đồ hình tròn, 1 biểu đồ cột… nhưng trong thế giới toán học nó nói tới 1 tập các đỉnh và cạnh </w:t>
      </w:r>
    </w:p>
  </w:footnote>
  <w:footnote w:id="66">
    <w:p w14:paraId="07A4D9AF" w14:textId="77777777" w:rsidR="001C4C1C" w:rsidRDefault="001C4C1C" w:rsidP="007A5E4D">
      <w:pPr>
        <w:pStyle w:val="FootnoteText"/>
        <w:snapToGrid w:val="0"/>
        <w:spacing w:line="240" w:lineRule="auto"/>
        <w:jc w:val="both"/>
      </w:pPr>
      <w:r>
        <w:rPr>
          <w:rStyle w:val="FootnoteReference"/>
        </w:rPr>
        <w:footnoteRef/>
      </w:r>
      <w:r>
        <w:t xml:space="preserve"> (FAQ) Câu hỏi duyệt theo chiều sâu thường xuất hiện trong bài thi, hãy hiểu rõ các nút được lấy ra như thế nào trong thứ tự duyệt trước, duyệt giữa, duyệt sau.</w:t>
      </w:r>
    </w:p>
  </w:footnote>
  <w:footnote w:id="67">
    <w:p w14:paraId="5A3FBEFA" w14:textId="77777777" w:rsidR="001C4C1C" w:rsidRDefault="001C4C1C" w:rsidP="007A5E4D">
      <w:pPr>
        <w:pStyle w:val="FootnoteText"/>
        <w:snapToGrid w:val="0"/>
        <w:spacing w:line="240" w:lineRule="auto"/>
        <w:jc w:val="both"/>
      </w:pPr>
      <w:r>
        <w:rPr>
          <w:rStyle w:val="FootnoteReference"/>
        </w:rPr>
        <w:footnoteRef/>
      </w:r>
      <w:r>
        <w:t xml:space="preserve"> </w:t>
      </w:r>
      <w:r w:rsidR="00322AF0">
        <w:t>(Chú ý)</w:t>
      </w:r>
      <w:r>
        <w:t xml:space="preserve"> Chú ý kết quả phép duyệt cây để lấy các kí hiệu và các biến. Trong duyệt trước, kết quả là “+ – a b / * c d e”, chính là kí pháp Ba Lan. Trong duyệt giữa, kết quả là “a – b + c * d / e”, là dạng công thức toán học chuẩn. Trong duyệt sau, kết quả là “a b – c d * e / +” chính là dạng kí pháp Ba Lan ngược.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F615" w14:textId="77777777" w:rsidR="001C4C1C" w:rsidRPr="00B50827" w:rsidRDefault="001C4C1C" w:rsidP="00B50827">
    <w:pPr>
      <w:pStyle w:val="Header"/>
      <w:wordWrap w:val="0"/>
      <w:jc w:val="right"/>
      <w:rPr>
        <w:rFonts w:ascii="Verdana" w:hAnsi="Verdana" w:cs="Arial"/>
        <w:sz w:val="20"/>
        <w:szCs w:val="20"/>
        <w:u w:val="single"/>
      </w:rPr>
    </w:pPr>
    <w:r>
      <w:rPr>
        <w:rFonts w:ascii="Verdana" w:hAnsi="Verdana" w:cs="Arial" w:hint="eastAsia"/>
        <w:sz w:val="20"/>
        <w:szCs w:val="20"/>
        <w:u w:val="single"/>
      </w:rPr>
      <w:t>1.</w:t>
    </w:r>
    <w:r w:rsidRPr="00FE544A">
      <w:rPr>
        <w:rFonts w:ascii="Verdana" w:hAnsi="Verdana" w:cs="Arial"/>
        <w:sz w:val="20"/>
        <w:szCs w:val="20"/>
        <w:u w:val="single"/>
      </w:rPr>
      <w:t xml:space="preserve"> </w:t>
    </w:r>
    <w:r>
      <w:rPr>
        <w:rFonts w:ascii="Verdana" w:hAnsi="Verdana" w:cs="Arial"/>
        <w:sz w:val="20"/>
        <w:szCs w:val="20"/>
        <w:u w:val="single"/>
      </w:rPr>
      <w:t>Khoa học máy tính cơ sở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7E6B" w14:textId="77777777" w:rsidR="001C4C1C" w:rsidRDefault="001C4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5pt;height:29.9pt" o:bullet="t">
        <v:imagedata r:id="rId1" o:title="uparrow"/>
      </v:shape>
    </w:pict>
  </w:numPicBullet>
  <w:abstractNum w:abstractNumId="0" w15:restartNumberingAfterBreak="0">
    <w:nsid w:val="FFFFFFFB"/>
    <w:multiLevelType w:val="multilevel"/>
    <w:tmpl w:val="AE300A08"/>
    <w:lvl w:ilvl="0">
      <w:start w:val="1"/>
      <w:numFmt w:val="bullet"/>
      <w:pStyle w:val="Heading5"/>
      <w:lvlText w:val=""/>
      <w:lvlJc w:val="left"/>
      <w:pPr>
        <w:tabs>
          <w:tab w:val="num" w:pos="454"/>
        </w:tabs>
        <w:ind w:left="510" w:hanging="510"/>
      </w:pPr>
      <w:rPr>
        <w:rFonts w:ascii="Wingdings" w:hAnsi="Wingdings" w:hint="default"/>
      </w:rPr>
    </w:lvl>
    <w:lvl w:ilvl="1">
      <w:start w:val="1"/>
      <w:numFmt w:val="decimal"/>
      <w:pStyle w:val="Heading2"/>
      <w:lvlText w:val="%2."/>
      <w:lvlJc w:val="left"/>
      <w:pPr>
        <w:tabs>
          <w:tab w:val="num" w:pos="360"/>
        </w:tabs>
        <w:ind w:left="0" w:firstLine="0"/>
      </w:pPr>
      <w:rPr>
        <w:rFonts w:hint="eastAsia"/>
      </w:rPr>
    </w:lvl>
    <w:lvl w:ilvl="2">
      <w:start w:val="1"/>
      <w:numFmt w:val="decimal"/>
      <w:pStyle w:val="Heading3"/>
      <w:lvlText w:val="%2.%3"/>
      <w:lvlJc w:val="left"/>
      <w:pPr>
        <w:tabs>
          <w:tab w:val="num" w:pos="758"/>
        </w:tabs>
        <w:ind w:left="38" w:firstLine="0"/>
      </w:pPr>
      <w:rPr>
        <w:rFonts w:hint="eastAsia"/>
        <w:color w:val="FFFFFF"/>
      </w:rPr>
    </w:lvl>
    <w:lvl w:ilvl="3">
      <w:start w:val="1"/>
      <w:numFmt w:val="decimal"/>
      <w:pStyle w:val="Heading4"/>
      <w:lvlText w:val="%2.%3.%4"/>
      <w:lvlJc w:val="left"/>
      <w:pPr>
        <w:tabs>
          <w:tab w:val="num" w:pos="720"/>
        </w:tabs>
        <w:ind w:left="0" w:firstLine="0"/>
      </w:pPr>
      <w:rPr>
        <w:rFonts w:hint="eastAsia"/>
        <w:shd w:val="pct15" w:color="auto" w:fill="FFFFFF"/>
      </w:rPr>
    </w:lvl>
    <w:lvl w:ilvl="4">
      <w:start w:val="1"/>
      <w:numFmt w:val="decimal"/>
      <w:pStyle w:val="Heading5"/>
      <w:lvlText w:val="(%5)"/>
      <w:lvlJc w:val="left"/>
      <w:pPr>
        <w:tabs>
          <w:tab w:val="num" w:pos="794"/>
        </w:tabs>
        <w:ind w:left="794" w:hanging="567"/>
      </w:pPr>
      <w:rPr>
        <w:rFonts w:hint="eastAsia"/>
      </w:rPr>
    </w:lvl>
    <w:lvl w:ilvl="5">
      <w:start w:val="1"/>
      <w:numFmt w:val="decimalEnclosedCircle"/>
      <w:pStyle w:val="Heading6"/>
      <w:lvlText w:val="%6"/>
      <w:lvlJc w:val="left"/>
      <w:pPr>
        <w:tabs>
          <w:tab w:val="num" w:pos="907"/>
        </w:tabs>
        <w:ind w:left="907" w:hanging="453"/>
      </w:pPr>
      <w:rPr>
        <w:rFonts w:ascii="MS Mincho" w:eastAsia="MS Mincho" w:hint="eastAsia"/>
        <w:b w:val="0"/>
        <w:i w:val="0"/>
        <w:sz w:val="20"/>
      </w:rPr>
    </w:lvl>
    <w:lvl w:ilvl="6">
      <w:start w:val="1"/>
      <w:numFmt w:val="lowerLetter"/>
      <w:pStyle w:val="Heading7"/>
      <w:lvlText w:val="(%7)"/>
      <w:lvlJc w:val="left"/>
      <w:pPr>
        <w:tabs>
          <w:tab w:val="num" w:pos="1191"/>
        </w:tabs>
        <w:ind w:left="1191" w:hanging="567"/>
      </w:pPr>
      <w:rPr>
        <w:rFonts w:hint="eastAsia"/>
      </w:rPr>
    </w:lvl>
    <w:lvl w:ilvl="7">
      <w:start w:val="1"/>
      <w:numFmt w:val="aiueo"/>
      <w:pStyle w:val="Heading8"/>
      <w:lvlText w:val="(%8)"/>
      <w:lvlJc w:val="left"/>
      <w:pPr>
        <w:tabs>
          <w:tab w:val="num" w:pos="1361"/>
        </w:tabs>
        <w:ind w:left="1361" w:hanging="567"/>
      </w:pPr>
      <w:rPr>
        <w:rFonts w:hint="eastAsia"/>
      </w:rPr>
    </w:lvl>
    <w:lvl w:ilvl="8">
      <w:start w:val="1"/>
      <w:numFmt w:val="lowerRoman"/>
      <w:pStyle w:val="Heading9"/>
      <w:lvlText w:val="(%9)"/>
      <w:lvlJc w:val="left"/>
      <w:pPr>
        <w:tabs>
          <w:tab w:val="num" w:pos="1684"/>
        </w:tabs>
        <w:ind w:left="1191" w:hanging="227"/>
      </w:pPr>
      <w:rPr>
        <w:rFonts w:ascii="Courier New" w:hAnsi="Courier New" w:hint="default"/>
        <w:b w:val="0"/>
        <w:i w:val="0"/>
        <w:sz w:val="20"/>
      </w:rPr>
    </w:lvl>
  </w:abstractNum>
  <w:abstractNum w:abstractNumId="1" w15:restartNumberingAfterBreak="0">
    <w:nsid w:val="023723DE"/>
    <w:multiLevelType w:val="multilevel"/>
    <w:tmpl w:val="C1E85FA4"/>
    <w:lvl w:ilvl="0">
      <w:start w:val="1"/>
      <w:numFmt w:val="bullet"/>
      <w:lvlText w:val=""/>
      <w:lvlJc w:val="left"/>
      <w:pPr>
        <w:tabs>
          <w:tab w:val="num" w:pos="454"/>
        </w:tabs>
        <w:ind w:left="510" w:hanging="510"/>
      </w:pPr>
      <w:rPr>
        <w:rFonts w:ascii="Wingdings" w:hAnsi="Wingdings" w:hint="default"/>
      </w:rPr>
    </w:lvl>
    <w:lvl w:ilvl="1">
      <w:start w:val="1"/>
      <w:numFmt w:val="decimal"/>
      <w:lvlText w:val="%2."/>
      <w:lvlJc w:val="left"/>
      <w:pPr>
        <w:tabs>
          <w:tab w:val="num" w:pos="360"/>
        </w:tabs>
        <w:ind w:left="0" w:firstLine="0"/>
      </w:pPr>
      <w:rPr>
        <w:rFonts w:hint="eastAsia"/>
      </w:rPr>
    </w:lvl>
    <w:lvl w:ilvl="2">
      <w:start w:val="1"/>
      <w:numFmt w:val="decimal"/>
      <w:lvlText w:val="%2.%3"/>
      <w:lvlJc w:val="left"/>
      <w:pPr>
        <w:tabs>
          <w:tab w:val="num" w:pos="720"/>
        </w:tabs>
        <w:ind w:left="0" w:firstLine="0"/>
      </w:pPr>
      <w:rPr>
        <w:rFonts w:hint="eastAsia"/>
      </w:rPr>
    </w:lvl>
    <w:lvl w:ilvl="3">
      <w:start w:val="1"/>
      <w:numFmt w:val="decimal"/>
      <w:lvlText w:val="%2.%3.%4"/>
      <w:lvlJc w:val="left"/>
      <w:pPr>
        <w:tabs>
          <w:tab w:val="num" w:pos="720"/>
        </w:tabs>
        <w:ind w:left="0" w:firstLine="0"/>
      </w:pPr>
      <w:rPr>
        <w:rFonts w:hint="eastAsia"/>
      </w:rPr>
    </w:lvl>
    <w:lvl w:ilvl="4">
      <w:start w:val="1"/>
      <w:numFmt w:val="decimal"/>
      <w:lvlText w:val="(%5)"/>
      <w:lvlJc w:val="left"/>
      <w:pPr>
        <w:tabs>
          <w:tab w:val="num" w:pos="794"/>
        </w:tabs>
        <w:ind w:left="794" w:hanging="567"/>
      </w:pPr>
      <w:rPr>
        <w:rFonts w:hint="eastAsia"/>
      </w:rPr>
    </w:lvl>
    <w:lvl w:ilvl="5">
      <w:start w:val="1"/>
      <w:numFmt w:val="decimalEnclosedCircle"/>
      <w:lvlText w:val="%6"/>
      <w:lvlJc w:val="left"/>
      <w:pPr>
        <w:tabs>
          <w:tab w:val="num" w:pos="907"/>
        </w:tabs>
        <w:ind w:left="907" w:hanging="453"/>
      </w:pPr>
      <w:rPr>
        <w:rFonts w:ascii="MS Mincho" w:eastAsia="MS Mincho" w:hint="eastAsia"/>
        <w:b w:val="0"/>
        <w:i w:val="0"/>
        <w:sz w:val="20"/>
      </w:rPr>
    </w:lvl>
    <w:lvl w:ilvl="6">
      <w:start w:val="1"/>
      <w:numFmt w:val="lowerLetter"/>
      <w:lvlText w:val="(%7)"/>
      <w:lvlJc w:val="left"/>
      <w:pPr>
        <w:tabs>
          <w:tab w:val="num" w:pos="1191"/>
        </w:tabs>
        <w:ind w:left="1191" w:hanging="567"/>
      </w:pPr>
      <w:rPr>
        <w:rFonts w:hint="eastAsia"/>
      </w:rPr>
    </w:lvl>
    <w:lvl w:ilvl="7">
      <w:start w:val="1"/>
      <w:numFmt w:val="aiueo"/>
      <w:lvlText w:val="(%8)"/>
      <w:lvlJc w:val="left"/>
      <w:pPr>
        <w:tabs>
          <w:tab w:val="num" w:pos="1361"/>
        </w:tabs>
        <w:ind w:left="1361" w:hanging="567"/>
      </w:pPr>
      <w:rPr>
        <w:rFonts w:hint="eastAsia"/>
      </w:rPr>
    </w:lvl>
    <w:lvl w:ilvl="8">
      <w:start w:val="1"/>
      <w:numFmt w:val="lowerRoman"/>
      <w:lvlText w:val="(%9)"/>
      <w:lvlJc w:val="left"/>
      <w:pPr>
        <w:tabs>
          <w:tab w:val="num" w:pos="1684"/>
        </w:tabs>
        <w:ind w:left="1191" w:hanging="227"/>
      </w:pPr>
      <w:rPr>
        <w:rFonts w:ascii="Courier New" w:hAnsi="Courier New" w:hint="default"/>
        <w:b w:val="0"/>
        <w:i w:val="0"/>
        <w:sz w:val="20"/>
      </w:rPr>
    </w:lvl>
  </w:abstractNum>
  <w:abstractNum w:abstractNumId="2" w15:restartNumberingAfterBreak="0">
    <w:nsid w:val="04B77CF9"/>
    <w:multiLevelType w:val="hybridMultilevel"/>
    <w:tmpl w:val="6E809C04"/>
    <w:lvl w:ilvl="0" w:tplc="7610C9AA">
      <w:start w:val="1"/>
      <w:numFmt w:val="bullet"/>
      <w:pStyle w:val="List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B92397"/>
    <w:multiLevelType w:val="hybridMultilevel"/>
    <w:tmpl w:val="DB96A33A"/>
    <w:lvl w:ilvl="0" w:tplc="0582BC16">
      <w:start w:val="1"/>
      <w:numFmt w:val="bullet"/>
      <w:pStyle w:val="Items"/>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13D802ED"/>
    <w:multiLevelType w:val="hybridMultilevel"/>
    <w:tmpl w:val="C64AB570"/>
    <w:lvl w:ilvl="0" w:tplc="3F3AE3E4">
      <w:start w:val="1"/>
      <w:numFmt w:val="bullet"/>
      <w:lvlText w:val=""/>
      <w:lvlPicBulletId w:val="0"/>
      <w:lvlJc w:val="left"/>
      <w:pPr>
        <w:tabs>
          <w:tab w:val="num" w:pos="420"/>
        </w:tabs>
        <w:ind w:left="420" w:firstLine="0"/>
      </w:pPr>
      <w:rPr>
        <w:rFonts w:ascii="Symbol" w:hAnsi="Symbol" w:hint="default"/>
      </w:rPr>
    </w:lvl>
    <w:lvl w:ilvl="1" w:tplc="529207AE" w:tentative="1">
      <w:start w:val="1"/>
      <w:numFmt w:val="bullet"/>
      <w:lvlText w:val=""/>
      <w:lvlJc w:val="left"/>
      <w:pPr>
        <w:tabs>
          <w:tab w:val="num" w:pos="840"/>
        </w:tabs>
        <w:ind w:left="840" w:firstLine="0"/>
      </w:pPr>
      <w:rPr>
        <w:rFonts w:ascii="Symbol" w:hAnsi="Symbol" w:hint="default"/>
      </w:rPr>
    </w:lvl>
    <w:lvl w:ilvl="2" w:tplc="135AA238" w:tentative="1">
      <w:start w:val="1"/>
      <w:numFmt w:val="bullet"/>
      <w:lvlText w:val=""/>
      <w:lvlJc w:val="left"/>
      <w:pPr>
        <w:tabs>
          <w:tab w:val="num" w:pos="1260"/>
        </w:tabs>
        <w:ind w:left="1260" w:firstLine="0"/>
      </w:pPr>
      <w:rPr>
        <w:rFonts w:ascii="Symbol" w:hAnsi="Symbol" w:hint="default"/>
      </w:rPr>
    </w:lvl>
    <w:lvl w:ilvl="3" w:tplc="D3BC4A52" w:tentative="1">
      <w:start w:val="1"/>
      <w:numFmt w:val="bullet"/>
      <w:lvlText w:val=""/>
      <w:lvlJc w:val="left"/>
      <w:pPr>
        <w:tabs>
          <w:tab w:val="num" w:pos="1680"/>
        </w:tabs>
        <w:ind w:left="1680" w:firstLine="0"/>
      </w:pPr>
      <w:rPr>
        <w:rFonts w:ascii="Symbol" w:hAnsi="Symbol" w:hint="default"/>
      </w:rPr>
    </w:lvl>
    <w:lvl w:ilvl="4" w:tplc="A0380288" w:tentative="1">
      <w:start w:val="1"/>
      <w:numFmt w:val="bullet"/>
      <w:lvlText w:val=""/>
      <w:lvlJc w:val="left"/>
      <w:pPr>
        <w:tabs>
          <w:tab w:val="num" w:pos="2100"/>
        </w:tabs>
        <w:ind w:left="2100" w:firstLine="0"/>
      </w:pPr>
      <w:rPr>
        <w:rFonts w:ascii="Symbol" w:hAnsi="Symbol" w:hint="default"/>
      </w:rPr>
    </w:lvl>
    <w:lvl w:ilvl="5" w:tplc="6E52AC0A" w:tentative="1">
      <w:start w:val="1"/>
      <w:numFmt w:val="bullet"/>
      <w:lvlText w:val=""/>
      <w:lvlJc w:val="left"/>
      <w:pPr>
        <w:tabs>
          <w:tab w:val="num" w:pos="2520"/>
        </w:tabs>
        <w:ind w:left="2520" w:firstLine="0"/>
      </w:pPr>
      <w:rPr>
        <w:rFonts w:ascii="Symbol" w:hAnsi="Symbol" w:hint="default"/>
      </w:rPr>
    </w:lvl>
    <w:lvl w:ilvl="6" w:tplc="823498E0" w:tentative="1">
      <w:start w:val="1"/>
      <w:numFmt w:val="bullet"/>
      <w:lvlText w:val=""/>
      <w:lvlJc w:val="left"/>
      <w:pPr>
        <w:tabs>
          <w:tab w:val="num" w:pos="2940"/>
        </w:tabs>
        <w:ind w:left="2940" w:firstLine="0"/>
      </w:pPr>
      <w:rPr>
        <w:rFonts w:ascii="Symbol" w:hAnsi="Symbol" w:hint="default"/>
      </w:rPr>
    </w:lvl>
    <w:lvl w:ilvl="7" w:tplc="727A3DF8" w:tentative="1">
      <w:start w:val="1"/>
      <w:numFmt w:val="bullet"/>
      <w:lvlText w:val=""/>
      <w:lvlJc w:val="left"/>
      <w:pPr>
        <w:tabs>
          <w:tab w:val="num" w:pos="3360"/>
        </w:tabs>
        <w:ind w:left="3360" w:firstLine="0"/>
      </w:pPr>
      <w:rPr>
        <w:rFonts w:ascii="Symbol" w:hAnsi="Symbol" w:hint="default"/>
      </w:rPr>
    </w:lvl>
    <w:lvl w:ilvl="8" w:tplc="B26A1BBE" w:tentative="1">
      <w:start w:val="1"/>
      <w:numFmt w:val="bullet"/>
      <w:lvlText w:val=""/>
      <w:lvlJc w:val="left"/>
      <w:pPr>
        <w:tabs>
          <w:tab w:val="num" w:pos="3780"/>
        </w:tabs>
        <w:ind w:left="3780" w:firstLine="0"/>
      </w:pPr>
      <w:rPr>
        <w:rFonts w:ascii="Symbol" w:hAnsi="Symbol" w:hint="default"/>
      </w:rPr>
    </w:lvl>
  </w:abstractNum>
  <w:abstractNum w:abstractNumId="5" w15:restartNumberingAfterBreak="0">
    <w:nsid w:val="15905FFB"/>
    <w:multiLevelType w:val="hybridMultilevel"/>
    <w:tmpl w:val="E5D6C1F8"/>
    <w:lvl w:ilvl="0" w:tplc="0582BC16">
      <w:start w:val="1"/>
      <w:numFmt w:val="bullet"/>
      <w:lvlText w:val=""/>
      <w:lvlJc w:val="left"/>
      <w:pPr>
        <w:tabs>
          <w:tab w:val="num" w:pos="420"/>
        </w:tabs>
        <w:ind w:left="420" w:hanging="420"/>
      </w:pPr>
      <w:rPr>
        <w:rFonts w:ascii="Wingdings" w:hAnsi="Wingdings" w:hint="default"/>
      </w:rPr>
    </w:lvl>
    <w:lvl w:ilvl="1" w:tplc="2E026B10">
      <w:start w:val="2"/>
      <w:numFmt w:val="bullet"/>
      <w:lvlText w:val=""/>
      <w:lvlJc w:val="left"/>
      <w:pPr>
        <w:tabs>
          <w:tab w:val="num" w:pos="780"/>
        </w:tabs>
        <w:ind w:left="780" w:hanging="360"/>
      </w:pPr>
      <w:rPr>
        <w:rFonts w:ascii="Symbol" w:eastAsia="MS PGothic" w:hAnsi="Symbol" w:cs="Times New Roman"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AE86EF0"/>
    <w:multiLevelType w:val="multilevel"/>
    <w:tmpl w:val="301646F2"/>
    <w:lvl w:ilvl="0">
      <w:start w:val="1"/>
      <w:numFmt w:val="bullet"/>
      <w:lvlText w:val=""/>
      <w:lvlJc w:val="left"/>
      <w:pPr>
        <w:tabs>
          <w:tab w:val="num" w:pos="454"/>
        </w:tabs>
        <w:ind w:left="510" w:hanging="510"/>
      </w:pPr>
      <w:rPr>
        <w:rFonts w:ascii="Wingdings" w:hAnsi="Wingdings" w:hint="default"/>
      </w:rPr>
    </w:lvl>
    <w:lvl w:ilvl="1">
      <w:start w:val="1"/>
      <w:numFmt w:val="decimal"/>
      <w:lvlText w:val="%2."/>
      <w:lvlJc w:val="left"/>
      <w:pPr>
        <w:tabs>
          <w:tab w:val="num" w:pos="360"/>
        </w:tabs>
        <w:ind w:left="0" w:firstLine="0"/>
      </w:pPr>
      <w:rPr>
        <w:rFonts w:hint="eastAsia"/>
      </w:rPr>
    </w:lvl>
    <w:lvl w:ilvl="2">
      <w:start w:val="1"/>
      <w:numFmt w:val="decimal"/>
      <w:lvlText w:val="%2.%3"/>
      <w:lvlJc w:val="left"/>
      <w:pPr>
        <w:tabs>
          <w:tab w:val="num" w:pos="720"/>
        </w:tabs>
        <w:ind w:left="0" w:firstLine="0"/>
      </w:pPr>
      <w:rPr>
        <w:rFonts w:hint="eastAsia"/>
        <w:color w:val="FFFFFF"/>
      </w:rPr>
    </w:lvl>
    <w:lvl w:ilvl="3">
      <w:start w:val="1"/>
      <w:numFmt w:val="decimal"/>
      <w:lvlText w:val="%2.%3.%4"/>
      <w:lvlJc w:val="left"/>
      <w:pPr>
        <w:tabs>
          <w:tab w:val="num" w:pos="720"/>
        </w:tabs>
        <w:ind w:left="0" w:firstLine="0"/>
      </w:pPr>
      <w:rPr>
        <w:rFonts w:hint="eastAsia"/>
      </w:rPr>
    </w:lvl>
    <w:lvl w:ilvl="4">
      <w:start w:val="1"/>
      <w:numFmt w:val="decimal"/>
      <w:lvlText w:val="(%5)"/>
      <w:lvlJc w:val="left"/>
      <w:pPr>
        <w:tabs>
          <w:tab w:val="num" w:pos="794"/>
        </w:tabs>
        <w:ind w:left="794" w:hanging="567"/>
      </w:pPr>
      <w:rPr>
        <w:rFonts w:hint="eastAsia"/>
      </w:rPr>
    </w:lvl>
    <w:lvl w:ilvl="5">
      <w:start w:val="1"/>
      <w:numFmt w:val="decimalEnclosedCircle"/>
      <w:lvlText w:val="%6"/>
      <w:lvlJc w:val="left"/>
      <w:pPr>
        <w:tabs>
          <w:tab w:val="num" w:pos="907"/>
        </w:tabs>
        <w:ind w:left="907" w:hanging="453"/>
      </w:pPr>
      <w:rPr>
        <w:rFonts w:ascii="MS Mincho" w:eastAsia="MS Mincho" w:hint="eastAsia"/>
        <w:b w:val="0"/>
        <w:i w:val="0"/>
        <w:sz w:val="20"/>
      </w:rPr>
    </w:lvl>
    <w:lvl w:ilvl="6">
      <w:start w:val="1"/>
      <w:numFmt w:val="lowerLetter"/>
      <w:lvlText w:val="(%7)"/>
      <w:lvlJc w:val="left"/>
      <w:pPr>
        <w:tabs>
          <w:tab w:val="num" w:pos="1191"/>
        </w:tabs>
        <w:ind w:left="1191" w:hanging="567"/>
      </w:pPr>
      <w:rPr>
        <w:rFonts w:hint="eastAsia"/>
      </w:rPr>
    </w:lvl>
    <w:lvl w:ilvl="7">
      <w:start w:val="1"/>
      <w:numFmt w:val="aiueo"/>
      <w:lvlText w:val="(%8)"/>
      <w:lvlJc w:val="left"/>
      <w:pPr>
        <w:tabs>
          <w:tab w:val="num" w:pos="1361"/>
        </w:tabs>
        <w:ind w:left="1361" w:hanging="567"/>
      </w:pPr>
      <w:rPr>
        <w:rFonts w:hint="eastAsia"/>
      </w:rPr>
    </w:lvl>
    <w:lvl w:ilvl="8">
      <w:start w:val="1"/>
      <w:numFmt w:val="lowerRoman"/>
      <w:lvlText w:val="(%9)"/>
      <w:lvlJc w:val="left"/>
      <w:pPr>
        <w:tabs>
          <w:tab w:val="num" w:pos="1684"/>
        </w:tabs>
        <w:ind w:left="1191" w:hanging="227"/>
      </w:pPr>
      <w:rPr>
        <w:rFonts w:ascii="Courier New" w:hAnsi="Courier New" w:hint="default"/>
        <w:b w:val="0"/>
        <w:i w:val="0"/>
        <w:sz w:val="20"/>
      </w:rPr>
    </w:lvl>
  </w:abstractNum>
  <w:abstractNum w:abstractNumId="7" w15:restartNumberingAfterBreak="0">
    <w:nsid w:val="1B69337A"/>
    <w:multiLevelType w:val="hybridMultilevel"/>
    <w:tmpl w:val="94BECAC4"/>
    <w:lvl w:ilvl="0" w:tplc="0E448CA8">
      <w:start w:val="1"/>
      <w:numFmt w:val="lowerLetter"/>
      <w:lvlText w:val="%1)"/>
      <w:lvlJc w:val="left"/>
      <w:pPr>
        <w:tabs>
          <w:tab w:val="num" w:pos="675"/>
        </w:tabs>
        <w:ind w:left="675" w:hanging="360"/>
      </w:pPr>
      <w:rPr>
        <w:rFonts w:hint="default"/>
      </w:rPr>
    </w:lvl>
    <w:lvl w:ilvl="1" w:tplc="04090019">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8" w15:restartNumberingAfterBreak="0">
    <w:nsid w:val="1F466625"/>
    <w:multiLevelType w:val="multilevel"/>
    <w:tmpl w:val="B284FDB2"/>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97"/>
        </w:tabs>
        <w:ind w:left="697" w:hanging="540"/>
      </w:pPr>
      <w:rPr>
        <w:rFonts w:hint="default"/>
      </w:rPr>
    </w:lvl>
    <w:lvl w:ilvl="2">
      <w:start w:val="2"/>
      <w:numFmt w:val="decimal"/>
      <w:lvlText w:val="%1.%2.%3"/>
      <w:lvlJc w:val="left"/>
      <w:pPr>
        <w:tabs>
          <w:tab w:val="num" w:pos="1034"/>
        </w:tabs>
        <w:ind w:left="1034" w:hanging="720"/>
      </w:pPr>
      <w:rPr>
        <w:rFonts w:hint="default"/>
      </w:rPr>
    </w:lvl>
    <w:lvl w:ilvl="3">
      <w:start w:val="1"/>
      <w:numFmt w:val="decimal"/>
      <w:lvlText w:val="%1.%2.%3.%4"/>
      <w:lvlJc w:val="left"/>
      <w:pPr>
        <w:tabs>
          <w:tab w:val="num" w:pos="1191"/>
        </w:tabs>
        <w:ind w:left="1191" w:hanging="720"/>
      </w:pPr>
      <w:rPr>
        <w:rFonts w:hint="default"/>
      </w:rPr>
    </w:lvl>
    <w:lvl w:ilvl="4">
      <w:start w:val="1"/>
      <w:numFmt w:val="decimal"/>
      <w:lvlText w:val="%1.%2.%3.%4.%5"/>
      <w:lvlJc w:val="left"/>
      <w:pPr>
        <w:tabs>
          <w:tab w:val="num" w:pos="1708"/>
        </w:tabs>
        <w:ind w:left="1708" w:hanging="1080"/>
      </w:pPr>
      <w:rPr>
        <w:rFonts w:hint="default"/>
      </w:rPr>
    </w:lvl>
    <w:lvl w:ilvl="5">
      <w:start w:val="1"/>
      <w:numFmt w:val="decimal"/>
      <w:lvlText w:val="%1.%2.%3.%4.%5.%6"/>
      <w:lvlJc w:val="left"/>
      <w:pPr>
        <w:tabs>
          <w:tab w:val="num" w:pos="1865"/>
        </w:tabs>
        <w:ind w:left="1865" w:hanging="1080"/>
      </w:pPr>
      <w:rPr>
        <w:rFonts w:hint="default"/>
      </w:rPr>
    </w:lvl>
    <w:lvl w:ilvl="6">
      <w:start w:val="1"/>
      <w:numFmt w:val="decimal"/>
      <w:lvlText w:val="%1.%2.%3.%4.%5.%6.%7"/>
      <w:lvlJc w:val="left"/>
      <w:pPr>
        <w:tabs>
          <w:tab w:val="num" w:pos="2382"/>
        </w:tabs>
        <w:ind w:left="2382" w:hanging="1440"/>
      </w:pPr>
      <w:rPr>
        <w:rFonts w:hint="default"/>
      </w:rPr>
    </w:lvl>
    <w:lvl w:ilvl="7">
      <w:start w:val="1"/>
      <w:numFmt w:val="decimal"/>
      <w:lvlText w:val="%1.%2.%3.%4.%5.%6.%7.%8"/>
      <w:lvlJc w:val="left"/>
      <w:pPr>
        <w:tabs>
          <w:tab w:val="num" w:pos="2539"/>
        </w:tabs>
        <w:ind w:left="2539" w:hanging="1440"/>
      </w:pPr>
      <w:rPr>
        <w:rFonts w:hint="default"/>
      </w:rPr>
    </w:lvl>
    <w:lvl w:ilvl="8">
      <w:start w:val="1"/>
      <w:numFmt w:val="decimal"/>
      <w:lvlText w:val="%1.%2.%3.%4.%5.%6.%7.%8.%9"/>
      <w:lvlJc w:val="left"/>
      <w:pPr>
        <w:tabs>
          <w:tab w:val="num" w:pos="2696"/>
        </w:tabs>
        <w:ind w:left="2696" w:hanging="1440"/>
      </w:pPr>
      <w:rPr>
        <w:rFonts w:hint="default"/>
      </w:rPr>
    </w:lvl>
  </w:abstractNum>
  <w:abstractNum w:abstractNumId="9" w15:restartNumberingAfterBreak="0">
    <w:nsid w:val="21AF71DA"/>
    <w:multiLevelType w:val="multilevel"/>
    <w:tmpl w:val="C1E85FA4"/>
    <w:lvl w:ilvl="0">
      <w:start w:val="1"/>
      <w:numFmt w:val="bullet"/>
      <w:lvlText w:val=""/>
      <w:lvlJc w:val="left"/>
      <w:pPr>
        <w:tabs>
          <w:tab w:val="num" w:pos="454"/>
        </w:tabs>
        <w:ind w:left="510" w:hanging="510"/>
      </w:pPr>
      <w:rPr>
        <w:rFonts w:ascii="Wingdings" w:hAnsi="Wingdings" w:hint="default"/>
      </w:rPr>
    </w:lvl>
    <w:lvl w:ilvl="1">
      <w:start w:val="1"/>
      <w:numFmt w:val="decimal"/>
      <w:lvlText w:val="%2."/>
      <w:lvlJc w:val="left"/>
      <w:pPr>
        <w:tabs>
          <w:tab w:val="num" w:pos="360"/>
        </w:tabs>
        <w:ind w:left="0" w:firstLine="0"/>
      </w:pPr>
      <w:rPr>
        <w:rFonts w:hint="eastAsia"/>
      </w:rPr>
    </w:lvl>
    <w:lvl w:ilvl="2">
      <w:start w:val="1"/>
      <w:numFmt w:val="decimal"/>
      <w:lvlText w:val="%2.%3"/>
      <w:lvlJc w:val="left"/>
      <w:pPr>
        <w:tabs>
          <w:tab w:val="num" w:pos="720"/>
        </w:tabs>
        <w:ind w:left="0" w:firstLine="0"/>
      </w:pPr>
      <w:rPr>
        <w:rFonts w:hint="eastAsia"/>
      </w:rPr>
    </w:lvl>
    <w:lvl w:ilvl="3">
      <w:start w:val="1"/>
      <w:numFmt w:val="decimal"/>
      <w:lvlText w:val="%2.%3.%4"/>
      <w:lvlJc w:val="left"/>
      <w:pPr>
        <w:tabs>
          <w:tab w:val="num" w:pos="720"/>
        </w:tabs>
        <w:ind w:left="0" w:firstLine="0"/>
      </w:pPr>
      <w:rPr>
        <w:rFonts w:hint="eastAsia"/>
      </w:rPr>
    </w:lvl>
    <w:lvl w:ilvl="4">
      <w:start w:val="1"/>
      <w:numFmt w:val="decimal"/>
      <w:lvlText w:val="(%5)"/>
      <w:lvlJc w:val="left"/>
      <w:pPr>
        <w:tabs>
          <w:tab w:val="num" w:pos="794"/>
        </w:tabs>
        <w:ind w:left="794" w:hanging="567"/>
      </w:pPr>
      <w:rPr>
        <w:rFonts w:hint="eastAsia"/>
      </w:rPr>
    </w:lvl>
    <w:lvl w:ilvl="5">
      <w:start w:val="1"/>
      <w:numFmt w:val="decimalEnclosedCircle"/>
      <w:lvlText w:val="%6"/>
      <w:lvlJc w:val="left"/>
      <w:pPr>
        <w:tabs>
          <w:tab w:val="num" w:pos="907"/>
        </w:tabs>
        <w:ind w:left="907" w:hanging="453"/>
      </w:pPr>
      <w:rPr>
        <w:rFonts w:ascii="MS Mincho" w:eastAsia="MS Mincho" w:hint="eastAsia"/>
        <w:b w:val="0"/>
        <w:i w:val="0"/>
        <w:sz w:val="20"/>
      </w:rPr>
    </w:lvl>
    <w:lvl w:ilvl="6">
      <w:start w:val="1"/>
      <w:numFmt w:val="lowerLetter"/>
      <w:lvlText w:val="(%7)"/>
      <w:lvlJc w:val="left"/>
      <w:pPr>
        <w:tabs>
          <w:tab w:val="num" w:pos="1191"/>
        </w:tabs>
        <w:ind w:left="1191" w:hanging="567"/>
      </w:pPr>
      <w:rPr>
        <w:rFonts w:hint="eastAsia"/>
      </w:rPr>
    </w:lvl>
    <w:lvl w:ilvl="7">
      <w:start w:val="1"/>
      <w:numFmt w:val="aiueo"/>
      <w:lvlText w:val="(%8)"/>
      <w:lvlJc w:val="left"/>
      <w:pPr>
        <w:tabs>
          <w:tab w:val="num" w:pos="1361"/>
        </w:tabs>
        <w:ind w:left="1361" w:hanging="567"/>
      </w:pPr>
      <w:rPr>
        <w:rFonts w:hint="eastAsia"/>
      </w:rPr>
    </w:lvl>
    <w:lvl w:ilvl="8">
      <w:start w:val="1"/>
      <w:numFmt w:val="lowerRoman"/>
      <w:lvlText w:val="(%9)"/>
      <w:lvlJc w:val="left"/>
      <w:pPr>
        <w:tabs>
          <w:tab w:val="num" w:pos="1684"/>
        </w:tabs>
        <w:ind w:left="1191" w:hanging="227"/>
      </w:pPr>
      <w:rPr>
        <w:rFonts w:ascii="Courier New" w:hAnsi="Courier New" w:hint="default"/>
        <w:b w:val="0"/>
        <w:i w:val="0"/>
        <w:sz w:val="20"/>
      </w:rPr>
    </w:lvl>
  </w:abstractNum>
  <w:abstractNum w:abstractNumId="10" w15:restartNumberingAfterBreak="0">
    <w:nsid w:val="28F0474B"/>
    <w:multiLevelType w:val="hybridMultilevel"/>
    <w:tmpl w:val="B8B8E72C"/>
    <w:lvl w:ilvl="0" w:tplc="0D34C5B6">
      <w:start w:val="1"/>
      <w:numFmt w:val="decimal"/>
      <w:lvlText w:val="(%1)"/>
      <w:lvlJc w:val="left"/>
      <w:pPr>
        <w:tabs>
          <w:tab w:val="num" w:pos="-17"/>
        </w:tabs>
        <w:ind w:left="-17" w:firstLine="831"/>
      </w:pPr>
      <w:rPr>
        <w:rFonts w:hint="default"/>
      </w:rPr>
    </w:lvl>
    <w:lvl w:ilvl="1" w:tplc="04090017" w:tentative="1">
      <w:start w:val="1"/>
      <w:numFmt w:val="aiueoFullWidth"/>
      <w:lvlText w:val="(%2)"/>
      <w:lvlJc w:val="left"/>
      <w:pPr>
        <w:tabs>
          <w:tab w:val="num" w:pos="1200"/>
        </w:tabs>
        <w:ind w:left="1200" w:hanging="420"/>
      </w:p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11" w15:restartNumberingAfterBreak="0">
    <w:nsid w:val="294C7B23"/>
    <w:multiLevelType w:val="hybridMultilevel"/>
    <w:tmpl w:val="996C5652"/>
    <w:lvl w:ilvl="0" w:tplc="EA7C2C56">
      <w:start w:val="1"/>
      <w:numFmt w:val="bullet"/>
      <w:lvlText w:val=""/>
      <w:lvlPicBulletId w:val="0"/>
      <w:lvlJc w:val="left"/>
      <w:pPr>
        <w:tabs>
          <w:tab w:val="num" w:pos="420"/>
        </w:tabs>
        <w:ind w:left="420" w:firstLine="0"/>
      </w:pPr>
      <w:rPr>
        <w:rFonts w:ascii="Symbol" w:hAnsi="Symbol" w:hint="default"/>
      </w:rPr>
    </w:lvl>
    <w:lvl w:ilvl="1" w:tplc="448CFA00" w:tentative="1">
      <w:start w:val="1"/>
      <w:numFmt w:val="bullet"/>
      <w:lvlText w:val=""/>
      <w:lvlJc w:val="left"/>
      <w:pPr>
        <w:tabs>
          <w:tab w:val="num" w:pos="840"/>
        </w:tabs>
        <w:ind w:left="840" w:firstLine="0"/>
      </w:pPr>
      <w:rPr>
        <w:rFonts w:ascii="Symbol" w:hAnsi="Symbol" w:hint="default"/>
      </w:rPr>
    </w:lvl>
    <w:lvl w:ilvl="2" w:tplc="757A6C82" w:tentative="1">
      <w:start w:val="1"/>
      <w:numFmt w:val="bullet"/>
      <w:lvlText w:val=""/>
      <w:lvlJc w:val="left"/>
      <w:pPr>
        <w:tabs>
          <w:tab w:val="num" w:pos="1260"/>
        </w:tabs>
        <w:ind w:left="1260" w:firstLine="0"/>
      </w:pPr>
      <w:rPr>
        <w:rFonts w:ascii="Symbol" w:hAnsi="Symbol" w:hint="default"/>
      </w:rPr>
    </w:lvl>
    <w:lvl w:ilvl="3" w:tplc="24EE0AC4" w:tentative="1">
      <w:start w:val="1"/>
      <w:numFmt w:val="bullet"/>
      <w:lvlText w:val=""/>
      <w:lvlJc w:val="left"/>
      <w:pPr>
        <w:tabs>
          <w:tab w:val="num" w:pos="1680"/>
        </w:tabs>
        <w:ind w:left="1680" w:firstLine="0"/>
      </w:pPr>
      <w:rPr>
        <w:rFonts w:ascii="Symbol" w:hAnsi="Symbol" w:hint="default"/>
      </w:rPr>
    </w:lvl>
    <w:lvl w:ilvl="4" w:tplc="76F4D6C8" w:tentative="1">
      <w:start w:val="1"/>
      <w:numFmt w:val="bullet"/>
      <w:lvlText w:val=""/>
      <w:lvlJc w:val="left"/>
      <w:pPr>
        <w:tabs>
          <w:tab w:val="num" w:pos="2100"/>
        </w:tabs>
        <w:ind w:left="2100" w:firstLine="0"/>
      </w:pPr>
      <w:rPr>
        <w:rFonts w:ascii="Symbol" w:hAnsi="Symbol" w:hint="default"/>
      </w:rPr>
    </w:lvl>
    <w:lvl w:ilvl="5" w:tplc="472605B8" w:tentative="1">
      <w:start w:val="1"/>
      <w:numFmt w:val="bullet"/>
      <w:lvlText w:val=""/>
      <w:lvlJc w:val="left"/>
      <w:pPr>
        <w:tabs>
          <w:tab w:val="num" w:pos="2520"/>
        </w:tabs>
        <w:ind w:left="2520" w:firstLine="0"/>
      </w:pPr>
      <w:rPr>
        <w:rFonts w:ascii="Symbol" w:hAnsi="Symbol" w:hint="default"/>
      </w:rPr>
    </w:lvl>
    <w:lvl w:ilvl="6" w:tplc="A25C1C82" w:tentative="1">
      <w:start w:val="1"/>
      <w:numFmt w:val="bullet"/>
      <w:lvlText w:val=""/>
      <w:lvlJc w:val="left"/>
      <w:pPr>
        <w:tabs>
          <w:tab w:val="num" w:pos="2940"/>
        </w:tabs>
        <w:ind w:left="2940" w:firstLine="0"/>
      </w:pPr>
      <w:rPr>
        <w:rFonts w:ascii="Symbol" w:hAnsi="Symbol" w:hint="default"/>
      </w:rPr>
    </w:lvl>
    <w:lvl w:ilvl="7" w:tplc="1D50D570" w:tentative="1">
      <w:start w:val="1"/>
      <w:numFmt w:val="bullet"/>
      <w:lvlText w:val=""/>
      <w:lvlJc w:val="left"/>
      <w:pPr>
        <w:tabs>
          <w:tab w:val="num" w:pos="3360"/>
        </w:tabs>
        <w:ind w:left="3360" w:firstLine="0"/>
      </w:pPr>
      <w:rPr>
        <w:rFonts w:ascii="Symbol" w:hAnsi="Symbol" w:hint="default"/>
      </w:rPr>
    </w:lvl>
    <w:lvl w:ilvl="8" w:tplc="B770F9FE" w:tentative="1">
      <w:start w:val="1"/>
      <w:numFmt w:val="bullet"/>
      <w:lvlText w:val=""/>
      <w:lvlJc w:val="left"/>
      <w:pPr>
        <w:tabs>
          <w:tab w:val="num" w:pos="3780"/>
        </w:tabs>
        <w:ind w:left="3780" w:firstLine="0"/>
      </w:pPr>
      <w:rPr>
        <w:rFonts w:ascii="Symbol" w:hAnsi="Symbol" w:hint="default"/>
      </w:rPr>
    </w:lvl>
  </w:abstractNum>
  <w:abstractNum w:abstractNumId="12" w15:restartNumberingAfterBreak="0">
    <w:nsid w:val="2A943C5F"/>
    <w:multiLevelType w:val="hybridMultilevel"/>
    <w:tmpl w:val="70E6A91A"/>
    <w:lvl w:ilvl="0" w:tplc="C6625684">
      <w:start w:val="4"/>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3" w15:restartNumberingAfterBreak="0">
    <w:nsid w:val="2E1C1D61"/>
    <w:multiLevelType w:val="hybridMultilevel"/>
    <w:tmpl w:val="B66CE856"/>
    <w:lvl w:ilvl="0" w:tplc="EB7EDEBE">
      <w:start w:val="1"/>
      <w:numFmt w:val="lowerLetter"/>
      <w:lvlText w:val="%1)"/>
      <w:lvlJc w:val="left"/>
      <w:pPr>
        <w:tabs>
          <w:tab w:val="num" w:pos="915"/>
        </w:tabs>
        <w:ind w:left="915" w:hanging="360"/>
      </w:pPr>
      <w:rPr>
        <w:rFonts w:hint="default"/>
      </w:rPr>
    </w:lvl>
    <w:lvl w:ilvl="1" w:tplc="04090019" w:tentative="1">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14" w15:restartNumberingAfterBreak="0">
    <w:nsid w:val="2F8674C9"/>
    <w:multiLevelType w:val="multilevel"/>
    <w:tmpl w:val="D44CFE14"/>
    <w:lvl w:ilvl="0">
      <w:start w:val="1"/>
      <w:numFmt w:val="decimal"/>
      <w:lvlText w:val="%1"/>
      <w:lvlJc w:val="left"/>
      <w:pPr>
        <w:tabs>
          <w:tab w:val="num" w:pos="1005"/>
        </w:tabs>
        <w:ind w:left="1005" w:hanging="1005"/>
      </w:pPr>
      <w:rPr>
        <w:rFonts w:eastAsia="Arial" w:hint="default"/>
      </w:rPr>
    </w:lvl>
    <w:lvl w:ilvl="1">
      <w:start w:val="2"/>
      <w:numFmt w:val="decimal"/>
      <w:lvlText w:val="%1.%2"/>
      <w:lvlJc w:val="left"/>
      <w:pPr>
        <w:tabs>
          <w:tab w:val="num" w:pos="1005"/>
        </w:tabs>
        <w:ind w:left="1005" w:hanging="1005"/>
      </w:pPr>
      <w:rPr>
        <w:rFonts w:eastAsia="Arial" w:hint="default"/>
      </w:rPr>
    </w:lvl>
    <w:lvl w:ilvl="2">
      <w:start w:val="1"/>
      <w:numFmt w:val="decimal"/>
      <w:lvlText w:val="%1.%2.%3"/>
      <w:lvlJc w:val="left"/>
      <w:pPr>
        <w:tabs>
          <w:tab w:val="num" w:pos="1005"/>
        </w:tabs>
        <w:ind w:left="1005" w:hanging="1005"/>
      </w:pPr>
      <w:rPr>
        <w:rFonts w:eastAsia="Arial" w:hint="default"/>
      </w:rPr>
    </w:lvl>
    <w:lvl w:ilvl="3">
      <w:start w:val="1"/>
      <w:numFmt w:val="decimal"/>
      <w:lvlText w:val="%1.%2.%3.%4"/>
      <w:lvlJc w:val="left"/>
      <w:pPr>
        <w:tabs>
          <w:tab w:val="num" w:pos="1005"/>
        </w:tabs>
        <w:ind w:left="1005" w:hanging="1005"/>
      </w:pPr>
      <w:rPr>
        <w:rFonts w:eastAsia="Arial" w:hint="default"/>
      </w:rPr>
    </w:lvl>
    <w:lvl w:ilvl="4">
      <w:start w:val="1"/>
      <w:numFmt w:val="decimal"/>
      <w:lvlText w:val="%1.%2.%3.%4.%5"/>
      <w:lvlJc w:val="left"/>
      <w:pPr>
        <w:tabs>
          <w:tab w:val="num" w:pos="1005"/>
        </w:tabs>
        <w:ind w:left="1005" w:hanging="1005"/>
      </w:pPr>
      <w:rPr>
        <w:rFonts w:eastAsia="Arial" w:hint="default"/>
      </w:rPr>
    </w:lvl>
    <w:lvl w:ilvl="5">
      <w:start w:val="1"/>
      <w:numFmt w:val="decimal"/>
      <w:lvlText w:val="%1.%2.%3.%4.%5.%6"/>
      <w:lvlJc w:val="left"/>
      <w:pPr>
        <w:tabs>
          <w:tab w:val="num" w:pos="1080"/>
        </w:tabs>
        <w:ind w:left="1080" w:hanging="1080"/>
      </w:pPr>
      <w:rPr>
        <w:rFonts w:eastAsia="Arial" w:hint="default"/>
      </w:rPr>
    </w:lvl>
    <w:lvl w:ilvl="6">
      <w:start w:val="1"/>
      <w:numFmt w:val="decimal"/>
      <w:lvlText w:val="%1.%2.%3.%4.%5.%6.%7"/>
      <w:lvlJc w:val="left"/>
      <w:pPr>
        <w:tabs>
          <w:tab w:val="num" w:pos="1080"/>
        </w:tabs>
        <w:ind w:left="1080" w:hanging="1080"/>
      </w:pPr>
      <w:rPr>
        <w:rFonts w:eastAsia="Arial" w:hint="default"/>
      </w:rPr>
    </w:lvl>
    <w:lvl w:ilvl="7">
      <w:start w:val="1"/>
      <w:numFmt w:val="decimal"/>
      <w:lvlText w:val="%1.%2.%3.%4.%5.%6.%7.%8"/>
      <w:lvlJc w:val="left"/>
      <w:pPr>
        <w:tabs>
          <w:tab w:val="num" w:pos="1080"/>
        </w:tabs>
        <w:ind w:left="1080" w:hanging="1080"/>
      </w:pPr>
      <w:rPr>
        <w:rFonts w:eastAsia="Arial" w:hint="default"/>
      </w:rPr>
    </w:lvl>
    <w:lvl w:ilvl="8">
      <w:start w:val="1"/>
      <w:numFmt w:val="decimal"/>
      <w:lvlText w:val="%1.%2.%3.%4.%5.%6.%7.%8.%9"/>
      <w:lvlJc w:val="left"/>
      <w:pPr>
        <w:tabs>
          <w:tab w:val="num" w:pos="1440"/>
        </w:tabs>
        <w:ind w:left="1440" w:hanging="1440"/>
      </w:pPr>
      <w:rPr>
        <w:rFonts w:eastAsia="Arial" w:hint="default"/>
      </w:rPr>
    </w:lvl>
  </w:abstractNum>
  <w:abstractNum w:abstractNumId="15" w15:restartNumberingAfterBreak="0">
    <w:nsid w:val="42BD0853"/>
    <w:multiLevelType w:val="hybridMultilevel"/>
    <w:tmpl w:val="15083232"/>
    <w:lvl w:ilvl="0" w:tplc="0D34C5B6">
      <w:start w:val="1"/>
      <w:numFmt w:val="decimal"/>
      <w:lvlText w:val="(%1)"/>
      <w:lvlJc w:val="left"/>
      <w:pPr>
        <w:tabs>
          <w:tab w:val="num" w:pos="-377"/>
        </w:tabs>
        <w:ind w:left="-377" w:firstLine="831"/>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0312AFC"/>
    <w:multiLevelType w:val="multilevel"/>
    <w:tmpl w:val="301646F2"/>
    <w:lvl w:ilvl="0">
      <w:start w:val="1"/>
      <w:numFmt w:val="bullet"/>
      <w:lvlText w:val=""/>
      <w:lvlJc w:val="left"/>
      <w:pPr>
        <w:tabs>
          <w:tab w:val="num" w:pos="454"/>
        </w:tabs>
        <w:ind w:left="510" w:hanging="510"/>
      </w:pPr>
      <w:rPr>
        <w:rFonts w:ascii="Wingdings" w:hAnsi="Wingdings" w:hint="default"/>
      </w:rPr>
    </w:lvl>
    <w:lvl w:ilvl="1">
      <w:start w:val="1"/>
      <w:numFmt w:val="decimal"/>
      <w:lvlText w:val="%2."/>
      <w:lvlJc w:val="left"/>
      <w:pPr>
        <w:tabs>
          <w:tab w:val="num" w:pos="360"/>
        </w:tabs>
        <w:ind w:left="0" w:firstLine="0"/>
      </w:pPr>
      <w:rPr>
        <w:rFonts w:hint="eastAsia"/>
      </w:rPr>
    </w:lvl>
    <w:lvl w:ilvl="2">
      <w:start w:val="1"/>
      <w:numFmt w:val="decimal"/>
      <w:lvlText w:val="%2.%3"/>
      <w:lvlJc w:val="left"/>
      <w:pPr>
        <w:tabs>
          <w:tab w:val="num" w:pos="720"/>
        </w:tabs>
        <w:ind w:left="0" w:firstLine="0"/>
      </w:pPr>
      <w:rPr>
        <w:rFonts w:hint="eastAsia"/>
        <w:color w:val="FFFFFF"/>
      </w:rPr>
    </w:lvl>
    <w:lvl w:ilvl="3">
      <w:start w:val="1"/>
      <w:numFmt w:val="decimal"/>
      <w:lvlText w:val="%2.%3.%4"/>
      <w:lvlJc w:val="left"/>
      <w:pPr>
        <w:tabs>
          <w:tab w:val="num" w:pos="720"/>
        </w:tabs>
        <w:ind w:left="0" w:firstLine="0"/>
      </w:pPr>
      <w:rPr>
        <w:rFonts w:hint="eastAsia"/>
      </w:rPr>
    </w:lvl>
    <w:lvl w:ilvl="4">
      <w:start w:val="1"/>
      <w:numFmt w:val="decimal"/>
      <w:lvlText w:val="(%5)"/>
      <w:lvlJc w:val="left"/>
      <w:pPr>
        <w:tabs>
          <w:tab w:val="num" w:pos="794"/>
        </w:tabs>
        <w:ind w:left="794" w:hanging="567"/>
      </w:pPr>
      <w:rPr>
        <w:rFonts w:hint="eastAsia"/>
      </w:rPr>
    </w:lvl>
    <w:lvl w:ilvl="5">
      <w:start w:val="1"/>
      <w:numFmt w:val="decimalEnclosedCircle"/>
      <w:lvlText w:val="%6"/>
      <w:lvlJc w:val="left"/>
      <w:pPr>
        <w:tabs>
          <w:tab w:val="num" w:pos="907"/>
        </w:tabs>
        <w:ind w:left="907" w:hanging="453"/>
      </w:pPr>
      <w:rPr>
        <w:rFonts w:ascii="MS Mincho" w:eastAsia="MS Mincho" w:hint="eastAsia"/>
        <w:b w:val="0"/>
        <w:i w:val="0"/>
        <w:sz w:val="20"/>
      </w:rPr>
    </w:lvl>
    <w:lvl w:ilvl="6">
      <w:start w:val="1"/>
      <w:numFmt w:val="lowerLetter"/>
      <w:lvlText w:val="(%7)"/>
      <w:lvlJc w:val="left"/>
      <w:pPr>
        <w:tabs>
          <w:tab w:val="num" w:pos="1191"/>
        </w:tabs>
        <w:ind w:left="1191" w:hanging="567"/>
      </w:pPr>
      <w:rPr>
        <w:rFonts w:hint="eastAsia"/>
      </w:rPr>
    </w:lvl>
    <w:lvl w:ilvl="7">
      <w:start w:val="1"/>
      <w:numFmt w:val="aiueo"/>
      <w:lvlText w:val="(%8)"/>
      <w:lvlJc w:val="left"/>
      <w:pPr>
        <w:tabs>
          <w:tab w:val="num" w:pos="1361"/>
        </w:tabs>
        <w:ind w:left="1361" w:hanging="567"/>
      </w:pPr>
      <w:rPr>
        <w:rFonts w:hint="eastAsia"/>
      </w:rPr>
    </w:lvl>
    <w:lvl w:ilvl="8">
      <w:start w:val="1"/>
      <w:numFmt w:val="lowerRoman"/>
      <w:lvlText w:val="(%9)"/>
      <w:lvlJc w:val="left"/>
      <w:pPr>
        <w:tabs>
          <w:tab w:val="num" w:pos="1684"/>
        </w:tabs>
        <w:ind w:left="1191" w:hanging="227"/>
      </w:pPr>
      <w:rPr>
        <w:rFonts w:ascii="Courier New" w:hAnsi="Courier New" w:hint="default"/>
        <w:b w:val="0"/>
        <w:i w:val="0"/>
        <w:sz w:val="20"/>
      </w:rPr>
    </w:lvl>
  </w:abstractNum>
  <w:abstractNum w:abstractNumId="17" w15:restartNumberingAfterBreak="0">
    <w:nsid w:val="527D3C96"/>
    <w:multiLevelType w:val="hybridMultilevel"/>
    <w:tmpl w:val="0DB6535A"/>
    <w:lvl w:ilvl="0" w:tplc="24CC336A">
      <w:start w:val="1"/>
      <w:numFmt w:val="bullet"/>
      <w:lvlText w:val=""/>
      <w:lvlPicBulletId w:val="0"/>
      <w:lvlJc w:val="left"/>
      <w:pPr>
        <w:tabs>
          <w:tab w:val="num" w:pos="674"/>
        </w:tabs>
        <w:ind w:left="674" w:firstLine="0"/>
      </w:pPr>
      <w:rPr>
        <w:rFonts w:ascii="Symbol" w:hAnsi="Symbol" w:hint="default"/>
      </w:rPr>
    </w:lvl>
    <w:lvl w:ilvl="1" w:tplc="CD56EA84" w:tentative="1">
      <w:start w:val="1"/>
      <w:numFmt w:val="bullet"/>
      <w:lvlText w:val=""/>
      <w:lvlJc w:val="left"/>
      <w:pPr>
        <w:tabs>
          <w:tab w:val="num" w:pos="1094"/>
        </w:tabs>
        <w:ind w:left="1094" w:firstLine="0"/>
      </w:pPr>
      <w:rPr>
        <w:rFonts w:ascii="Symbol" w:hAnsi="Symbol" w:hint="default"/>
      </w:rPr>
    </w:lvl>
    <w:lvl w:ilvl="2" w:tplc="7D00F304" w:tentative="1">
      <w:start w:val="1"/>
      <w:numFmt w:val="bullet"/>
      <w:lvlText w:val=""/>
      <w:lvlJc w:val="left"/>
      <w:pPr>
        <w:tabs>
          <w:tab w:val="num" w:pos="1514"/>
        </w:tabs>
        <w:ind w:left="1514" w:firstLine="0"/>
      </w:pPr>
      <w:rPr>
        <w:rFonts w:ascii="Symbol" w:hAnsi="Symbol" w:hint="default"/>
      </w:rPr>
    </w:lvl>
    <w:lvl w:ilvl="3" w:tplc="A6F45D88" w:tentative="1">
      <w:start w:val="1"/>
      <w:numFmt w:val="bullet"/>
      <w:lvlText w:val=""/>
      <w:lvlJc w:val="left"/>
      <w:pPr>
        <w:tabs>
          <w:tab w:val="num" w:pos="1934"/>
        </w:tabs>
        <w:ind w:left="1934" w:firstLine="0"/>
      </w:pPr>
      <w:rPr>
        <w:rFonts w:ascii="Symbol" w:hAnsi="Symbol" w:hint="default"/>
      </w:rPr>
    </w:lvl>
    <w:lvl w:ilvl="4" w:tplc="89224186" w:tentative="1">
      <w:start w:val="1"/>
      <w:numFmt w:val="bullet"/>
      <w:lvlText w:val=""/>
      <w:lvlJc w:val="left"/>
      <w:pPr>
        <w:tabs>
          <w:tab w:val="num" w:pos="2354"/>
        </w:tabs>
        <w:ind w:left="2354" w:firstLine="0"/>
      </w:pPr>
      <w:rPr>
        <w:rFonts w:ascii="Symbol" w:hAnsi="Symbol" w:hint="default"/>
      </w:rPr>
    </w:lvl>
    <w:lvl w:ilvl="5" w:tplc="367A3AF8" w:tentative="1">
      <w:start w:val="1"/>
      <w:numFmt w:val="bullet"/>
      <w:lvlText w:val=""/>
      <w:lvlJc w:val="left"/>
      <w:pPr>
        <w:tabs>
          <w:tab w:val="num" w:pos="2774"/>
        </w:tabs>
        <w:ind w:left="2774" w:firstLine="0"/>
      </w:pPr>
      <w:rPr>
        <w:rFonts w:ascii="Symbol" w:hAnsi="Symbol" w:hint="default"/>
      </w:rPr>
    </w:lvl>
    <w:lvl w:ilvl="6" w:tplc="8D08E48C" w:tentative="1">
      <w:start w:val="1"/>
      <w:numFmt w:val="bullet"/>
      <w:lvlText w:val=""/>
      <w:lvlJc w:val="left"/>
      <w:pPr>
        <w:tabs>
          <w:tab w:val="num" w:pos="3194"/>
        </w:tabs>
        <w:ind w:left="3194" w:firstLine="0"/>
      </w:pPr>
      <w:rPr>
        <w:rFonts w:ascii="Symbol" w:hAnsi="Symbol" w:hint="default"/>
      </w:rPr>
    </w:lvl>
    <w:lvl w:ilvl="7" w:tplc="73F878C8" w:tentative="1">
      <w:start w:val="1"/>
      <w:numFmt w:val="bullet"/>
      <w:lvlText w:val=""/>
      <w:lvlJc w:val="left"/>
      <w:pPr>
        <w:tabs>
          <w:tab w:val="num" w:pos="3614"/>
        </w:tabs>
        <w:ind w:left="3614" w:firstLine="0"/>
      </w:pPr>
      <w:rPr>
        <w:rFonts w:ascii="Symbol" w:hAnsi="Symbol" w:hint="default"/>
      </w:rPr>
    </w:lvl>
    <w:lvl w:ilvl="8" w:tplc="125470FC" w:tentative="1">
      <w:start w:val="1"/>
      <w:numFmt w:val="bullet"/>
      <w:lvlText w:val=""/>
      <w:lvlJc w:val="left"/>
      <w:pPr>
        <w:tabs>
          <w:tab w:val="num" w:pos="4034"/>
        </w:tabs>
        <w:ind w:left="4034" w:firstLine="0"/>
      </w:pPr>
      <w:rPr>
        <w:rFonts w:ascii="Symbol" w:hAnsi="Symbol" w:hint="default"/>
      </w:rPr>
    </w:lvl>
  </w:abstractNum>
  <w:abstractNum w:abstractNumId="18" w15:restartNumberingAfterBreak="0">
    <w:nsid w:val="5EA812EA"/>
    <w:multiLevelType w:val="hybridMultilevel"/>
    <w:tmpl w:val="621EAF14"/>
    <w:lvl w:ilvl="0" w:tplc="3B045626">
      <w:start w:val="1"/>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9" w15:restartNumberingAfterBreak="0">
    <w:nsid w:val="61C346F0"/>
    <w:multiLevelType w:val="multilevel"/>
    <w:tmpl w:val="DB96A33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638A6427"/>
    <w:multiLevelType w:val="hybridMultilevel"/>
    <w:tmpl w:val="2F3C6898"/>
    <w:lvl w:ilvl="0" w:tplc="165AE9A6">
      <w:start w:val="1"/>
      <w:numFmt w:val="lowerLetter"/>
      <w:lvlText w:val="%1)"/>
      <w:lvlJc w:val="left"/>
      <w:pPr>
        <w:tabs>
          <w:tab w:val="num" w:pos="1215"/>
        </w:tabs>
        <w:ind w:left="1215" w:hanging="360"/>
      </w:pPr>
      <w:rPr>
        <w:rFonts w:hint="default"/>
      </w:r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21" w15:restartNumberingAfterBreak="0">
    <w:nsid w:val="66BD1CCB"/>
    <w:multiLevelType w:val="multilevel"/>
    <w:tmpl w:val="C1E85FA4"/>
    <w:lvl w:ilvl="0">
      <w:start w:val="1"/>
      <w:numFmt w:val="bullet"/>
      <w:lvlText w:val=""/>
      <w:lvlJc w:val="left"/>
      <w:pPr>
        <w:tabs>
          <w:tab w:val="num" w:pos="454"/>
        </w:tabs>
        <w:ind w:left="510" w:hanging="510"/>
      </w:pPr>
      <w:rPr>
        <w:rFonts w:ascii="Wingdings" w:hAnsi="Wingdings" w:hint="default"/>
      </w:rPr>
    </w:lvl>
    <w:lvl w:ilvl="1">
      <w:start w:val="1"/>
      <w:numFmt w:val="decimal"/>
      <w:lvlText w:val="%2."/>
      <w:lvlJc w:val="left"/>
      <w:pPr>
        <w:tabs>
          <w:tab w:val="num" w:pos="360"/>
        </w:tabs>
        <w:ind w:left="0" w:firstLine="0"/>
      </w:pPr>
      <w:rPr>
        <w:rFonts w:hint="eastAsia"/>
      </w:rPr>
    </w:lvl>
    <w:lvl w:ilvl="2">
      <w:start w:val="1"/>
      <w:numFmt w:val="decimal"/>
      <w:lvlText w:val="%2.%3"/>
      <w:lvlJc w:val="left"/>
      <w:pPr>
        <w:tabs>
          <w:tab w:val="num" w:pos="720"/>
        </w:tabs>
        <w:ind w:left="0" w:firstLine="0"/>
      </w:pPr>
      <w:rPr>
        <w:rFonts w:hint="eastAsia"/>
      </w:rPr>
    </w:lvl>
    <w:lvl w:ilvl="3">
      <w:start w:val="1"/>
      <w:numFmt w:val="decimal"/>
      <w:lvlText w:val="%2.%3.%4"/>
      <w:lvlJc w:val="left"/>
      <w:pPr>
        <w:tabs>
          <w:tab w:val="num" w:pos="720"/>
        </w:tabs>
        <w:ind w:left="0" w:firstLine="0"/>
      </w:pPr>
      <w:rPr>
        <w:rFonts w:hint="eastAsia"/>
      </w:rPr>
    </w:lvl>
    <w:lvl w:ilvl="4">
      <w:start w:val="1"/>
      <w:numFmt w:val="decimal"/>
      <w:lvlText w:val="(%5)"/>
      <w:lvlJc w:val="left"/>
      <w:pPr>
        <w:tabs>
          <w:tab w:val="num" w:pos="794"/>
        </w:tabs>
        <w:ind w:left="794" w:hanging="567"/>
      </w:pPr>
      <w:rPr>
        <w:rFonts w:hint="eastAsia"/>
      </w:rPr>
    </w:lvl>
    <w:lvl w:ilvl="5">
      <w:start w:val="1"/>
      <w:numFmt w:val="decimalEnclosedCircle"/>
      <w:lvlText w:val="%6"/>
      <w:lvlJc w:val="left"/>
      <w:pPr>
        <w:tabs>
          <w:tab w:val="num" w:pos="907"/>
        </w:tabs>
        <w:ind w:left="907" w:hanging="453"/>
      </w:pPr>
      <w:rPr>
        <w:rFonts w:ascii="MS Mincho" w:eastAsia="MS Mincho" w:hint="eastAsia"/>
        <w:b w:val="0"/>
        <w:i w:val="0"/>
        <w:sz w:val="20"/>
      </w:rPr>
    </w:lvl>
    <w:lvl w:ilvl="6">
      <w:start w:val="1"/>
      <w:numFmt w:val="lowerLetter"/>
      <w:lvlText w:val="(%7)"/>
      <w:lvlJc w:val="left"/>
      <w:pPr>
        <w:tabs>
          <w:tab w:val="num" w:pos="1191"/>
        </w:tabs>
        <w:ind w:left="1191" w:hanging="567"/>
      </w:pPr>
      <w:rPr>
        <w:rFonts w:hint="eastAsia"/>
      </w:rPr>
    </w:lvl>
    <w:lvl w:ilvl="7">
      <w:start w:val="1"/>
      <w:numFmt w:val="aiueo"/>
      <w:lvlText w:val="(%8)"/>
      <w:lvlJc w:val="left"/>
      <w:pPr>
        <w:tabs>
          <w:tab w:val="num" w:pos="1361"/>
        </w:tabs>
        <w:ind w:left="1361" w:hanging="567"/>
      </w:pPr>
      <w:rPr>
        <w:rFonts w:hint="eastAsia"/>
      </w:rPr>
    </w:lvl>
    <w:lvl w:ilvl="8">
      <w:start w:val="1"/>
      <w:numFmt w:val="lowerRoman"/>
      <w:lvlText w:val="(%9)"/>
      <w:lvlJc w:val="left"/>
      <w:pPr>
        <w:tabs>
          <w:tab w:val="num" w:pos="1684"/>
        </w:tabs>
        <w:ind w:left="1191" w:hanging="227"/>
      </w:pPr>
      <w:rPr>
        <w:rFonts w:ascii="Courier New" w:hAnsi="Courier New" w:hint="default"/>
        <w:b w:val="0"/>
        <w:i w:val="0"/>
        <w:sz w:val="20"/>
      </w:rPr>
    </w:lvl>
  </w:abstractNum>
  <w:abstractNum w:abstractNumId="22" w15:restartNumberingAfterBreak="0">
    <w:nsid w:val="67E87AF7"/>
    <w:multiLevelType w:val="hybridMultilevel"/>
    <w:tmpl w:val="60E6ECA2"/>
    <w:lvl w:ilvl="0" w:tplc="4D8EC3CE">
      <w:start w:val="2"/>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23" w15:restartNumberingAfterBreak="0">
    <w:nsid w:val="6DE36A57"/>
    <w:multiLevelType w:val="multilevel"/>
    <w:tmpl w:val="0FDA8076"/>
    <w:lvl w:ilvl="0">
      <w:start w:val="1"/>
      <w:numFmt w:val="decimal"/>
      <w:lvlText w:val="%1"/>
      <w:lvlJc w:val="left"/>
      <w:pPr>
        <w:tabs>
          <w:tab w:val="num" w:pos="1005"/>
        </w:tabs>
        <w:ind w:left="1005" w:hanging="1005"/>
      </w:pPr>
      <w:rPr>
        <w:rFonts w:eastAsia="Arial" w:hint="default"/>
      </w:rPr>
    </w:lvl>
    <w:lvl w:ilvl="1">
      <w:start w:val="2"/>
      <w:numFmt w:val="decimal"/>
      <w:lvlText w:val="%1.%2"/>
      <w:lvlJc w:val="left"/>
      <w:pPr>
        <w:tabs>
          <w:tab w:val="num" w:pos="1005"/>
        </w:tabs>
        <w:ind w:left="1005" w:hanging="1005"/>
      </w:pPr>
      <w:rPr>
        <w:rFonts w:eastAsia="Arial" w:hint="default"/>
        <w:color w:val="FFFFFF"/>
      </w:rPr>
    </w:lvl>
    <w:lvl w:ilvl="2">
      <w:start w:val="1"/>
      <w:numFmt w:val="decimal"/>
      <w:lvlText w:val="%1.%2.%3"/>
      <w:lvlJc w:val="left"/>
      <w:pPr>
        <w:tabs>
          <w:tab w:val="num" w:pos="1005"/>
        </w:tabs>
        <w:ind w:left="1005" w:hanging="1005"/>
      </w:pPr>
      <w:rPr>
        <w:rFonts w:eastAsia="Arial" w:hint="default"/>
      </w:rPr>
    </w:lvl>
    <w:lvl w:ilvl="3">
      <w:start w:val="1"/>
      <w:numFmt w:val="decimal"/>
      <w:lvlText w:val="%1.%2.%3.%4"/>
      <w:lvlJc w:val="left"/>
      <w:pPr>
        <w:tabs>
          <w:tab w:val="num" w:pos="1005"/>
        </w:tabs>
        <w:ind w:left="1005" w:hanging="1005"/>
      </w:pPr>
      <w:rPr>
        <w:rFonts w:eastAsia="Arial" w:hint="default"/>
      </w:rPr>
    </w:lvl>
    <w:lvl w:ilvl="4">
      <w:start w:val="1"/>
      <w:numFmt w:val="decimal"/>
      <w:lvlText w:val="%1.%2.%3.%4.%5"/>
      <w:lvlJc w:val="left"/>
      <w:pPr>
        <w:tabs>
          <w:tab w:val="num" w:pos="1005"/>
        </w:tabs>
        <w:ind w:left="1005" w:hanging="1005"/>
      </w:pPr>
      <w:rPr>
        <w:rFonts w:eastAsia="Arial" w:hint="default"/>
      </w:rPr>
    </w:lvl>
    <w:lvl w:ilvl="5">
      <w:start w:val="1"/>
      <w:numFmt w:val="decimal"/>
      <w:lvlText w:val="%1.%2.%3.%4.%5.%6"/>
      <w:lvlJc w:val="left"/>
      <w:pPr>
        <w:tabs>
          <w:tab w:val="num" w:pos="1080"/>
        </w:tabs>
        <w:ind w:left="1080" w:hanging="1080"/>
      </w:pPr>
      <w:rPr>
        <w:rFonts w:eastAsia="Arial" w:hint="default"/>
      </w:rPr>
    </w:lvl>
    <w:lvl w:ilvl="6">
      <w:start w:val="1"/>
      <w:numFmt w:val="decimal"/>
      <w:lvlText w:val="%1.%2.%3.%4.%5.%6.%7"/>
      <w:lvlJc w:val="left"/>
      <w:pPr>
        <w:tabs>
          <w:tab w:val="num" w:pos="1080"/>
        </w:tabs>
        <w:ind w:left="1080" w:hanging="1080"/>
      </w:pPr>
      <w:rPr>
        <w:rFonts w:eastAsia="Arial" w:hint="default"/>
      </w:rPr>
    </w:lvl>
    <w:lvl w:ilvl="7">
      <w:start w:val="1"/>
      <w:numFmt w:val="decimal"/>
      <w:lvlText w:val="%1.%2.%3.%4.%5.%6.%7.%8"/>
      <w:lvlJc w:val="left"/>
      <w:pPr>
        <w:tabs>
          <w:tab w:val="num" w:pos="1080"/>
        </w:tabs>
        <w:ind w:left="1080" w:hanging="1080"/>
      </w:pPr>
      <w:rPr>
        <w:rFonts w:eastAsia="Arial" w:hint="default"/>
      </w:rPr>
    </w:lvl>
    <w:lvl w:ilvl="8">
      <w:start w:val="1"/>
      <w:numFmt w:val="decimal"/>
      <w:lvlText w:val="%1.%2.%3.%4.%5.%6.%7.%8.%9"/>
      <w:lvlJc w:val="left"/>
      <w:pPr>
        <w:tabs>
          <w:tab w:val="num" w:pos="1440"/>
        </w:tabs>
        <w:ind w:left="1440" w:hanging="1440"/>
      </w:pPr>
      <w:rPr>
        <w:rFonts w:eastAsia="Arial" w:hint="default"/>
      </w:rPr>
    </w:lvl>
  </w:abstractNum>
  <w:abstractNum w:abstractNumId="24" w15:restartNumberingAfterBreak="0">
    <w:nsid w:val="6F210DDC"/>
    <w:multiLevelType w:val="multilevel"/>
    <w:tmpl w:val="B284FDB2"/>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97"/>
        </w:tabs>
        <w:ind w:left="697" w:hanging="540"/>
      </w:pPr>
      <w:rPr>
        <w:rFonts w:hint="default"/>
      </w:rPr>
    </w:lvl>
    <w:lvl w:ilvl="2">
      <w:start w:val="2"/>
      <w:numFmt w:val="decimal"/>
      <w:lvlText w:val="%1.%2.%3"/>
      <w:lvlJc w:val="left"/>
      <w:pPr>
        <w:tabs>
          <w:tab w:val="num" w:pos="1034"/>
        </w:tabs>
        <w:ind w:left="1034" w:hanging="720"/>
      </w:pPr>
      <w:rPr>
        <w:rFonts w:hint="default"/>
      </w:rPr>
    </w:lvl>
    <w:lvl w:ilvl="3">
      <w:start w:val="1"/>
      <w:numFmt w:val="decimal"/>
      <w:lvlText w:val="%1.%2.%3.%4"/>
      <w:lvlJc w:val="left"/>
      <w:pPr>
        <w:tabs>
          <w:tab w:val="num" w:pos="1191"/>
        </w:tabs>
        <w:ind w:left="1191" w:hanging="720"/>
      </w:pPr>
      <w:rPr>
        <w:rFonts w:hint="default"/>
      </w:rPr>
    </w:lvl>
    <w:lvl w:ilvl="4">
      <w:start w:val="1"/>
      <w:numFmt w:val="decimal"/>
      <w:lvlText w:val="%1.%2.%3.%4.%5"/>
      <w:lvlJc w:val="left"/>
      <w:pPr>
        <w:tabs>
          <w:tab w:val="num" w:pos="1708"/>
        </w:tabs>
        <w:ind w:left="1708" w:hanging="1080"/>
      </w:pPr>
      <w:rPr>
        <w:rFonts w:hint="default"/>
      </w:rPr>
    </w:lvl>
    <w:lvl w:ilvl="5">
      <w:start w:val="1"/>
      <w:numFmt w:val="decimal"/>
      <w:lvlText w:val="%1.%2.%3.%4.%5.%6"/>
      <w:lvlJc w:val="left"/>
      <w:pPr>
        <w:tabs>
          <w:tab w:val="num" w:pos="1865"/>
        </w:tabs>
        <w:ind w:left="1865" w:hanging="1080"/>
      </w:pPr>
      <w:rPr>
        <w:rFonts w:hint="default"/>
      </w:rPr>
    </w:lvl>
    <w:lvl w:ilvl="6">
      <w:start w:val="1"/>
      <w:numFmt w:val="decimal"/>
      <w:lvlText w:val="%1.%2.%3.%4.%5.%6.%7"/>
      <w:lvlJc w:val="left"/>
      <w:pPr>
        <w:tabs>
          <w:tab w:val="num" w:pos="2382"/>
        </w:tabs>
        <w:ind w:left="2382" w:hanging="1440"/>
      </w:pPr>
      <w:rPr>
        <w:rFonts w:hint="default"/>
      </w:rPr>
    </w:lvl>
    <w:lvl w:ilvl="7">
      <w:start w:val="1"/>
      <w:numFmt w:val="decimal"/>
      <w:lvlText w:val="%1.%2.%3.%4.%5.%6.%7.%8"/>
      <w:lvlJc w:val="left"/>
      <w:pPr>
        <w:tabs>
          <w:tab w:val="num" w:pos="2539"/>
        </w:tabs>
        <w:ind w:left="2539" w:hanging="1440"/>
      </w:pPr>
      <w:rPr>
        <w:rFonts w:hint="default"/>
      </w:rPr>
    </w:lvl>
    <w:lvl w:ilvl="8">
      <w:start w:val="1"/>
      <w:numFmt w:val="decimal"/>
      <w:lvlText w:val="%1.%2.%3.%4.%5.%6.%7.%8.%9"/>
      <w:lvlJc w:val="left"/>
      <w:pPr>
        <w:tabs>
          <w:tab w:val="num" w:pos="2696"/>
        </w:tabs>
        <w:ind w:left="2696" w:hanging="1440"/>
      </w:pPr>
      <w:rPr>
        <w:rFonts w:hint="default"/>
      </w:rPr>
    </w:lvl>
  </w:abstractNum>
  <w:abstractNum w:abstractNumId="25" w15:restartNumberingAfterBreak="0">
    <w:nsid w:val="7EB53088"/>
    <w:multiLevelType w:val="hybridMultilevel"/>
    <w:tmpl w:val="100E51F8"/>
    <w:lvl w:ilvl="0" w:tplc="EB88702A">
      <w:start w:val="1"/>
      <w:numFmt w:val="bullet"/>
      <w:lvlText w:val=""/>
      <w:lvlPicBulletId w:val="0"/>
      <w:lvlJc w:val="left"/>
      <w:pPr>
        <w:tabs>
          <w:tab w:val="num" w:pos="420"/>
        </w:tabs>
        <w:ind w:left="420" w:firstLine="0"/>
      </w:pPr>
      <w:rPr>
        <w:rFonts w:ascii="Symbol" w:hAnsi="Symbol" w:hint="default"/>
      </w:rPr>
    </w:lvl>
    <w:lvl w:ilvl="1" w:tplc="5E567AF2" w:tentative="1">
      <w:start w:val="1"/>
      <w:numFmt w:val="bullet"/>
      <w:lvlText w:val=""/>
      <w:lvlJc w:val="left"/>
      <w:pPr>
        <w:tabs>
          <w:tab w:val="num" w:pos="840"/>
        </w:tabs>
        <w:ind w:left="840" w:firstLine="0"/>
      </w:pPr>
      <w:rPr>
        <w:rFonts w:ascii="Symbol" w:hAnsi="Symbol" w:hint="default"/>
      </w:rPr>
    </w:lvl>
    <w:lvl w:ilvl="2" w:tplc="2960CC2C" w:tentative="1">
      <w:start w:val="1"/>
      <w:numFmt w:val="bullet"/>
      <w:lvlText w:val=""/>
      <w:lvlJc w:val="left"/>
      <w:pPr>
        <w:tabs>
          <w:tab w:val="num" w:pos="1260"/>
        </w:tabs>
        <w:ind w:left="1260" w:firstLine="0"/>
      </w:pPr>
      <w:rPr>
        <w:rFonts w:ascii="Symbol" w:hAnsi="Symbol" w:hint="default"/>
      </w:rPr>
    </w:lvl>
    <w:lvl w:ilvl="3" w:tplc="5A12BF94" w:tentative="1">
      <w:start w:val="1"/>
      <w:numFmt w:val="bullet"/>
      <w:lvlText w:val=""/>
      <w:lvlJc w:val="left"/>
      <w:pPr>
        <w:tabs>
          <w:tab w:val="num" w:pos="1680"/>
        </w:tabs>
        <w:ind w:left="1680" w:firstLine="0"/>
      </w:pPr>
      <w:rPr>
        <w:rFonts w:ascii="Symbol" w:hAnsi="Symbol" w:hint="default"/>
      </w:rPr>
    </w:lvl>
    <w:lvl w:ilvl="4" w:tplc="2F96E074" w:tentative="1">
      <w:start w:val="1"/>
      <w:numFmt w:val="bullet"/>
      <w:lvlText w:val=""/>
      <w:lvlJc w:val="left"/>
      <w:pPr>
        <w:tabs>
          <w:tab w:val="num" w:pos="2100"/>
        </w:tabs>
        <w:ind w:left="2100" w:firstLine="0"/>
      </w:pPr>
      <w:rPr>
        <w:rFonts w:ascii="Symbol" w:hAnsi="Symbol" w:hint="default"/>
      </w:rPr>
    </w:lvl>
    <w:lvl w:ilvl="5" w:tplc="693208D8" w:tentative="1">
      <w:start w:val="1"/>
      <w:numFmt w:val="bullet"/>
      <w:lvlText w:val=""/>
      <w:lvlJc w:val="left"/>
      <w:pPr>
        <w:tabs>
          <w:tab w:val="num" w:pos="2520"/>
        </w:tabs>
        <w:ind w:left="2520" w:firstLine="0"/>
      </w:pPr>
      <w:rPr>
        <w:rFonts w:ascii="Symbol" w:hAnsi="Symbol" w:hint="default"/>
      </w:rPr>
    </w:lvl>
    <w:lvl w:ilvl="6" w:tplc="AACA9E44" w:tentative="1">
      <w:start w:val="1"/>
      <w:numFmt w:val="bullet"/>
      <w:lvlText w:val=""/>
      <w:lvlJc w:val="left"/>
      <w:pPr>
        <w:tabs>
          <w:tab w:val="num" w:pos="2940"/>
        </w:tabs>
        <w:ind w:left="2940" w:firstLine="0"/>
      </w:pPr>
      <w:rPr>
        <w:rFonts w:ascii="Symbol" w:hAnsi="Symbol" w:hint="default"/>
      </w:rPr>
    </w:lvl>
    <w:lvl w:ilvl="7" w:tplc="1F126F52" w:tentative="1">
      <w:start w:val="1"/>
      <w:numFmt w:val="bullet"/>
      <w:lvlText w:val=""/>
      <w:lvlJc w:val="left"/>
      <w:pPr>
        <w:tabs>
          <w:tab w:val="num" w:pos="3360"/>
        </w:tabs>
        <w:ind w:left="3360" w:firstLine="0"/>
      </w:pPr>
      <w:rPr>
        <w:rFonts w:ascii="Symbol" w:hAnsi="Symbol" w:hint="default"/>
      </w:rPr>
    </w:lvl>
    <w:lvl w:ilvl="8" w:tplc="0B40F65A" w:tentative="1">
      <w:start w:val="1"/>
      <w:numFmt w:val="bullet"/>
      <w:lvlText w:val=""/>
      <w:lvlJc w:val="left"/>
      <w:pPr>
        <w:tabs>
          <w:tab w:val="num" w:pos="3780"/>
        </w:tabs>
        <w:ind w:left="3780" w:firstLine="0"/>
      </w:pPr>
      <w:rPr>
        <w:rFonts w:ascii="Symbol" w:hAnsi="Symbol" w:hint="default"/>
      </w:rPr>
    </w:lvl>
  </w:abstractNum>
  <w:num w:numId="1" w16cid:durableId="1602446100">
    <w:abstractNumId w:val="0"/>
  </w:num>
  <w:num w:numId="2" w16cid:durableId="1226188172">
    <w:abstractNumId w:val="3"/>
  </w:num>
  <w:num w:numId="3" w16cid:durableId="592511550">
    <w:abstractNumId w:val="2"/>
  </w:num>
  <w:num w:numId="4" w16cid:durableId="594441424">
    <w:abstractNumId w:val="8"/>
  </w:num>
  <w:num w:numId="5" w16cid:durableId="644967971">
    <w:abstractNumId w:val="7"/>
  </w:num>
  <w:num w:numId="6" w16cid:durableId="1919168512">
    <w:abstractNumId w:val="20"/>
  </w:num>
  <w:num w:numId="7" w16cid:durableId="454644927">
    <w:abstractNumId w:val="9"/>
  </w:num>
  <w:num w:numId="8" w16cid:durableId="1537742780">
    <w:abstractNumId w:val="24"/>
  </w:num>
  <w:num w:numId="9" w16cid:durableId="903874246">
    <w:abstractNumId w:val="0"/>
    <w:lvlOverride w:ilvl="0">
      <w:startOverride w:val="1"/>
    </w:lvlOverride>
    <w:lvlOverride w:ilvl="1">
      <w:startOverride w:val="1"/>
    </w:lvlOverride>
    <w:lvlOverride w:ilvl="2">
      <w:startOverride w:val="1"/>
    </w:lvlOverride>
    <w:lvlOverride w:ilvl="3">
      <w:startOverride w:val="2"/>
    </w:lvlOverride>
  </w:num>
  <w:num w:numId="10" w16cid:durableId="2105303266">
    <w:abstractNumId w:val="0"/>
    <w:lvlOverride w:ilvl="0">
      <w:startOverride w:val="1"/>
    </w:lvlOverride>
    <w:lvlOverride w:ilvl="1">
      <w:startOverride w:val="1"/>
    </w:lvlOverride>
    <w:lvlOverride w:ilvl="2">
      <w:startOverride w:val="1"/>
    </w:lvlOverride>
    <w:lvlOverride w:ilvl="3">
      <w:startOverride w:val="3"/>
    </w:lvlOverride>
  </w:num>
  <w:num w:numId="11" w16cid:durableId="404494826">
    <w:abstractNumId w:val="0"/>
    <w:lvlOverride w:ilvl="0">
      <w:startOverride w:val="1"/>
    </w:lvlOverride>
    <w:lvlOverride w:ilvl="1">
      <w:startOverride w:val="1"/>
    </w:lvlOverride>
    <w:lvlOverride w:ilvl="2">
      <w:startOverride w:val="1"/>
    </w:lvlOverride>
    <w:lvlOverride w:ilvl="3">
      <w:startOverride w:val="4"/>
    </w:lvlOverride>
  </w:num>
  <w:num w:numId="12" w16cid:durableId="1294412149">
    <w:abstractNumId w:val="4"/>
  </w:num>
  <w:num w:numId="13" w16cid:durableId="417824098">
    <w:abstractNumId w:val="17"/>
  </w:num>
  <w:num w:numId="14" w16cid:durableId="2001687134">
    <w:abstractNumId w:val="25"/>
  </w:num>
  <w:num w:numId="15" w16cid:durableId="840854657">
    <w:abstractNumId w:val="11"/>
  </w:num>
  <w:num w:numId="16" w16cid:durableId="1875774509">
    <w:abstractNumId w:val="21"/>
  </w:num>
  <w:num w:numId="17" w16cid:durableId="1196429909">
    <w:abstractNumId w:val="1"/>
  </w:num>
  <w:num w:numId="18" w16cid:durableId="2012223166">
    <w:abstractNumId w:val="16"/>
  </w:num>
  <w:num w:numId="19" w16cid:durableId="495151335">
    <w:abstractNumId w:val="6"/>
  </w:num>
  <w:num w:numId="20" w16cid:durableId="860624264">
    <w:abstractNumId w:val="23"/>
  </w:num>
  <w:num w:numId="21" w16cid:durableId="1089540708">
    <w:abstractNumId w:val="14"/>
  </w:num>
  <w:num w:numId="22" w16cid:durableId="1210649914">
    <w:abstractNumId w:val="19"/>
  </w:num>
  <w:num w:numId="23" w16cid:durableId="410276034">
    <w:abstractNumId w:val="5"/>
  </w:num>
  <w:num w:numId="24" w16cid:durableId="1947153807">
    <w:abstractNumId w:val="15"/>
  </w:num>
  <w:num w:numId="25" w16cid:durableId="1879274196">
    <w:abstractNumId w:val="10"/>
  </w:num>
  <w:num w:numId="26" w16cid:durableId="1938830726">
    <w:abstractNumId w:val="12"/>
  </w:num>
  <w:num w:numId="27" w16cid:durableId="80567865">
    <w:abstractNumId w:val="22"/>
  </w:num>
  <w:num w:numId="28" w16cid:durableId="42222580">
    <w:abstractNumId w:val="18"/>
  </w:num>
  <w:num w:numId="29" w16cid:durableId="4364898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rawingGridVerticalSpacing w:val="171"/>
  <w:displayHorizontalDrawingGridEvery w:val="0"/>
  <w:displayVerticalDrawingGridEvery w:val="0"/>
  <w:characterSpacingControl w:val="compressPunctuation"/>
  <w:noLineBreaksAfter w:lang="ja-JP" w:val="$([\{‘“〈《「『【〔＄（［｛｢￡￥"/>
  <w:noLineBreaksBefore w:lang="ja-JP" w:val="!%),.:;?]}°’”‰′″℃、。々〉》」』】〕゛゜ゝゞ・ヽヾ！％），．：；？］｝｡｣､･ﾞﾟ￠"/>
  <w:hdrShapeDefaults>
    <o:shapedefaults v:ext="edit" spidmax="2050" fillcolor="white" stroke="f">
      <v:fill color="white"/>
      <v:stroke on="f"/>
      <v:textbox style="mso-fit-shape-to-text:t" inset="0,0,0,0"/>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A4"/>
    <w:rsid w:val="00000119"/>
    <w:rsid w:val="000003B9"/>
    <w:rsid w:val="0000081C"/>
    <w:rsid w:val="0000261D"/>
    <w:rsid w:val="00004A5A"/>
    <w:rsid w:val="000051BE"/>
    <w:rsid w:val="0000654F"/>
    <w:rsid w:val="00007B90"/>
    <w:rsid w:val="000126D2"/>
    <w:rsid w:val="0001286A"/>
    <w:rsid w:val="00012C45"/>
    <w:rsid w:val="000131BC"/>
    <w:rsid w:val="000149BF"/>
    <w:rsid w:val="0001530B"/>
    <w:rsid w:val="000153C9"/>
    <w:rsid w:val="00015F08"/>
    <w:rsid w:val="000212D2"/>
    <w:rsid w:val="00022399"/>
    <w:rsid w:val="000236D1"/>
    <w:rsid w:val="00024A84"/>
    <w:rsid w:val="00026433"/>
    <w:rsid w:val="000277A3"/>
    <w:rsid w:val="00032555"/>
    <w:rsid w:val="000329C3"/>
    <w:rsid w:val="00032AB5"/>
    <w:rsid w:val="00032E9D"/>
    <w:rsid w:val="00033A37"/>
    <w:rsid w:val="00033EAB"/>
    <w:rsid w:val="000343FB"/>
    <w:rsid w:val="00035847"/>
    <w:rsid w:val="00036F75"/>
    <w:rsid w:val="00037AA1"/>
    <w:rsid w:val="00040BBF"/>
    <w:rsid w:val="0004171A"/>
    <w:rsid w:val="0004287E"/>
    <w:rsid w:val="00043340"/>
    <w:rsid w:val="000435CB"/>
    <w:rsid w:val="000444F3"/>
    <w:rsid w:val="0004526E"/>
    <w:rsid w:val="00051BBD"/>
    <w:rsid w:val="00052371"/>
    <w:rsid w:val="00053897"/>
    <w:rsid w:val="0005418A"/>
    <w:rsid w:val="00055E0C"/>
    <w:rsid w:val="0005607A"/>
    <w:rsid w:val="00056864"/>
    <w:rsid w:val="00057C77"/>
    <w:rsid w:val="0006048C"/>
    <w:rsid w:val="000606D9"/>
    <w:rsid w:val="00062F93"/>
    <w:rsid w:val="00064DBC"/>
    <w:rsid w:val="00064E51"/>
    <w:rsid w:val="00064E70"/>
    <w:rsid w:val="0006507B"/>
    <w:rsid w:val="00066D7D"/>
    <w:rsid w:val="00067334"/>
    <w:rsid w:val="0006746D"/>
    <w:rsid w:val="000712AB"/>
    <w:rsid w:val="00072817"/>
    <w:rsid w:val="00073585"/>
    <w:rsid w:val="000743E0"/>
    <w:rsid w:val="0007634C"/>
    <w:rsid w:val="00076E91"/>
    <w:rsid w:val="000776DE"/>
    <w:rsid w:val="000776EB"/>
    <w:rsid w:val="000777A8"/>
    <w:rsid w:val="000809DC"/>
    <w:rsid w:val="00080E74"/>
    <w:rsid w:val="00082471"/>
    <w:rsid w:val="00082C95"/>
    <w:rsid w:val="00082F9F"/>
    <w:rsid w:val="00082FEB"/>
    <w:rsid w:val="00083164"/>
    <w:rsid w:val="00085D77"/>
    <w:rsid w:val="00086DD6"/>
    <w:rsid w:val="00090648"/>
    <w:rsid w:val="00090D26"/>
    <w:rsid w:val="000912BB"/>
    <w:rsid w:val="000914AD"/>
    <w:rsid w:val="00093A56"/>
    <w:rsid w:val="00095A60"/>
    <w:rsid w:val="000A03CB"/>
    <w:rsid w:val="000A0709"/>
    <w:rsid w:val="000A085E"/>
    <w:rsid w:val="000A15A8"/>
    <w:rsid w:val="000A2287"/>
    <w:rsid w:val="000A321B"/>
    <w:rsid w:val="000A3E90"/>
    <w:rsid w:val="000A6211"/>
    <w:rsid w:val="000A66E0"/>
    <w:rsid w:val="000A75BB"/>
    <w:rsid w:val="000A7ADB"/>
    <w:rsid w:val="000B01F0"/>
    <w:rsid w:val="000B08F5"/>
    <w:rsid w:val="000B0D5A"/>
    <w:rsid w:val="000B1459"/>
    <w:rsid w:val="000B3A00"/>
    <w:rsid w:val="000B4039"/>
    <w:rsid w:val="000B506E"/>
    <w:rsid w:val="000B6AA1"/>
    <w:rsid w:val="000B73F1"/>
    <w:rsid w:val="000B77CF"/>
    <w:rsid w:val="000B7E20"/>
    <w:rsid w:val="000C01E9"/>
    <w:rsid w:val="000C01F3"/>
    <w:rsid w:val="000C095C"/>
    <w:rsid w:val="000C1873"/>
    <w:rsid w:val="000C2486"/>
    <w:rsid w:val="000C25D1"/>
    <w:rsid w:val="000C382D"/>
    <w:rsid w:val="000C41F3"/>
    <w:rsid w:val="000C6233"/>
    <w:rsid w:val="000C6538"/>
    <w:rsid w:val="000C688D"/>
    <w:rsid w:val="000C7291"/>
    <w:rsid w:val="000D0ADB"/>
    <w:rsid w:val="000D1F29"/>
    <w:rsid w:val="000D282A"/>
    <w:rsid w:val="000D5620"/>
    <w:rsid w:val="000D56ED"/>
    <w:rsid w:val="000D5D30"/>
    <w:rsid w:val="000D6A50"/>
    <w:rsid w:val="000D6D0A"/>
    <w:rsid w:val="000D7D9C"/>
    <w:rsid w:val="000E0D01"/>
    <w:rsid w:val="000E1840"/>
    <w:rsid w:val="000E2501"/>
    <w:rsid w:val="000E3FAC"/>
    <w:rsid w:val="000E4C17"/>
    <w:rsid w:val="000F03C3"/>
    <w:rsid w:val="000F0B6B"/>
    <w:rsid w:val="000F2197"/>
    <w:rsid w:val="000F35C6"/>
    <w:rsid w:val="000F4176"/>
    <w:rsid w:val="000F486D"/>
    <w:rsid w:val="000F54A1"/>
    <w:rsid w:val="000F58EB"/>
    <w:rsid w:val="000F6071"/>
    <w:rsid w:val="000F637F"/>
    <w:rsid w:val="000F67EB"/>
    <w:rsid w:val="000F749F"/>
    <w:rsid w:val="001019E4"/>
    <w:rsid w:val="00102255"/>
    <w:rsid w:val="00103FDE"/>
    <w:rsid w:val="001045D1"/>
    <w:rsid w:val="001076C7"/>
    <w:rsid w:val="00107FAA"/>
    <w:rsid w:val="00110483"/>
    <w:rsid w:val="00111A1B"/>
    <w:rsid w:val="00111DE8"/>
    <w:rsid w:val="00111EF6"/>
    <w:rsid w:val="00113D47"/>
    <w:rsid w:val="00117A3E"/>
    <w:rsid w:val="00121537"/>
    <w:rsid w:val="00121870"/>
    <w:rsid w:val="001218B2"/>
    <w:rsid w:val="00123B62"/>
    <w:rsid w:val="00124315"/>
    <w:rsid w:val="00124389"/>
    <w:rsid w:val="00126669"/>
    <w:rsid w:val="00126AD8"/>
    <w:rsid w:val="00126B81"/>
    <w:rsid w:val="00126E69"/>
    <w:rsid w:val="00126EC9"/>
    <w:rsid w:val="00127FCC"/>
    <w:rsid w:val="00130AAA"/>
    <w:rsid w:val="001310E1"/>
    <w:rsid w:val="00132FF3"/>
    <w:rsid w:val="00133CE4"/>
    <w:rsid w:val="001343CA"/>
    <w:rsid w:val="0013444E"/>
    <w:rsid w:val="00134576"/>
    <w:rsid w:val="00135C91"/>
    <w:rsid w:val="0013740D"/>
    <w:rsid w:val="00141E58"/>
    <w:rsid w:val="0014279B"/>
    <w:rsid w:val="00143354"/>
    <w:rsid w:val="001458AF"/>
    <w:rsid w:val="00146C40"/>
    <w:rsid w:val="00146DE8"/>
    <w:rsid w:val="00150D30"/>
    <w:rsid w:val="00150EDF"/>
    <w:rsid w:val="0015190D"/>
    <w:rsid w:val="00153807"/>
    <w:rsid w:val="00153C00"/>
    <w:rsid w:val="00153D56"/>
    <w:rsid w:val="00153DF6"/>
    <w:rsid w:val="001546A1"/>
    <w:rsid w:val="00155649"/>
    <w:rsid w:val="00155D94"/>
    <w:rsid w:val="00156FE9"/>
    <w:rsid w:val="001606A4"/>
    <w:rsid w:val="0016077A"/>
    <w:rsid w:val="00161362"/>
    <w:rsid w:val="00161DFA"/>
    <w:rsid w:val="00163E15"/>
    <w:rsid w:val="0016408C"/>
    <w:rsid w:val="001640B8"/>
    <w:rsid w:val="0016454E"/>
    <w:rsid w:val="00164FEF"/>
    <w:rsid w:val="00165380"/>
    <w:rsid w:val="00165D54"/>
    <w:rsid w:val="00165FB8"/>
    <w:rsid w:val="00166241"/>
    <w:rsid w:val="001667C0"/>
    <w:rsid w:val="00167F4E"/>
    <w:rsid w:val="00170DB5"/>
    <w:rsid w:val="001732BA"/>
    <w:rsid w:val="0017397A"/>
    <w:rsid w:val="00173B2C"/>
    <w:rsid w:val="00174A51"/>
    <w:rsid w:val="00174F3D"/>
    <w:rsid w:val="0017723C"/>
    <w:rsid w:val="00177A54"/>
    <w:rsid w:val="00177ABA"/>
    <w:rsid w:val="00180488"/>
    <w:rsid w:val="001813EF"/>
    <w:rsid w:val="00181FF9"/>
    <w:rsid w:val="00182921"/>
    <w:rsid w:val="00182F6C"/>
    <w:rsid w:val="0018433B"/>
    <w:rsid w:val="001845A0"/>
    <w:rsid w:val="0018466B"/>
    <w:rsid w:val="00184DEE"/>
    <w:rsid w:val="0018541D"/>
    <w:rsid w:val="0018626C"/>
    <w:rsid w:val="00187439"/>
    <w:rsid w:val="00191E85"/>
    <w:rsid w:val="00192429"/>
    <w:rsid w:val="0019299D"/>
    <w:rsid w:val="00194955"/>
    <w:rsid w:val="00194EB4"/>
    <w:rsid w:val="001A01D4"/>
    <w:rsid w:val="001A130A"/>
    <w:rsid w:val="001A1F09"/>
    <w:rsid w:val="001A200B"/>
    <w:rsid w:val="001A359D"/>
    <w:rsid w:val="001A3E0A"/>
    <w:rsid w:val="001A52A1"/>
    <w:rsid w:val="001A52C0"/>
    <w:rsid w:val="001A62AE"/>
    <w:rsid w:val="001A696B"/>
    <w:rsid w:val="001A6D04"/>
    <w:rsid w:val="001B002D"/>
    <w:rsid w:val="001B010F"/>
    <w:rsid w:val="001B019C"/>
    <w:rsid w:val="001B0CF0"/>
    <w:rsid w:val="001B104D"/>
    <w:rsid w:val="001B1DB1"/>
    <w:rsid w:val="001B34B7"/>
    <w:rsid w:val="001B34E4"/>
    <w:rsid w:val="001B3E67"/>
    <w:rsid w:val="001B44EA"/>
    <w:rsid w:val="001B6986"/>
    <w:rsid w:val="001B6CA2"/>
    <w:rsid w:val="001B6CCB"/>
    <w:rsid w:val="001C03C6"/>
    <w:rsid w:val="001C1EA1"/>
    <w:rsid w:val="001C2532"/>
    <w:rsid w:val="001C2A36"/>
    <w:rsid w:val="001C2FF7"/>
    <w:rsid w:val="001C3399"/>
    <w:rsid w:val="001C3FBA"/>
    <w:rsid w:val="001C4C1C"/>
    <w:rsid w:val="001C5C2B"/>
    <w:rsid w:val="001C6237"/>
    <w:rsid w:val="001C6240"/>
    <w:rsid w:val="001C72A1"/>
    <w:rsid w:val="001D0040"/>
    <w:rsid w:val="001D04D7"/>
    <w:rsid w:val="001D1642"/>
    <w:rsid w:val="001D2ABE"/>
    <w:rsid w:val="001D2FCF"/>
    <w:rsid w:val="001D3287"/>
    <w:rsid w:val="001D3849"/>
    <w:rsid w:val="001D3CD7"/>
    <w:rsid w:val="001D49B6"/>
    <w:rsid w:val="001D6028"/>
    <w:rsid w:val="001E0CCC"/>
    <w:rsid w:val="001E2771"/>
    <w:rsid w:val="001E2DBB"/>
    <w:rsid w:val="001E3602"/>
    <w:rsid w:val="001E4062"/>
    <w:rsid w:val="001E47E6"/>
    <w:rsid w:val="001E73FB"/>
    <w:rsid w:val="001E765B"/>
    <w:rsid w:val="001F105A"/>
    <w:rsid w:val="001F141D"/>
    <w:rsid w:val="001F1B2F"/>
    <w:rsid w:val="001F1BE7"/>
    <w:rsid w:val="001F3309"/>
    <w:rsid w:val="001F3855"/>
    <w:rsid w:val="001F492F"/>
    <w:rsid w:val="001F4A18"/>
    <w:rsid w:val="001F5A73"/>
    <w:rsid w:val="001F6169"/>
    <w:rsid w:val="001F7782"/>
    <w:rsid w:val="001F79F4"/>
    <w:rsid w:val="00200E73"/>
    <w:rsid w:val="00204951"/>
    <w:rsid w:val="00207A3C"/>
    <w:rsid w:val="00210EE5"/>
    <w:rsid w:val="00211420"/>
    <w:rsid w:val="00211BCF"/>
    <w:rsid w:val="00212809"/>
    <w:rsid w:val="00212CDF"/>
    <w:rsid w:val="00212F9E"/>
    <w:rsid w:val="00213868"/>
    <w:rsid w:val="00213A14"/>
    <w:rsid w:val="002140EE"/>
    <w:rsid w:val="0021479F"/>
    <w:rsid w:val="002147AD"/>
    <w:rsid w:val="002205A4"/>
    <w:rsid w:val="00220669"/>
    <w:rsid w:val="002208EB"/>
    <w:rsid w:val="00222D2E"/>
    <w:rsid w:val="00225853"/>
    <w:rsid w:val="00225A64"/>
    <w:rsid w:val="00226DBD"/>
    <w:rsid w:val="002273AB"/>
    <w:rsid w:val="00230B3D"/>
    <w:rsid w:val="00231575"/>
    <w:rsid w:val="00231782"/>
    <w:rsid w:val="002322F9"/>
    <w:rsid w:val="00232780"/>
    <w:rsid w:val="002335AD"/>
    <w:rsid w:val="002356D1"/>
    <w:rsid w:val="002358F3"/>
    <w:rsid w:val="00237D04"/>
    <w:rsid w:val="00237F74"/>
    <w:rsid w:val="00240106"/>
    <w:rsid w:val="00240172"/>
    <w:rsid w:val="00241898"/>
    <w:rsid w:val="002418EA"/>
    <w:rsid w:val="002431B6"/>
    <w:rsid w:val="00244009"/>
    <w:rsid w:val="0024489B"/>
    <w:rsid w:val="00244DB9"/>
    <w:rsid w:val="00245112"/>
    <w:rsid w:val="00245B6A"/>
    <w:rsid w:val="00246F8F"/>
    <w:rsid w:val="002471E6"/>
    <w:rsid w:val="00247613"/>
    <w:rsid w:val="002506F9"/>
    <w:rsid w:val="00251DB8"/>
    <w:rsid w:val="002534DF"/>
    <w:rsid w:val="00253C78"/>
    <w:rsid w:val="002546B0"/>
    <w:rsid w:val="00255002"/>
    <w:rsid w:val="00255741"/>
    <w:rsid w:val="002602FB"/>
    <w:rsid w:val="0026115E"/>
    <w:rsid w:val="0026173A"/>
    <w:rsid w:val="00262909"/>
    <w:rsid w:val="0026293E"/>
    <w:rsid w:val="00263AD6"/>
    <w:rsid w:val="00266336"/>
    <w:rsid w:val="00266D66"/>
    <w:rsid w:val="0026734D"/>
    <w:rsid w:val="002678DB"/>
    <w:rsid w:val="00270567"/>
    <w:rsid w:val="00270B58"/>
    <w:rsid w:val="00274A76"/>
    <w:rsid w:val="00276FCF"/>
    <w:rsid w:val="00277281"/>
    <w:rsid w:val="00277E3B"/>
    <w:rsid w:val="00280634"/>
    <w:rsid w:val="00280674"/>
    <w:rsid w:val="00280F91"/>
    <w:rsid w:val="00281580"/>
    <w:rsid w:val="00281A7B"/>
    <w:rsid w:val="0028387B"/>
    <w:rsid w:val="00283927"/>
    <w:rsid w:val="0028781F"/>
    <w:rsid w:val="00287A01"/>
    <w:rsid w:val="00290BAC"/>
    <w:rsid w:val="00290D95"/>
    <w:rsid w:val="00292A67"/>
    <w:rsid w:val="00293F09"/>
    <w:rsid w:val="00294BA9"/>
    <w:rsid w:val="0029613E"/>
    <w:rsid w:val="0029705A"/>
    <w:rsid w:val="00297B0E"/>
    <w:rsid w:val="002A0B6F"/>
    <w:rsid w:val="002A2D23"/>
    <w:rsid w:val="002A3E36"/>
    <w:rsid w:val="002A40D5"/>
    <w:rsid w:val="002A5E14"/>
    <w:rsid w:val="002A6FD0"/>
    <w:rsid w:val="002A733D"/>
    <w:rsid w:val="002B26C6"/>
    <w:rsid w:val="002B2767"/>
    <w:rsid w:val="002B2C8E"/>
    <w:rsid w:val="002B3E7C"/>
    <w:rsid w:val="002B4E30"/>
    <w:rsid w:val="002B5301"/>
    <w:rsid w:val="002B553B"/>
    <w:rsid w:val="002B5813"/>
    <w:rsid w:val="002B6158"/>
    <w:rsid w:val="002B6658"/>
    <w:rsid w:val="002B667E"/>
    <w:rsid w:val="002B684D"/>
    <w:rsid w:val="002B728C"/>
    <w:rsid w:val="002B7AAE"/>
    <w:rsid w:val="002B7CE2"/>
    <w:rsid w:val="002C028A"/>
    <w:rsid w:val="002C0497"/>
    <w:rsid w:val="002C204D"/>
    <w:rsid w:val="002C221C"/>
    <w:rsid w:val="002C2897"/>
    <w:rsid w:val="002C2AFC"/>
    <w:rsid w:val="002C33FD"/>
    <w:rsid w:val="002C4783"/>
    <w:rsid w:val="002C50A9"/>
    <w:rsid w:val="002C6767"/>
    <w:rsid w:val="002C70BF"/>
    <w:rsid w:val="002C7DDA"/>
    <w:rsid w:val="002D11DD"/>
    <w:rsid w:val="002D1759"/>
    <w:rsid w:val="002D29F6"/>
    <w:rsid w:val="002D3282"/>
    <w:rsid w:val="002D3565"/>
    <w:rsid w:val="002D43A8"/>
    <w:rsid w:val="002D4BD8"/>
    <w:rsid w:val="002D5127"/>
    <w:rsid w:val="002D51E3"/>
    <w:rsid w:val="002D5434"/>
    <w:rsid w:val="002D64D1"/>
    <w:rsid w:val="002D69E0"/>
    <w:rsid w:val="002E0085"/>
    <w:rsid w:val="002E076D"/>
    <w:rsid w:val="002E0CC0"/>
    <w:rsid w:val="002E2EBF"/>
    <w:rsid w:val="002E392F"/>
    <w:rsid w:val="002E4553"/>
    <w:rsid w:val="002E464E"/>
    <w:rsid w:val="002E4BDB"/>
    <w:rsid w:val="002E503D"/>
    <w:rsid w:val="002E5A9F"/>
    <w:rsid w:val="002E5B0F"/>
    <w:rsid w:val="002E647A"/>
    <w:rsid w:val="002F0140"/>
    <w:rsid w:val="002F08E8"/>
    <w:rsid w:val="002F1304"/>
    <w:rsid w:val="002F49E0"/>
    <w:rsid w:val="002F6351"/>
    <w:rsid w:val="002F786C"/>
    <w:rsid w:val="002F7899"/>
    <w:rsid w:val="002F7E8D"/>
    <w:rsid w:val="00300C25"/>
    <w:rsid w:val="003020D0"/>
    <w:rsid w:val="00303F05"/>
    <w:rsid w:val="00303F33"/>
    <w:rsid w:val="003045C4"/>
    <w:rsid w:val="00304CE9"/>
    <w:rsid w:val="00304CEE"/>
    <w:rsid w:val="0030587C"/>
    <w:rsid w:val="0030658A"/>
    <w:rsid w:val="00307B6F"/>
    <w:rsid w:val="003101C2"/>
    <w:rsid w:val="0031117B"/>
    <w:rsid w:val="0031133C"/>
    <w:rsid w:val="00311EDF"/>
    <w:rsid w:val="00313190"/>
    <w:rsid w:val="00314B8A"/>
    <w:rsid w:val="003153A6"/>
    <w:rsid w:val="003153DD"/>
    <w:rsid w:val="0031578B"/>
    <w:rsid w:val="00316497"/>
    <w:rsid w:val="00316B13"/>
    <w:rsid w:val="00316BC1"/>
    <w:rsid w:val="00317505"/>
    <w:rsid w:val="003204AE"/>
    <w:rsid w:val="0032090A"/>
    <w:rsid w:val="00320950"/>
    <w:rsid w:val="003216B9"/>
    <w:rsid w:val="00322AF0"/>
    <w:rsid w:val="003246C6"/>
    <w:rsid w:val="00325070"/>
    <w:rsid w:val="00325ED6"/>
    <w:rsid w:val="00327D2A"/>
    <w:rsid w:val="00327DBB"/>
    <w:rsid w:val="0033047D"/>
    <w:rsid w:val="00330AFB"/>
    <w:rsid w:val="003327AA"/>
    <w:rsid w:val="00333AD8"/>
    <w:rsid w:val="0033543A"/>
    <w:rsid w:val="00335EEE"/>
    <w:rsid w:val="003364F8"/>
    <w:rsid w:val="00336895"/>
    <w:rsid w:val="003419DA"/>
    <w:rsid w:val="003451DD"/>
    <w:rsid w:val="0034609C"/>
    <w:rsid w:val="003467D5"/>
    <w:rsid w:val="00346859"/>
    <w:rsid w:val="0034696F"/>
    <w:rsid w:val="00346DC1"/>
    <w:rsid w:val="00346EBC"/>
    <w:rsid w:val="00350A2C"/>
    <w:rsid w:val="0035129D"/>
    <w:rsid w:val="00353310"/>
    <w:rsid w:val="003534F4"/>
    <w:rsid w:val="00353716"/>
    <w:rsid w:val="00353BAC"/>
    <w:rsid w:val="00353D6F"/>
    <w:rsid w:val="003547C7"/>
    <w:rsid w:val="0035542E"/>
    <w:rsid w:val="00356685"/>
    <w:rsid w:val="00356ABC"/>
    <w:rsid w:val="00360403"/>
    <w:rsid w:val="00361850"/>
    <w:rsid w:val="00361A01"/>
    <w:rsid w:val="0036233C"/>
    <w:rsid w:val="00363367"/>
    <w:rsid w:val="003635E8"/>
    <w:rsid w:val="00364A0E"/>
    <w:rsid w:val="0036548F"/>
    <w:rsid w:val="0036697E"/>
    <w:rsid w:val="003679E8"/>
    <w:rsid w:val="00370813"/>
    <w:rsid w:val="003720AB"/>
    <w:rsid w:val="0037248F"/>
    <w:rsid w:val="00372617"/>
    <w:rsid w:val="003727DD"/>
    <w:rsid w:val="00373404"/>
    <w:rsid w:val="003735B7"/>
    <w:rsid w:val="0038052D"/>
    <w:rsid w:val="003812B7"/>
    <w:rsid w:val="00381654"/>
    <w:rsid w:val="003817CB"/>
    <w:rsid w:val="00381C98"/>
    <w:rsid w:val="00382B1A"/>
    <w:rsid w:val="00383039"/>
    <w:rsid w:val="003830A6"/>
    <w:rsid w:val="0038508F"/>
    <w:rsid w:val="00385DC4"/>
    <w:rsid w:val="00385F60"/>
    <w:rsid w:val="0038620C"/>
    <w:rsid w:val="00386539"/>
    <w:rsid w:val="003927B4"/>
    <w:rsid w:val="00395283"/>
    <w:rsid w:val="003975CF"/>
    <w:rsid w:val="00397DA2"/>
    <w:rsid w:val="003A0E66"/>
    <w:rsid w:val="003A1137"/>
    <w:rsid w:val="003A16DF"/>
    <w:rsid w:val="003A1D44"/>
    <w:rsid w:val="003A31C5"/>
    <w:rsid w:val="003A347F"/>
    <w:rsid w:val="003A3511"/>
    <w:rsid w:val="003A39F7"/>
    <w:rsid w:val="003A5EB9"/>
    <w:rsid w:val="003A6D32"/>
    <w:rsid w:val="003B06EB"/>
    <w:rsid w:val="003B0F61"/>
    <w:rsid w:val="003B1184"/>
    <w:rsid w:val="003B2147"/>
    <w:rsid w:val="003B22C6"/>
    <w:rsid w:val="003B2F96"/>
    <w:rsid w:val="003B3EB1"/>
    <w:rsid w:val="003B4B72"/>
    <w:rsid w:val="003B5E0F"/>
    <w:rsid w:val="003B6EA8"/>
    <w:rsid w:val="003C03B4"/>
    <w:rsid w:val="003C4370"/>
    <w:rsid w:val="003C49FF"/>
    <w:rsid w:val="003C5200"/>
    <w:rsid w:val="003C61C2"/>
    <w:rsid w:val="003C6548"/>
    <w:rsid w:val="003C7B4F"/>
    <w:rsid w:val="003C7BEC"/>
    <w:rsid w:val="003C7CEF"/>
    <w:rsid w:val="003D01C8"/>
    <w:rsid w:val="003D0F61"/>
    <w:rsid w:val="003D1CAB"/>
    <w:rsid w:val="003D3319"/>
    <w:rsid w:val="003D3669"/>
    <w:rsid w:val="003D44F5"/>
    <w:rsid w:val="003D4610"/>
    <w:rsid w:val="003D4667"/>
    <w:rsid w:val="003D718D"/>
    <w:rsid w:val="003D77B5"/>
    <w:rsid w:val="003D7CAB"/>
    <w:rsid w:val="003E0AAE"/>
    <w:rsid w:val="003E17D2"/>
    <w:rsid w:val="003E1D9E"/>
    <w:rsid w:val="003E1F52"/>
    <w:rsid w:val="003E28F9"/>
    <w:rsid w:val="003E4223"/>
    <w:rsid w:val="003E5157"/>
    <w:rsid w:val="003E55E0"/>
    <w:rsid w:val="003E6A66"/>
    <w:rsid w:val="003E7EF5"/>
    <w:rsid w:val="003F058B"/>
    <w:rsid w:val="003F0A2E"/>
    <w:rsid w:val="003F1524"/>
    <w:rsid w:val="003F1B9C"/>
    <w:rsid w:val="003F2EA6"/>
    <w:rsid w:val="003F560B"/>
    <w:rsid w:val="003F5D73"/>
    <w:rsid w:val="003F5DF4"/>
    <w:rsid w:val="003F6070"/>
    <w:rsid w:val="003F64C5"/>
    <w:rsid w:val="003F6BEB"/>
    <w:rsid w:val="004007E5"/>
    <w:rsid w:val="0040086F"/>
    <w:rsid w:val="00401066"/>
    <w:rsid w:val="004010DC"/>
    <w:rsid w:val="00402143"/>
    <w:rsid w:val="00403D4B"/>
    <w:rsid w:val="00403FBA"/>
    <w:rsid w:val="004041BB"/>
    <w:rsid w:val="0040590C"/>
    <w:rsid w:val="00406B3E"/>
    <w:rsid w:val="004110F5"/>
    <w:rsid w:val="00412859"/>
    <w:rsid w:val="0041296C"/>
    <w:rsid w:val="0041409B"/>
    <w:rsid w:val="004151F3"/>
    <w:rsid w:val="00415F73"/>
    <w:rsid w:val="00416144"/>
    <w:rsid w:val="0041661E"/>
    <w:rsid w:val="00416F89"/>
    <w:rsid w:val="00417C33"/>
    <w:rsid w:val="00420263"/>
    <w:rsid w:val="004211D2"/>
    <w:rsid w:val="00421FBA"/>
    <w:rsid w:val="0042295F"/>
    <w:rsid w:val="00424243"/>
    <w:rsid w:val="0042444E"/>
    <w:rsid w:val="00424B5A"/>
    <w:rsid w:val="00424EDF"/>
    <w:rsid w:val="00425F45"/>
    <w:rsid w:val="00427636"/>
    <w:rsid w:val="004277A4"/>
    <w:rsid w:val="00427A36"/>
    <w:rsid w:val="00430270"/>
    <w:rsid w:val="00430BD0"/>
    <w:rsid w:val="00431AC5"/>
    <w:rsid w:val="004324D8"/>
    <w:rsid w:val="00432BAD"/>
    <w:rsid w:val="00433A49"/>
    <w:rsid w:val="00434F74"/>
    <w:rsid w:val="00435E44"/>
    <w:rsid w:val="00436A59"/>
    <w:rsid w:val="00436D2C"/>
    <w:rsid w:val="00443EAA"/>
    <w:rsid w:val="00444006"/>
    <w:rsid w:val="0044474D"/>
    <w:rsid w:val="004471E8"/>
    <w:rsid w:val="00447683"/>
    <w:rsid w:val="00451890"/>
    <w:rsid w:val="00451D03"/>
    <w:rsid w:val="00451F88"/>
    <w:rsid w:val="0045265D"/>
    <w:rsid w:val="004528F9"/>
    <w:rsid w:val="004552C0"/>
    <w:rsid w:val="00455565"/>
    <w:rsid w:val="0045675F"/>
    <w:rsid w:val="00456D79"/>
    <w:rsid w:val="00460AE0"/>
    <w:rsid w:val="00461425"/>
    <w:rsid w:val="0046290F"/>
    <w:rsid w:val="00462AD4"/>
    <w:rsid w:val="00462C2D"/>
    <w:rsid w:val="00462D51"/>
    <w:rsid w:val="00462E01"/>
    <w:rsid w:val="0046492A"/>
    <w:rsid w:val="00464C8B"/>
    <w:rsid w:val="004657D9"/>
    <w:rsid w:val="00466447"/>
    <w:rsid w:val="00466EE9"/>
    <w:rsid w:val="00467231"/>
    <w:rsid w:val="00467E7F"/>
    <w:rsid w:val="004703BA"/>
    <w:rsid w:val="00471191"/>
    <w:rsid w:val="00473B59"/>
    <w:rsid w:val="00473B7D"/>
    <w:rsid w:val="00473D4D"/>
    <w:rsid w:val="004759B4"/>
    <w:rsid w:val="00476079"/>
    <w:rsid w:val="00476777"/>
    <w:rsid w:val="004779A4"/>
    <w:rsid w:val="00480CA5"/>
    <w:rsid w:val="00482550"/>
    <w:rsid w:val="004841C8"/>
    <w:rsid w:val="004842F6"/>
    <w:rsid w:val="004855D3"/>
    <w:rsid w:val="00485D0E"/>
    <w:rsid w:val="0048641D"/>
    <w:rsid w:val="004864BF"/>
    <w:rsid w:val="00486EBB"/>
    <w:rsid w:val="0048716B"/>
    <w:rsid w:val="00487DCB"/>
    <w:rsid w:val="00487E9F"/>
    <w:rsid w:val="004923E9"/>
    <w:rsid w:val="0049319A"/>
    <w:rsid w:val="00493504"/>
    <w:rsid w:val="004A1638"/>
    <w:rsid w:val="004A2B67"/>
    <w:rsid w:val="004A408C"/>
    <w:rsid w:val="004A48C6"/>
    <w:rsid w:val="004A4FF9"/>
    <w:rsid w:val="004A6922"/>
    <w:rsid w:val="004A6F15"/>
    <w:rsid w:val="004A6F76"/>
    <w:rsid w:val="004A700D"/>
    <w:rsid w:val="004B0399"/>
    <w:rsid w:val="004B1272"/>
    <w:rsid w:val="004B134C"/>
    <w:rsid w:val="004B2F51"/>
    <w:rsid w:val="004B329E"/>
    <w:rsid w:val="004B362D"/>
    <w:rsid w:val="004B3EF2"/>
    <w:rsid w:val="004B41F6"/>
    <w:rsid w:val="004B42D1"/>
    <w:rsid w:val="004B4740"/>
    <w:rsid w:val="004B6085"/>
    <w:rsid w:val="004B6617"/>
    <w:rsid w:val="004B7892"/>
    <w:rsid w:val="004C0BA8"/>
    <w:rsid w:val="004C13BF"/>
    <w:rsid w:val="004C1745"/>
    <w:rsid w:val="004C29F6"/>
    <w:rsid w:val="004C3AA7"/>
    <w:rsid w:val="004C3B60"/>
    <w:rsid w:val="004C5D3C"/>
    <w:rsid w:val="004C6B36"/>
    <w:rsid w:val="004D0D94"/>
    <w:rsid w:val="004D12C0"/>
    <w:rsid w:val="004D1D81"/>
    <w:rsid w:val="004D26A1"/>
    <w:rsid w:val="004D2C6D"/>
    <w:rsid w:val="004D3F86"/>
    <w:rsid w:val="004D45BC"/>
    <w:rsid w:val="004D6E02"/>
    <w:rsid w:val="004D7496"/>
    <w:rsid w:val="004D789B"/>
    <w:rsid w:val="004E0FD6"/>
    <w:rsid w:val="004E1BBB"/>
    <w:rsid w:val="004E3305"/>
    <w:rsid w:val="004E3BAC"/>
    <w:rsid w:val="004E3EDD"/>
    <w:rsid w:val="004E44E6"/>
    <w:rsid w:val="004E5D4F"/>
    <w:rsid w:val="004E656F"/>
    <w:rsid w:val="004E691E"/>
    <w:rsid w:val="004E793D"/>
    <w:rsid w:val="004F04DB"/>
    <w:rsid w:val="004F197F"/>
    <w:rsid w:val="004F19A7"/>
    <w:rsid w:val="004F19AD"/>
    <w:rsid w:val="004F21BC"/>
    <w:rsid w:val="004F22E7"/>
    <w:rsid w:val="004F2463"/>
    <w:rsid w:val="004F2B8B"/>
    <w:rsid w:val="004F61A0"/>
    <w:rsid w:val="004F6DA4"/>
    <w:rsid w:val="004F6F01"/>
    <w:rsid w:val="004F7D6F"/>
    <w:rsid w:val="0050080A"/>
    <w:rsid w:val="00500859"/>
    <w:rsid w:val="00500C24"/>
    <w:rsid w:val="00501A3C"/>
    <w:rsid w:val="00503B0D"/>
    <w:rsid w:val="00505885"/>
    <w:rsid w:val="00505FD1"/>
    <w:rsid w:val="0050750F"/>
    <w:rsid w:val="005106EF"/>
    <w:rsid w:val="00511AF0"/>
    <w:rsid w:val="00512974"/>
    <w:rsid w:val="005133E7"/>
    <w:rsid w:val="00513E1E"/>
    <w:rsid w:val="005147BC"/>
    <w:rsid w:val="00514E47"/>
    <w:rsid w:val="00516102"/>
    <w:rsid w:val="0051727B"/>
    <w:rsid w:val="005172A2"/>
    <w:rsid w:val="005177EF"/>
    <w:rsid w:val="0052081E"/>
    <w:rsid w:val="00520D0F"/>
    <w:rsid w:val="00520D30"/>
    <w:rsid w:val="005216EF"/>
    <w:rsid w:val="00522E47"/>
    <w:rsid w:val="005236B5"/>
    <w:rsid w:val="00523EF5"/>
    <w:rsid w:val="00524AE5"/>
    <w:rsid w:val="00525326"/>
    <w:rsid w:val="0052540A"/>
    <w:rsid w:val="005266D9"/>
    <w:rsid w:val="005269F4"/>
    <w:rsid w:val="00527415"/>
    <w:rsid w:val="00527C74"/>
    <w:rsid w:val="005301F2"/>
    <w:rsid w:val="00530E01"/>
    <w:rsid w:val="00531043"/>
    <w:rsid w:val="005310AD"/>
    <w:rsid w:val="00531B16"/>
    <w:rsid w:val="00531DED"/>
    <w:rsid w:val="005324F6"/>
    <w:rsid w:val="00533322"/>
    <w:rsid w:val="005342C1"/>
    <w:rsid w:val="005346F4"/>
    <w:rsid w:val="00534CDD"/>
    <w:rsid w:val="0053558A"/>
    <w:rsid w:val="005357FE"/>
    <w:rsid w:val="00536BE8"/>
    <w:rsid w:val="00536E5F"/>
    <w:rsid w:val="00537434"/>
    <w:rsid w:val="0054045B"/>
    <w:rsid w:val="00540802"/>
    <w:rsid w:val="0054089F"/>
    <w:rsid w:val="00540C97"/>
    <w:rsid w:val="00541BC6"/>
    <w:rsid w:val="005420F0"/>
    <w:rsid w:val="00542343"/>
    <w:rsid w:val="0054326A"/>
    <w:rsid w:val="0054473E"/>
    <w:rsid w:val="00546006"/>
    <w:rsid w:val="005475BE"/>
    <w:rsid w:val="0054782A"/>
    <w:rsid w:val="00547C8D"/>
    <w:rsid w:val="00550AD0"/>
    <w:rsid w:val="00551B0F"/>
    <w:rsid w:val="00552293"/>
    <w:rsid w:val="00553345"/>
    <w:rsid w:val="00554523"/>
    <w:rsid w:val="0055515F"/>
    <w:rsid w:val="0055712D"/>
    <w:rsid w:val="00557C74"/>
    <w:rsid w:val="00560541"/>
    <w:rsid w:val="00561F1F"/>
    <w:rsid w:val="00562886"/>
    <w:rsid w:val="005628C4"/>
    <w:rsid w:val="00562CA1"/>
    <w:rsid w:val="005638DE"/>
    <w:rsid w:val="005652AB"/>
    <w:rsid w:val="005659DC"/>
    <w:rsid w:val="005662AA"/>
    <w:rsid w:val="00566603"/>
    <w:rsid w:val="00566788"/>
    <w:rsid w:val="00566C88"/>
    <w:rsid w:val="00567A1A"/>
    <w:rsid w:val="00570B6F"/>
    <w:rsid w:val="0057158A"/>
    <w:rsid w:val="0057288E"/>
    <w:rsid w:val="00572C04"/>
    <w:rsid w:val="005738AF"/>
    <w:rsid w:val="005741A7"/>
    <w:rsid w:val="00574D59"/>
    <w:rsid w:val="00575F5E"/>
    <w:rsid w:val="00576249"/>
    <w:rsid w:val="00576269"/>
    <w:rsid w:val="00576804"/>
    <w:rsid w:val="0057738A"/>
    <w:rsid w:val="00577540"/>
    <w:rsid w:val="00577707"/>
    <w:rsid w:val="005804BF"/>
    <w:rsid w:val="00580BF0"/>
    <w:rsid w:val="00580CFD"/>
    <w:rsid w:val="00582853"/>
    <w:rsid w:val="00585F83"/>
    <w:rsid w:val="00586E52"/>
    <w:rsid w:val="0059064C"/>
    <w:rsid w:val="0059152C"/>
    <w:rsid w:val="00591E37"/>
    <w:rsid w:val="0059318C"/>
    <w:rsid w:val="0059466D"/>
    <w:rsid w:val="00594FB2"/>
    <w:rsid w:val="00595098"/>
    <w:rsid w:val="00595726"/>
    <w:rsid w:val="00595FC2"/>
    <w:rsid w:val="00596F4F"/>
    <w:rsid w:val="005A1882"/>
    <w:rsid w:val="005A1C28"/>
    <w:rsid w:val="005A26A0"/>
    <w:rsid w:val="005A2F26"/>
    <w:rsid w:val="005A361D"/>
    <w:rsid w:val="005A4B19"/>
    <w:rsid w:val="005A5D31"/>
    <w:rsid w:val="005B0045"/>
    <w:rsid w:val="005B05B5"/>
    <w:rsid w:val="005B0CF3"/>
    <w:rsid w:val="005B3230"/>
    <w:rsid w:val="005B46EF"/>
    <w:rsid w:val="005B478F"/>
    <w:rsid w:val="005B4A12"/>
    <w:rsid w:val="005B5DE9"/>
    <w:rsid w:val="005B5E16"/>
    <w:rsid w:val="005B5F5C"/>
    <w:rsid w:val="005B799F"/>
    <w:rsid w:val="005B7B66"/>
    <w:rsid w:val="005C1E62"/>
    <w:rsid w:val="005C2095"/>
    <w:rsid w:val="005C29F0"/>
    <w:rsid w:val="005C33F5"/>
    <w:rsid w:val="005C38E8"/>
    <w:rsid w:val="005C4105"/>
    <w:rsid w:val="005C4DD4"/>
    <w:rsid w:val="005C5B3B"/>
    <w:rsid w:val="005C6220"/>
    <w:rsid w:val="005C7085"/>
    <w:rsid w:val="005C73BE"/>
    <w:rsid w:val="005C7F28"/>
    <w:rsid w:val="005D08EC"/>
    <w:rsid w:val="005D1DB6"/>
    <w:rsid w:val="005D1FF4"/>
    <w:rsid w:val="005D3E0C"/>
    <w:rsid w:val="005D3F51"/>
    <w:rsid w:val="005D4120"/>
    <w:rsid w:val="005D4C48"/>
    <w:rsid w:val="005D5231"/>
    <w:rsid w:val="005D66AA"/>
    <w:rsid w:val="005D6F6D"/>
    <w:rsid w:val="005D7025"/>
    <w:rsid w:val="005E00D1"/>
    <w:rsid w:val="005E1C2E"/>
    <w:rsid w:val="005E1E26"/>
    <w:rsid w:val="005E2330"/>
    <w:rsid w:val="005E64E5"/>
    <w:rsid w:val="005E779D"/>
    <w:rsid w:val="005F0400"/>
    <w:rsid w:val="005F1B69"/>
    <w:rsid w:val="005F1E64"/>
    <w:rsid w:val="005F24C6"/>
    <w:rsid w:val="005F29D5"/>
    <w:rsid w:val="005F3458"/>
    <w:rsid w:val="005F36BE"/>
    <w:rsid w:val="005F40B9"/>
    <w:rsid w:val="005F4445"/>
    <w:rsid w:val="005F539D"/>
    <w:rsid w:val="005F54FB"/>
    <w:rsid w:val="005F57AC"/>
    <w:rsid w:val="005F69A1"/>
    <w:rsid w:val="005F69ED"/>
    <w:rsid w:val="00600094"/>
    <w:rsid w:val="00604002"/>
    <w:rsid w:val="00604FBF"/>
    <w:rsid w:val="006050B4"/>
    <w:rsid w:val="00606FFA"/>
    <w:rsid w:val="00607C23"/>
    <w:rsid w:val="00607F0F"/>
    <w:rsid w:val="006106BE"/>
    <w:rsid w:val="00611414"/>
    <w:rsid w:val="00611CFF"/>
    <w:rsid w:val="006125FF"/>
    <w:rsid w:val="00612ECE"/>
    <w:rsid w:val="006137F9"/>
    <w:rsid w:val="00614BF5"/>
    <w:rsid w:val="00615108"/>
    <w:rsid w:val="00616BE3"/>
    <w:rsid w:val="0061752B"/>
    <w:rsid w:val="0062086B"/>
    <w:rsid w:val="006229B9"/>
    <w:rsid w:val="006236E7"/>
    <w:rsid w:val="00624EA3"/>
    <w:rsid w:val="00625083"/>
    <w:rsid w:val="00625A60"/>
    <w:rsid w:val="00625B33"/>
    <w:rsid w:val="006269B5"/>
    <w:rsid w:val="006278C9"/>
    <w:rsid w:val="0063078B"/>
    <w:rsid w:val="00631CC1"/>
    <w:rsid w:val="00631EAF"/>
    <w:rsid w:val="006326FB"/>
    <w:rsid w:val="00633E91"/>
    <w:rsid w:val="006351E7"/>
    <w:rsid w:val="00635292"/>
    <w:rsid w:val="00635442"/>
    <w:rsid w:val="006358FF"/>
    <w:rsid w:val="00635CA8"/>
    <w:rsid w:val="006373BB"/>
    <w:rsid w:val="00637895"/>
    <w:rsid w:val="006379DB"/>
    <w:rsid w:val="00637CD8"/>
    <w:rsid w:val="00640155"/>
    <w:rsid w:val="006404FF"/>
    <w:rsid w:val="00640754"/>
    <w:rsid w:val="00640EE1"/>
    <w:rsid w:val="0064117C"/>
    <w:rsid w:val="00642F0F"/>
    <w:rsid w:val="0064363B"/>
    <w:rsid w:val="00643A17"/>
    <w:rsid w:val="00643A5D"/>
    <w:rsid w:val="00643FA4"/>
    <w:rsid w:val="00644E23"/>
    <w:rsid w:val="006454B2"/>
    <w:rsid w:val="00645C89"/>
    <w:rsid w:val="00646FA7"/>
    <w:rsid w:val="0064720A"/>
    <w:rsid w:val="00651542"/>
    <w:rsid w:val="00651AFA"/>
    <w:rsid w:val="006528C8"/>
    <w:rsid w:val="0065357C"/>
    <w:rsid w:val="006539F9"/>
    <w:rsid w:val="00654089"/>
    <w:rsid w:val="00654F0B"/>
    <w:rsid w:val="00655A5A"/>
    <w:rsid w:val="00656995"/>
    <w:rsid w:val="00656E56"/>
    <w:rsid w:val="00657BB1"/>
    <w:rsid w:val="006621A1"/>
    <w:rsid w:val="00662963"/>
    <w:rsid w:val="0066349F"/>
    <w:rsid w:val="00665904"/>
    <w:rsid w:val="00666B1B"/>
    <w:rsid w:val="00666B94"/>
    <w:rsid w:val="0066702C"/>
    <w:rsid w:val="006670B6"/>
    <w:rsid w:val="00667946"/>
    <w:rsid w:val="0067007A"/>
    <w:rsid w:val="006701B0"/>
    <w:rsid w:val="00670C05"/>
    <w:rsid w:val="00670C71"/>
    <w:rsid w:val="00671C70"/>
    <w:rsid w:val="0067582E"/>
    <w:rsid w:val="00675C1E"/>
    <w:rsid w:val="0067639F"/>
    <w:rsid w:val="006806A8"/>
    <w:rsid w:val="00680947"/>
    <w:rsid w:val="00680D7F"/>
    <w:rsid w:val="00681245"/>
    <w:rsid w:val="006812FB"/>
    <w:rsid w:val="00681D1C"/>
    <w:rsid w:val="00682B01"/>
    <w:rsid w:val="006834B4"/>
    <w:rsid w:val="006841C7"/>
    <w:rsid w:val="0068481F"/>
    <w:rsid w:val="00684BA3"/>
    <w:rsid w:val="00684DAB"/>
    <w:rsid w:val="00685CA0"/>
    <w:rsid w:val="00686A92"/>
    <w:rsid w:val="00686EF5"/>
    <w:rsid w:val="00687E9D"/>
    <w:rsid w:val="00691496"/>
    <w:rsid w:val="006924E7"/>
    <w:rsid w:val="00693651"/>
    <w:rsid w:val="006964C6"/>
    <w:rsid w:val="00696E1C"/>
    <w:rsid w:val="006974D7"/>
    <w:rsid w:val="006A0379"/>
    <w:rsid w:val="006A16B0"/>
    <w:rsid w:val="006A19DE"/>
    <w:rsid w:val="006A2A30"/>
    <w:rsid w:val="006A482C"/>
    <w:rsid w:val="006A4CBD"/>
    <w:rsid w:val="006A65E0"/>
    <w:rsid w:val="006A74CE"/>
    <w:rsid w:val="006A79D3"/>
    <w:rsid w:val="006A7F3C"/>
    <w:rsid w:val="006B0511"/>
    <w:rsid w:val="006B0750"/>
    <w:rsid w:val="006B08D4"/>
    <w:rsid w:val="006B0C81"/>
    <w:rsid w:val="006B0F8B"/>
    <w:rsid w:val="006B272D"/>
    <w:rsid w:val="006B2D92"/>
    <w:rsid w:val="006B3976"/>
    <w:rsid w:val="006B5DEE"/>
    <w:rsid w:val="006B6BE7"/>
    <w:rsid w:val="006B712D"/>
    <w:rsid w:val="006B7514"/>
    <w:rsid w:val="006C195E"/>
    <w:rsid w:val="006C2018"/>
    <w:rsid w:val="006C22D6"/>
    <w:rsid w:val="006C25B5"/>
    <w:rsid w:val="006C2968"/>
    <w:rsid w:val="006C3A36"/>
    <w:rsid w:val="006C4302"/>
    <w:rsid w:val="006C5BF4"/>
    <w:rsid w:val="006C7A0F"/>
    <w:rsid w:val="006D1346"/>
    <w:rsid w:val="006D2E0F"/>
    <w:rsid w:val="006D3847"/>
    <w:rsid w:val="006D4580"/>
    <w:rsid w:val="006D4997"/>
    <w:rsid w:val="006D5ABB"/>
    <w:rsid w:val="006D604A"/>
    <w:rsid w:val="006D65F1"/>
    <w:rsid w:val="006D6697"/>
    <w:rsid w:val="006D7E0D"/>
    <w:rsid w:val="006E0BF2"/>
    <w:rsid w:val="006E163D"/>
    <w:rsid w:val="006E2714"/>
    <w:rsid w:val="006E3458"/>
    <w:rsid w:val="006E3764"/>
    <w:rsid w:val="006E653C"/>
    <w:rsid w:val="006E78D8"/>
    <w:rsid w:val="006F0A06"/>
    <w:rsid w:val="006F2576"/>
    <w:rsid w:val="006F278F"/>
    <w:rsid w:val="006F2E01"/>
    <w:rsid w:val="006F5C9C"/>
    <w:rsid w:val="006F758E"/>
    <w:rsid w:val="00700136"/>
    <w:rsid w:val="0070409B"/>
    <w:rsid w:val="007045DB"/>
    <w:rsid w:val="007063EC"/>
    <w:rsid w:val="00706A5F"/>
    <w:rsid w:val="00707153"/>
    <w:rsid w:val="007071F9"/>
    <w:rsid w:val="00710598"/>
    <w:rsid w:val="00711348"/>
    <w:rsid w:val="00713B93"/>
    <w:rsid w:val="00714442"/>
    <w:rsid w:val="00715C83"/>
    <w:rsid w:val="00715DA2"/>
    <w:rsid w:val="007162EF"/>
    <w:rsid w:val="00717654"/>
    <w:rsid w:val="00720910"/>
    <w:rsid w:val="007212F3"/>
    <w:rsid w:val="0072261D"/>
    <w:rsid w:val="007229B3"/>
    <w:rsid w:val="007248E3"/>
    <w:rsid w:val="00725283"/>
    <w:rsid w:val="00725E52"/>
    <w:rsid w:val="00725EDD"/>
    <w:rsid w:val="00727ABE"/>
    <w:rsid w:val="0073052B"/>
    <w:rsid w:val="00730B64"/>
    <w:rsid w:val="00732153"/>
    <w:rsid w:val="007335CF"/>
    <w:rsid w:val="0073581E"/>
    <w:rsid w:val="00735D64"/>
    <w:rsid w:val="00737CB2"/>
    <w:rsid w:val="00737EE7"/>
    <w:rsid w:val="00741A7F"/>
    <w:rsid w:val="00741F54"/>
    <w:rsid w:val="00741F78"/>
    <w:rsid w:val="0074231F"/>
    <w:rsid w:val="007424A7"/>
    <w:rsid w:val="00742ED5"/>
    <w:rsid w:val="00745B66"/>
    <w:rsid w:val="00745DFA"/>
    <w:rsid w:val="00746A50"/>
    <w:rsid w:val="00746ADD"/>
    <w:rsid w:val="00746FAC"/>
    <w:rsid w:val="00747FCE"/>
    <w:rsid w:val="007508FD"/>
    <w:rsid w:val="00751B63"/>
    <w:rsid w:val="00751BCE"/>
    <w:rsid w:val="00751ECA"/>
    <w:rsid w:val="00752BB6"/>
    <w:rsid w:val="00752DA4"/>
    <w:rsid w:val="00752E99"/>
    <w:rsid w:val="00754259"/>
    <w:rsid w:val="00754CAB"/>
    <w:rsid w:val="00755192"/>
    <w:rsid w:val="00755397"/>
    <w:rsid w:val="00756417"/>
    <w:rsid w:val="007604F4"/>
    <w:rsid w:val="00761A28"/>
    <w:rsid w:val="00761CCA"/>
    <w:rsid w:val="007622AE"/>
    <w:rsid w:val="007634A2"/>
    <w:rsid w:val="00763994"/>
    <w:rsid w:val="007657E7"/>
    <w:rsid w:val="0076581F"/>
    <w:rsid w:val="007659AC"/>
    <w:rsid w:val="00765D6B"/>
    <w:rsid w:val="00766B9A"/>
    <w:rsid w:val="00766FBD"/>
    <w:rsid w:val="00767A6B"/>
    <w:rsid w:val="00770832"/>
    <w:rsid w:val="00770B5C"/>
    <w:rsid w:val="0077113D"/>
    <w:rsid w:val="00771F8A"/>
    <w:rsid w:val="00772D0C"/>
    <w:rsid w:val="0077338A"/>
    <w:rsid w:val="00774040"/>
    <w:rsid w:val="007745A0"/>
    <w:rsid w:val="0077558B"/>
    <w:rsid w:val="00776431"/>
    <w:rsid w:val="00776A04"/>
    <w:rsid w:val="00776B7A"/>
    <w:rsid w:val="00780024"/>
    <w:rsid w:val="00781DF6"/>
    <w:rsid w:val="00782D40"/>
    <w:rsid w:val="007833E2"/>
    <w:rsid w:val="007842E5"/>
    <w:rsid w:val="0078717A"/>
    <w:rsid w:val="00790DE4"/>
    <w:rsid w:val="00790E57"/>
    <w:rsid w:val="0079279B"/>
    <w:rsid w:val="00793695"/>
    <w:rsid w:val="00795525"/>
    <w:rsid w:val="0079552E"/>
    <w:rsid w:val="00795843"/>
    <w:rsid w:val="00795CA4"/>
    <w:rsid w:val="0079654D"/>
    <w:rsid w:val="007974F0"/>
    <w:rsid w:val="007A1B6B"/>
    <w:rsid w:val="007A4191"/>
    <w:rsid w:val="007A4706"/>
    <w:rsid w:val="007A4D61"/>
    <w:rsid w:val="007A5C78"/>
    <w:rsid w:val="007A5E4D"/>
    <w:rsid w:val="007A659A"/>
    <w:rsid w:val="007A65DD"/>
    <w:rsid w:val="007A6B1C"/>
    <w:rsid w:val="007A6C42"/>
    <w:rsid w:val="007B0D07"/>
    <w:rsid w:val="007B0F2B"/>
    <w:rsid w:val="007B2118"/>
    <w:rsid w:val="007B24A5"/>
    <w:rsid w:val="007B2943"/>
    <w:rsid w:val="007B2E3F"/>
    <w:rsid w:val="007B4D39"/>
    <w:rsid w:val="007B4F2B"/>
    <w:rsid w:val="007B55A2"/>
    <w:rsid w:val="007B6B66"/>
    <w:rsid w:val="007B6D03"/>
    <w:rsid w:val="007B70F2"/>
    <w:rsid w:val="007C0252"/>
    <w:rsid w:val="007C1CF8"/>
    <w:rsid w:val="007C28E6"/>
    <w:rsid w:val="007C2FBE"/>
    <w:rsid w:val="007C3943"/>
    <w:rsid w:val="007C401A"/>
    <w:rsid w:val="007C5D55"/>
    <w:rsid w:val="007C6483"/>
    <w:rsid w:val="007C685C"/>
    <w:rsid w:val="007C6AC6"/>
    <w:rsid w:val="007D0324"/>
    <w:rsid w:val="007D0FAE"/>
    <w:rsid w:val="007D1802"/>
    <w:rsid w:val="007D1F07"/>
    <w:rsid w:val="007D2A0A"/>
    <w:rsid w:val="007D2F3D"/>
    <w:rsid w:val="007D31F1"/>
    <w:rsid w:val="007D36BC"/>
    <w:rsid w:val="007D5171"/>
    <w:rsid w:val="007E1689"/>
    <w:rsid w:val="007E1740"/>
    <w:rsid w:val="007E3EBE"/>
    <w:rsid w:val="007E42EB"/>
    <w:rsid w:val="007E4647"/>
    <w:rsid w:val="007E4916"/>
    <w:rsid w:val="007E5DD9"/>
    <w:rsid w:val="007E7887"/>
    <w:rsid w:val="007F033E"/>
    <w:rsid w:val="007F5017"/>
    <w:rsid w:val="007F59E2"/>
    <w:rsid w:val="007F5C3C"/>
    <w:rsid w:val="007F7580"/>
    <w:rsid w:val="00800351"/>
    <w:rsid w:val="00801A56"/>
    <w:rsid w:val="00801F93"/>
    <w:rsid w:val="00802329"/>
    <w:rsid w:val="00803083"/>
    <w:rsid w:val="00803261"/>
    <w:rsid w:val="00803AB2"/>
    <w:rsid w:val="008056A5"/>
    <w:rsid w:val="008056E2"/>
    <w:rsid w:val="00806079"/>
    <w:rsid w:val="00810462"/>
    <w:rsid w:val="008107ED"/>
    <w:rsid w:val="00810857"/>
    <w:rsid w:val="0081149A"/>
    <w:rsid w:val="008116C8"/>
    <w:rsid w:val="00811BA6"/>
    <w:rsid w:val="008136A2"/>
    <w:rsid w:val="008137DD"/>
    <w:rsid w:val="00813E23"/>
    <w:rsid w:val="00813EFC"/>
    <w:rsid w:val="00814022"/>
    <w:rsid w:val="00815266"/>
    <w:rsid w:val="0081678D"/>
    <w:rsid w:val="00820D40"/>
    <w:rsid w:val="00821DCC"/>
    <w:rsid w:val="0082242C"/>
    <w:rsid w:val="0082287E"/>
    <w:rsid w:val="0082390D"/>
    <w:rsid w:val="00823D0F"/>
    <w:rsid w:val="00824384"/>
    <w:rsid w:val="008247C9"/>
    <w:rsid w:val="00825E2F"/>
    <w:rsid w:val="008272AD"/>
    <w:rsid w:val="008272C5"/>
    <w:rsid w:val="00830AA2"/>
    <w:rsid w:val="008320E5"/>
    <w:rsid w:val="00833205"/>
    <w:rsid w:val="0083337B"/>
    <w:rsid w:val="00833EEF"/>
    <w:rsid w:val="008345CA"/>
    <w:rsid w:val="008358AA"/>
    <w:rsid w:val="00837B5C"/>
    <w:rsid w:val="00837C3E"/>
    <w:rsid w:val="00843639"/>
    <w:rsid w:val="00843937"/>
    <w:rsid w:val="00843CB4"/>
    <w:rsid w:val="00843D68"/>
    <w:rsid w:val="00844CEA"/>
    <w:rsid w:val="00845527"/>
    <w:rsid w:val="0084567F"/>
    <w:rsid w:val="008479AB"/>
    <w:rsid w:val="0085021A"/>
    <w:rsid w:val="0085039F"/>
    <w:rsid w:val="0085066A"/>
    <w:rsid w:val="00851D85"/>
    <w:rsid w:val="008533AF"/>
    <w:rsid w:val="0085355E"/>
    <w:rsid w:val="00854C3D"/>
    <w:rsid w:val="00856B76"/>
    <w:rsid w:val="00857338"/>
    <w:rsid w:val="008574F8"/>
    <w:rsid w:val="008615E7"/>
    <w:rsid w:val="008617E1"/>
    <w:rsid w:val="00864EA7"/>
    <w:rsid w:val="008652C8"/>
    <w:rsid w:val="008658F5"/>
    <w:rsid w:val="00866562"/>
    <w:rsid w:val="00866E10"/>
    <w:rsid w:val="00866F97"/>
    <w:rsid w:val="00867369"/>
    <w:rsid w:val="0086750C"/>
    <w:rsid w:val="00867E9E"/>
    <w:rsid w:val="00870404"/>
    <w:rsid w:val="00871138"/>
    <w:rsid w:val="008724E3"/>
    <w:rsid w:val="00873981"/>
    <w:rsid w:val="0087476C"/>
    <w:rsid w:val="00874F82"/>
    <w:rsid w:val="008773AA"/>
    <w:rsid w:val="00877C1D"/>
    <w:rsid w:val="00882A70"/>
    <w:rsid w:val="00883950"/>
    <w:rsid w:val="00887ECB"/>
    <w:rsid w:val="00890B01"/>
    <w:rsid w:val="008919F7"/>
    <w:rsid w:val="0089334F"/>
    <w:rsid w:val="008955E5"/>
    <w:rsid w:val="008967E3"/>
    <w:rsid w:val="008977B2"/>
    <w:rsid w:val="008A08CA"/>
    <w:rsid w:val="008A122E"/>
    <w:rsid w:val="008A2333"/>
    <w:rsid w:val="008A2E01"/>
    <w:rsid w:val="008A65AD"/>
    <w:rsid w:val="008B0A09"/>
    <w:rsid w:val="008B131E"/>
    <w:rsid w:val="008B1553"/>
    <w:rsid w:val="008B199F"/>
    <w:rsid w:val="008B2669"/>
    <w:rsid w:val="008B38DE"/>
    <w:rsid w:val="008B3FFB"/>
    <w:rsid w:val="008B402E"/>
    <w:rsid w:val="008B47E8"/>
    <w:rsid w:val="008B4ED3"/>
    <w:rsid w:val="008B554F"/>
    <w:rsid w:val="008B649F"/>
    <w:rsid w:val="008B6B26"/>
    <w:rsid w:val="008B7DFB"/>
    <w:rsid w:val="008C1B1F"/>
    <w:rsid w:val="008C2300"/>
    <w:rsid w:val="008C2AD8"/>
    <w:rsid w:val="008C4306"/>
    <w:rsid w:val="008C431F"/>
    <w:rsid w:val="008C458A"/>
    <w:rsid w:val="008C4E03"/>
    <w:rsid w:val="008C54CB"/>
    <w:rsid w:val="008C62A4"/>
    <w:rsid w:val="008C7006"/>
    <w:rsid w:val="008C767E"/>
    <w:rsid w:val="008D0696"/>
    <w:rsid w:val="008D0DAF"/>
    <w:rsid w:val="008D14C6"/>
    <w:rsid w:val="008D2C54"/>
    <w:rsid w:val="008D34C9"/>
    <w:rsid w:val="008D3D6C"/>
    <w:rsid w:val="008D60AA"/>
    <w:rsid w:val="008D6154"/>
    <w:rsid w:val="008D69FC"/>
    <w:rsid w:val="008D7DC0"/>
    <w:rsid w:val="008E0428"/>
    <w:rsid w:val="008E087B"/>
    <w:rsid w:val="008E0C16"/>
    <w:rsid w:val="008E0C2F"/>
    <w:rsid w:val="008E143C"/>
    <w:rsid w:val="008E1B3C"/>
    <w:rsid w:val="008E3D35"/>
    <w:rsid w:val="008E52CE"/>
    <w:rsid w:val="008E6371"/>
    <w:rsid w:val="008E6451"/>
    <w:rsid w:val="008F02EF"/>
    <w:rsid w:val="008F0D5B"/>
    <w:rsid w:val="008F19CB"/>
    <w:rsid w:val="008F1EC5"/>
    <w:rsid w:val="008F2A69"/>
    <w:rsid w:val="008F2D02"/>
    <w:rsid w:val="008F319B"/>
    <w:rsid w:val="008F381D"/>
    <w:rsid w:val="008F4C2D"/>
    <w:rsid w:val="00901878"/>
    <w:rsid w:val="00901CFA"/>
    <w:rsid w:val="00902573"/>
    <w:rsid w:val="00902D9E"/>
    <w:rsid w:val="00903CBB"/>
    <w:rsid w:val="00905548"/>
    <w:rsid w:val="0090683A"/>
    <w:rsid w:val="009121A0"/>
    <w:rsid w:val="0091226F"/>
    <w:rsid w:val="00912542"/>
    <w:rsid w:val="00913A18"/>
    <w:rsid w:val="00914154"/>
    <w:rsid w:val="0091421E"/>
    <w:rsid w:val="009142FB"/>
    <w:rsid w:val="0091485E"/>
    <w:rsid w:val="00914EC0"/>
    <w:rsid w:val="00915184"/>
    <w:rsid w:val="00915CA5"/>
    <w:rsid w:val="00915DD2"/>
    <w:rsid w:val="00916942"/>
    <w:rsid w:val="00916FF6"/>
    <w:rsid w:val="00923584"/>
    <w:rsid w:val="0092364A"/>
    <w:rsid w:val="009236D1"/>
    <w:rsid w:val="009239C7"/>
    <w:rsid w:val="00924383"/>
    <w:rsid w:val="00924BCB"/>
    <w:rsid w:val="009251DB"/>
    <w:rsid w:val="009256C5"/>
    <w:rsid w:val="0092579D"/>
    <w:rsid w:val="009259C4"/>
    <w:rsid w:val="00925AFB"/>
    <w:rsid w:val="00925DEE"/>
    <w:rsid w:val="00927006"/>
    <w:rsid w:val="00927A5B"/>
    <w:rsid w:val="00930989"/>
    <w:rsid w:val="00931975"/>
    <w:rsid w:val="0093224A"/>
    <w:rsid w:val="00933159"/>
    <w:rsid w:val="00933E94"/>
    <w:rsid w:val="009341D5"/>
    <w:rsid w:val="009352CD"/>
    <w:rsid w:val="00937C02"/>
    <w:rsid w:val="00937C33"/>
    <w:rsid w:val="009405B8"/>
    <w:rsid w:val="009410B0"/>
    <w:rsid w:val="00941159"/>
    <w:rsid w:val="00941D3B"/>
    <w:rsid w:val="0094212A"/>
    <w:rsid w:val="00943E8B"/>
    <w:rsid w:val="00944D9E"/>
    <w:rsid w:val="00944DE2"/>
    <w:rsid w:val="009463A7"/>
    <w:rsid w:val="009463F8"/>
    <w:rsid w:val="00947599"/>
    <w:rsid w:val="00950BFB"/>
    <w:rsid w:val="0095420D"/>
    <w:rsid w:val="00955E9C"/>
    <w:rsid w:val="009563D0"/>
    <w:rsid w:val="00956948"/>
    <w:rsid w:val="00957274"/>
    <w:rsid w:val="009575F1"/>
    <w:rsid w:val="009579F0"/>
    <w:rsid w:val="009603BA"/>
    <w:rsid w:val="0096060F"/>
    <w:rsid w:val="0096080C"/>
    <w:rsid w:val="009615A8"/>
    <w:rsid w:val="00961B63"/>
    <w:rsid w:val="00962DAF"/>
    <w:rsid w:val="00963F64"/>
    <w:rsid w:val="009646A8"/>
    <w:rsid w:val="009653AD"/>
    <w:rsid w:val="00966250"/>
    <w:rsid w:val="009667EA"/>
    <w:rsid w:val="00966B19"/>
    <w:rsid w:val="00966F31"/>
    <w:rsid w:val="0096717D"/>
    <w:rsid w:val="009674BE"/>
    <w:rsid w:val="009710B8"/>
    <w:rsid w:val="00971C51"/>
    <w:rsid w:val="00971FF6"/>
    <w:rsid w:val="009724FF"/>
    <w:rsid w:val="0097444A"/>
    <w:rsid w:val="009749BB"/>
    <w:rsid w:val="0097523B"/>
    <w:rsid w:val="00976B39"/>
    <w:rsid w:val="00977CB2"/>
    <w:rsid w:val="009800FC"/>
    <w:rsid w:val="009809A0"/>
    <w:rsid w:val="009809A8"/>
    <w:rsid w:val="00980F09"/>
    <w:rsid w:val="00981809"/>
    <w:rsid w:val="009825B8"/>
    <w:rsid w:val="00982619"/>
    <w:rsid w:val="009826F2"/>
    <w:rsid w:val="00983E2D"/>
    <w:rsid w:val="00984156"/>
    <w:rsid w:val="00985096"/>
    <w:rsid w:val="0098540C"/>
    <w:rsid w:val="00985C75"/>
    <w:rsid w:val="00986429"/>
    <w:rsid w:val="0098694D"/>
    <w:rsid w:val="009900BC"/>
    <w:rsid w:val="00991550"/>
    <w:rsid w:val="00991C34"/>
    <w:rsid w:val="009921FD"/>
    <w:rsid w:val="0099294B"/>
    <w:rsid w:val="00993695"/>
    <w:rsid w:val="0099401B"/>
    <w:rsid w:val="00996037"/>
    <w:rsid w:val="00997033"/>
    <w:rsid w:val="009975F9"/>
    <w:rsid w:val="00997883"/>
    <w:rsid w:val="009A0273"/>
    <w:rsid w:val="009A0443"/>
    <w:rsid w:val="009A06E2"/>
    <w:rsid w:val="009A57CE"/>
    <w:rsid w:val="009A6F70"/>
    <w:rsid w:val="009A7B85"/>
    <w:rsid w:val="009A7C00"/>
    <w:rsid w:val="009A7DE6"/>
    <w:rsid w:val="009B03AA"/>
    <w:rsid w:val="009B1055"/>
    <w:rsid w:val="009B1435"/>
    <w:rsid w:val="009B1949"/>
    <w:rsid w:val="009B2A70"/>
    <w:rsid w:val="009B2C2C"/>
    <w:rsid w:val="009B2E94"/>
    <w:rsid w:val="009B368D"/>
    <w:rsid w:val="009B3E96"/>
    <w:rsid w:val="009B5773"/>
    <w:rsid w:val="009C2747"/>
    <w:rsid w:val="009C47A8"/>
    <w:rsid w:val="009C68BE"/>
    <w:rsid w:val="009C71E9"/>
    <w:rsid w:val="009C7C2D"/>
    <w:rsid w:val="009C7EFA"/>
    <w:rsid w:val="009D0CAE"/>
    <w:rsid w:val="009D1D06"/>
    <w:rsid w:val="009D1F16"/>
    <w:rsid w:val="009D22DC"/>
    <w:rsid w:val="009D3A2E"/>
    <w:rsid w:val="009D3CC8"/>
    <w:rsid w:val="009D5C16"/>
    <w:rsid w:val="009D6055"/>
    <w:rsid w:val="009E08B8"/>
    <w:rsid w:val="009E1497"/>
    <w:rsid w:val="009E39BD"/>
    <w:rsid w:val="009E39C3"/>
    <w:rsid w:val="009E4CD5"/>
    <w:rsid w:val="009E5918"/>
    <w:rsid w:val="009E5D15"/>
    <w:rsid w:val="009E5F7A"/>
    <w:rsid w:val="009E71FE"/>
    <w:rsid w:val="009E7C04"/>
    <w:rsid w:val="009F0211"/>
    <w:rsid w:val="009F1242"/>
    <w:rsid w:val="009F280F"/>
    <w:rsid w:val="009F3026"/>
    <w:rsid w:val="009F3E16"/>
    <w:rsid w:val="009F3F7D"/>
    <w:rsid w:val="009F411A"/>
    <w:rsid w:val="009F531E"/>
    <w:rsid w:val="009F5B21"/>
    <w:rsid w:val="009F5D93"/>
    <w:rsid w:val="009F5EF0"/>
    <w:rsid w:val="009F6386"/>
    <w:rsid w:val="009F6F1C"/>
    <w:rsid w:val="009F75E9"/>
    <w:rsid w:val="009F79C9"/>
    <w:rsid w:val="009F7D7D"/>
    <w:rsid w:val="00A00A43"/>
    <w:rsid w:val="00A01089"/>
    <w:rsid w:val="00A02105"/>
    <w:rsid w:val="00A03ADF"/>
    <w:rsid w:val="00A066C0"/>
    <w:rsid w:val="00A07A41"/>
    <w:rsid w:val="00A108B9"/>
    <w:rsid w:val="00A11259"/>
    <w:rsid w:val="00A131FA"/>
    <w:rsid w:val="00A14F82"/>
    <w:rsid w:val="00A155F9"/>
    <w:rsid w:val="00A16628"/>
    <w:rsid w:val="00A17102"/>
    <w:rsid w:val="00A210F9"/>
    <w:rsid w:val="00A216CC"/>
    <w:rsid w:val="00A21DDE"/>
    <w:rsid w:val="00A24534"/>
    <w:rsid w:val="00A249C6"/>
    <w:rsid w:val="00A2675B"/>
    <w:rsid w:val="00A27168"/>
    <w:rsid w:val="00A27E16"/>
    <w:rsid w:val="00A309D4"/>
    <w:rsid w:val="00A34EC8"/>
    <w:rsid w:val="00A35168"/>
    <w:rsid w:val="00A36363"/>
    <w:rsid w:val="00A363CA"/>
    <w:rsid w:val="00A367E2"/>
    <w:rsid w:val="00A37C28"/>
    <w:rsid w:val="00A40EEC"/>
    <w:rsid w:val="00A41573"/>
    <w:rsid w:val="00A4270B"/>
    <w:rsid w:val="00A42773"/>
    <w:rsid w:val="00A448D5"/>
    <w:rsid w:val="00A46768"/>
    <w:rsid w:val="00A47756"/>
    <w:rsid w:val="00A47CBF"/>
    <w:rsid w:val="00A47E3E"/>
    <w:rsid w:val="00A50F53"/>
    <w:rsid w:val="00A519DB"/>
    <w:rsid w:val="00A51A5C"/>
    <w:rsid w:val="00A51B8B"/>
    <w:rsid w:val="00A529D9"/>
    <w:rsid w:val="00A545DD"/>
    <w:rsid w:val="00A559BA"/>
    <w:rsid w:val="00A55BC4"/>
    <w:rsid w:val="00A55F2F"/>
    <w:rsid w:val="00A60E9B"/>
    <w:rsid w:val="00A649FD"/>
    <w:rsid w:val="00A64DC7"/>
    <w:rsid w:val="00A65333"/>
    <w:rsid w:val="00A6576B"/>
    <w:rsid w:val="00A65C07"/>
    <w:rsid w:val="00A65C45"/>
    <w:rsid w:val="00A660B1"/>
    <w:rsid w:val="00A67094"/>
    <w:rsid w:val="00A677E6"/>
    <w:rsid w:val="00A67E20"/>
    <w:rsid w:val="00A70D63"/>
    <w:rsid w:val="00A70ECE"/>
    <w:rsid w:val="00A72CF0"/>
    <w:rsid w:val="00A72CFC"/>
    <w:rsid w:val="00A73E4E"/>
    <w:rsid w:val="00A747BB"/>
    <w:rsid w:val="00A7488E"/>
    <w:rsid w:val="00A74E8E"/>
    <w:rsid w:val="00A74FC4"/>
    <w:rsid w:val="00A75BD4"/>
    <w:rsid w:val="00A76EA9"/>
    <w:rsid w:val="00A77378"/>
    <w:rsid w:val="00A77EEC"/>
    <w:rsid w:val="00A77F31"/>
    <w:rsid w:val="00A80253"/>
    <w:rsid w:val="00A80FFB"/>
    <w:rsid w:val="00A84CA4"/>
    <w:rsid w:val="00A8593A"/>
    <w:rsid w:val="00A865D7"/>
    <w:rsid w:val="00A87271"/>
    <w:rsid w:val="00A873EC"/>
    <w:rsid w:val="00A87733"/>
    <w:rsid w:val="00A87B33"/>
    <w:rsid w:val="00A90E3D"/>
    <w:rsid w:val="00A90FBB"/>
    <w:rsid w:val="00A92919"/>
    <w:rsid w:val="00A92F8C"/>
    <w:rsid w:val="00A93971"/>
    <w:rsid w:val="00A955EF"/>
    <w:rsid w:val="00A95799"/>
    <w:rsid w:val="00A959B1"/>
    <w:rsid w:val="00A962CD"/>
    <w:rsid w:val="00AA09AA"/>
    <w:rsid w:val="00AA15B3"/>
    <w:rsid w:val="00AA2B76"/>
    <w:rsid w:val="00AA381C"/>
    <w:rsid w:val="00AA4206"/>
    <w:rsid w:val="00AA4361"/>
    <w:rsid w:val="00AA5853"/>
    <w:rsid w:val="00AA61D7"/>
    <w:rsid w:val="00AA635C"/>
    <w:rsid w:val="00AA63D8"/>
    <w:rsid w:val="00AA6519"/>
    <w:rsid w:val="00AA6AB2"/>
    <w:rsid w:val="00AA70EA"/>
    <w:rsid w:val="00AA7F4D"/>
    <w:rsid w:val="00AB05D5"/>
    <w:rsid w:val="00AB0D98"/>
    <w:rsid w:val="00AB10C0"/>
    <w:rsid w:val="00AB18EA"/>
    <w:rsid w:val="00AB1A61"/>
    <w:rsid w:val="00AB1D35"/>
    <w:rsid w:val="00AB2F6D"/>
    <w:rsid w:val="00AB36D7"/>
    <w:rsid w:val="00AB3C3F"/>
    <w:rsid w:val="00AB44B0"/>
    <w:rsid w:val="00AB4A27"/>
    <w:rsid w:val="00AB53A7"/>
    <w:rsid w:val="00AB62B5"/>
    <w:rsid w:val="00AB7413"/>
    <w:rsid w:val="00AB7B62"/>
    <w:rsid w:val="00AC2156"/>
    <w:rsid w:val="00AC218D"/>
    <w:rsid w:val="00AC3C64"/>
    <w:rsid w:val="00AC476E"/>
    <w:rsid w:val="00AC5364"/>
    <w:rsid w:val="00AC5D18"/>
    <w:rsid w:val="00AC646F"/>
    <w:rsid w:val="00AC7F40"/>
    <w:rsid w:val="00AC7FA1"/>
    <w:rsid w:val="00AD0820"/>
    <w:rsid w:val="00AD2DFC"/>
    <w:rsid w:val="00AD4BE6"/>
    <w:rsid w:val="00AD51CD"/>
    <w:rsid w:val="00AD60E3"/>
    <w:rsid w:val="00AD6283"/>
    <w:rsid w:val="00AD6582"/>
    <w:rsid w:val="00AD73E7"/>
    <w:rsid w:val="00AD76DB"/>
    <w:rsid w:val="00AE054E"/>
    <w:rsid w:val="00AE0C79"/>
    <w:rsid w:val="00AE1A68"/>
    <w:rsid w:val="00AE2BC5"/>
    <w:rsid w:val="00AE383A"/>
    <w:rsid w:val="00AE6E16"/>
    <w:rsid w:val="00AE6F63"/>
    <w:rsid w:val="00AE730D"/>
    <w:rsid w:val="00AF11FA"/>
    <w:rsid w:val="00AF1E65"/>
    <w:rsid w:val="00AF220D"/>
    <w:rsid w:val="00AF3876"/>
    <w:rsid w:val="00AF3A01"/>
    <w:rsid w:val="00AF529F"/>
    <w:rsid w:val="00AF570D"/>
    <w:rsid w:val="00AF66F9"/>
    <w:rsid w:val="00AF6B90"/>
    <w:rsid w:val="00AF700D"/>
    <w:rsid w:val="00AF70FE"/>
    <w:rsid w:val="00AF7A8A"/>
    <w:rsid w:val="00AF7DEF"/>
    <w:rsid w:val="00AF7E3B"/>
    <w:rsid w:val="00AF7E55"/>
    <w:rsid w:val="00B01BB3"/>
    <w:rsid w:val="00B02878"/>
    <w:rsid w:val="00B02B66"/>
    <w:rsid w:val="00B02B7F"/>
    <w:rsid w:val="00B03937"/>
    <w:rsid w:val="00B0453A"/>
    <w:rsid w:val="00B0696C"/>
    <w:rsid w:val="00B1095F"/>
    <w:rsid w:val="00B10F2D"/>
    <w:rsid w:val="00B124BF"/>
    <w:rsid w:val="00B12788"/>
    <w:rsid w:val="00B136D1"/>
    <w:rsid w:val="00B1501A"/>
    <w:rsid w:val="00B16365"/>
    <w:rsid w:val="00B16840"/>
    <w:rsid w:val="00B171A0"/>
    <w:rsid w:val="00B20ED5"/>
    <w:rsid w:val="00B21452"/>
    <w:rsid w:val="00B24DC3"/>
    <w:rsid w:val="00B25D25"/>
    <w:rsid w:val="00B26DAB"/>
    <w:rsid w:val="00B2790D"/>
    <w:rsid w:val="00B27BE8"/>
    <w:rsid w:val="00B301D0"/>
    <w:rsid w:val="00B30C1C"/>
    <w:rsid w:val="00B30D01"/>
    <w:rsid w:val="00B313E6"/>
    <w:rsid w:val="00B313F4"/>
    <w:rsid w:val="00B31F73"/>
    <w:rsid w:val="00B32463"/>
    <w:rsid w:val="00B32B4F"/>
    <w:rsid w:val="00B3365F"/>
    <w:rsid w:val="00B33EF1"/>
    <w:rsid w:val="00B34415"/>
    <w:rsid w:val="00B3490C"/>
    <w:rsid w:val="00B35968"/>
    <w:rsid w:val="00B363E2"/>
    <w:rsid w:val="00B368FF"/>
    <w:rsid w:val="00B37C0B"/>
    <w:rsid w:val="00B41C6A"/>
    <w:rsid w:val="00B42245"/>
    <w:rsid w:val="00B42B48"/>
    <w:rsid w:val="00B43009"/>
    <w:rsid w:val="00B4327B"/>
    <w:rsid w:val="00B438D8"/>
    <w:rsid w:val="00B4688D"/>
    <w:rsid w:val="00B47AB1"/>
    <w:rsid w:val="00B47AED"/>
    <w:rsid w:val="00B47FAA"/>
    <w:rsid w:val="00B50827"/>
    <w:rsid w:val="00B50896"/>
    <w:rsid w:val="00B512F9"/>
    <w:rsid w:val="00B519D1"/>
    <w:rsid w:val="00B51CEC"/>
    <w:rsid w:val="00B52BAF"/>
    <w:rsid w:val="00B52C4B"/>
    <w:rsid w:val="00B53ABE"/>
    <w:rsid w:val="00B542C8"/>
    <w:rsid w:val="00B554B4"/>
    <w:rsid w:val="00B5571D"/>
    <w:rsid w:val="00B573C0"/>
    <w:rsid w:val="00B57626"/>
    <w:rsid w:val="00B57EE4"/>
    <w:rsid w:val="00B602F3"/>
    <w:rsid w:val="00B608B8"/>
    <w:rsid w:val="00B60E5A"/>
    <w:rsid w:val="00B62E0B"/>
    <w:rsid w:val="00B62F57"/>
    <w:rsid w:val="00B637AD"/>
    <w:rsid w:val="00B63ABD"/>
    <w:rsid w:val="00B64AD6"/>
    <w:rsid w:val="00B66159"/>
    <w:rsid w:val="00B707CF"/>
    <w:rsid w:val="00B709CC"/>
    <w:rsid w:val="00B7270D"/>
    <w:rsid w:val="00B72903"/>
    <w:rsid w:val="00B72E8C"/>
    <w:rsid w:val="00B75943"/>
    <w:rsid w:val="00B75E55"/>
    <w:rsid w:val="00B7609D"/>
    <w:rsid w:val="00B7653F"/>
    <w:rsid w:val="00B771DC"/>
    <w:rsid w:val="00B77FE0"/>
    <w:rsid w:val="00B80A22"/>
    <w:rsid w:val="00B80CF7"/>
    <w:rsid w:val="00B812E8"/>
    <w:rsid w:val="00B8257C"/>
    <w:rsid w:val="00B83A9C"/>
    <w:rsid w:val="00B843C7"/>
    <w:rsid w:val="00B8450D"/>
    <w:rsid w:val="00B8543E"/>
    <w:rsid w:val="00B8600B"/>
    <w:rsid w:val="00B86092"/>
    <w:rsid w:val="00B8617C"/>
    <w:rsid w:val="00B86758"/>
    <w:rsid w:val="00B87381"/>
    <w:rsid w:val="00B90D7B"/>
    <w:rsid w:val="00B91AB9"/>
    <w:rsid w:val="00B92DB8"/>
    <w:rsid w:val="00B93FCC"/>
    <w:rsid w:val="00B94370"/>
    <w:rsid w:val="00B95768"/>
    <w:rsid w:val="00B961DA"/>
    <w:rsid w:val="00B96E51"/>
    <w:rsid w:val="00B97C0F"/>
    <w:rsid w:val="00BA00B9"/>
    <w:rsid w:val="00BA05D5"/>
    <w:rsid w:val="00BA17FC"/>
    <w:rsid w:val="00BA1874"/>
    <w:rsid w:val="00BA214A"/>
    <w:rsid w:val="00BA578F"/>
    <w:rsid w:val="00BA5C89"/>
    <w:rsid w:val="00BA5DAE"/>
    <w:rsid w:val="00BA5F03"/>
    <w:rsid w:val="00BA65ED"/>
    <w:rsid w:val="00BA6763"/>
    <w:rsid w:val="00BA67C6"/>
    <w:rsid w:val="00BB0102"/>
    <w:rsid w:val="00BB1F38"/>
    <w:rsid w:val="00BB24CB"/>
    <w:rsid w:val="00BB40D3"/>
    <w:rsid w:val="00BB4B19"/>
    <w:rsid w:val="00BB532A"/>
    <w:rsid w:val="00BB5731"/>
    <w:rsid w:val="00BB59D1"/>
    <w:rsid w:val="00BB5CF1"/>
    <w:rsid w:val="00BB74F8"/>
    <w:rsid w:val="00BC0198"/>
    <w:rsid w:val="00BC06DD"/>
    <w:rsid w:val="00BC10D9"/>
    <w:rsid w:val="00BC30BA"/>
    <w:rsid w:val="00BC4160"/>
    <w:rsid w:val="00BC4FC3"/>
    <w:rsid w:val="00BC57B1"/>
    <w:rsid w:val="00BC7F03"/>
    <w:rsid w:val="00BD0329"/>
    <w:rsid w:val="00BD049B"/>
    <w:rsid w:val="00BD091C"/>
    <w:rsid w:val="00BD1AD4"/>
    <w:rsid w:val="00BD245B"/>
    <w:rsid w:val="00BD284C"/>
    <w:rsid w:val="00BD3A39"/>
    <w:rsid w:val="00BD5A3B"/>
    <w:rsid w:val="00BD5F7E"/>
    <w:rsid w:val="00BD76F9"/>
    <w:rsid w:val="00BD77B7"/>
    <w:rsid w:val="00BE0DAE"/>
    <w:rsid w:val="00BE1168"/>
    <w:rsid w:val="00BE11D2"/>
    <w:rsid w:val="00BE2124"/>
    <w:rsid w:val="00BE360F"/>
    <w:rsid w:val="00BE3EBF"/>
    <w:rsid w:val="00BE4900"/>
    <w:rsid w:val="00BE5B9A"/>
    <w:rsid w:val="00BE699B"/>
    <w:rsid w:val="00BF05A0"/>
    <w:rsid w:val="00BF0C21"/>
    <w:rsid w:val="00BF1452"/>
    <w:rsid w:val="00BF244B"/>
    <w:rsid w:val="00BF2E94"/>
    <w:rsid w:val="00BF4CE4"/>
    <w:rsid w:val="00BF5105"/>
    <w:rsid w:val="00BF5497"/>
    <w:rsid w:val="00BF5AEC"/>
    <w:rsid w:val="00BF65EB"/>
    <w:rsid w:val="00BF6974"/>
    <w:rsid w:val="00BF6EC9"/>
    <w:rsid w:val="00BF7773"/>
    <w:rsid w:val="00C01EE8"/>
    <w:rsid w:val="00C0236D"/>
    <w:rsid w:val="00C038C8"/>
    <w:rsid w:val="00C04186"/>
    <w:rsid w:val="00C04718"/>
    <w:rsid w:val="00C0657B"/>
    <w:rsid w:val="00C107F4"/>
    <w:rsid w:val="00C119BD"/>
    <w:rsid w:val="00C122DB"/>
    <w:rsid w:val="00C1235B"/>
    <w:rsid w:val="00C123F2"/>
    <w:rsid w:val="00C12420"/>
    <w:rsid w:val="00C12655"/>
    <w:rsid w:val="00C13058"/>
    <w:rsid w:val="00C13AEC"/>
    <w:rsid w:val="00C13C49"/>
    <w:rsid w:val="00C13CC7"/>
    <w:rsid w:val="00C153DC"/>
    <w:rsid w:val="00C15808"/>
    <w:rsid w:val="00C16A64"/>
    <w:rsid w:val="00C170C6"/>
    <w:rsid w:val="00C1711F"/>
    <w:rsid w:val="00C1771F"/>
    <w:rsid w:val="00C17C4B"/>
    <w:rsid w:val="00C20E2F"/>
    <w:rsid w:val="00C211A8"/>
    <w:rsid w:val="00C216EA"/>
    <w:rsid w:val="00C22EB5"/>
    <w:rsid w:val="00C23177"/>
    <w:rsid w:val="00C23368"/>
    <w:rsid w:val="00C2599C"/>
    <w:rsid w:val="00C25B19"/>
    <w:rsid w:val="00C263E9"/>
    <w:rsid w:val="00C27895"/>
    <w:rsid w:val="00C27DB7"/>
    <w:rsid w:val="00C303D1"/>
    <w:rsid w:val="00C3096F"/>
    <w:rsid w:val="00C317E2"/>
    <w:rsid w:val="00C328BC"/>
    <w:rsid w:val="00C32E2B"/>
    <w:rsid w:val="00C32F0B"/>
    <w:rsid w:val="00C353E1"/>
    <w:rsid w:val="00C360AB"/>
    <w:rsid w:val="00C3694C"/>
    <w:rsid w:val="00C4127B"/>
    <w:rsid w:val="00C41E51"/>
    <w:rsid w:val="00C427A3"/>
    <w:rsid w:val="00C42EAF"/>
    <w:rsid w:val="00C4379E"/>
    <w:rsid w:val="00C44761"/>
    <w:rsid w:val="00C47985"/>
    <w:rsid w:val="00C50E45"/>
    <w:rsid w:val="00C51905"/>
    <w:rsid w:val="00C51B99"/>
    <w:rsid w:val="00C52B1F"/>
    <w:rsid w:val="00C52C4A"/>
    <w:rsid w:val="00C55417"/>
    <w:rsid w:val="00C5553E"/>
    <w:rsid w:val="00C55B84"/>
    <w:rsid w:val="00C569DE"/>
    <w:rsid w:val="00C607E2"/>
    <w:rsid w:val="00C61FF0"/>
    <w:rsid w:val="00C65354"/>
    <w:rsid w:val="00C67D80"/>
    <w:rsid w:val="00C70D91"/>
    <w:rsid w:val="00C71675"/>
    <w:rsid w:val="00C72FDA"/>
    <w:rsid w:val="00C74073"/>
    <w:rsid w:val="00C74164"/>
    <w:rsid w:val="00C75A2B"/>
    <w:rsid w:val="00C75ADF"/>
    <w:rsid w:val="00C7611E"/>
    <w:rsid w:val="00C764B8"/>
    <w:rsid w:val="00C803F4"/>
    <w:rsid w:val="00C80CAA"/>
    <w:rsid w:val="00C819E7"/>
    <w:rsid w:val="00C81EC1"/>
    <w:rsid w:val="00C825CB"/>
    <w:rsid w:val="00C84315"/>
    <w:rsid w:val="00C84570"/>
    <w:rsid w:val="00C853D2"/>
    <w:rsid w:val="00C86C61"/>
    <w:rsid w:val="00C87F7B"/>
    <w:rsid w:val="00C915D3"/>
    <w:rsid w:val="00C92119"/>
    <w:rsid w:val="00C9228C"/>
    <w:rsid w:val="00C928E4"/>
    <w:rsid w:val="00C93C25"/>
    <w:rsid w:val="00C943A9"/>
    <w:rsid w:val="00C95849"/>
    <w:rsid w:val="00C971AA"/>
    <w:rsid w:val="00CA016F"/>
    <w:rsid w:val="00CA0269"/>
    <w:rsid w:val="00CA0DA1"/>
    <w:rsid w:val="00CA21DE"/>
    <w:rsid w:val="00CA24C4"/>
    <w:rsid w:val="00CA4114"/>
    <w:rsid w:val="00CA4F94"/>
    <w:rsid w:val="00CA50C9"/>
    <w:rsid w:val="00CA5B49"/>
    <w:rsid w:val="00CA73D9"/>
    <w:rsid w:val="00CA7E1D"/>
    <w:rsid w:val="00CB3155"/>
    <w:rsid w:val="00CB5D64"/>
    <w:rsid w:val="00CB7353"/>
    <w:rsid w:val="00CB7807"/>
    <w:rsid w:val="00CC0451"/>
    <w:rsid w:val="00CC1E8E"/>
    <w:rsid w:val="00CC2943"/>
    <w:rsid w:val="00CC2FFD"/>
    <w:rsid w:val="00CC374E"/>
    <w:rsid w:val="00CC4B53"/>
    <w:rsid w:val="00CC4C38"/>
    <w:rsid w:val="00CC5382"/>
    <w:rsid w:val="00CC67C5"/>
    <w:rsid w:val="00CC73DF"/>
    <w:rsid w:val="00CC7CAA"/>
    <w:rsid w:val="00CD1351"/>
    <w:rsid w:val="00CD14F9"/>
    <w:rsid w:val="00CD2AF3"/>
    <w:rsid w:val="00CD442A"/>
    <w:rsid w:val="00CD489F"/>
    <w:rsid w:val="00CD651E"/>
    <w:rsid w:val="00CE45F8"/>
    <w:rsid w:val="00CE47F0"/>
    <w:rsid w:val="00CE4BFA"/>
    <w:rsid w:val="00CE5014"/>
    <w:rsid w:val="00CE6A26"/>
    <w:rsid w:val="00CE6E4D"/>
    <w:rsid w:val="00CE732A"/>
    <w:rsid w:val="00CE7838"/>
    <w:rsid w:val="00CE7937"/>
    <w:rsid w:val="00CE7B11"/>
    <w:rsid w:val="00CF0A6B"/>
    <w:rsid w:val="00CF1325"/>
    <w:rsid w:val="00CF14FB"/>
    <w:rsid w:val="00CF1FB4"/>
    <w:rsid w:val="00CF2B6F"/>
    <w:rsid w:val="00CF2F84"/>
    <w:rsid w:val="00CF569C"/>
    <w:rsid w:val="00CF65AF"/>
    <w:rsid w:val="00CF6FD1"/>
    <w:rsid w:val="00CF75CA"/>
    <w:rsid w:val="00D00D6A"/>
    <w:rsid w:val="00D01ABF"/>
    <w:rsid w:val="00D01EF7"/>
    <w:rsid w:val="00D02BA4"/>
    <w:rsid w:val="00D041FA"/>
    <w:rsid w:val="00D0489A"/>
    <w:rsid w:val="00D06DBD"/>
    <w:rsid w:val="00D06F68"/>
    <w:rsid w:val="00D0733F"/>
    <w:rsid w:val="00D10917"/>
    <w:rsid w:val="00D10EBF"/>
    <w:rsid w:val="00D1129D"/>
    <w:rsid w:val="00D11CBD"/>
    <w:rsid w:val="00D12558"/>
    <w:rsid w:val="00D12C7A"/>
    <w:rsid w:val="00D13921"/>
    <w:rsid w:val="00D1511A"/>
    <w:rsid w:val="00D167A4"/>
    <w:rsid w:val="00D16E9D"/>
    <w:rsid w:val="00D16F76"/>
    <w:rsid w:val="00D210B6"/>
    <w:rsid w:val="00D22996"/>
    <w:rsid w:val="00D229D5"/>
    <w:rsid w:val="00D230A5"/>
    <w:rsid w:val="00D231EF"/>
    <w:rsid w:val="00D247C7"/>
    <w:rsid w:val="00D253FF"/>
    <w:rsid w:val="00D25AA4"/>
    <w:rsid w:val="00D25ABB"/>
    <w:rsid w:val="00D26C0A"/>
    <w:rsid w:val="00D27AB4"/>
    <w:rsid w:val="00D27BD3"/>
    <w:rsid w:val="00D30A78"/>
    <w:rsid w:val="00D316A5"/>
    <w:rsid w:val="00D31F71"/>
    <w:rsid w:val="00D3378F"/>
    <w:rsid w:val="00D342B7"/>
    <w:rsid w:val="00D36294"/>
    <w:rsid w:val="00D40184"/>
    <w:rsid w:val="00D40331"/>
    <w:rsid w:val="00D40BD6"/>
    <w:rsid w:val="00D4134D"/>
    <w:rsid w:val="00D42A84"/>
    <w:rsid w:val="00D434E5"/>
    <w:rsid w:val="00D43E6F"/>
    <w:rsid w:val="00D44DFD"/>
    <w:rsid w:val="00D45213"/>
    <w:rsid w:val="00D45269"/>
    <w:rsid w:val="00D46A2F"/>
    <w:rsid w:val="00D46D79"/>
    <w:rsid w:val="00D50187"/>
    <w:rsid w:val="00D50BB2"/>
    <w:rsid w:val="00D50F92"/>
    <w:rsid w:val="00D51316"/>
    <w:rsid w:val="00D5234E"/>
    <w:rsid w:val="00D547D6"/>
    <w:rsid w:val="00D56301"/>
    <w:rsid w:val="00D5633F"/>
    <w:rsid w:val="00D56810"/>
    <w:rsid w:val="00D57926"/>
    <w:rsid w:val="00D57A9D"/>
    <w:rsid w:val="00D57F17"/>
    <w:rsid w:val="00D61549"/>
    <w:rsid w:val="00D61E96"/>
    <w:rsid w:val="00D62C3C"/>
    <w:rsid w:val="00D63B2C"/>
    <w:rsid w:val="00D63D92"/>
    <w:rsid w:val="00D65E0F"/>
    <w:rsid w:val="00D66FB9"/>
    <w:rsid w:val="00D706E4"/>
    <w:rsid w:val="00D7104D"/>
    <w:rsid w:val="00D71234"/>
    <w:rsid w:val="00D71F7B"/>
    <w:rsid w:val="00D722E1"/>
    <w:rsid w:val="00D72EA7"/>
    <w:rsid w:val="00D746FC"/>
    <w:rsid w:val="00D74E49"/>
    <w:rsid w:val="00D757BB"/>
    <w:rsid w:val="00D759E7"/>
    <w:rsid w:val="00D763EA"/>
    <w:rsid w:val="00D76AA4"/>
    <w:rsid w:val="00D77D0C"/>
    <w:rsid w:val="00D807AE"/>
    <w:rsid w:val="00D80C1B"/>
    <w:rsid w:val="00D84306"/>
    <w:rsid w:val="00D8440A"/>
    <w:rsid w:val="00D8512A"/>
    <w:rsid w:val="00D8522E"/>
    <w:rsid w:val="00D8582F"/>
    <w:rsid w:val="00D8595C"/>
    <w:rsid w:val="00D860C0"/>
    <w:rsid w:val="00D870C6"/>
    <w:rsid w:val="00D87DE1"/>
    <w:rsid w:val="00D92BE3"/>
    <w:rsid w:val="00D93066"/>
    <w:rsid w:val="00D93859"/>
    <w:rsid w:val="00D9417A"/>
    <w:rsid w:val="00D94704"/>
    <w:rsid w:val="00D94C49"/>
    <w:rsid w:val="00D94D5D"/>
    <w:rsid w:val="00D959E5"/>
    <w:rsid w:val="00D96951"/>
    <w:rsid w:val="00DA0713"/>
    <w:rsid w:val="00DA11CD"/>
    <w:rsid w:val="00DA14E8"/>
    <w:rsid w:val="00DA3AD3"/>
    <w:rsid w:val="00DA41C7"/>
    <w:rsid w:val="00DA4605"/>
    <w:rsid w:val="00DA4DDF"/>
    <w:rsid w:val="00DA7165"/>
    <w:rsid w:val="00DA7540"/>
    <w:rsid w:val="00DB025E"/>
    <w:rsid w:val="00DB1843"/>
    <w:rsid w:val="00DB1ACD"/>
    <w:rsid w:val="00DB1DC2"/>
    <w:rsid w:val="00DB2158"/>
    <w:rsid w:val="00DB22E1"/>
    <w:rsid w:val="00DB2BE6"/>
    <w:rsid w:val="00DB4B47"/>
    <w:rsid w:val="00DB5131"/>
    <w:rsid w:val="00DB6868"/>
    <w:rsid w:val="00DB6D4A"/>
    <w:rsid w:val="00DB71E1"/>
    <w:rsid w:val="00DB7306"/>
    <w:rsid w:val="00DB7D7C"/>
    <w:rsid w:val="00DC0BD3"/>
    <w:rsid w:val="00DC0CDA"/>
    <w:rsid w:val="00DC138D"/>
    <w:rsid w:val="00DC16FE"/>
    <w:rsid w:val="00DC2FF1"/>
    <w:rsid w:val="00DC3014"/>
    <w:rsid w:val="00DC45F7"/>
    <w:rsid w:val="00DC46C1"/>
    <w:rsid w:val="00DC478C"/>
    <w:rsid w:val="00DC5F21"/>
    <w:rsid w:val="00DC62C2"/>
    <w:rsid w:val="00DC6AE1"/>
    <w:rsid w:val="00DC77F2"/>
    <w:rsid w:val="00DD0083"/>
    <w:rsid w:val="00DD0D44"/>
    <w:rsid w:val="00DD1227"/>
    <w:rsid w:val="00DD14AC"/>
    <w:rsid w:val="00DD3BA6"/>
    <w:rsid w:val="00DD3F5C"/>
    <w:rsid w:val="00DD4174"/>
    <w:rsid w:val="00DD441C"/>
    <w:rsid w:val="00DD4FFD"/>
    <w:rsid w:val="00DD555D"/>
    <w:rsid w:val="00DD5B48"/>
    <w:rsid w:val="00DD5D0B"/>
    <w:rsid w:val="00DE13A1"/>
    <w:rsid w:val="00DE1DA8"/>
    <w:rsid w:val="00DE21CC"/>
    <w:rsid w:val="00DE2F22"/>
    <w:rsid w:val="00DE3481"/>
    <w:rsid w:val="00DE44F8"/>
    <w:rsid w:val="00DE4DBD"/>
    <w:rsid w:val="00DE6445"/>
    <w:rsid w:val="00DF040B"/>
    <w:rsid w:val="00DF2A4F"/>
    <w:rsid w:val="00DF3530"/>
    <w:rsid w:val="00DF35A2"/>
    <w:rsid w:val="00DF3EC2"/>
    <w:rsid w:val="00DF624A"/>
    <w:rsid w:val="00DF6E43"/>
    <w:rsid w:val="00DF7122"/>
    <w:rsid w:val="00DF7141"/>
    <w:rsid w:val="00E002DB"/>
    <w:rsid w:val="00E0098D"/>
    <w:rsid w:val="00E020A7"/>
    <w:rsid w:val="00E02D72"/>
    <w:rsid w:val="00E04FB4"/>
    <w:rsid w:val="00E074EE"/>
    <w:rsid w:val="00E079C4"/>
    <w:rsid w:val="00E10FA8"/>
    <w:rsid w:val="00E11990"/>
    <w:rsid w:val="00E126ED"/>
    <w:rsid w:val="00E1347C"/>
    <w:rsid w:val="00E13610"/>
    <w:rsid w:val="00E13EB3"/>
    <w:rsid w:val="00E1494E"/>
    <w:rsid w:val="00E150BD"/>
    <w:rsid w:val="00E16045"/>
    <w:rsid w:val="00E2350E"/>
    <w:rsid w:val="00E23DDB"/>
    <w:rsid w:val="00E24371"/>
    <w:rsid w:val="00E275C4"/>
    <w:rsid w:val="00E304C8"/>
    <w:rsid w:val="00E32587"/>
    <w:rsid w:val="00E32653"/>
    <w:rsid w:val="00E3360A"/>
    <w:rsid w:val="00E36D07"/>
    <w:rsid w:val="00E40B57"/>
    <w:rsid w:val="00E41501"/>
    <w:rsid w:val="00E421C3"/>
    <w:rsid w:val="00E42EEC"/>
    <w:rsid w:val="00E4386A"/>
    <w:rsid w:val="00E448A9"/>
    <w:rsid w:val="00E45150"/>
    <w:rsid w:val="00E467D7"/>
    <w:rsid w:val="00E4745E"/>
    <w:rsid w:val="00E5054F"/>
    <w:rsid w:val="00E50E07"/>
    <w:rsid w:val="00E51106"/>
    <w:rsid w:val="00E51120"/>
    <w:rsid w:val="00E51C08"/>
    <w:rsid w:val="00E51DC9"/>
    <w:rsid w:val="00E52046"/>
    <w:rsid w:val="00E537CC"/>
    <w:rsid w:val="00E54741"/>
    <w:rsid w:val="00E56FFF"/>
    <w:rsid w:val="00E57A15"/>
    <w:rsid w:val="00E57C2D"/>
    <w:rsid w:val="00E57C60"/>
    <w:rsid w:val="00E601D8"/>
    <w:rsid w:val="00E602E3"/>
    <w:rsid w:val="00E6124C"/>
    <w:rsid w:val="00E6307F"/>
    <w:rsid w:val="00E63458"/>
    <w:rsid w:val="00E63F5A"/>
    <w:rsid w:val="00E64A07"/>
    <w:rsid w:val="00E65694"/>
    <w:rsid w:val="00E664D3"/>
    <w:rsid w:val="00E66709"/>
    <w:rsid w:val="00E66A7D"/>
    <w:rsid w:val="00E675CA"/>
    <w:rsid w:val="00E67B48"/>
    <w:rsid w:val="00E67F41"/>
    <w:rsid w:val="00E71A6E"/>
    <w:rsid w:val="00E71B85"/>
    <w:rsid w:val="00E73863"/>
    <w:rsid w:val="00E73AA5"/>
    <w:rsid w:val="00E746C0"/>
    <w:rsid w:val="00E74E0E"/>
    <w:rsid w:val="00E7650D"/>
    <w:rsid w:val="00E778DF"/>
    <w:rsid w:val="00E7796B"/>
    <w:rsid w:val="00E77A70"/>
    <w:rsid w:val="00E77B17"/>
    <w:rsid w:val="00E77E75"/>
    <w:rsid w:val="00E81097"/>
    <w:rsid w:val="00E81924"/>
    <w:rsid w:val="00E82ED6"/>
    <w:rsid w:val="00E83585"/>
    <w:rsid w:val="00E8439B"/>
    <w:rsid w:val="00E8470D"/>
    <w:rsid w:val="00E8601A"/>
    <w:rsid w:val="00E8687B"/>
    <w:rsid w:val="00E900C9"/>
    <w:rsid w:val="00E90358"/>
    <w:rsid w:val="00E9247E"/>
    <w:rsid w:val="00E92CF3"/>
    <w:rsid w:val="00E92E94"/>
    <w:rsid w:val="00E94898"/>
    <w:rsid w:val="00E95A10"/>
    <w:rsid w:val="00E95F09"/>
    <w:rsid w:val="00E9691B"/>
    <w:rsid w:val="00EA3244"/>
    <w:rsid w:val="00EA4051"/>
    <w:rsid w:val="00EA465C"/>
    <w:rsid w:val="00EA4808"/>
    <w:rsid w:val="00EA4934"/>
    <w:rsid w:val="00EA56A5"/>
    <w:rsid w:val="00EA5B25"/>
    <w:rsid w:val="00EA5FA2"/>
    <w:rsid w:val="00EA695D"/>
    <w:rsid w:val="00EA6A58"/>
    <w:rsid w:val="00EB02F3"/>
    <w:rsid w:val="00EB0351"/>
    <w:rsid w:val="00EB04F6"/>
    <w:rsid w:val="00EB08CA"/>
    <w:rsid w:val="00EB18B5"/>
    <w:rsid w:val="00EB233B"/>
    <w:rsid w:val="00EB341B"/>
    <w:rsid w:val="00EB3907"/>
    <w:rsid w:val="00EB3C4D"/>
    <w:rsid w:val="00EB45F7"/>
    <w:rsid w:val="00EB6842"/>
    <w:rsid w:val="00EB7056"/>
    <w:rsid w:val="00EB79C7"/>
    <w:rsid w:val="00EC0191"/>
    <w:rsid w:val="00EC0366"/>
    <w:rsid w:val="00EC1419"/>
    <w:rsid w:val="00EC16A0"/>
    <w:rsid w:val="00EC1A3C"/>
    <w:rsid w:val="00EC28F7"/>
    <w:rsid w:val="00EC3322"/>
    <w:rsid w:val="00EC3C8B"/>
    <w:rsid w:val="00EC4519"/>
    <w:rsid w:val="00EC4D80"/>
    <w:rsid w:val="00EC5667"/>
    <w:rsid w:val="00ED0404"/>
    <w:rsid w:val="00ED1050"/>
    <w:rsid w:val="00ED35FB"/>
    <w:rsid w:val="00ED5014"/>
    <w:rsid w:val="00ED58A0"/>
    <w:rsid w:val="00ED5914"/>
    <w:rsid w:val="00ED69D9"/>
    <w:rsid w:val="00ED7B83"/>
    <w:rsid w:val="00EE01CD"/>
    <w:rsid w:val="00EE09C9"/>
    <w:rsid w:val="00EE1F35"/>
    <w:rsid w:val="00EE2E33"/>
    <w:rsid w:val="00EE456D"/>
    <w:rsid w:val="00EE5B75"/>
    <w:rsid w:val="00EE6497"/>
    <w:rsid w:val="00EE69A2"/>
    <w:rsid w:val="00EF049A"/>
    <w:rsid w:val="00EF0E29"/>
    <w:rsid w:val="00EF1E4F"/>
    <w:rsid w:val="00EF25D3"/>
    <w:rsid w:val="00EF2DFC"/>
    <w:rsid w:val="00EF369C"/>
    <w:rsid w:val="00EF41E8"/>
    <w:rsid w:val="00EF6AB0"/>
    <w:rsid w:val="00EF722B"/>
    <w:rsid w:val="00EF7C45"/>
    <w:rsid w:val="00F00DA3"/>
    <w:rsid w:val="00F0103B"/>
    <w:rsid w:val="00F01932"/>
    <w:rsid w:val="00F03ADF"/>
    <w:rsid w:val="00F04228"/>
    <w:rsid w:val="00F0499A"/>
    <w:rsid w:val="00F05457"/>
    <w:rsid w:val="00F056C4"/>
    <w:rsid w:val="00F06262"/>
    <w:rsid w:val="00F067BB"/>
    <w:rsid w:val="00F101A8"/>
    <w:rsid w:val="00F10BBE"/>
    <w:rsid w:val="00F117C0"/>
    <w:rsid w:val="00F12CBB"/>
    <w:rsid w:val="00F13CD1"/>
    <w:rsid w:val="00F16AC1"/>
    <w:rsid w:val="00F174E1"/>
    <w:rsid w:val="00F17BB5"/>
    <w:rsid w:val="00F20578"/>
    <w:rsid w:val="00F21218"/>
    <w:rsid w:val="00F22645"/>
    <w:rsid w:val="00F22B96"/>
    <w:rsid w:val="00F23005"/>
    <w:rsid w:val="00F2366C"/>
    <w:rsid w:val="00F24078"/>
    <w:rsid w:val="00F2408D"/>
    <w:rsid w:val="00F24B44"/>
    <w:rsid w:val="00F24BEF"/>
    <w:rsid w:val="00F278B1"/>
    <w:rsid w:val="00F31D10"/>
    <w:rsid w:val="00F32A47"/>
    <w:rsid w:val="00F33726"/>
    <w:rsid w:val="00F33E14"/>
    <w:rsid w:val="00F3499E"/>
    <w:rsid w:val="00F35079"/>
    <w:rsid w:val="00F36FF2"/>
    <w:rsid w:val="00F4066D"/>
    <w:rsid w:val="00F408C6"/>
    <w:rsid w:val="00F415E6"/>
    <w:rsid w:val="00F41608"/>
    <w:rsid w:val="00F41719"/>
    <w:rsid w:val="00F41AC4"/>
    <w:rsid w:val="00F42F20"/>
    <w:rsid w:val="00F430C1"/>
    <w:rsid w:val="00F43372"/>
    <w:rsid w:val="00F436D0"/>
    <w:rsid w:val="00F43FFD"/>
    <w:rsid w:val="00F452BF"/>
    <w:rsid w:val="00F47C9C"/>
    <w:rsid w:val="00F508D3"/>
    <w:rsid w:val="00F508DA"/>
    <w:rsid w:val="00F53AD7"/>
    <w:rsid w:val="00F54687"/>
    <w:rsid w:val="00F54ADD"/>
    <w:rsid w:val="00F56622"/>
    <w:rsid w:val="00F56E3B"/>
    <w:rsid w:val="00F5709C"/>
    <w:rsid w:val="00F579B5"/>
    <w:rsid w:val="00F60517"/>
    <w:rsid w:val="00F6077E"/>
    <w:rsid w:val="00F624FD"/>
    <w:rsid w:val="00F62BAB"/>
    <w:rsid w:val="00F647E8"/>
    <w:rsid w:val="00F6590B"/>
    <w:rsid w:val="00F670D7"/>
    <w:rsid w:val="00F7046B"/>
    <w:rsid w:val="00F7097A"/>
    <w:rsid w:val="00F709DB"/>
    <w:rsid w:val="00F709DE"/>
    <w:rsid w:val="00F72B13"/>
    <w:rsid w:val="00F74452"/>
    <w:rsid w:val="00F74CDC"/>
    <w:rsid w:val="00F750C2"/>
    <w:rsid w:val="00F756F1"/>
    <w:rsid w:val="00F75FBC"/>
    <w:rsid w:val="00F7780C"/>
    <w:rsid w:val="00F77AC2"/>
    <w:rsid w:val="00F82007"/>
    <w:rsid w:val="00F84149"/>
    <w:rsid w:val="00F8480D"/>
    <w:rsid w:val="00F85305"/>
    <w:rsid w:val="00F85E06"/>
    <w:rsid w:val="00F864FF"/>
    <w:rsid w:val="00F8691B"/>
    <w:rsid w:val="00F86DAE"/>
    <w:rsid w:val="00F877A0"/>
    <w:rsid w:val="00F90139"/>
    <w:rsid w:val="00F928C9"/>
    <w:rsid w:val="00F9376F"/>
    <w:rsid w:val="00F941A7"/>
    <w:rsid w:val="00F96179"/>
    <w:rsid w:val="00FA0B1C"/>
    <w:rsid w:val="00FA0C94"/>
    <w:rsid w:val="00FA1F78"/>
    <w:rsid w:val="00FA23D1"/>
    <w:rsid w:val="00FA37A3"/>
    <w:rsid w:val="00FA4685"/>
    <w:rsid w:val="00FA60F0"/>
    <w:rsid w:val="00FA6A5C"/>
    <w:rsid w:val="00FB0624"/>
    <w:rsid w:val="00FB0F0D"/>
    <w:rsid w:val="00FB1D22"/>
    <w:rsid w:val="00FB277F"/>
    <w:rsid w:val="00FB2C97"/>
    <w:rsid w:val="00FB363F"/>
    <w:rsid w:val="00FB368F"/>
    <w:rsid w:val="00FB41C8"/>
    <w:rsid w:val="00FB566A"/>
    <w:rsid w:val="00FB5B4A"/>
    <w:rsid w:val="00FB780E"/>
    <w:rsid w:val="00FC0D63"/>
    <w:rsid w:val="00FC21EA"/>
    <w:rsid w:val="00FC2655"/>
    <w:rsid w:val="00FC2AAF"/>
    <w:rsid w:val="00FC3D9B"/>
    <w:rsid w:val="00FC3E14"/>
    <w:rsid w:val="00FC3EEE"/>
    <w:rsid w:val="00FC6D62"/>
    <w:rsid w:val="00FC7500"/>
    <w:rsid w:val="00FD032C"/>
    <w:rsid w:val="00FD3194"/>
    <w:rsid w:val="00FD3857"/>
    <w:rsid w:val="00FD3EB1"/>
    <w:rsid w:val="00FD4744"/>
    <w:rsid w:val="00FD4B88"/>
    <w:rsid w:val="00FD5452"/>
    <w:rsid w:val="00FD633E"/>
    <w:rsid w:val="00FD6D8C"/>
    <w:rsid w:val="00FE1177"/>
    <w:rsid w:val="00FE26F2"/>
    <w:rsid w:val="00FE2748"/>
    <w:rsid w:val="00FE2D2A"/>
    <w:rsid w:val="00FE2F8F"/>
    <w:rsid w:val="00FE3003"/>
    <w:rsid w:val="00FE36A7"/>
    <w:rsid w:val="00FE559B"/>
    <w:rsid w:val="00FE5679"/>
    <w:rsid w:val="00FE644D"/>
    <w:rsid w:val="00FE6F4D"/>
    <w:rsid w:val="00FE743E"/>
    <w:rsid w:val="00FE7DD0"/>
    <w:rsid w:val="00FF04F6"/>
    <w:rsid w:val="00FF1BF5"/>
    <w:rsid w:val="00FF1F17"/>
    <w:rsid w:val="00FF2015"/>
    <w:rsid w:val="00FF2396"/>
    <w:rsid w:val="00FF37F3"/>
    <w:rsid w:val="00FF3FEF"/>
    <w:rsid w:val="00FF5DCD"/>
    <w:rsid w:val="00FF6795"/>
    <w:rsid w:val="00FF7EBB"/>
    <w:rsid w:val="00FF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fillcolor="white" stroke="f">
      <v:fill color="white"/>
      <v:stroke on="f"/>
      <v:textbox style="mso-fit-shape-to-text:t" inset="0,0,0,0"/>
    </o:shapedefaults>
    <o:shapelayout v:ext="edit">
      <o:idmap v:ext="edit" data="2"/>
    </o:shapelayout>
  </w:shapeDefaults>
  <w:decimalSymbol w:val="."/>
  <w:listSeparator w:val=","/>
  <w14:docId w14:val="4B148AF5"/>
  <w15:chartTrackingRefBased/>
  <w15:docId w15:val="{265B7271-B2DD-43E5-9811-B641A1F7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ja-JP"/>
    </w:rPr>
  </w:style>
  <w:style w:type="paragraph" w:styleId="Heading1">
    <w:name w:val="heading 1"/>
    <w:basedOn w:val="Normal"/>
    <w:next w:val="Normal"/>
    <w:qFormat/>
    <w:pPr>
      <w:keepNext/>
      <w:widowControl/>
      <w:overflowPunct w:val="0"/>
      <w:autoSpaceDE w:val="0"/>
      <w:autoSpaceDN w:val="0"/>
      <w:spacing w:before="120" w:after="240"/>
      <w:jc w:val="center"/>
      <w:outlineLvl w:val="0"/>
    </w:pPr>
    <w:rPr>
      <w:rFonts w:ascii="Arial" w:eastAsia="MS Gothic" w:hAnsi="Arial"/>
      <w:kern w:val="28"/>
      <w:sz w:val="32"/>
    </w:rPr>
  </w:style>
  <w:style w:type="paragraph" w:styleId="Heading2">
    <w:name w:val="heading 2"/>
    <w:basedOn w:val="Normal"/>
    <w:next w:val="a"/>
    <w:qFormat/>
    <w:pPr>
      <w:keepNext/>
      <w:numPr>
        <w:ilvl w:val="1"/>
        <w:numId w:val="1"/>
      </w:numPr>
      <w:tabs>
        <w:tab w:val="left" w:pos="454"/>
      </w:tabs>
      <w:spacing w:before="360" w:after="120"/>
      <w:jc w:val="left"/>
      <w:outlineLvl w:val="1"/>
    </w:pPr>
    <w:rPr>
      <w:rFonts w:eastAsia="MS Gothic"/>
      <w:sz w:val="24"/>
    </w:rPr>
  </w:style>
  <w:style w:type="paragraph" w:styleId="Heading3">
    <w:name w:val="heading 3"/>
    <w:basedOn w:val="Normal"/>
    <w:next w:val="a0"/>
    <w:qFormat/>
    <w:pPr>
      <w:keepNext/>
      <w:numPr>
        <w:ilvl w:val="2"/>
        <w:numId w:val="1"/>
      </w:numPr>
      <w:tabs>
        <w:tab w:val="left" w:pos="567"/>
      </w:tabs>
      <w:spacing w:before="240" w:after="120"/>
      <w:jc w:val="left"/>
      <w:outlineLvl w:val="2"/>
    </w:pPr>
    <w:rPr>
      <w:rFonts w:ascii="Arial" w:eastAsia="Arial" w:hAnsi="Arial"/>
      <w:sz w:val="24"/>
    </w:rPr>
  </w:style>
  <w:style w:type="paragraph" w:styleId="Heading4">
    <w:name w:val="heading 4"/>
    <w:basedOn w:val="Normal"/>
    <w:next w:val="Body01"/>
    <w:qFormat/>
    <w:pPr>
      <w:keepNext/>
      <w:numPr>
        <w:ilvl w:val="3"/>
        <w:numId w:val="1"/>
      </w:numPr>
      <w:tabs>
        <w:tab w:val="clear" w:pos="720"/>
        <w:tab w:val="left" w:pos="1200"/>
      </w:tabs>
      <w:spacing w:before="240" w:after="240"/>
      <w:outlineLvl w:val="3"/>
    </w:pPr>
    <w:rPr>
      <w:rFonts w:ascii="Arial" w:eastAsia="MS PGothic" w:hAnsi="Arial"/>
      <w:b/>
      <w:sz w:val="40"/>
      <w:szCs w:val="40"/>
    </w:rPr>
  </w:style>
  <w:style w:type="paragraph" w:styleId="Heading5">
    <w:name w:val="heading 5"/>
    <w:basedOn w:val="Normal"/>
    <w:next w:val="a1"/>
    <w:qFormat/>
    <w:pPr>
      <w:keepNext/>
      <w:numPr>
        <w:numId w:val="1"/>
      </w:numPr>
      <w:spacing w:before="240" w:after="240"/>
      <w:jc w:val="left"/>
      <w:outlineLvl w:val="4"/>
    </w:pPr>
    <w:rPr>
      <w:rFonts w:ascii="Arial" w:eastAsia="MS PGothic" w:hAnsi="Arial"/>
      <w:b/>
      <w:sz w:val="32"/>
      <w:szCs w:val="32"/>
    </w:rPr>
  </w:style>
  <w:style w:type="paragraph" w:styleId="Heading6">
    <w:name w:val="heading 6"/>
    <w:basedOn w:val="Normal"/>
    <w:next w:val="a2"/>
    <w:qFormat/>
    <w:pPr>
      <w:keepNext/>
      <w:numPr>
        <w:ilvl w:val="5"/>
        <w:numId w:val="1"/>
      </w:numPr>
      <w:tabs>
        <w:tab w:val="left" w:pos="851"/>
      </w:tabs>
      <w:spacing w:before="120"/>
      <w:outlineLvl w:val="5"/>
    </w:pPr>
  </w:style>
  <w:style w:type="paragraph" w:styleId="Heading7">
    <w:name w:val="heading 7"/>
    <w:basedOn w:val="Normal"/>
    <w:next w:val="a3"/>
    <w:qFormat/>
    <w:pPr>
      <w:keepNext/>
      <w:numPr>
        <w:ilvl w:val="6"/>
        <w:numId w:val="1"/>
      </w:numPr>
      <w:spacing w:before="120"/>
      <w:outlineLvl w:val="6"/>
    </w:pPr>
  </w:style>
  <w:style w:type="paragraph" w:styleId="Heading8">
    <w:name w:val="heading 8"/>
    <w:basedOn w:val="Normal"/>
    <w:next w:val="a4"/>
    <w:qFormat/>
    <w:pPr>
      <w:keepNext/>
      <w:numPr>
        <w:ilvl w:val="7"/>
        <w:numId w:val="1"/>
      </w:numPr>
      <w:spacing w:before="120"/>
      <w:outlineLvl w:val="7"/>
    </w:pPr>
  </w:style>
  <w:style w:type="paragraph" w:styleId="Heading9">
    <w:name w:val="heading 9"/>
    <w:basedOn w:val="Normal"/>
    <w:next w:val="a5"/>
    <w:qFormat/>
    <w:pPr>
      <w:keepNext/>
      <w:numPr>
        <w:ilvl w:val="8"/>
        <w:numId w:val="1"/>
      </w:numPr>
      <w:tabs>
        <w:tab w:val="left" w:pos="1474"/>
      </w:tabs>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name w:val="本文１"/>
    <w:basedOn w:val="Normal"/>
    <w:pPr>
      <w:ind w:firstLine="227"/>
    </w:pPr>
    <w:rPr>
      <w:rFonts w:ascii="Times New Roman" w:eastAsia="MS PGothic" w:hAnsi="Times New Roman"/>
      <w:sz w:val="24"/>
    </w:rPr>
  </w:style>
  <w:style w:type="paragraph" w:customStyle="1" w:styleId="a0">
    <w:name w:val="本文２"/>
    <w:pPr>
      <w:widowControl w:val="0"/>
      <w:adjustRightInd w:val="0"/>
      <w:spacing w:line="360" w:lineRule="atLeast"/>
      <w:ind w:firstLine="227"/>
      <w:jc w:val="both"/>
      <w:textAlignment w:val="baseline"/>
    </w:pPr>
    <w:rPr>
      <w:rFonts w:ascii="Courier New"/>
      <w:lang w:eastAsia="ja-JP"/>
    </w:rPr>
  </w:style>
  <w:style w:type="paragraph" w:customStyle="1" w:styleId="a6">
    <w:name w:val="本文３"/>
    <w:pPr>
      <w:widowControl w:val="0"/>
      <w:adjustRightInd w:val="0"/>
      <w:spacing w:line="360" w:lineRule="atLeast"/>
      <w:ind w:left="227" w:firstLine="227"/>
      <w:jc w:val="both"/>
      <w:textAlignment w:val="baseline"/>
    </w:pPr>
    <w:rPr>
      <w:rFonts w:ascii="Courier New"/>
      <w:lang w:eastAsia="ja-JP"/>
    </w:rPr>
  </w:style>
  <w:style w:type="paragraph" w:customStyle="1" w:styleId="a1">
    <w:name w:val="本文４"/>
    <w:pPr>
      <w:widowControl w:val="0"/>
      <w:adjustRightInd w:val="0"/>
      <w:spacing w:line="360" w:lineRule="atLeast"/>
      <w:ind w:left="454" w:firstLine="227"/>
      <w:jc w:val="both"/>
      <w:textAlignment w:val="baseline"/>
    </w:pPr>
    <w:rPr>
      <w:rFonts w:ascii="Courier New"/>
      <w:lang w:eastAsia="ja-JP"/>
    </w:rPr>
  </w:style>
  <w:style w:type="paragraph" w:customStyle="1" w:styleId="a2">
    <w:name w:val="本文５"/>
    <w:pPr>
      <w:widowControl w:val="0"/>
      <w:adjustRightInd w:val="0"/>
      <w:spacing w:line="360" w:lineRule="atLeast"/>
      <w:ind w:left="680" w:firstLine="227"/>
      <w:jc w:val="both"/>
      <w:textAlignment w:val="baseline"/>
    </w:pPr>
    <w:rPr>
      <w:rFonts w:ascii="Courier New"/>
      <w:lang w:eastAsia="ja-JP"/>
    </w:rPr>
  </w:style>
  <w:style w:type="paragraph" w:customStyle="1" w:styleId="a3">
    <w:name w:val="本文６"/>
    <w:basedOn w:val="a2"/>
    <w:pPr>
      <w:ind w:left="851"/>
    </w:pPr>
  </w:style>
  <w:style w:type="paragraph" w:customStyle="1" w:styleId="a4">
    <w:name w:val="本文７"/>
    <w:basedOn w:val="a3"/>
    <w:pPr>
      <w:ind w:left="1021"/>
    </w:pPr>
  </w:style>
  <w:style w:type="paragraph" w:customStyle="1" w:styleId="a5">
    <w:name w:val="本文８"/>
    <w:basedOn w:val="a4"/>
    <w:pPr>
      <w:ind w:left="1191"/>
    </w:pPr>
  </w:style>
  <w:style w:type="paragraph" w:styleId="Footer">
    <w:name w:val="footer"/>
    <w:basedOn w:val="Normal"/>
    <w:pPr>
      <w:tabs>
        <w:tab w:val="center" w:pos="4252"/>
        <w:tab w:val="right" w:pos="8504"/>
      </w:tabs>
      <w:spacing w:line="300" w:lineRule="atLeast"/>
      <w:jc w:val="center"/>
    </w:pPr>
  </w:style>
  <w:style w:type="character" w:styleId="PageNumber">
    <w:name w:val="page number"/>
    <w:basedOn w:val="DefaultParagraphFont"/>
  </w:style>
  <w:style w:type="paragraph" w:styleId="Header">
    <w:name w:val="header"/>
    <w:basedOn w:val="Normal"/>
    <w:pPr>
      <w:tabs>
        <w:tab w:val="center" w:pos="4252"/>
        <w:tab w:val="right" w:pos="8504"/>
      </w:tabs>
    </w:pPr>
  </w:style>
  <w:style w:type="paragraph" w:styleId="NormalIndent">
    <w:name w:val="Normal Indent"/>
    <w:basedOn w:val="Normal"/>
    <w:pPr>
      <w:ind w:left="851"/>
    </w:pPr>
  </w:style>
  <w:style w:type="paragraph" w:customStyle="1" w:styleId="a7">
    <w:name w:val="作成者"/>
    <w:basedOn w:val="Normal"/>
    <w:pPr>
      <w:spacing w:line="240" w:lineRule="atLeast"/>
      <w:jc w:val="right"/>
    </w:pPr>
  </w:style>
  <w:style w:type="paragraph" w:styleId="Caption">
    <w:name w:val="caption"/>
    <w:basedOn w:val="Normal"/>
    <w:next w:val="Normal"/>
    <w:qFormat/>
    <w:pPr>
      <w:spacing w:line="240" w:lineRule="atLeast"/>
      <w:jc w:val="center"/>
    </w:pPr>
    <w:rPr>
      <w:rFonts w:ascii="MS Gothic" w:eastAsia="MS Gothic"/>
    </w:rPr>
  </w:style>
  <w:style w:type="paragraph" w:styleId="Date">
    <w:name w:val="Date"/>
    <w:basedOn w:val="Normal"/>
    <w:next w:val="Normal"/>
    <w:pPr>
      <w:spacing w:line="240" w:lineRule="atLeast"/>
      <w:jc w:val="right"/>
    </w:pPr>
  </w:style>
  <w:style w:type="character" w:styleId="FootnoteReference">
    <w:name w:val="footnote reference"/>
    <w:semiHidden/>
    <w:rPr>
      <w:vertAlign w:val="superscript"/>
    </w:rPr>
  </w:style>
  <w:style w:type="paragraph" w:styleId="FootnoteText">
    <w:name w:val="footnote text"/>
    <w:basedOn w:val="Normal"/>
    <w:semiHidden/>
    <w:pPr>
      <w:spacing w:line="280" w:lineRule="atLeast"/>
      <w:ind w:left="170"/>
      <w:jc w:val="left"/>
    </w:pPr>
    <w:rPr>
      <w:rFonts w:ascii="Times New Roman" w:eastAsia="MS PGothic" w:hAnsi="Times New Roman"/>
      <w:sz w:val="18"/>
      <w:szCs w:val="18"/>
    </w:rPr>
  </w:style>
  <w:style w:type="character" w:styleId="CommentReference">
    <w:name w:val="annotation reference"/>
    <w:semiHidden/>
    <w:rPr>
      <w:sz w:val="18"/>
    </w:rPr>
  </w:style>
  <w:style w:type="paragraph" w:styleId="CommentText">
    <w:name w:val="annotation text"/>
    <w:basedOn w:val="Normal"/>
    <w:semiHidden/>
    <w:pPr>
      <w:jc w:val="left"/>
    </w:pPr>
  </w:style>
  <w:style w:type="paragraph" w:styleId="BodyText">
    <w:name w:val="Body Text"/>
    <w:basedOn w:val="Normal"/>
    <w:pPr>
      <w:widowControl/>
      <w:overflowPunct w:val="0"/>
      <w:topLinePunct/>
      <w:spacing w:line="280" w:lineRule="atLeast"/>
    </w:pPr>
    <w:rPr>
      <w:rFonts w:ascii="MS Mincho" w:hAnsi="MS Sans Serif"/>
      <w:kern w:val="20"/>
    </w:rPr>
  </w:style>
  <w:style w:type="paragraph" w:customStyle="1" w:styleId="a8">
    <w:name w:val="用語タイトル"/>
    <w:basedOn w:val="Heading7"/>
    <w:pPr>
      <w:numPr>
        <w:ilvl w:val="0"/>
        <w:numId w:val="0"/>
      </w:numPr>
      <w:ind w:left="454" w:hanging="567"/>
      <w:outlineLvl w:val="9"/>
    </w:pPr>
    <w:rPr>
      <w:rFonts w:ascii="Arial" w:eastAsia="MS Gothic" w:hAnsi="Arial"/>
    </w:rPr>
  </w:style>
  <w:style w:type="character" w:styleId="Hyperlink">
    <w:name w:val="Hyperlink"/>
    <w:rPr>
      <w:color w:val="0000FF"/>
      <w:u w:val="single"/>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rPr>
      <w:color w:val="800080"/>
      <w:u w:val="single"/>
    </w:rPr>
  </w:style>
  <w:style w:type="character" w:customStyle="1" w:styleId="body011">
    <w:name w:val="body011"/>
    <w:rPr>
      <w:i w:val="0"/>
      <w:iCs w:val="0"/>
      <w:sz w:val="18"/>
      <w:szCs w:val="18"/>
    </w:rPr>
  </w:style>
  <w:style w:type="paragraph" w:styleId="BodyTextIndent">
    <w:name w:val="Body Text Indent"/>
    <w:basedOn w:val="Normal"/>
    <w:pPr>
      <w:ind w:firstLine="180"/>
    </w:pPr>
  </w:style>
  <w:style w:type="paragraph" w:customStyle="1" w:styleId="font5">
    <w:name w:val="font5"/>
    <w:basedOn w:val="Normal"/>
    <w:pPr>
      <w:widowControl/>
      <w:spacing w:before="100" w:beforeAutospacing="1" w:after="100" w:afterAutospacing="1"/>
      <w:jc w:val="left"/>
    </w:pPr>
    <w:rPr>
      <w:rFonts w:ascii="MS PGothic" w:eastAsia="MS PGothic" w:hAnsi="MS PGothic" w:hint="eastAsia"/>
      <w:sz w:val="12"/>
      <w:szCs w:val="12"/>
    </w:rPr>
  </w:style>
  <w:style w:type="paragraph" w:customStyle="1" w:styleId="xl25">
    <w:name w:val="xl25"/>
    <w:basedOn w:val="Normal"/>
    <w:pPr>
      <w:widowControl/>
      <w:pBdr>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26">
    <w:name w:val="xl26"/>
    <w:basedOn w:val="Normal"/>
    <w:pPr>
      <w:widowControl/>
      <w:pBdr>
        <w:top w:val="single" w:sz="4" w:space="0" w:color="auto"/>
        <w:lef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27">
    <w:name w:val="xl27"/>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28">
    <w:name w:val="xl28"/>
    <w:basedOn w:val="Normal"/>
    <w:pPr>
      <w:widowControl/>
      <w:pBdr>
        <w:top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29">
    <w:name w:val="xl29"/>
    <w:basedOn w:val="Normal"/>
    <w:pPr>
      <w:widowControl/>
      <w:pBdr>
        <w:top w:val="single" w:sz="4" w:space="0" w:color="auto"/>
        <w:left w:val="single" w:sz="4" w:space="0" w:color="auto"/>
        <w:bottom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30">
    <w:name w:val="xl3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MS Gothic" w:eastAsia="MS Gothic" w:hAnsi="MS Gothic" w:hint="eastAsia"/>
    </w:rPr>
  </w:style>
  <w:style w:type="paragraph" w:customStyle="1" w:styleId="xl31">
    <w:name w:val="xl31"/>
    <w:basedOn w:val="Normal"/>
    <w:pPr>
      <w:widowControl/>
      <w:pBdr>
        <w:top w:val="single" w:sz="4" w:space="0" w:color="auto"/>
        <w:bottom w:val="single" w:sz="4" w:space="0" w:color="auto"/>
        <w:right w:val="single" w:sz="4" w:space="0" w:color="auto"/>
      </w:pBdr>
      <w:spacing w:before="100" w:beforeAutospacing="1" w:after="100" w:afterAutospacing="1"/>
      <w:jc w:val="right"/>
      <w:textAlignment w:val="top"/>
    </w:pPr>
    <w:rPr>
      <w:rFonts w:ascii="MS Gothic" w:eastAsia="MS Gothic" w:hAnsi="MS Gothic" w:hint="eastAsia"/>
    </w:rPr>
  </w:style>
  <w:style w:type="paragraph" w:customStyle="1" w:styleId="xl32">
    <w:name w:val="xl3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33">
    <w:name w:val="xl33"/>
    <w:basedOn w:val="Normal"/>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34">
    <w:name w:val="xl3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MS Gothic" w:eastAsia="MS Gothic" w:hAnsi="MS Gothic" w:hint="eastAsia"/>
    </w:rPr>
  </w:style>
  <w:style w:type="paragraph" w:customStyle="1" w:styleId="xl35">
    <w:name w:val="xl35"/>
    <w:basedOn w:val="Normal"/>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36">
    <w:name w:val="xl36"/>
    <w:basedOn w:val="Normal"/>
    <w:pPr>
      <w:widowControl/>
      <w:pBdr>
        <w:top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37">
    <w:name w:val="xl37"/>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38">
    <w:name w:val="xl38"/>
    <w:basedOn w:val="Normal"/>
    <w:pPr>
      <w:widowControl/>
      <w:pBdr>
        <w:top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39">
    <w:name w:val="xl39"/>
    <w:basedOn w:val="Normal"/>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MS Gothic" w:eastAsia="MS Gothic" w:hAnsi="MS Gothic" w:hint="eastAsia"/>
    </w:rPr>
  </w:style>
  <w:style w:type="paragraph" w:customStyle="1" w:styleId="xl40">
    <w:name w:val="xl4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MS Gothic" w:eastAsia="MS Gothic" w:hAnsi="MS Gothic" w:hint="eastAsia"/>
    </w:rPr>
  </w:style>
  <w:style w:type="paragraph" w:customStyle="1" w:styleId="xl41">
    <w:name w:val="xl41"/>
    <w:basedOn w:val="Normal"/>
    <w:pPr>
      <w:widowControl/>
      <w:pBdr>
        <w:top w:val="single" w:sz="4" w:space="0" w:color="auto"/>
        <w:bottom w:val="single" w:sz="4" w:space="0" w:color="auto"/>
        <w:right w:val="single" w:sz="4" w:space="0" w:color="auto"/>
      </w:pBdr>
      <w:spacing w:before="100" w:beforeAutospacing="1" w:after="100" w:afterAutospacing="1"/>
      <w:jc w:val="right"/>
      <w:textAlignment w:val="center"/>
    </w:pPr>
    <w:rPr>
      <w:rFonts w:ascii="MS Gothic" w:eastAsia="MS Gothic" w:hAnsi="MS Gothic" w:hint="eastAsia"/>
    </w:rPr>
  </w:style>
  <w:style w:type="paragraph" w:customStyle="1" w:styleId="xl42">
    <w:name w:val="xl42"/>
    <w:basedOn w:val="Normal"/>
    <w:pPr>
      <w:widowControl/>
      <w:pBdr>
        <w:top w:val="single" w:sz="4" w:space="0" w:color="auto"/>
        <w:bottom w:val="single" w:sz="4" w:space="0" w:color="auto"/>
        <w:right w:val="single" w:sz="4" w:space="0" w:color="auto"/>
      </w:pBdr>
      <w:shd w:val="clear" w:color="auto" w:fill="C0C0C0"/>
      <w:spacing w:before="100" w:beforeAutospacing="1" w:after="100" w:afterAutospacing="1"/>
      <w:jc w:val="right"/>
      <w:textAlignment w:val="center"/>
    </w:pPr>
    <w:rPr>
      <w:rFonts w:ascii="MS Gothic" w:eastAsia="MS Gothic" w:hAnsi="MS Gothic" w:hint="eastAsia"/>
    </w:rPr>
  </w:style>
  <w:style w:type="paragraph" w:customStyle="1" w:styleId="xl43">
    <w:name w:val="xl43"/>
    <w:basedOn w:val="Normal"/>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textAlignment w:val="center"/>
    </w:pPr>
    <w:rPr>
      <w:rFonts w:ascii="MS Gothic" w:eastAsia="MS Gothic" w:hAnsi="MS Gothic" w:hint="eastAsia"/>
    </w:rPr>
  </w:style>
  <w:style w:type="paragraph" w:customStyle="1" w:styleId="xl44">
    <w:name w:val="xl44"/>
    <w:basedOn w:val="Normal"/>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MS Gothic" w:eastAsia="MS Gothic" w:hAnsi="MS Gothic" w:hint="eastAsia"/>
    </w:rPr>
  </w:style>
  <w:style w:type="paragraph" w:customStyle="1" w:styleId="xl45">
    <w:name w:val="xl45"/>
    <w:basedOn w:val="Normal"/>
    <w:pPr>
      <w:widowControl/>
      <w:pBdr>
        <w:top w:val="single" w:sz="4" w:space="0" w:color="auto"/>
        <w:left w:val="single" w:sz="4" w:space="0" w:color="auto"/>
        <w:bottom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46">
    <w:name w:val="xl46"/>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47">
    <w:name w:val="xl47"/>
    <w:basedOn w:val="Normal"/>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MS Gothic" w:eastAsia="MS Gothic" w:hAnsi="MS Gothic" w:hint="eastAsia"/>
    </w:rPr>
  </w:style>
  <w:style w:type="paragraph" w:customStyle="1" w:styleId="xl48">
    <w:name w:val="xl48"/>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49">
    <w:name w:val="xl49"/>
    <w:basedOn w:val="Normal"/>
    <w:pPr>
      <w:widowControl/>
      <w:pBdr>
        <w:left w:val="single" w:sz="4" w:space="0" w:color="auto"/>
        <w:bottom w:val="single" w:sz="4" w:space="0" w:color="auto"/>
        <w:right w:val="single" w:sz="4" w:space="0" w:color="auto"/>
      </w:pBdr>
      <w:spacing w:before="100" w:beforeAutospacing="1" w:after="100" w:afterAutospacing="1"/>
      <w:jc w:val="left"/>
    </w:pPr>
    <w:rPr>
      <w:rFonts w:ascii="MS Gothic" w:eastAsia="MS Gothic" w:hAnsi="MS Gothic" w:hint="eastAsia"/>
    </w:rPr>
  </w:style>
  <w:style w:type="paragraph" w:customStyle="1" w:styleId="xl50">
    <w:name w:val="xl5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MS Gothic" w:eastAsia="MS Gothic" w:hAnsi="MS Gothic" w:hint="eastAsia"/>
    </w:rPr>
  </w:style>
  <w:style w:type="paragraph" w:customStyle="1" w:styleId="xl51">
    <w:name w:val="xl51"/>
    <w:basedOn w:val="Normal"/>
    <w:pPr>
      <w:widowControl/>
      <w:pBdr>
        <w:top w:val="single" w:sz="4" w:space="0" w:color="auto"/>
        <w:left w:val="single" w:sz="4" w:space="0" w:color="auto"/>
        <w:right w:val="single" w:sz="4" w:space="0" w:color="auto"/>
      </w:pBdr>
      <w:spacing w:before="100" w:beforeAutospacing="1" w:after="100" w:afterAutospacing="1"/>
      <w:jc w:val="left"/>
    </w:pPr>
    <w:rPr>
      <w:rFonts w:ascii="MS Gothic" w:eastAsia="MS Gothic" w:hAnsi="MS Gothic" w:hint="eastAsia"/>
    </w:rPr>
  </w:style>
  <w:style w:type="paragraph" w:customStyle="1" w:styleId="xl52">
    <w:name w:val="xl5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MS Gothic" w:eastAsia="MS Gothic" w:hAnsi="MS Gothic" w:hint="eastAsia"/>
      <w:sz w:val="24"/>
    </w:rPr>
  </w:style>
  <w:style w:type="paragraph" w:customStyle="1" w:styleId="xl53">
    <w:name w:val="xl53"/>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MS Gothic" w:eastAsia="MS Gothic" w:hAnsi="MS Gothic" w:hint="eastAsia"/>
      <w:sz w:val="24"/>
    </w:rPr>
  </w:style>
  <w:style w:type="paragraph" w:customStyle="1" w:styleId="xl54">
    <w:name w:val="xl5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MS Gothic" w:eastAsia="MS Gothic" w:hAnsi="MS Gothic" w:hint="eastAsia"/>
      <w:sz w:val="24"/>
    </w:rPr>
  </w:style>
  <w:style w:type="paragraph" w:customStyle="1" w:styleId="xl55">
    <w:name w:val="xl5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56">
    <w:name w:val="xl56"/>
    <w:basedOn w:val="Normal"/>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57">
    <w:name w:val="xl57"/>
    <w:basedOn w:val="Normal"/>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58">
    <w:name w:val="xl58"/>
    <w:basedOn w:val="Normal"/>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59">
    <w:name w:val="xl59"/>
    <w:basedOn w:val="Normal"/>
    <w:pPr>
      <w:widowControl/>
      <w:pBdr>
        <w:left w:val="single" w:sz="4" w:space="0" w:color="auto"/>
        <w:bottom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60">
    <w:name w:val="xl60"/>
    <w:basedOn w:val="Normal"/>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61">
    <w:name w:val="xl61"/>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MS Gothic" w:eastAsia="MS Gothic" w:hAnsi="MS Gothic" w:hint="eastAsia"/>
    </w:rPr>
  </w:style>
  <w:style w:type="paragraph" w:customStyle="1" w:styleId="xl62">
    <w:name w:val="xl62"/>
    <w:basedOn w:val="Normal"/>
    <w:pPr>
      <w:widowControl/>
      <w:pBdr>
        <w:top w:val="single" w:sz="8" w:space="0" w:color="auto"/>
        <w:bottom w:val="single" w:sz="4" w:space="0" w:color="auto"/>
        <w:right w:val="single" w:sz="8" w:space="0" w:color="auto"/>
      </w:pBdr>
      <w:spacing w:before="100" w:beforeAutospacing="1" w:after="100" w:afterAutospacing="1"/>
      <w:jc w:val="center"/>
      <w:textAlignment w:val="center"/>
    </w:pPr>
    <w:rPr>
      <w:rFonts w:ascii="MS Mincho" w:hAnsi="MS Mincho"/>
      <w:sz w:val="24"/>
    </w:rPr>
  </w:style>
  <w:style w:type="paragraph" w:customStyle="1" w:styleId="xl63">
    <w:name w:val="xl63"/>
    <w:basedOn w:val="Normal"/>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MS Mincho" w:hAnsi="MS Mincho"/>
      <w:sz w:val="24"/>
    </w:rPr>
  </w:style>
  <w:style w:type="paragraph" w:customStyle="1" w:styleId="xl64">
    <w:name w:val="xl6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MS Mincho" w:hAnsi="MS Mincho"/>
      <w:sz w:val="24"/>
    </w:rPr>
  </w:style>
  <w:style w:type="paragraph" w:customStyle="1" w:styleId="xl65">
    <w:name w:val="xl65"/>
    <w:basedOn w:val="Normal"/>
    <w:pPr>
      <w:widowControl/>
      <w:pBdr>
        <w:top w:val="single" w:sz="4" w:space="0" w:color="auto"/>
        <w:left w:val="single" w:sz="4" w:space="0" w:color="auto"/>
        <w:right w:val="single" w:sz="8" w:space="0" w:color="auto"/>
      </w:pBdr>
      <w:spacing w:before="100" w:beforeAutospacing="1" w:after="100" w:afterAutospacing="1"/>
      <w:jc w:val="center"/>
      <w:textAlignment w:val="center"/>
    </w:pPr>
    <w:rPr>
      <w:rFonts w:ascii="MS Mincho" w:hAnsi="MS Mincho"/>
      <w:sz w:val="24"/>
    </w:rPr>
  </w:style>
  <w:style w:type="paragraph" w:customStyle="1" w:styleId="xl66">
    <w:name w:val="xl66"/>
    <w:basedOn w:val="Normal"/>
    <w:pPr>
      <w:widowControl/>
      <w:pBdr>
        <w:left w:val="single" w:sz="4" w:space="0" w:color="auto"/>
        <w:right w:val="single" w:sz="8" w:space="0" w:color="auto"/>
      </w:pBdr>
      <w:spacing w:before="100" w:beforeAutospacing="1" w:after="100" w:afterAutospacing="1"/>
      <w:jc w:val="center"/>
      <w:textAlignment w:val="center"/>
    </w:pPr>
    <w:rPr>
      <w:rFonts w:ascii="MS Mincho" w:hAnsi="MS Mincho"/>
      <w:sz w:val="24"/>
    </w:rPr>
  </w:style>
  <w:style w:type="paragraph" w:customStyle="1" w:styleId="title16p">
    <w:name w:val="title 16p"/>
    <w:basedOn w:val="Normal"/>
    <w:pPr>
      <w:snapToGrid w:val="0"/>
      <w:spacing w:line="240" w:lineRule="atLeast"/>
      <w:jc w:val="center"/>
    </w:pPr>
    <w:rPr>
      <w:rFonts w:ascii="Arial" w:hAnsi="Arial"/>
      <w:sz w:val="32"/>
    </w:rPr>
  </w:style>
  <w:style w:type="paragraph" w:customStyle="1" w:styleId="1">
    <w:name w:val="1"/>
    <w:basedOn w:val="Normal"/>
    <w:rsid w:val="00CB7807"/>
    <w:pPr>
      <w:pBdr>
        <w:bottom w:val="threeDEmboss" w:sz="24" w:space="1" w:color="auto"/>
      </w:pBdr>
      <w:snapToGrid w:val="0"/>
      <w:spacing w:before="2000" w:line="240" w:lineRule="atLeast"/>
      <w:ind w:left="1701" w:hanging="1701"/>
      <w:jc w:val="left"/>
    </w:pPr>
    <w:rPr>
      <w:rFonts w:ascii="Times New Roman" w:hAnsi="Times New Roman"/>
      <w:sz w:val="22"/>
      <w:szCs w:val="22"/>
    </w:rPr>
  </w:style>
  <w:style w:type="paragraph" w:customStyle="1" w:styleId="target">
    <w:name w:val="target"/>
    <w:basedOn w:val="Normal"/>
    <w:pPr>
      <w:snapToGrid w:val="0"/>
      <w:spacing w:before="1600" w:after="120" w:line="240" w:lineRule="atLeast"/>
      <w:ind w:left="3686"/>
    </w:pPr>
    <w:rPr>
      <w:rFonts w:ascii="Arial" w:hAnsi="Arial"/>
      <w:sz w:val="24"/>
    </w:rPr>
  </w:style>
  <w:style w:type="paragraph" w:customStyle="1" w:styleId="target-body">
    <w:name w:val="target-body"/>
    <w:basedOn w:val="Normal"/>
    <w:pPr>
      <w:snapToGrid w:val="0"/>
      <w:spacing w:line="240" w:lineRule="atLeast"/>
      <w:ind w:left="3686"/>
    </w:pPr>
    <w:rPr>
      <w:rFonts w:ascii="Times New Roman" w:hAnsi="Times New Roman"/>
    </w:rPr>
  </w:style>
  <w:style w:type="paragraph" w:customStyle="1" w:styleId="3">
    <w:name w:val="スタイル 見出し 3 + (日) ＭＳ 明朝"/>
    <w:basedOn w:val="Heading3"/>
    <w:next w:val="BodyText3"/>
    <w:pPr>
      <w:tabs>
        <w:tab w:val="clear" w:pos="567"/>
        <w:tab w:val="left" w:pos="1000"/>
      </w:tabs>
      <w:spacing w:after="360"/>
    </w:pPr>
    <w:rPr>
      <w:rFonts w:cs="Arial"/>
      <w:b/>
      <w:sz w:val="48"/>
      <w:szCs w:val="48"/>
    </w:rPr>
  </w:style>
  <w:style w:type="paragraph" w:customStyle="1" w:styleId="Body01">
    <w:name w:val="Body01"/>
    <w:basedOn w:val="a"/>
    <w:rsid w:val="00B86758"/>
    <w:pPr>
      <w:ind w:leftChars="150" w:left="150" w:rightChars="150" w:right="150" w:firstLine="0"/>
    </w:pPr>
    <w:rPr>
      <w:sz w:val="22"/>
      <w:szCs w:val="22"/>
    </w:rPr>
  </w:style>
  <w:style w:type="paragraph" w:styleId="BodyText3">
    <w:name w:val="Body Text 3"/>
    <w:basedOn w:val="Normal"/>
    <w:rPr>
      <w:sz w:val="16"/>
      <w:szCs w:val="16"/>
    </w:rPr>
  </w:style>
  <w:style w:type="paragraph" w:customStyle="1" w:styleId="Intro">
    <w:name w:val="Intro"/>
    <w:basedOn w:val="Normal"/>
    <w:pPr>
      <w:pBdr>
        <w:bottom w:val="single" w:sz="12" w:space="1" w:color="auto"/>
      </w:pBdr>
      <w:snapToGrid w:val="0"/>
      <w:spacing w:after="360" w:line="240" w:lineRule="atLeast"/>
      <w:ind w:leftChars="150" w:left="150"/>
    </w:pPr>
    <w:rPr>
      <w:rFonts w:ascii="Arial" w:hAnsi="Arial"/>
      <w:b/>
      <w:sz w:val="32"/>
    </w:rPr>
  </w:style>
  <w:style w:type="paragraph" w:customStyle="1" w:styleId="BodyIntro">
    <w:name w:val="BodyIntro"/>
    <w:basedOn w:val="Body01"/>
  </w:style>
  <w:style w:type="character" w:customStyle="1" w:styleId="QuestionChar1">
    <w:name w:val="Question Char1"/>
    <w:link w:val="Question"/>
    <w:rsid w:val="00CB7807"/>
    <w:rPr>
      <w:kern w:val="2"/>
      <w:sz w:val="24"/>
      <w:szCs w:val="24"/>
      <w:lang w:val="en-US" w:eastAsia="ja-JP" w:bidi="ar-SA"/>
    </w:rPr>
  </w:style>
  <w:style w:type="paragraph" w:customStyle="1" w:styleId="Items">
    <w:name w:val="Items"/>
    <w:basedOn w:val="Body01"/>
    <w:pPr>
      <w:numPr>
        <w:numId w:val="2"/>
      </w:numPr>
      <w:ind w:leftChars="0" w:right="300"/>
    </w:pPr>
    <w:rPr>
      <w:rFonts w:cs="MS PGothic"/>
      <w:lang w:eastAsia="zh-TW"/>
    </w:rPr>
  </w:style>
  <w:style w:type="paragraph" w:styleId="ListBullet">
    <w:name w:val="List Bullet"/>
    <w:basedOn w:val="Normal"/>
    <w:autoRedefine/>
    <w:pPr>
      <w:numPr>
        <w:numId w:val="3"/>
      </w:numPr>
      <w:autoSpaceDE w:val="0"/>
      <w:autoSpaceDN w:val="0"/>
      <w:adjustRightInd w:val="0"/>
      <w:snapToGrid w:val="0"/>
      <w:spacing w:line="360" w:lineRule="atLeast"/>
      <w:textAlignment w:val="center"/>
    </w:pPr>
    <w:rPr>
      <w:rFonts w:ascii="Times New Roman" w:eastAsia="平成明朝体W3(GT)" w:hAnsi="Times New Roman"/>
      <w:kern w:val="0"/>
      <w:sz w:val="24"/>
      <w:szCs w:val="20"/>
    </w:rPr>
  </w:style>
  <w:style w:type="paragraph" w:customStyle="1" w:styleId="Question">
    <w:name w:val="Question"/>
    <w:basedOn w:val="Normal"/>
    <w:next w:val="Normal"/>
    <w:link w:val="QuestionChar1"/>
    <w:pPr>
      <w:overflowPunct w:val="0"/>
      <w:autoSpaceDE w:val="0"/>
      <w:autoSpaceDN w:val="0"/>
      <w:spacing w:line="360" w:lineRule="exact"/>
      <w:ind w:left="290" w:hangingChars="290" w:hanging="290"/>
    </w:pPr>
    <w:rPr>
      <w:rFonts w:ascii="Times New Roman" w:eastAsia="Times New Roman" w:hAnsi="Times New Roman"/>
      <w:sz w:val="24"/>
    </w:rPr>
  </w:style>
  <w:style w:type="paragraph" w:customStyle="1" w:styleId="Question-description">
    <w:name w:val="Question-description"/>
    <w:basedOn w:val="Normal"/>
    <w:pPr>
      <w:spacing w:line="360" w:lineRule="atLeast"/>
      <w:ind w:left="397"/>
    </w:pPr>
    <w:rPr>
      <w:rFonts w:ascii="Times New Roman" w:eastAsia="Times New Roman" w:hAnsi="Times New Roman"/>
      <w:sz w:val="24"/>
    </w:rPr>
  </w:style>
  <w:style w:type="paragraph" w:customStyle="1" w:styleId="Table-title">
    <w:name w:val="Table-title"/>
    <w:basedOn w:val="Normal"/>
    <w:next w:val="Normal"/>
    <w:pPr>
      <w:spacing w:afterLines="50" w:after="50" w:line="360" w:lineRule="atLeast"/>
      <w:ind w:left="397"/>
      <w:jc w:val="center"/>
    </w:pPr>
    <w:rPr>
      <w:rFonts w:ascii="Times New Roman" w:eastAsia="Times New Roman" w:hAnsi="Times New Roman"/>
      <w:b/>
      <w:sz w:val="24"/>
    </w:rPr>
  </w:style>
  <w:style w:type="paragraph" w:customStyle="1" w:styleId="Fig-title">
    <w:name w:val="Fig-title"/>
    <w:basedOn w:val="Normal"/>
    <w:pPr>
      <w:overflowPunct w:val="0"/>
      <w:autoSpaceDE w:val="0"/>
      <w:autoSpaceDN w:val="0"/>
      <w:adjustRightInd w:val="0"/>
      <w:snapToGrid w:val="0"/>
      <w:spacing w:before="120" w:line="360" w:lineRule="atLeast"/>
      <w:ind w:left="851" w:hanging="567"/>
      <w:jc w:val="center"/>
      <w:textAlignment w:val="center"/>
    </w:pPr>
    <w:rPr>
      <w:rFonts w:ascii="Times New Roman" w:eastAsia="Times New Roman" w:hAnsi="Times New Roman"/>
      <w:b/>
      <w:kern w:val="0"/>
      <w:sz w:val="24"/>
    </w:rPr>
  </w:style>
  <w:style w:type="paragraph" w:customStyle="1" w:styleId="Sub-title">
    <w:name w:val="Sub-title"/>
    <w:basedOn w:val="Normal"/>
    <w:pPr>
      <w:kinsoku w:val="0"/>
      <w:overflowPunct w:val="0"/>
      <w:autoSpaceDE w:val="0"/>
      <w:autoSpaceDN w:val="0"/>
      <w:adjustRightInd w:val="0"/>
      <w:spacing w:afterLines="50" w:after="50" w:line="360" w:lineRule="atLeast"/>
      <w:ind w:left="680" w:hanging="680"/>
      <w:jc w:val="left"/>
      <w:textAlignment w:val="baseline"/>
    </w:pPr>
    <w:rPr>
      <w:rFonts w:ascii="Arial" w:hAnsi="Arial" w:cs="Arial"/>
      <w:b/>
      <w:sz w:val="24"/>
    </w:rPr>
  </w:style>
  <w:style w:type="character" w:customStyle="1" w:styleId="Sub-titleChar">
    <w:name w:val="Sub-title Char"/>
    <w:rPr>
      <w:rFonts w:ascii="Arial" w:eastAsia="MS Mincho" w:hAnsi="Arial" w:cs="Arial"/>
      <w:b/>
      <w:kern w:val="2"/>
      <w:sz w:val="24"/>
      <w:szCs w:val="24"/>
      <w:lang w:val="en-US" w:eastAsia="ja-JP" w:bidi="ar-SA"/>
    </w:rPr>
  </w:style>
  <w:style w:type="paragraph" w:customStyle="1" w:styleId="Question-description-level2">
    <w:name w:val="Question-description-level2"/>
    <w:basedOn w:val="Normal"/>
    <w:pPr>
      <w:tabs>
        <w:tab w:val="left" w:pos="1134"/>
      </w:tabs>
      <w:spacing w:line="360" w:lineRule="atLeast"/>
      <w:ind w:left="896" w:hanging="499"/>
    </w:pPr>
    <w:rPr>
      <w:rFonts w:ascii="Times New Roman" w:eastAsia="Times New Roman" w:hAnsi="Times New Roman"/>
      <w:sz w:val="24"/>
    </w:rPr>
  </w:style>
  <w:style w:type="paragraph" w:customStyle="1" w:styleId="Question-description-level3">
    <w:name w:val="Question-description-level3"/>
    <w:basedOn w:val="Question-description-level2"/>
    <w:pPr>
      <w:tabs>
        <w:tab w:val="clear" w:pos="1134"/>
      </w:tabs>
      <w:ind w:left="1078" w:hanging="454"/>
    </w:pPr>
  </w:style>
  <w:style w:type="paragraph" w:customStyle="1" w:styleId="Answer-group-title">
    <w:name w:val="Answer-group-title"/>
    <w:basedOn w:val="Normal"/>
    <w:next w:val="Normal"/>
    <w:pPr>
      <w:overflowPunct w:val="0"/>
      <w:autoSpaceDE w:val="0"/>
      <w:autoSpaceDN w:val="0"/>
      <w:spacing w:afterLines="50" w:after="50" w:line="360" w:lineRule="atLeast"/>
      <w:jc w:val="left"/>
      <w:textAlignment w:val="baseline"/>
    </w:pPr>
    <w:rPr>
      <w:rFonts w:ascii="Times New Roman" w:eastAsia="Times New Roman" w:hAnsi="Times New Roman"/>
      <w:sz w:val="24"/>
    </w:rPr>
  </w:style>
  <w:style w:type="paragraph" w:customStyle="1" w:styleId="Answer-group-4items">
    <w:name w:val="Answer-group-4items"/>
    <w:basedOn w:val="Normal"/>
    <w:next w:val="Normal"/>
    <w:pPr>
      <w:tabs>
        <w:tab w:val="left" w:pos="900"/>
        <w:tab w:val="left" w:pos="2700"/>
        <w:tab w:val="left" w:pos="3100"/>
        <w:tab w:val="left" w:pos="4800"/>
        <w:tab w:val="left" w:pos="5200"/>
        <w:tab w:val="left" w:pos="7000"/>
        <w:tab w:val="left" w:pos="7400"/>
      </w:tabs>
      <w:spacing w:line="360" w:lineRule="atLeast"/>
      <w:ind w:left="567"/>
    </w:pPr>
    <w:rPr>
      <w:rFonts w:ascii="Times New Roman" w:eastAsia="Times New Roman" w:hAnsi="Times New Roman"/>
      <w:sz w:val="24"/>
    </w:rPr>
  </w:style>
  <w:style w:type="paragraph" w:customStyle="1" w:styleId="Answer-group-1item">
    <w:name w:val="Answer-group-1item"/>
    <w:basedOn w:val="Normal"/>
    <w:next w:val="Normal"/>
    <w:pPr>
      <w:spacing w:line="360" w:lineRule="atLeast"/>
      <w:ind w:left="992" w:hanging="425"/>
      <w:textAlignment w:val="baseline"/>
    </w:pPr>
    <w:rPr>
      <w:rFonts w:ascii="Times New Roman" w:eastAsia="Times New Roman" w:hAnsi="Times New Roman"/>
      <w:sz w:val="24"/>
    </w:rPr>
  </w:style>
  <w:style w:type="paragraph" w:customStyle="1" w:styleId="Answer-group-2items">
    <w:name w:val="Answer-group-2items"/>
    <w:basedOn w:val="Normal"/>
    <w:next w:val="Normal"/>
    <w:pPr>
      <w:tabs>
        <w:tab w:val="left" w:pos="993"/>
        <w:tab w:val="left" w:pos="4820"/>
        <w:tab w:val="left" w:pos="5245"/>
      </w:tabs>
      <w:spacing w:line="360" w:lineRule="atLeast"/>
      <w:ind w:left="567"/>
      <w:textAlignment w:val="baseline"/>
    </w:pPr>
    <w:rPr>
      <w:rFonts w:ascii="Times New Roman" w:eastAsia="Times New Roman" w:hAnsi="Times New Roman"/>
      <w:sz w:val="24"/>
    </w:rPr>
  </w:style>
  <w:style w:type="paragraph" w:customStyle="1" w:styleId="Answer-group-5items">
    <w:name w:val="Answer-group-5items"/>
    <w:basedOn w:val="Normal"/>
    <w:next w:val="Normal"/>
    <w:pPr>
      <w:tabs>
        <w:tab w:val="left" w:pos="900"/>
        <w:tab w:val="left" w:pos="2200"/>
        <w:tab w:val="left" w:pos="2600"/>
        <w:tab w:val="left" w:pos="3900"/>
        <w:tab w:val="left" w:pos="4300"/>
        <w:tab w:val="left" w:pos="5600"/>
        <w:tab w:val="left" w:pos="6000"/>
        <w:tab w:val="left" w:pos="7400"/>
        <w:tab w:val="left" w:pos="7800"/>
      </w:tabs>
      <w:spacing w:line="360" w:lineRule="atLeast"/>
      <w:ind w:left="499"/>
    </w:pPr>
    <w:rPr>
      <w:rFonts w:ascii="Times New Roman" w:eastAsia="Times New Roman" w:hAnsi="Times New Roman"/>
      <w:sz w:val="24"/>
    </w:rPr>
  </w:style>
  <w:style w:type="paragraph" w:customStyle="1" w:styleId="Program-source-code">
    <w:name w:val="Program-source-code"/>
    <w:basedOn w:val="Normal"/>
    <w:pPr>
      <w:tabs>
        <w:tab w:val="left" w:pos="500"/>
        <w:tab w:val="left" w:pos="1000"/>
        <w:tab w:val="left" w:pos="1500"/>
        <w:tab w:val="left" w:pos="2000"/>
        <w:tab w:val="left" w:pos="2500"/>
        <w:tab w:val="left" w:pos="3000"/>
        <w:tab w:val="left" w:pos="3500"/>
        <w:tab w:val="left" w:pos="4000"/>
        <w:tab w:val="left" w:pos="4500"/>
        <w:tab w:val="left" w:pos="5000"/>
      </w:tabs>
    </w:pPr>
    <w:rPr>
      <w:rFonts w:ascii="Courier New" w:eastAsia="Courier New" w:hAnsi="Courier New" w:cs="Courier New"/>
      <w:sz w:val="22"/>
      <w:szCs w:val="22"/>
    </w:rPr>
  </w:style>
  <w:style w:type="paragraph" w:customStyle="1" w:styleId="Answer-group-3items">
    <w:name w:val="Answer-group-3items"/>
    <w:basedOn w:val="Normal"/>
    <w:pPr>
      <w:tabs>
        <w:tab w:val="left" w:pos="1000"/>
        <w:tab w:val="left" w:pos="3400"/>
        <w:tab w:val="left" w:pos="3822"/>
        <w:tab w:val="left" w:pos="6229"/>
        <w:tab w:val="left" w:pos="6663"/>
      </w:tabs>
      <w:spacing w:line="360" w:lineRule="atLeast"/>
      <w:ind w:left="567"/>
    </w:pPr>
    <w:rPr>
      <w:rFonts w:ascii="Times New Roman" w:eastAsia="Times New Roman" w:hAnsi="Times New Roman"/>
      <w:sz w:val="24"/>
    </w:rPr>
  </w:style>
  <w:style w:type="character" w:customStyle="1" w:styleId="QuestionChar">
    <w:name w:val="Question Char"/>
    <w:rPr>
      <w:kern w:val="2"/>
      <w:sz w:val="24"/>
      <w:szCs w:val="24"/>
      <w:lang w:val="en-US" w:eastAsia="ja-JP" w:bidi="ar-SA"/>
    </w:rPr>
  </w:style>
  <w:style w:type="paragraph" w:styleId="BalloonText">
    <w:name w:val="Balloon Text"/>
    <w:basedOn w:val="Normal"/>
    <w:semiHidden/>
    <w:rPr>
      <w:rFonts w:ascii="Arial" w:eastAsia="MS Gothic" w:hAnsi="Arial"/>
      <w:sz w:val="18"/>
      <w:szCs w:val="18"/>
    </w:rPr>
  </w:style>
  <w:style w:type="paragraph" w:styleId="CommentSubject">
    <w:name w:val="annotation subject"/>
    <w:basedOn w:val="CommentText"/>
    <w:next w:val="CommentText"/>
    <w:semiHidden/>
    <w:rPr>
      <w:b/>
      <w:bCs/>
    </w:rPr>
  </w:style>
  <w:style w:type="paragraph" w:customStyle="1" w:styleId="Figtext8pt">
    <w:name w:val="Fig text_8pt"/>
    <w:pPr>
      <w:spacing w:line="200" w:lineRule="exact"/>
      <w:jc w:val="center"/>
    </w:pPr>
    <w:rPr>
      <w:rFonts w:ascii="Times New Roman" w:eastAsia="Mincho" w:hAnsi="Times New Roman"/>
      <w:sz w:val="16"/>
      <w:lang w:eastAsia="ja-JP"/>
    </w:rPr>
  </w:style>
  <w:style w:type="paragraph" w:customStyle="1" w:styleId="Fig">
    <w:name w:val="Fig"/>
    <w:basedOn w:val="Normal"/>
    <w:pPr>
      <w:tabs>
        <w:tab w:val="left" w:pos="567"/>
      </w:tabs>
      <w:spacing w:line="320" w:lineRule="exact"/>
      <w:jc w:val="center"/>
    </w:pPr>
    <w:rPr>
      <w:rFonts w:ascii="Arial" w:hAnsi="Arial"/>
      <w:sz w:val="24"/>
    </w:rPr>
  </w:style>
  <w:style w:type="character" w:customStyle="1" w:styleId="TimesNewRoman11pt">
    <w:name w:val="スタイル (英数字) Times New Roman (日) ＭＳ Ｐゴシック 11 pt"/>
    <w:rsid w:val="007B4F2B"/>
    <w:rPr>
      <w:rFonts w:ascii="Arial" w:eastAsia="Arial" w:hAnsi="Arial"/>
      <w:sz w:val="22"/>
    </w:rPr>
  </w:style>
  <w:style w:type="paragraph" w:customStyle="1" w:styleId="QuestionArial11pt">
    <w:name w:val="Question + Arial 11pt"/>
    <w:basedOn w:val="Question"/>
    <w:link w:val="QuestionArial11ptChar"/>
    <w:rsid w:val="007B4F2B"/>
    <w:rPr>
      <w:rFonts w:ascii="Arial" w:eastAsia="Arial" w:hAnsi="Arial" w:cs="Arial"/>
      <w:b/>
      <w:sz w:val="22"/>
      <w:szCs w:val="22"/>
    </w:rPr>
  </w:style>
  <w:style w:type="character" w:customStyle="1" w:styleId="QuestionArial11ptChar">
    <w:name w:val="Question + Arial 11pt Char"/>
    <w:link w:val="QuestionArial11pt"/>
    <w:rsid w:val="007B4F2B"/>
    <w:rPr>
      <w:rFonts w:ascii="Arial" w:eastAsia="Arial" w:hAnsi="Arial" w:cs="Arial"/>
      <w:b/>
      <w:kern w:val="2"/>
      <w:sz w:val="22"/>
      <w:szCs w:val="22"/>
      <w:lang w:val="en-US" w:eastAsia="ja-JP" w:bidi="ar-SA"/>
    </w:rPr>
  </w:style>
  <w:style w:type="paragraph" w:customStyle="1" w:styleId="CorrectAnswer">
    <w:name w:val="Correct Answer"/>
    <w:basedOn w:val="Normal"/>
    <w:link w:val="CorrectAnswerChar"/>
    <w:rsid w:val="0096060F"/>
    <w:pPr>
      <w:tabs>
        <w:tab w:val="left" w:pos="1800"/>
      </w:tabs>
    </w:pPr>
    <w:rPr>
      <w:rFonts w:ascii="Tahoma" w:hAnsi="Tahoma" w:cs="Tahoma"/>
      <w:b/>
      <w:sz w:val="24"/>
    </w:rPr>
  </w:style>
  <w:style w:type="character" w:customStyle="1" w:styleId="CorrectAnswerChar">
    <w:name w:val="Correct Answer Char"/>
    <w:link w:val="CorrectAnswer"/>
    <w:rsid w:val="0096060F"/>
    <w:rPr>
      <w:rFonts w:ascii="Tahoma" w:eastAsia="MS Mincho" w:hAnsi="Tahoma" w:cs="Tahoma"/>
      <w:b/>
      <w:kern w:val="2"/>
      <w:sz w:val="24"/>
      <w:szCs w:val="24"/>
      <w:lang w:val="en-US" w:eastAsia="ja-JP" w:bidi="ar-SA"/>
    </w:rPr>
  </w:style>
  <w:style w:type="table" w:styleId="TableGrid">
    <w:name w:val="Table Grid"/>
    <w:basedOn w:val="TableNormal"/>
    <w:rsid w:val="0086656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CD14F9"/>
    <w:pPr>
      <w:shd w:val="clear" w:color="auto" w:fill="000080"/>
    </w:pPr>
    <w:rPr>
      <w:rFonts w:ascii="Tahoma" w:hAnsi="Tahoma" w:cs="Tahoma"/>
      <w:sz w:val="20"/>
      <w:szCs w:val="20"/>
    </w:rPr>
  </w:style>
  <w:style w:type="paragraph" w:styleId="Revision">
    <w:name w:val="Revision"/>
    <w:hidden/>
    <w:uiPriority w:val="99"/>
    <w:semiHidden/>
    <w:rsid w:val="005F69ED"/>
    <w:rPr>
      <w:kern w:val="2"/>
      <w:sz w:val="2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shift_ji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fontTable" Target="fontTable.xml"/><Relationship Id="rId21" Type="http://schemas.openxmlformats.org/officeDocument/2006/relationships/image" Target="media/image12.emf"/><Relationship Id="rId42" Type="http://schemas.openxmlformats.org/officeDocument/2006/relationships/oleObject" Target="embeddings/oleObject15.bin"/><Relationship Id="rId63" Type="http://schemas.openxmlformats.org/officeDocument/2006/relationships/oleObject" Target="embeddings/oleObject26.bin"/><Relationship Id="rId84" Type="http://schemas.openxmlformats.org/officeDocument/2006/relationships/image" Target="media/image45.wmf"/><Relationship Id="rId138" Type="http://schemas.openxmlformats.org/officeDocument/2006/relationships/oleObject" Target="embeddings/oleObject64.bin"/><Relationship Id="rId159" Type="http://schemas.openxmlformats.org/officeDocument/2006/relationships/image" Target="media/image89.png"/><Relationship Id="rId170" Type="http://schemas.openxmlformats.org/officeDocument/2006/relationships/image" Target="media/image100.png"/><Relationship Id="rId191" Type="http://schemas.openxmlformats.org/officeDocument/2006/relationships/image" Target="media/image110.png"/><Relationship Id="rId205" Type="http://schemas.openxmlformats.org/officeDocument/2006/relationships/oleObject" Target="embeddings/oleObject82.bin"/><Relationship Id="rId226" Type="http://schemas.openxmlformats.org/officeDocument/2006/relationships/image" Target="media/image131.wmf"/><Relationship Id="rId247" Type="http://schemas.openxmlformats.org/officeDocument/2006/relationships/image" Target="media/image140.wmf"/><Relationship Id="rId107" Type="http://schemas.openxmlformats.org/officeDocument/2006/relationships/oleObject" Target="embeddings/oleObject48.bin"/><Relationship Id="rId268" Type="http://schemas.openxmlformats.org/officeDocument/2006/relationships/image" Target="media/image150.wmf"/><Relationship Id="rId289" Type="http://schemas.openxmlformats.org/officeDocument/2006/relationships/oleObject" Target="embeddings/oleObject126.bin"/><Relationship Id="rId11" Type="http://schemas.openxmlformats.org/officeDocument/2006/relationships/image" Target="media/image2.emf"/><Relationship Id="rId32" Type="http://schemas.openxmlformats.org/officeDocument/2006/relationships/oleObject" Target="embeddings/oleObject9.bin"/><Relationship Id="rId53" Type="http://schemas.openxmlformats.org/officeDocument/2006/relationships/oleObject" Target="embeddings/oleObject22.bin"/><Relationship Id="rId74" Type="http://schemas.openxmlformats.org/officeDocument/2006/relationships/image" Target="media/image40.wmf"/><Relationship Id="rId128" Type="http://schemas.openxmlformats.org/officeDocument/2006/relationships/image" Target="media/image67.wmf"/><Relationship Id="rId149" Type="http://schemas.openxmlformats.org/officeDocument/2006/relationships/image" Target="media/image79.png"/><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image" Target="media/image90.png"/><Relationship Id="rId181" Type="http://schemas.openxmlformats.org/officeDocument/2006/relationships/oleObject" Target="embeddings/oleObject73.bin"/><Relationship Id="rId216" Type="http://schemas.openxmlformats.org/officeDocument/2006/relationships/image" Target="media/image126.wmf"/><Relationship Id="rId237" Type="http://schemas.openxmlformats.org/officeDocument/2006/relationships/image" Target="media/image134.wmf"/><Relationship Id="rId258" Type="http://schemas.openxmlformats.org/officeDocument/2006/relationships/oleObject" Target="embeddings/oleObject110.bin"/><Relationship Id="rId279" Type="http://schemas.openxmlformats.org/officeDocument/2006/relationships/oleObject" Target="embeddings/oleObject121.bin"/><Relationship Id="rId22" Type="http://schemas.openxmlformats.org/officeDocument/2006/relationships/image" Target="media/image13.wmf"/><Relationship Id="rId43" Type="http://schemas.openxmlformats.org/officeDocument/2006/relationships/oleObject" Target="embeddings/oleObject16.bin"/><Relationship Id="rId64" Type="http://schemas.openxmlformats.org/officeDocument/2006/relationships/image" Target="media/image35.wmf"/><Relationship Id="rId118" Type="http://schemas.openxmlformats.org/officeDocument/2006/relationships/image" Target="media/image62.wmf"/><Relationship Id="rId139" Type="http://schemas.openxmlformats.org/officeDocument/2006/relationships/image" Target="media/image72.wmf"/><Relationship Id="rId290" Type="http://schemas.openxmlformats.org/officeDocument/2006/relationships/image" Target="media/image161.wmf"/><Relationship Id="rId85" Type="http://schemas.openxmlformats.org/officeDocument/2006/relationships/oleObject" Target="embeddings/oleObject37.bin"/><Relationship Id="rId150" Type="http://schemas.openxmlformats.org/officeDocument/2006/relationships/image" Target="media/image80.png"/><Relationship Id="rId171" Type="http://schemas.openxmlformats.org/officeDocument/2006/relationships/image" Target="media/image101.png"/><Relationship Id="rId192" Type="http://schemas.openxmlformats.org/officeDocument/2006/relationships/image" Target="media/image111.png"/><Relationship Id="rId206" Type="http://schemas.openxmlformats.org/officeDocument/2006/relationships/image" Target="media/image121.wmf"/><Relationship Id="rId227" Type="http://schemas.openxmlformats.org/officeDocument/2006/relationships/oleObject" Target="embeddings/oleObject93.bin"/><Relationship Id="rId248" Type="http://schemas.openxmlformats.org/officeDocument/2006/relationships/oleObject" Target="embeddings/oleObject105.bin"/><Relationship Id="rId269" Type="http://schemas.openxmlformats.org/officeDocument/2006/relationships/oleObject" Target="embeddings/oleObject116.bin"/><Relationship Id="rId12" Type="http://schemas.openxmlformats.org/officeDocument/2006/relationships/image" Target="media/image3.png"/><Relationship Id="rId33" Type="http://schemas.openxmlformats.org/officeDocument/2006/relationships/image" Target="media/image20.wmf"/><Relationship Id="rId108" Type="http://schemas.openxmlformats.org/officeDocument/2006/relationships/image" Target="media/image57.wmf"/><Relationship Id="rId129" Type="http://schemas.openxmlformats.org/officeDocument/2006/relationships/oleObject" Target="embeddings/oleObject59.bin"/><Relationship Id="rId280" Type="http://schemas.openxmlformats.org/officeDocument/2006/relationships/image" Target="media/image156.wmf"/><Relationship Id="rId54" Type="http://schemas.openxmlformats.org/officeDocument/2006/relationships/image" Target="media/image18.wmf"/><Relationship Id="rId75" Type="http://schemas.openxmlformats.org/officeDocument/2006/relationships/oleObject" Target="embeddings/oleObject32.bin"/><Relationship Id="rId96" Type="http://schemas.openxmlformats.org/officeDocument/2006/relationships/image" Target="media/image51.wmf"/><Relationship Id="rId140" Type="http://schemas.openxmlformats.org/officeDocument/2006/relationships/oleObject" Target="embeddings/oleObject65.bin"/><Relationship Id="rId161" Type="http://schemas.openxmlformats.org/officeDocument/2006/relationships/image" Target="media/image91.png"/><Relationship Id="rId182" Type="http://schemas.openxmlformats.org/officeDocument/2006/relationships/oleObject" Target="embeddings/oleObject74.bin"/><Relationship Id="rId217" Type="http://schemas.openxmlformats.org/officeDocument/2006/relationships/oleObject" Target="embeddings/oleObject88.bin"/><Relationship Id="rId6" Type="http://schemas.openxmlformats.org/officeDocument/2006/relationships/footnotes" Target="footnotes.xml"/><Relationship Id="rId238" Type="http://schemas.openxmlformats.org/officeDocument/2006/relationships/oleObject" Target="embeddings/oleObject101.bin"/><Relationship Id="rId259" Type="http://schemas.openxmlformats.org/officeDocument/2006/relationships/image" Target="media/image146.wmf"/><Relationship Id="rId23" Type="http://schemas.openxmlformats.org/officeDocument/2006/relationships/oleObject" Target="embeddings/oleObject2.bin"/><Relationship Id="rId119" Type="http://schemas.openxmlformats.org/officeDocument/2006/relationships/oleObject" Target="embeddings/oleObject54.bin"/><Relationship Id="rId270" Type="http://schemas.openxmlformats.org/officeDocument/2006/relationships/image" Target="media/image151.wmf"/><Relationship Id="rId291" Type="http://schemas.openxmlformats.org/officeDocument/2006/relationships/oleObject" Target="embeddings/oleObject127.bin"/><Relationship Id="rId44" Type="http://schemas.openxmlformats.org/officeDocument/2006/relationships/oleObject" Target="embeddings/oleObject17.bin"/><Relationship Id="rId65" Type="http://schemas.openxmlformats.org/officeDocument/2006/relationships/oleObject" Target="embeddings/oleObject27.bin"/><Relationship Id="rId86" Type="http://schemas.openxmlformats.org/officeDocument/2006/relationships/image" Target="media/image46.wmf"/><Relationship Id="rId130" Type="http://schemas.openxmlformats.org/officeDocument/2006/relationships/image" Target="media/image68.wmf"/><Relationship Id="rId151" Type="http://schemas.openxmlformats.org/officeDocument/2006/relationships/image" Target="media/image81.png"/><Relationship Id="rId172" Type="http://schemas.openxmlformats.org/officeDocument/2006/relationships/image" Target="media/image102.png"/><Relationship Id="rId193" Type="http://schemas.openxmlformats.org/officeDocument/2006/relationships/image" Target="media/image112.png"/><Relationship Id="rId207" Type="http://schemas.openxmlformats.org/officeDocument/2006/relationships/oleObject" Target="embeddings/oleObject83.bin"/><Relationship Id="rId228" Type="http://schemas.openxmlformats.org/officeDocument/2006/relationships/image" Target="media/image132.wmf"/><Relationship Id="rId249" Type="http://schemas.openxmlformats.org/officeDocument/2006/relationships/image" Target="media/image141.png"/><Relationship Id="rId13" Type="http://schemas.openxmlformats.org/officeDocument/2006/relationships/image" Target="media/image4.png"/><Relationship Id="rId109" Type="http://schemas.openxmlformats.org/officeDocument/2006/relationships/oleObject" Target="embeddings/oleObject49.bin"/><Relationship Id="rId260" Type="http://schemas.openxmlformats.org/officeDocument/2006/relationships/oleObject" Target="embeddings/oleObject111.bin"/><Relationship Id="rId281" Type="http://schemas.openxmlformats.org/officeDocument/2006/relationships/oleObject" Target="embeddings/oleObject122.bin"/><Relationship Id="rId34" Type="http://schemas.openxmlformats.org/officeDocument/2006/relationships/oleObject" Target="embeddings/oleObject10.bin"/><Relationship Id="rId55" Type="http://schemas.openxmlformats.org/officeDocument/2006/relationships/oleObject" Target="embeddings/oleObject23.bin"/><Relationship Id="rId76" Type="http://schemas.openxmlformats.org/officeDocument/2006/relationships/image" Target="media/image41.wmf"/><Relationship Id="rId97" Type="http://schemas.openxmlformats.org/officeDocument/2006/relationships/oleObject" Target="embeddings/oleObject43.bin"/><Relationship Id="rId120" Type="http://schemas.openxmlformats.org/officeDocument/2006/relationships/image" Target="media/image63.wmf"/><Relationship Id="rId141" Type="http://schemas.openxmlformats.org/officeDocument/2006/relationships/image" Target="media/image73.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9.wmf"/><Relationship Id="rId162" Type="http://schemas.openxmlformats.org/officeDocument/2006/relationships/image" Target="media/image92.png"/><Relationship Id="rId183" Type="http://schemas.openxmlformats.org/officeDocument/2006/relationships/oleObject" Target="embeddings/oleObject75.bin"/><Relationship Id="rId213" Type="http://schemas.openxmlformats.org/officeDocument/2006/relationships/oleObject" Target="embeddings/oleObject86.bin"/><Relationship Id="rId218" Type="http://schemas.openxmlformats.org/officeDocument/2006/relationships/image" Target="media/image127.wmf"/><Relationship Id="rId234" Type="http://schemas.openxmlformats.org/officeDocument/2006/relationships/oleObject" Target="embeddings/oleObject98.bin"/><Relationship Id="rId239" Type="http://schemas.openxmlformats.org/officeDocument/2006/relationships/image" Target="media/image135.png"/><Relationship Id="rId2" Type="http://schemas.openxmlformats.org/officeDocument/2006/relationships/numbering" Target="numbering.xml"/><Relationship Id="rId29" Type="http://schemas.openxmlformats.org/officeDocument/2006/relationships/oleObject" Target="embeddings/oleObject5.bin"/><Relationship Id="rId250" Type="http://schemas.openxmlformats.org/officeDocument/2006/relationships/oleObject" Target="embeddings/oleObject106.bin"/><Relationship Id="rId255" Type="http://schemas.openxmlformats.org/officeDocument/2006/relationships/image" Target="media/image144.wmf"/><Relationship Id="rId271" Type="http://schemas.openxmlformats.org/officeDocument/2006/relationships/oleObject" Target="embeddings/oleObject117.bin"/><Relationship Id="rId276" Type="http://schemas.openxmlformats.org/officeDocument/2006/relationships/image" Target="media/image154.wmf"/><Relationship Id="rId292" Type="http://schemas.openxmlformats.org/officeDocument/2006/relationships/image" Target="media/image162.wmf"/><Relationship Id="rId297" Type="http://schemas.openxmlformats.org/officeDocument/2006/relationships/header" Target="header2.xml"/><Relationship Id="rId24" Type="http://schemas.openxmlformats.org/officeDocument/2006/relationships/image" Target="media/image14.wmf"/><Relationship Id="rId40" Type="http://schemas.openxmlformats.org/officeDocument/2006/relationships/oleObject" Target="embeddings/oleObject14.bin"/><Relationship Id="rId45" Type="http://schemas.openxmlformats.org/officeDocument/2006/relationships/oleObject" Target="embeddings/oleObject18.bin"/><Relationship Id="rId66" Type="http://schemas.openxmlformats.org/officeDocument/2006/relationships/image" Target="media/image36.wmf"/><Relationship Id="rId87" Type="http://schemas.openxmlformats.org/officeDocument/2006/relationships/oleObject" Target="embeddings/oleObject38.bin"/><Relationship Id="rId110" Type="http://schemas.openxmlformats.org/officeDocument/2006/relationships/image" Target="media/image58.wmf"/><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71.wmf"/><Relationship Id="rId157" Type="http://schemas.openxmlformats.org/officeDocument/2006/relationships/image" Target="media/image87.png"/><Relationship Id="rId178" Type="http://schemas.openxmlformats.org/officeDocument/2006/relationships/image" Target="media/image105.wmf"/><Relationship Id="rId61" Type="http://schemas.openxmlformats.org/officeDocument/2006/relationships/oleObject" Target="embeddings/oleObject25.bin"/><Relationship Id="rId82" Type="http://schemas.openxmlformats.org/officeDocument/2006/relationships/image" Target="media/image44.wmf"/><Relationship Id="rId152" Type="http://schemas.openxmlformats.org/officeDocument/2006/relationships/image" Target="media/image82.png"/><Relationship Id="rId173" Type="http://schemas.openxmlformats.org/officeDocument/2006/relationships/image" Target="media/image103.wmf"/><Relationship Id="rId194" Type="http://schemas.openxmlformats.org/officeDocument/2006/relationships/image" Target="media/image113.png"/><Relationship Id="rId199" Type="http://schemas.openxmlformats.org/officeDocument/2006/relationships/oleObject" Target="embeddings/oleObject79.bin"/><Relationship Id="rId203" Type="http://schemas.openxmlformats.org/officeDocument/2006/relationships/oleObject" Target="embeddings/oleObject81.bin"/><Relationship Id="rId208" Type="http://schemas.openxmlformats.org/officeDocument/2006/relationships/image" Target="media/image122.wmf"/><Relationship Id="rId229" Type="http://schemas.openxmlformats.org/officeDocument/2006/relationships/oleObject" Target="embeddings/oleObject94.bin"/><Relationship Id="rId19" Type="http://schemas.openxmlformats.org/officeDocument/2006/relationships/image" Target="media/image10.emf"/><Relationship Id="rId224" Type="http://schemas.openxmlformats.org/officeDocument/2006/relationships/image" Target="media/image130.wmf"/><Relationship Id="rId240" Type="http://schemas.openxmlformats.org/officeDocument/2006/relationships/image" Target="media/image136.png"/><Relationship Id="rId245" Type="http://schemas.openxmlformats.org/officeDocument/2006/relationships/image" Target="media/image139.wmf"/><Relationship Id="rId261" Type="http://schemas.openxmlformats.org/officeDocument/2006/relationships/image" Target="media/image147.wmf"/><Relationship Id="rId266" Type="http://schemas.openxmlformats.org/officeDocument/2006/relationships/oleObject" Target="embeddings/oleObject114.bin"/><Relationship Id="rId287" Type="http://schemas.openxmlformats.org/officeDocument/2006/relationships/oleObject" Target="embeddings/oleObject125.bin"/><Relationship Id="rId14" Type="http://schemas.openxmlformats.org/officeDocument/2006/relationships/image" Target="media/image5.png"/><Relationship Id="rId30" Type="http://schemas.openxmlformats.org/officeDocument/2006/relationships/image" Target="media/image17.wmf"/><Relationship Id="rId35" Type="http://schemas.openxmlformats.org/officeDocument/2006/relationships/image" Target="media/image21.wmf"/><Relationship Id="rId56" Type="http://schemas.openxmlformats.org/officeDocument/2006/relationships/image" Target="media/image28.png"/><Relationship Id="rId77" Type="http://schemas.openxmlformats.org/officeDocument/2006/relationships/oleObject" Target="embeddings/oleObject33.bin"/><Relationship Id="rId100" Type="http://schemas.openxmlformats.org/officeDocument/2006/relationships/image" Target="media/image53.wmf"/><Relationship Id="rId105" Type="http://schemas.openxmlformats.org/officeDocument/2006/relationships/oleObject" Target="embeddings/oleObject47.bin"/><Relationship Id="rId126" Type="http://schemas.openxmlformats.org/officeDocument/2006/relationships/image" Target="media/image66.wmf"/><Relationship Id="rId147" Type="http://schemas.openxmlformats.org/officeDocument/2006/relationships/image" Target="media/image77.png"/><Relationship Id="rId168" Type="http://schemas.openxmlformats.org/officeDocument/2006/relationships/image" Target="media/image98.png"/><Relationship Id="rId282" Type="http://schemas.openxmlformats.org/officeDocument/2006/relationships/image" Target="media/image157.wmf"/><Relationship Id="rId8" Type="http://schemas.openxmlformats.org/officeDocument/2006/relationships/footer" Target="footer1.xml"/><Relationship Id="rId51" Type="http://schemas.openxmlformats.org/officeDocument/2006/relationships/oleObject" Target="embeddings/oleObject21.bin"/><Relationship Id="rId72" Type="http://schemas.openxmlformats.org/officeDocument/2006/relationships/image" Target="media/image39.wmf"/><Relationship Id="rId93" Type="http://schemas.openxmlformats.org/officeDocument/2006/relationships/oleObject" Target="embeddings/oleObject41.bin"/><Relationship Id="rId98" Type="http://schemas.openxmlformats.org/officeDocument/2006/relationships/image" Target="media/image52.wmf"/><Relationship Id="rId121" Type="http://schemas.openxmlformats.org/officeDocument/2006/relationships/oleObject" Target="embeddings/oleObject55.bin"/><Relationship Id="rId142" Type="http://schemas.openxmlformats.org/officeDocument/2006/relationships/oleObject" Target="embeddings/oleObject66.bin"/><Relationship Id="rId163" Type="http://schemas.openxmlformats.org/officeDocument/2006/relationships/image" Target="media/image93.png"/><Relationship Id="rId184" Type="http://schemas.openxmlformats.org/officeDocument/2006/relationships/oleObject" Target="embeddings/oleObject76.bin"/><Relationship Id="rId189" Type="http://schemas.openxmlformats.org/officeDocument/2006/relationships/image" Target="media/image108.png"/><Relationship Id="rId219" Type="http://schemas.openxmlformats.org/officeDocument/2006/relationships/oleObject" Target="embeddings/oleObject89.bin"/><Relationship Id="rId3" Type="http://schemas.openxmlformats.org/officeDocument/2006/relationships/styles" Target="styles.xml"/><Relationship Id="rId214" Type="http://schemas.openxmlformats.org/officeDocument/2006/relationships/image" Target="media/image125.wmf"/><Relationship Id="rId230" Type="http://schemas.openxmlformats.org/officeDocument/2006/relationships/image" Target="media/image133.wmf"/><Relationship Id="rId235" Type="http://schemas.openxmlformats.org/officeDocument/2006/relationships/oleObject" Target="embeddings/oleObject99.bin"/><Relationship Id="rId251" Type="http://schemas.openxmlformats.org/officeDocument/2006/relationships/image" Target="media/image142.png"/><Relationship Id="rId256" Type="http://schemas.openxmlformats.org/officeDocument/2006/relationships/oleObject" Target="embeddings/oleObject109.bin"/><Relationship Id="rId277" Type="http://schemas.openxmlformats.org/officeDocument/2006/relationships/oleObject" Target="embeddings/oleObject120.bin"/><Relationship Id="rId298" Type="http://schemas.openxmlformats.org/officeDocument/2006/relationships/footer" Target="footer4.xml"/><Relationship Id="rId25" Type="http://schemas.openxmlformats.org/officeDocument/2006/relationships/oleObject" Target="embeddings/oleObject3.bin"/><Relationship Id="rId46" Type="http://schemas.openxmlformats.org/officeDocument/2006/relationships/image" Target="media/image24.wmf"/><Relationship Id="rId67" Type="http://schemas.openxmlformats.org/officeDocument/2006/relationships/oleObject" Target="embeddings/oleObject28.bin"/><Relationship Id="rId116" Type="http://schemas.openxmlformats.org/officeDocument/2006/relationships/image" Target="media/image61.wmf"/><Relationship Id="rId137" Type="http://schemas.openxmlformats.org/officeDocument/2006/relationships/oleObject" Target="embeddings/oleObject63.bin"/><Relationship Id="rId158" Type="http://schemas.openxmlformats.org/officeDocument/2006/relationships/image" Target="media/image88.png"/><Relationship Id="rId272" Type="http://schemas.openxmlformats.org/officeDocument/2006/relationships/image" Target="media/image152.wmf"/><Relationship Id="rId293" Type="http://schemas.openxmlformats.org/officeDocument/2006/relationships/oleObject" Target="embeddings/oleObject128.bin"/><Relationship Id="rId20" Type="http://schemas.openxmlformats.org/officeDocument/2006/relationships/image" Target="media/image11.emf"/><Relationship Id="rId41" Type="http://schemas.openxmlformats.org/officeDocument/2006/relationships/image" Target="media/image23.wmf"/><Relationship Id="rId62" Type="http://schemas.openxmlformats.org/officeDocument/2006/relationships/image" Target="media/image34.wmf"/><Relationship Id="rId83" Type="http://schemas.openxmlformats.org/officeDocument/2006/relationships/oleObject" Target="embeddings/oleObject36.bin"/><Relationship Id="rId88" Type="http://schemas.openxmlformats.org/officeDocument/2006/relationships/image" Target="media/image47.wmf"/><Relationship Id="rId111" Type="http://schemas.openxmlformats.org/officeDocument/2006/relationships/oleObject" Target="embeddings/oleObject50.bin"/><Relationship Id="rId132" Type="http://schemas.openxmlformats.org/officeDocument/2006/relationships/image" Target="media/image69.wmf"/><Relationship Id="rId153" Type="http://schemas.openxmlformats.org/officeDocument/2006/relationships/image" Target="media/image83.png"/><Relationship Id="rId174" Type="http://schemas.openxmlformats.org/officeDocument/2006/relationships/oleObject" Target="embeddings/oleObject68.bin"/><Relationship Id="rId179" Type="http://schemas.openxmlformats.org/officeDocument/2006/relationships/oleObject" Target="embeddings/oleObject71.bin"/><Relationship Id="rId195" Type="http://schemas.openxmlformats.org/officeDocument/2006/relationships/image" Target="media/image114.png"/><Relationship Id="rId209" Type="http://schemas.openxmlformats.org/officeDocument/2006/relationships/oleObject" Target="embeddings/oleObject84.bin"/><Relationship Id="rId190" Type="http://schemas.openxmlformats.org/officeDocument/2006/relationships/image" Target="media/image109.png"/><Relationship Id="rId204" Type="http://schemas.openxmlformats.org/officeDocument/2006/relationships/image" Target="media/image120.wmf"/><Relationship Id="rId220" Type="http://schemas.openxmlformats.org/officeDocument/2006/relationships/image" Target="media/image128.wmf"/><Relationship Id="rId225" Type="http://schemas.openxmlformats.org/officeDocument/2006/relationships/oleObject" Target="embeddings/oleObject92.bin"/><Relationship Id="rId241" Type="http://schemas.openxmlformats.org/officeDocument/2006/relationships/image" Target="media/image137.wmf"/><Relationship Id="rId246" Type="http://schemas.openxmlformats.org/officeDocument/2006/relationships/oleObject" Target="embeddings/oleObject104.bin"/><Relationship Id="rId267" Type="http://schemas.openxmlformats.org/officeDocument/2006/relationships/oleObject" Target="embeddings/oleObject115.bin"/><Relationship Id="rId288" Type="http://schemas.openxmlformats.org/officeDocument/2006/relationships/image" Target="media/image160.wmf"/><Relationship Id="rId15" Type="http://schemas.openxmlformats.org/officeDocument/2006/relationships/image" Target="media/image6.png"/><Relationship Id="rId36" Type="http://schemas.openxmlformats.org/officeDocument/2006/relationships/oleObject" Target="embeddings/oleObject11.bin"/><Relationship Id="rId57" Type="http://schemas.openxmlformats.org/officeDocument/2006/relationships/image" Target="media/image30.png"/><Relationship Id="rId106" Type="http://schemas.openxmlformats.org/officeDocument/2006/relationships/image" Target="media/image56.wmf"/><Relationship Id="rId127" Type="http://schemas.openxmlformats.org/officeDocument/2006/relationships/oleObject" Target="embeddings/oleObject58.bin"/><Relationship Id="rId262" Type="http://schemas.openxmlformats.org/officeDocument/2006/relationships/oleObject" Target="embeddings/oleObject112.bin"/><Relationship Id="rId283" Type="http://schemas.openxmlformats.org/officeDocument/2006/relationships/oleObject" Target="embeddings/oleObject123.bin"/><Relationship Id="rId10" Type="http://schemas.openxmlformats.org/officeDocument/2006/relationships/footer" Target="footer3.xml"/><Relationship Id="rId31" Type="http://schemas.openxmlformats.org/officeDocument/2006/relationships/oleObject" Target="embeddings/oleObject6.bin"/><Relationship Id="rId52" Type="http://schemas.openxmlformats.org/officeDocument/2006/relationships/image" Target="media/image19.wmf"/><Relationship Id="rId73" Type="http://schemas.openxmlformats.org/officeDocument/2006/relationships/oleObject" Target="embeddings/oleObject31.bin"/><Relationship Id="rId78" Type="http://schemas.openxmlformats.org/officeDocument/2006/relationships/image" Target="media/image42.wmf"/><Relationship Id="rId94" Type="http://schemas.openxmlformats.org/officeDocument/2006/relationships/image" Target="media/image50.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4.wmf"/><Relationship Id="rId143" Type="http://schemas.openxmlformats.org/officeDocument/2006/relationships/image" Target="media/image74.wmf"/><Relationship Id="rId148" Type="http://schemas.openxmlformats.org/officeDocument/2006/relationships/image" Target="media/image78.png"/><Relationship Id="rId164" Type="http://schemas.openxmlformats.org/officeDocument/2006/relationships/image" Target="media/image94.png"/><Relationship Id="rId169" Type="http://schemas.openxmlformats.org/officeDocument/2006/relationships/image" Target="media/image99.png"/><Relationship Id="rId185" Type="http://schemas.openxmlformats.org/officeDocument/2006/relationships/oleObject" Target="embeddings/oleObject77.bin"/><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oleObject" Target="embeddings/oleObject72.bin"/><Relationship Id="rId210" Type="http://schemas.openxmlformats.org/officeDocument/2006/relationships/image" Target="media/image123.wmf"/><Relationship Id="rId215" Type="http://schemas.openxmlformats.org/officeDocument/2006/relationships/oleObject" Target="embeddings/oleObject87.bin"/><Relationship Id="rId236" Type="http://schemas.openxmlformats.org/officeDocument/2006/relationships/oleObject" Target="embeddings/oleObject100.bin"/><Relationship Id="rId257" Type="http://schemas.openxmlformats.org/officeDocument/2006/relationships/image" Target="media/image145.wmf"/><Relationship Id="rId278" Type="http://schemas.openxmlformats.org/officeDocument/2006/relationships/image" Target="media/image155.wmf"/><Relationship Id="rId26" Type="http://schemas.openxmlformats.org/officeDocument/2006/relationships/image" Target="media/image15.wmf"/><Relationship Id="rId231" Type="http://schemas.openxmlformats.org/officeDocument/2006/relationships/oleObject" Target="embeddings/oleObject95.bin"/><Relationship Id="rId252" Type="http://schemas.openxmlformats.org/officeDocument/2006/relationships/oleObject" Target="embeddings/oleObject107.bin"/><Relationship Id="rId273" Type="http://schemas.openxmlformats.org/officeDocument/2006/relationships/oleObject" Target="embeddings/oleObject118.bin"/><Relationship Id="rId294" Type="http://schemas.openxmlformats.org/officeDocument/2006/relationships/image" Target="media/image163.wmf"/><Relationship Id="rId47" Type="http://schemas.openxmlformats.org/officeDocument/2006/relationships/oleObject" Target="embeddings/oleObject19.bin"/><Relationship Id="rId68" Type="http://schemas.openxmlformats.org/officeDocument/2006/relationships/image" Target="media/image37.wmf"/><Relationship Id="rId89" Type="http://schemas.openxmlformats.org/officeDocument/2006/relationships/oleObject" Target="embeddings/oleObject39.bin"/><Relationship Id="rId112" Type="http://schemas.openxmlformats.org/officeDocument/2006/relationships/image" Target="media/image59.wmf"/><Relationship Id="rId133" Type="http://schemas.openxmlformats.org/officeDocument/2006/relationships/oleObject" Target="embeddings/oleObject61.bin"/><Relationship Id="rId154" Type="http://schemas.openxmlformats.org/officeDocument/2006/relationships/image" Target="media/image84.png"/><Relationship Id="rId175" Type="http://schemas.openxmlformats.org/officeDocument/2006/relationships/image" Target="media/image104.wmf"/><Relationship Id="rId196" Type="http://schemas.openxmlformats.org/officeDocument/2006/relationships/image" Target="media/image115.png"/><Relationship Id="rId200" Type="http://schemas.openxmlformats.org/officeDocument/2006/relationships/image" Target="media/image118.wmf"/><Relationship Id="rId16" Type="http://schemas.openxmlformats.org/officeDocument/2006/relationships/image" Target="media/image8.wmf"/><Relationship Id="rId221" Type="http://schemas.openxmlformats.org/officeDocument/2006/relationships/oleObject" Target="embeddings/oleObject90.bin"/><Relationship Id="rId242" Type="http://schemas.openxmlformats.org/officeDocument/2006/relationships/oleObject" Target="embeddings/oleObject102.bin"/><Relationship Id="rId263" Type="http://schemas.openxmlformats.org/officeDocument/2006/relationships/image" Target="media/image148.wmf"/><Relationship Id="rId284" Type="http://schemas.openxmlformats.org/officeDocument/2006/relationships/image" Target="media/image158.wmf"/><Relationship Id="rId37" Type="http://schemas.openxmlformats.org/officeDocument/2006/relationships/oleObject" Target="embeddings/oleObject12.bin"/><Relationship Id="rId58" Type="http://schemas.openxmlformats.org/officeDocument/2006/relationships/image" Target="media/image31.wmf"/><Relationship Id="rId79" Type="http://schemas.openxmlformats.org/officeDocument/2006/relationships/oleObject" Target="embeddings/oleObject34.bin"/><Relationship Id="rId102" Type="http://schemas.openxmlformats.org/officeDocument/2006/relationships/image" Target="media/image54.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image" Target="media/image48.wmf"/><Relationship Id="rId165" Type="http://schemas.openxmlformats.org/officeDocument/2006/relationships/image" Target="media/image95.png"/><Relationship Id="rId186" Type="http://schemas.openxmlformats.org/officeDocument/2006/relationships/image" Target="media/image106.png"/><Relationship Id="rId211" Type="http://schemas.openxmlformats.org/officeDocument/2006/relationships/oleObject" Target="embeddings/oleObject85.bin"/><Relationship Id="rId232" Type="http://schemas.openxmlformats.org/officeDocument/2006/relationships/oleObject" Target="embeddings/oleObject96.bin"/><Relationship Id="rId253" Type="http://schemas.openxmlformats.org/officeDocument/2006/relationships/image" Target="media/image143.wmf"/><Relationship Id="rId274" Type="http://schemas.openxmlformats.org/officeDocument/2006/relationships/image" Target="media/image153.wmf"/><Relationship Id="rId295" Type="http://schemas.openxmlformats.org/officeDocument/2006/relationships/oleObject" Target="embeddings/oleObject129.bin"/><Relationship Id="rId27" Type="http://schemas.openxmlformats.org/officeDocument/2006/relationships/oleObject" Target="embeddings/oleObject4.bin"/><Relationship Id="rId48" Type="http://schemas.openxmlformats.org/officeDocument/2006/relationships/image" Target="media/image25.wmf"/><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70.wmf"/><Relationship Id="rId80" Type="http://schemas.openxmlformats.org/officeDocument/2006/relationships/image" Target="media/image43.wmf"/><Relationship Id="rId155" Type="http://schemas.openxmlformats.org/officeDocument/2006/relationships/image" Target="media/image85.png"/><Relationship Id="rId176" Type="http://schemas.openxmlformats.org/officeDocument/2006/relationships/oleObject" Target="embeddings/oleObject69.bin"/><Relationship Id="rId197" Type="http://schemas.openxmlformats.org/officeDocument/2006/relationships/image" Target="media/image116.png"/><Relationship Id="rId201" Type="http://schemas.openxmlformats.org/officeDocument/2006/relationships/oleObject" Target="embeddings/oleObject80.bin"/><Relationship Id="rId222" Type="http://schemas.openxmlformats.org/officeDocument/2006/relationships/image" Target="media/image129.wmf"/><Relationship Id="rId243" Type="http://schemas.openxmlformats.org/officeDocument/2006/relationships/image" Target="media/image138.wmf"/><Relationship Id="rId264" Type="http://schemas.openxmlformats.org/officeDocument/2006/relationships/oleObject" Target="embeddings/oleObject113.bin"/><Relationship Id="rId285" Type="http://schemas.openxmlformats.org/officeDocument/2006/relationships/oleObject" Target="embeddings/oleObject124.bin"/><Relationship Id="rId17" Type="http://schemas.openxmlformats.org/officeDocument/2006/relationships/oleObject" Target="embeddings/oleObject1.bin"/><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image" Target="media/image65.wmf"/><Relationship Id="rId70" Type="http://schemas.openxmlformats.org/officeDocument/2006/relationships/image" Target="media/image38.wmf"/><Relationship Id="rId91" Type="http://schemas.openxmlformats.org/officeDocument/2006/relationships/oleObject" Target="embeddings/oleObject40.bin"/><Relationship Id="rId145" Type="http://schemas.openxmlformats.org/officeDocument/2006/relationships/image" Target="media/image75.png"/><Relationship Id="rId166" Type="http://schemas.openxmlformats.org/officeDocument/2006/relationships/image" Target="media/image96.png"/><Relationship Id="rId187" Type="http://schemas.openxmlformats.org/officeDocument/2006/relationships/image" Target="media/image107.wmf"/><Relationship Id="rId1" Type="http://schemas.openxmlformats.org/officeDocument/2006/relationships/customXml" Target="../customXml/item1.xml"/><Relationship Id="rId212" Type="http://schemas.openxmlformats.org/officeDocument/2006/relationships/image" Target="media/image124.wmf"/><Relationship Id="rId233" Type="http://schemas.openxmlformats.org/officeDocument/2006/relationships/oleObject" Target="embeddings/oleObject97.bin"/><Relationship Id="rId254" Type="http://schemas.openxmlformats.org/officeDocument/2006/relationships/oleObject" Target="embeddings/oleObject108.bin"/><Relationship Id="rId28" Type="http://schemas.openxmlformats.org/officeDocument/2006/relationships/image" Target="media/image16.wmf"/><Relationship Id="rId49" Type="http://schemas.openxmlformats.org/officeDocument/2006/relationships/oleObject" Target="embeddings/oleObject20.bin"/><Relationship Id="rId114" Type="http://schemas.openxmlformats.org/officeDocument/2006/relationships/image" Target="media/image60.wmf"/><Relationship Id="rId275" Type="http://schemas.openxmlformats.org/officeDocument/2006/relationships/oleObject" Target="embeddings/oleObject119.bin"/><Relationship Id="rId296" Type="http://schemas.openxmlformats.org/officeDocument/2006/relationships/header" Target="header1.xml"/><Relationship Id="rId300" Type="http://schemas.openxmlformats.org/officeDocument/2006/relationships/theme" Target="theme/theme1.xml"/><Relationship Id="rId60" Type="http://schemas.openxmlformats.org/officeDocument/2006/relationships/image" Target="media/image33.wmf"/><Relationship Id="rId81" Type="http://schemas.openxmlformats.org/officeDocument/2006/relationships/oleObject" Target="embeddings/oleObject35.bin"/><Relationship Id="rId135" Type="http://schemas.openxmlformats.org/officeDocument/2006/relationships/oleObject" Target="embeddings/oleObject62.bin"/><Relationship Id="rId156" Type="http://schemas.openxmlformats.org/officeDocument/2006/relationships/image" Target="media/image86.png"/><Relationship Id="rId177" Type="http://schemas.openxmlformats.org/officeDocument/2006/relationships/oleObject" Target="embeddings/oleObject70.bin"/><Relationship Id="rId198" Type="http://schemas.openxmlformats.org/officeDocument/2006/relationships/image" Target="media/image117.wmf"/><Relationship Id="rId202" Type="http://schemas.openxmlformats.org/officeDocument/2006/relationships/image" Target="media/image119.wmf"/><Relationship Id="rId223" Type="http://schemas.openxmlformats.org/officeDocument/2006/relationships/oleObject" Target="embeddings/oleObject91.bin"/><Relationship Id="rId244" Type="http://schemas.openxmlformats.org/officeDocument/2006/relationships/oleObject" Target="embeddings/oleObject103.bin"/><Relationship Id="rId18" Type="http://schemas.openxmlformats.org/officeDocument/2006/relationships/image" Target="media/image9.emf"/><Relationship Id="rId39" Type="http://schemas.openxmlformats.org/officeDocument/2006/relationships/image" Target="media/image22.wmf"/><Relationship Id="rId265" Type="http://schemas.openxmlformats.org/officeDocument/2006/relationships/image" Target="media/image149.wmf"/><Relationship Id="rId286" Type="http://schemas.openxmlformats.org/officeDocument/2006/relationships/image" Target="media/image159.wmf"/><Relationship Id="rId50" Type="http://schemas.openxmlformats.org/officeDocument/2006/relationships/image" Target="media/image26.wmf"/><Relationship Id="rId104" Type="http://schemas.openxmlformats.org/officeDocument/2006/relationships/image" Target="media/image55.wmf"/><Relationship Id="rId125" Type="http://schemas.openxmlformats.org/officeDocument/2006/relationships/oleObject" Target="embeddings/oleObject57.bin"/><Relationship Id="rId146" Type="http://schemas.openxmlformats.org/officeDocument/2006/relationships/image" Target="media/image76.png"/><Relationship Id="rId167" Type="http://schemas.openxmlformats.org/officeDocument/2006/relationships/image" Target="media/image97.png"/><Relationship Id="rId188" Type="http://schemas.openxmlformats.org/officeDocument/2006/relationships/oleObject" Target="embeddings/oleObject78.bin"/></Relationships>
</file>

<file path=word/_rels/footnotes.xml.rels><?xml version="1.0" encoding="UTF-8" standalone="yes"?>
<Relationships xmlns="http://schemas.openxmlformats.org/package/2006/relationships"><Relationship Id="rId8" Type="http://schemas.openxmlformats.org/officeDocument/2006/relationships/image" Target="media/image32.png"/><Relationship Id="rId3" Type="http://schemas.openxmlformats.org/officeDocument/2006/relationships/oleObject" Target="embeddings/oleObject7.bin"/><Relationship Id="rId7" Type="http://schemas.openxmlformats.org/officeDocument/2006/relationships/image" Target="media/image29.emf"/><Relationship Id="rId2" Type="http://schemas.openxmlformats.org/officeDocument/2006/relationships/image" Target="media/image18.wmf"/><Relationship Id="rId1" Type="http://schemas.openxmlformats.org/officeDocument/2006/relationships/image" Target="media/image7.emf"/><Relationship Id="rId6" Type="http://schemas.openxmlformats.org/officeDocument/2006/relationships/image" Target="media/image27.emf"/><Relationship Id="rId5" Type="http://schemas.openxmlformats.org/officeDocument/2006/relationships/oleObject" Target="embeddings/oleObject8.bin"/><Relationship Id="rId4" Type="http://schemas.openxmlformats.org/officeDocument/2006/relationships/image" Target="media/image19.w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UTIKAWA\Application%20Data\Microsoft\Templates\&#19968;&#33324;&#12524;&#12509;&#12540;&#1248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93BE8-308E-4DD6-9D66-4236270B8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一般レポート.dot</Template>
  <TotalTime>29</TotalTime>
  <Pages>61</Pages>
  <Words>11919</Words>
  <Characters>67942</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問題集・解説書のレイアウト見本</vt:lpstr>
    </vt:vector>
  </TitlesOfParts>
  <Company>IPA, Japan</Company>
  <LinksUpToDate>false</LinksUpToDate>
  <CharactersWithSpaces>79702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FE-Part1_Chapter1</dc:title>
  <dc:subject/>
  <dc:creator>Huy</dc:creator>
  <cp:keywords/>
  <dc:description/>
  <cp:lastModifiedBy>Huy Nguyen Van</cp:lastModifiedBy>
  <cp:revision>9</cp:revision>
  <cp:lastPrinted>2026-06-13T08:16:00Z</cp:lastPrinted>
  <dcterms:created xsi:type="dcterms:W3CDTF">2026-06-13T07:53:00Z</dcterms:created>
  <dcterms:modified xsi:type="dcterms:W3CDTF">2026-06-13T08:21:00Z</dcterms:modified>
</cp:coreProperties>
</file>